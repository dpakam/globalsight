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546E" w:rsidRDefault="00A269C8" w:rsidP="00A269C8">
      <w:pPr>
        <w:pStyle w:val="Heading1"/>
      </w:pPr>
      <w:bookmarkStart w:id="0" w:name="_Toc334559282"/>
      <w:bookmarkStart w:id="1" w:name="_Toc334565893"/>
      <w:r w:rsidRPr="00523B92">
        <w:t>Recovery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Troubleshooting</w:t>
      </w:r>
      <w:bookmarkEnd w:id="0"/>
      <w:bookmarkEnd w:id="1"/>
    </w:p>
    <w:p w:rsidR="002370B3" w:rsidRDefault="00CD2FF7">
      <w:pPr>
        <w:pStyle w:val="TOC1"/>
        <w:tabs>
          <w:tab w:val="right" w:leader="dot" w:pos="9350"/>
        </w:tabs>
        <w:rPr>
          <w:rFonts w:asciiTheme="minorHAnsi" w:hAnsiTheme="minorHAnsi"/>
          <w:b w:val="0"/>
          <w:noProof/>
          <w:sz w:val="22"/>
          <w:szCs w:val="22"/>
        </w:rPr>
      </w:pPr>
      <w:r w:rsidRPr="00CD2FF7">
        <w:fldChar w:fldCharType="begin"/>
      </w:r>
      <w:r w:rsidR="00F445D3">
        <w:instrText xml:space="preserve"> TOC \o "1-3" </w:instrText>
      </w:r>
      <w:r w:rsidRPr="00CD2FF7">
        <w:fldChar w:fldCharType="separate"/>
      </w:r>
      <w:r w:rsidR="002370B3">
        <w:rPr>
          <w:noProof/>
        </w:rPr>
        <w:t>Recovery and Troubleshooting</w:t>
      </w:r>
      <w:r w:rsidR="002370B3">
        <w:rPr>
          <w:noProof/>
        </w:rPr>
        <w:tab/>
      </w:r>
      <w:r>
        <w:rPr>
          <w:noProof/>
        </w:rPr>
        <w:fldChar w:fldCharType="begin"/>
      </w:r>
      <w:r w:rsidR="002370B3">
        <w:rPr>
          <w:noProof/>
        </w:rPr>
        <w:instrText xml:space="preserve"> PAGEREF _Toc334565893 \h </w:instrText>
      </w:r>
      <w:r>
        <w:rPr>
          <w:noProof/>
        </w:rPr>
      </w:r>
      <w:r>
        <w:rPr>
          <w:noProof/>
        </w:rPr>
        <w:fldChar w:fldCharType="separate"/>
      </w:r>
      <w:r w:rsidR="002370B3">
        <w:rPr>
          <w:noProof/>
        </w:rPr>
        <w:t>1</w:t>
      </w:r>
      <w:r>
        <w:rPr>
          <w:noProof/>
        </w:rPr>
        <w:fldChar w:fldCharType="end"/>
      </w:r>
    </w:p>
    <w:p w:rsidR="002370B3" w:rsidRDefault="002370B3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Support Resources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_Toc334565894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Information for Customers: Help and Support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_Toc334565895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3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Settings Charm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_Toc334565896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3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Search for Help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_Toc334565897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8</w:t>
      </w:r>
      <w:r w:rsidR="00CD2FF7">
        <w:rPr>
          <w:noProof/>
        </w:rPr>
        <w:fldChar w:fldCharType="end"/>
      </w:r>
    </w:p>
    <w:p w:rsidR="002370B3" w:rsidRDefault="002370B3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Push-Button Reset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_Toc334565898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10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Refresh Your PC Without Affecting Your Files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_Toc334565899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11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Remove Everything and Reinstall Windows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_Toc334565900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15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Troubleshooting Push-Button Reset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_Toc334565901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21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Reset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_Toc334565902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23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Refresh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_Toc334565903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25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Refresh and Windows Update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_Toc334565904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26</w:t>
      </w:r>
      <w:r w:rsidR="00CD2FF7">
        <w:rPr>
          <w:noProof/>
        </w:rPr>
        <w:fldChar w:fldCharType="end"/>
      </w:r>
    </w:p>
    <w:p w:rsidR="002370B3" w:rsidRDefault="002370B3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File History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_Toc334565905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26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Accessing Your File History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_Toc334565906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27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Configuration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_Toc334565907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27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Locations in the File History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_Toc334565908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29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Select the File History Target Drive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_Toc334565909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30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Configuration with a Network Share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_Toc334565910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32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Recovering Files with File History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_Toc334565911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34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File History Details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_Toc334565912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36</w:t>
      </w:r>
      <w:r w:rsidR="00CD2FF7">
        <w:rPr>
          <w:noProof/>
        </w:rPr>
        <w:fldChar w:fldCharType="end"/>
      </w:r>
    </w:p>
    <w:p w:rsidR="002370B3" w:rsidRDefault="002370B3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Windows 7 File Recovery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_Toc334565913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39</w:t>
      </w:r>
      <w:r w:rsidR="00CD2FF7">
        <w:rPr>
          <w:noProof/>
        </w:rPr>
        <w:fldChar w:fldCharType="end"/>
      </w:r>
    </w:p>
    <w:p w:rsidR="002370B3" w:rsidRDefault="002370B3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Boot Menu and WinRE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_Toc334565914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40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Troubleshooting Options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_Toc334565915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41</w:t>
      </w:r>
      <w:r w:rsidR="00CD2FF7">
        <w:rPr>
          <w:noProof/>
        </w:rPr>
        <w:fldChar w:fldCharType="end"/>
      </w:r>
    </w:p>
    <w:p w:rsidR="002370B3" w:rsidRDefault="002370B3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Other Troubleshooting Changes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_Toc334565916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43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MSConfig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_Toc334565917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44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Last Known Good Configuration Removal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_Toc334565918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44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STOP Errors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_Toc334565919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45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lastRenderedPageBreak/>
        <w:t>Windows PowerShell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_Toc334565920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46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Demo: Windows PowerShell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_Toc334565921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49</w:t>
      </w:r>
      <w:r w:rsidR="00CD2FF7">
        <w:rPr>
          <w:noProof/>
        </w:rPr>
        <w:fldChar w:fldCharType="end"/>
      </w:r>
    </w:p>
    <w:p w:rsidR="002370B3" w:rsidRDefault="002370B3">
      <w:pPr>
        <w:pStyle w:val="TOC2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Lab: Recovery and Troubleshooting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_Toc334565922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49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Exercise 1: File History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_Toc334565923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50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Exercise 2: Other Troubleshooting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_Toc334565924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50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Exercise 3: Push-Button Reset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_Toc334565925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50</w:t>
      </w:r>
      <w:r w:rsidR="00CD2FF7">
        <w:rPr>
          <w:noProof/>
        </w:rPr>
        <w:fldChar w:fldCharType="end"/>
      </w:r>
    </w:p>
    <w:p w:rsidR="002370B3" w:rsidRDefault="002370B3">
      <w:pPr>
        <w:pStyle w:val="TOC3"/>
        <w:tabs>
          <w:tab w:val="right" w:leader="dot" w:pos="9350"/>
        </w:tabs>
        <w:rPr>
          <w:rFonts w:asciiTheme="minorHAnsi" w:hAnsiTheme="minorHAnsi"/>
          <w:noProof/>
          <w:sz w:val="22"/>
          <w:szCs w:val="22"/>
        </w:rPr>
      </w:pPr>
      <w:r>
        <w:rPr>
          <w:noProof/>
        </w:rPr>
        <w:t>Optional Exercise: Manage Windows Features with Windows PowerShell</w:t>
      </w:r>
      <w:r>
        <w:rPr>
          <w:noProof/>
        </w:rPr>
        <w:tab/>
      </w:r>
      <w:r w:rsidR="00CD2FF7">
        <w:rPr>
          <w:noProof/>
        </w:rPr>
        <w:fldChar w:fldCharType="begin"/>
      </w:r>
      <w:r>
        <w:rPr>
          <w:noProof/>
        </w:rPr>
        <w:instrText xml:space="preserve"> PAGEREF _Toc334565926 \h </w:instrText>
      </w:r>
      <w:r w:rsidR="00CD2FF7">
        <w:rPr>
          <w:noProof/>
        </w:rPr>
      </w:r>
      <w:r w:rsidR="00CD2FF7">
        <w:rPr>
          <w:noProof/>
        </w:rPr>
        <w:fldChar w:fldCharType="separate"/>
      </w:r>
      <w:r>
        <w:rPr>
          <w:noProof/>
        </w:rPr>
        <w:t>51</w:t>
      </w:r>
      <w:r w:rsidR="00CD2FF7">
        <w:rPr>
          <w:noProof/>
        </w:rPr>
        <w:fldChar w:fldCharType="end"/>
      </w:r>
    </w:p>
    <w:p w:rsidR="00E7546E" w:rsidRDefault="00CD2FF7" w:rsidP="00C51981">
      <w:pPr>
        <w:pStyle w:val="Heading4"/>
      </w:pPr>
      <w:r>
        <w:fldChar w:fldCharType="end"/>
      </w:r>
      <w:r w:rsidR="00030889">
        <w:t>Timing</w:t>
      </w:r>
      <w:r w:rsidR="00F445D3">
        <w:t xml:space="preserve"> </w:t>
      </w:r>
      <w:r w:rsidR="00030889">
        <w:t>for</w:t>
      </w:r>
      <w:r w:rsidR="00F445D3">
        <w:t xml:space="preserve"> </w:t>
      </w:r>
      <w:r w:rsidR="00030889">
        <w:t>T</w:t>
      </w:r>
      <w:r w:rsidR="001B4D16">
        <w:t>his</w:t>
      </w:r>
      <w:r w:rsidR="00F445D3">
        <w:t xml:space="preserve"> </w:t>
      </w:r>
      <w:r w:rsidR="001B4D16">
        <w:t>M</w:t>
      </w:r>
      <w:r w:rsidR="00C51981">
        <w:t>odule</w:t>
      </w:r>
    </w:p>
    <w:tbl>
      <w:tblPr>
        <w:tblStyle w:val="TableGrid"/>
        <w:tblW w:w="0" w:type="auto"/>
        <w:tblInd w:w="8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 w:themeColor="text1"/>
          <w:insideV w:val="single" w:sz="6" w:space="0" w:color="000000" w:themeColor="text1"/>
        </w:tblBorders>
        <w:tblLook w:val="04A0"/>
      </w:tblPr>
      <w:tblGrid>
        <w:gridCol w:w="3247"/>
        <w:gridCol w:w="3636"/>
      </w:tblGrid>
      <w:tr w:rsidR="00C51981" w:rsidRPr="00F93D35" w:rsidTr="00F445D3">
        <w:tc>
          <w:tcPr>
            <w:tcW w:w="0" w:type="auto"/>
            <w:shd w:val="clear" w:color="auto" w:fill="auto"/>
            <w:hideMark/>
          </w:tcPr>
          <w:p w:rsidR="00C51981" w:rsidRPr="00F93D35" w:rsidRDefault="00C51981" w:rsidP="006026B6">
            <w:pPr>
              <w:pStyle w:val="ParagraphText"/>
            </w:pPr>
            <w:r w:rsidRPr="00F93D35">
              <w:t>Delivery</w:t>
            </w:r>
            <w:r w:rsidR="00F445D3">
              <w:t xml:space="preserve"> </w:t>
            </w:r>
            <w:r w:rsidRPr="00F93D35">
              <w:t>Length:</w:t>
            </w:r>
            <w:r w:rsidR="00F445D3">
              <w:t xml:space="preserve"> </w:t>
            </w:r>
            <w:r w:rsidRPr="00F93D35">
              <w:t>90</w:t>
            </w:r>
            <w:r w:rsidR="00F445D3">
              <w:t xml:space="preserve"> </w:t>
            </w:r>
            <w:r w:rsidRPr="00F93D35">
              <w:t>Minutes</w:t>
            </w:r>
          </w:p>
        </w:tc>
        <w:tc>
          <w:tcPr>
            <w:tcW w:w="0" w:type="auto"/>
            <w:shd w:val="clear" w:color="auto" w:fill="auto"/>
            <w:hideMark/>
          </w:tcPr>
          <w:p w:rsidR="00C51981" w:rsidRPr="00F93D35" w:rsidRDefault="00C51981" w:rsidP="006026B6">
            <w:pPr>
              <w:pStyle w:val="ParagraphText"/>
            </w:pPr>
            <w:r w:rsidRPr="00F93D35">
              <w:t>Additional</w:t>
            </w:r>
            <w:r w:rsidR="00F445D3">
              <w:t xml:space="preserve"> </w:t>
            </w:r>
            <w:r w:rsidRPr="00F93D35">
              <w:t>Lab</w:t>
            </w:r>
            <w:r w:rsidR="00F445D3">
              <w:t xml:space="preserve"> </w:t>
            </w:r>
            <w:r w:rsidRPr="00F93D35">
              <w:t>Time:</w:t>
            </w:r>
            <w:r w:rsidR="00F445D3">
              <w:t xml:space="preserve"> </w:t>
            </w:r>
            <w:r w:rsidRPr="00F93D35">
              <w:t>60</w:t>
            </w:r>
            <w:r w:rsidR="00F445D3">
              <w:t xml:space="preserve"> </w:t>
            </w:r>
            <w:r w:rsidRPr="00F93D35">
              <w:t>Minutes</w:t>
            </w:r>
          </w:p>
        </w:tc>
      </w:tr>
    </w:tbl>
    <w:p w:rsidR="00E7546E" w:rsidRDefault="00C51981" w:rsidP="00C97B79">
      <w:pPr>
        <w:pStyle w:val="Heading4"/>
      </w:pPr>
      <w:r>
        <w:t>Overview</w:t>
      </w:r>
    </w:p>
    <w:p w:rsidR="00E7546E" w:rsidRDefault="00A269C8" w:rsidP="00A269C8">
      <w:pPr>
        <w:pStyle w:val="ParagraphText"/>
        <w:spacing w:after="240"/>
      </w:pPr>
      <w:r w:rsidRPr="00523B92">
        <w:t>Windows</w:t>
      </w:r>
      <w:r w:rsidR="002877F3">
        <w:rPr>
          <w:rFonts w:cs="Segoe UI"/>
        </w:rPr>
        <w:t>®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includes</w:t>
      </w:r>
      <w:r w:rsidR="00F445D3">
        <w:t xml:space="preserve"> </w:t>
      </w:r>
      <w:r w:rsidRPr="00523B92">
        <w:t>several</w:t>
      </w:r>
      <w:r w:rsidR="00F445D3">
        <w:t xml:space="preserve"> </w:t>
      </w:r>
      <w:r w:rsidRPr="00523B92">
        <w:t>new</w:t>
      </w:r>
      <w:r w:rsidR="00F445D3">
        <w:t xml:space="preserve"> </w:t>
      </w:r>
      <w:r w:rsidR="007A620E" w:rsidRPr="00523B92">
        <w:t>resources</w:t>
      </w:r>
      <w:r w:rsidR="00F445D3">
        <w:t xml:space="preserve"> </w:t>
      </w:r>
      <w:r w:rsidR="007A620E" w:rsidRPr="00523B92">
        <w:t>for</w:t>
      </w:r>
      <w:r w:rsidR="00F445D3">
        <w:t xml:space="preserve"> </w:t>
      </w:r>
      <w:r w:rsidR="007A620E" w:rsidRPr="00523B92">
        <w:t>troubleshooting</w:t>
      </w:r>
      <w:r w:rsidR="00F445D3">
        <w:t xml:space="preserve"> </w:t>
      </w:r>
      <w:r w:rsidR="007A620E" w:rsidRPr="00523B92">
        <w:t>and</w:t>
      </w:r>
      <w:r w:rsidR="00F445D3">
        <w:t xml:space="preserve"> </w:t>
      </w:r>
      <w:r w:rsidRPr="00523B92">
        <w:t>options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recovering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system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errors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problems.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100897" w:rsidRPr="00523B92">
        <w:t>set</w:t>
      </w:r>
      <w:r w:rsidR="00F445D3">
        <w:t xml:space="preserve"> </w:t>
      </w:r>
      <w:r w:rsidR="00100897" w:rsidRPr="00523B92">
        <w:t>of</w:t>
      </w:r>
      <w:r w:rsidR="00F445D3">
        <w:t xml:space="preserve"> </w:t>
      </w:r>
      <w:r w:rsidR="007A620E" w:rsidRPr="00523B92">
        <w:t>topics</w:t>
      </w:r>
      <w:r w:rsidR="00F445D3">
        <w:t xml:space="preserve"> </w:t>
      </w:r>
      <w:r w:rsidR="007A620E" w:rsidRPr="00523B92">
        <w:t>covered</w:t>
      </w:r>
      <w:r w:rsidR="00F445D3">
        <w:t xml:space="preserve"> </w:t>
      </w:r>
      <w:r w:rsidR="007A620E" w:rsidRPr="00523B92">
        <w:t>in</w:t>
      </w:r>
      <w:r w:rsidR="00F445D3">
        <w:t xml:space="preserve"> </w:t>
      </w:r>
      <w:r w:rsidR="007A620E" w:rsidRPr="00523B92">
        <w:t>this</w:t>
      </w:r>
      <w:r w:rsidR="00F445D3">
        <w:t xml:space="preserve"> </w:t>
      </w:r>
      <w:r w:rsidR="00100897" w:rsidRPr="00523B92">
        <w:t>section</w:t>
      </w:r>
      <w:r w:rsidR="00F445D3">
        <w:t xml:space="preserve"> </w:t>
      </w:r>
      <w:r w:rsidR="00100897" w:rsidRPr="00523B92">
        <w:t>includes</w:t>
      </w:r>
      <w:r w:rsidR="00F445D3">
        <w:t xml:space="preserve"> </w:t>
      </w:r>
      <w:r w:rsidR="00100897" w:rsidRPr="00523B92">
        <w:t>the</w:t>
      </w:r>
      <w:r w:rsidR="00F445D3">
        <w:t xml:space="preserve"> </w:t>
      </w:r>
      <w:r w:rsidR="00100897" w:rsidRPr="00523B92">
        <w:t>following:</w:t>
      </w:r>
    </w:p>
    <w:p w:rsidR="00E7546E" w:rsidRDefault="00AA07AB" w:rsidP="002F40D7">
      <w:pPr>
        <w:pStyle w:val="ListBullet"/>
      </w:pPr>
      <w:r w:rsidRPr="00523B92">
        <w:t>Support</w:t>
      </w:r>
      <w:r w:rsidR="00F445D3">
        <w:t xml:space="preserve"> </w:t>
      </w:r>
      <w:r w:rsidRPr="00523B92">
        <w:t>Resources</w:t>
      </w:r>
    </w:p>
    <w:p w:rsidR="00E7546E" w:rsidRDefault="00100897" w:rsidP="002F40D7">
      <w:pPr>
        <w:pStyle w:val="ListBullet"/>
      </w:pPr>
      <w:r w:rsidRPr="00523B92">
        <w:t>Push-</w:t>
      </w:r>
      <w:r w:rsidR="00A269C8" w:rsidRPr="00523B92">
        <w:t>Button</w:t>
      </w:r>
      <w:r w:rsidR="00F445D3">
        <w:t xml:space="preserve"> </w:t>
      </w:r>
      <w:r w:rsidR="00A269C8" w:rsidRPr="00523B92">
        <w:t>Reset</w:t>
      </w:r>
    </w:p>
    <w:p w:rsidR="00E7546E" w:rsidRDefault="00A269C8" w:rsidP="002F40D7">
      <w:pPr>
        <w:pStyle w:val="ListBullet"/>
      </w:pPr>
      <w:r w:rsidRPr="00523B92">
        <w:t>File</w:t>
      </w:r>
      <w:r w:rsidR="00F445D3">
        <w:t xml:space="preserve"> </w:t>
      </w:r>
      <w:r w:rsidRPr="00523B92">
        <w:t>History</w:t>
      </w:r>
    </w:p>
    <w:p w:rsidR="00E7546E" w:rsidRDefault="00A269C8" w:rsidP="002F40D7">
      <w:pPr>
        <w:pStyle w:val="ListBullet"/>
      </w:pPr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Recovery</w:t>
      </w:r>
    </w:p>
    <w:p w:rsidR="00E7546E" w:rsidRDefault="00A7331B" w:rsidP="002F40D7">
      <w:pPr>
        <w:pStyle w:val="ListBullet"/>
      </w:pPr>
      <w:r>
        <w:t>Boot</w:t>
      </w:r>
      <w:r w:rsidR="00F445D3">
        <w:t xml:space="preserve"> </w:t>
      </w:r>
      <w:r>
        <w:t>Menu</w:t>
      </w:r>
      <w:r w:rsidR="00F445D3">
        <w:t xml:space="preserve"> </w:t>
      </w:r>
      <w:r>
        <w:t>and</w:t>
      </w:r>
      <w:r w:rsidR="00F445D3">
        <w:t xml:space="preserve"> </w:t>
      </w:r>
      <w:r>
        <w:t>WinRE</w:t>
      </w:r>
    </w:p>
    <w:p w:rsidR="00E7546E" w:rsidRDefault="007A620E" w:rsidP="002F40D7">
      <w:pPr>
        <w:pStyle w:val="ListBullet"/>
      </w:pPr>
      <w:r w:rsidRPr="00523B92">
        <w:t>Other</w:t>
      </w:r>
      <w:r w:rsidR="00F445D3">
        <w:t xml:space="preserve"> </w:t>
      </w:r>
      <w:r w:rsidRPr="00523B92">
        <w:t>Troubleshooting</w:t>
      </w:r>
      <w:r w:rsidR="00F445D3">
        <w:t xml:space="preserve"> </w:t>
      </w:r>
      <w:r w:rsidR="00A7331B">
        <w:t>Changes</w:t>
      </w:r>
    </w:p>
    <w:p w:rsidR="00E7546E" w:rsidRDefault="00AA07AB" w:rsidP="007A620E">
      <w:pPr>
        <w:pStyle w:val="Heading2"/>
      </w:pPr>
      <w:bookmarkStart w:id="2" w:name="_Toc334559283"/>
      <w:bookmarkStart w:id="3" w:name="_Toc334565894"/>
      <w:r w:rsidRPr="00523B92">
        <w:t>Support</w:t>
      </w:r>
      <w:r w:rsidR="00F445D3">
        <w:t xml:space="preserve"> </w:t>
      </w:r>
      <w:r w:rsidRPr="00523B92">
        <w:t>Resources</w:t>
      </w:r>
      <w:bookmarkEnd w:id="2"/>
      <w:bookmarkEnd w:id="3"/>
    </w:p>
    <w:p w:rsidR="00E7546E" w:rsidRDefault="005A3326" w:rsidP="005A3326">
      <w:pPr>
        <w:pStyle w:val="ParagraphText"/>
      </w:pPr>
      <w:r w:rsidRPr="00523B92">
        <w:t>There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number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good</w:t>
      </w:r>
      <w:r w:rsidR="00F445D3">
        <w:t xml:space="preserve"> </w:t>
      </w:r>
      <w:r w:rsidRPr="00523B92">
        <w:t>resources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get</w:t>
      </w:r>
      <w:r w:rsidR="00F445D3">
        <w:t xml:space="preserve"> </w:t>
      </w:r>
      <w:r w:rsidRPr="00523B92">
        <w:t>information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="00AA07AB" w:rsidRPr="00523B92">
        <w:t>Windows</w:t>
      </w:r>
      <w:r w:rsidR="00F445D3">
        <w:t xml:space="preserve"> </w:t>
      </w:r>
      <w:r w:rsidR="00AA07AB" w:rsidRPr="00523B92">
        <w:t>8:</w:t>
      </w:r>
    </w:p>
    <w:p w:rsidR="00E7546E" w:rsidRDefault="00AA07AB" w:rsidP="002605BF">
      <w:pPr>
        <w:pStyle w:val="ParagraphIndent"/>
      </w:pPr>
      <w:r w:rsidRPr="002605BF">
        <w:rPr>
          <w:b/>
        </w:rPr>
        <w:t>Windows</w:t>
      </w:r>
      <w:r w:rsidR="00F445D3">
        <w:rPr>
          <w:b/>
        </w:rPr>
        <w:t xml:space="preserve"> </w:t>
      </w:r>
      <w:r w:rsidRPr="002605BF">
        <w:rPr>
          <w:b/>
        </w:rPr>
        <w:t>Online</w:t>
      </w:r>
      <w:r w:rsidR="002605BF" w:rsidRPr="002605BF">
        <w:rPr>
          <w:b/>
        </w:rPr>
        <w:br/>
      </w:r>
      <w:hyperlink r:id="rId11" w:history="1">
        <w:r w:rsidRPr="00523B92">
          <w:rPr>
            <w:rStyle w:val="Hyperlink"/>
          </w:rPr>
          <w:t>http://windows.microsoft.com</w:t>
        </w:r>
      </w:hyperlink>
    </w:p>
    <w:p w:rsidR="00E7546E" w:rsidRDefault="00AA07AB" w:rsidP="002605BF">
      <w:pPr>
        <w:pStyle w:val="ParagraphIndent"/>
      </w:pPr>
      <w:r w:rsidRPr="002605BF">
        <w:rPr>
          <w:b/>
        </w:rPr>
        <w:t>Building</w:t>
      </w:r>
      <w:r w:rsidR="00F445D3">
        <w:rPr>
          <w:b/>
        </w:rPr>
        <w:t xml:space="preserve"> </w:t>
      </w:r>
      <w:r w:rsidRPr="002605BF">
        <w:rPr>
          <w:b/>
        </w:rPr>
        <w:t>Windows</w:t>
      </w:r>
      <w:r w:rsidR="00F445D3">
        <w:rPr>
          <w:b/>
        </w:rPr>
        <w:t xml:space="preserve"> </w:t>
      </w:r>
      <w:r w:rsidRPr="002605BF">
        <w:rPr>
          <w:b/>
        </w:rPr>
        <w:t>8</w:t>
      </w:r>
      <w:r w:rsidR="00F445D3">
        <w:rPr>
          <w:b/>
        </w:rPr>
        <w:t xml:space="preserve"> </w:t>
      </w:r>
      <w:r w:rsidRPr="002605BF">
        <w:rPr>
          <w:b/>
        </w:rPr>
        <w:t>Blog</w:t>
      </w:r>
      <w:r w:rsidR="002605BF" w:rsidRPr="002605BF">
        <w:rPr>
          <w:b/>
        </w:rPr>
        <w:br/>
      </w:r>
      <w:hyperlink r:id="rId12" w:history="1">
        <w:r w:rsidRPr="00523B92">
          <w:rPr>
            <w:rStyle w:val="Hyperlink"/>
          </w:rPr>
          <w:t>http://blogs.msdn.com/b/b8/</w:t>
        </w:r>
      </w:hyperlink>
    </w:p>
    <w:p w:rsidR="00E7546E" w:rsidRDefault="00AA07AB" w:rsidP="002605BF">
      <w:pPr>
        <w:pStyle w:val="ParagraphIndent"/>
      </w:pPr>
      <w:r w:rsidRPr="002605BF">
        <w:rPr>
          <w:b/>
        </w:rPr>
        <w:t>Windows</w:t>
      </w:r>
      <w:r w:rsidR="00F445D3">
        <w:rPr>
          <w:b/>
        </w:rPr>
        <w:t xml:space="preserve"> </w:t>
      </w:r>
      <w:r w:rsidRPr="002605BF">
        <w:rPr>
          <w:b/>
        </w:rPr>
        <w:t>Experience</w:t>
      </w:r>
      <w:r w:rsidR="00F445D3">
        <w:rPr>
          <w:b/>
        </w:rPr>
        <w:t xml:space="preserve"> </w:t>
      </w:r>
      <w:r w:rsidRPr="002605BF">
        <w:rPr>
          <w:b/>
        </w:rPr>
        <w:t>Blog</w:t>
      </w:r>
      <w:r w:rsidR="002605BF" w:rsidRPr="002605BF">
        <w:rPr>
          <w:b/>
        </w:rPr>
        <w:br/>
      </w:r>
      <w:hyperlink r:id="rId13" w:history="1">
        <w:r w:rsidRPr="00523B92">
          <w:rPr>
            <w:rStyle w:val="Hyperlink"/>
          </w:rPr>
          <w:t>http://windowsteamblog.com/windows/b/windowsexperience</w:t>
        </w:r>
      </w:hyperlink>
    </w:p>
    <w:p w:rsidR="00E7546E" w:rsidRDefault="00AA07AB" w:rsidP="002605BF">
      <w:pPr>
        <w:pStyle w:val="ParagraphIndent"/>
      </w:pPr>
      <w:r w:rsidRPr="002605BF">
        <w:rPr>
          <w:b/>
        </w:rPr>
        <w:t>Answers</w:t>
      </w:r>
      <w:r w:rsidR="002605BF" w:rsidRPr="002605BF">
        <w:rPr>
          <w:b/>
        </w:rPr>
        <w:br/>
      </w:r>
      <w:hyperlink r:id="rId14" w:history="1">
        <w:r w:rsidRPr="00523B92">
          <w:rPr>
            <w:rStyle w:val="Hyperlink"/>
          </w:rPr>
          <w:t>http://answers.microsoft.com/en-us/windows/forum/windows_8</w:t>
        </w:r>
      </w:hyperlink>
    </w:p>
    <w:p w:rsidR="00E7546E" w:rsidRPr="00F93D35" w:rsidRDefault="00AA07AB" w:rsidP="002605BF">
      <w:pPr>
        <w:pStyle w:val="ParagraphIndent"/>
        <w:rPr>
          <w:lang w:val="de-DE"/>
        </w:rPr>
      </w:pPr>
      <w:r w:rsidRPr="002605BF">
        <w:rPr>
          <w:b/>
          <w:lang w:val="de-DE"/>
        </w:rPr>
        <w:t>TechNet</w:t>
      </w:r>
      <w:r w:rsidR="002605BF" w:rsidRPr="002605BF">
        <w:rPr>
          <w:b/>
          <w:lang w:val="de-DE"/>
        </w:rPr>
        <w:br/>
      </w:r>
      <w:hyperlink r:id="rId15" w:history="1">
        <w:r w:rsidRPr="00F93D35">
          <w:rPr>
            <w:rStyle w:val="Hyperlink"/>
            <w:lang w:val="de-DE"/>
          </w:rPr>
          <w:t>http://technet.microsoft.com/en-us/windows/hh771457</w:t>
        </w:r>
      </w:hyperlink>
    </w:p>
    <w:p w:rsidR="00E7546E" w:rsidRDefault="00AA07AB" w:rsidP="005A3326">
      <w:pPr>
        <w:pStyle w:val="ParagraphText"/>
      </w:pPr>
      <w:r w:rsidRPr="00523B92">
        <w:t>There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already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great</w:t>
      </w:r>
      <w:r w:rsidR="00F445D3">
        <w:t xml:space="preserve"> </w:t>
      </w:r>
      <w:r w:rsidRPr="00523B92">
        <w:t>deal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troubleshooting</w:t>
      </w:r>
      <w:r w:rsidR="00F445D3">
        <w:t xml:space="preserve"> </w:t>
      </w:r>
      <w:r w:rsidRPr="00523B92">
        <w:t>guidance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specific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issues.</w:t>
      </w:r>
      <w:r w:rsidR="00F445D3">
        <w:t xml:space="preserve"> </w:t>
      </w:r>
      <w:r w:rsidRPr="00523B92">
        <w:t>Even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specific</w:t>
      </w:r>
      <w:r w:rsidR="00F445D3">
        <w:t xml:space="preserve"> </w:t>
      </w:r>
      <w:r w:rsidRPr="00523B92">
        <w:t>resolutions</w:t>
      </w:r>
      <w:r w:rsidR="00F445D3">
        <w:t xml:space="preserve"> </w:t>
      </w:r>
      <w:r w:rsidRPr="00523B92">
        <w:t>may</w:t>
      </w:r>
      <w:r w:rsidR="00F445D3">
        <w:t xml:space="preserve"> </w:t>
      </w:r>
      <w:r w:rsidRPr="00523B92">
        <w:t>only</w:t>
      </w:r>
      <w:r w:rsidR="00F445D3">
        <w:t xml:space="preserve"> </w:t>
      </w:r>
      <w:r w:rsidRPr="00523B92">
        <w:t>apply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preview</w:t>
      </w:r>
      <w:r w:rsidR="00F445D3">
        <w:t xml:space="preserve"> </w:t>
      </w:r>
      <w:r w:rsidRPr="00523B92">
        <w:t>versions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often</w:t>
      </w:r>
      <w:r w:rsidR="00F445D3">
        <w:t xml:space="preserve"> </w:t>
      </w:r>
      <w:r w:rsidRPr="00523B92">
        <w:t>gather</w:t>
      </w:r>
      <w:r w:rsidR="00F445D3">
        <w:t xml:space="preserve"> </w:t>
      </w:r>
      <w:r w:rsidRPr="00523B92">
        <w:t>troubleshooting</w:t>
      </w:r>
      <w:r w:rsidR="00F445D3">
        <w:t xml:space="preserve"> </w:t>
      </w:r>
      <w:r w:rsidRPr="00523B92">
        <w:t>tips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reviewing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pre-release</w:t>
      </w:r>
      <w:r w:rsidR="00F445D3">
        <w:t xml:space="preserve"> </w:t>
      </w:r>
      <w:r w:rsidRPr="00523B92">
        <w:t>information.</w:t>
      </w:r>
    </w:p>
    <w:p w:rsidR="006A3B0F" w:rsidRDefault="006A3B0F" w:rsidP="006A3B0F">
      <w:pPr>
        <w:pStyle w:val="Tip"/>
      </w:pPr>
      <w:r w:rsidRPr="006A3B0F">
        <w:rPr>
          <w:b/>
          <w:bCs/>
        </w:rPr>
        <w:t>Tip:</w:t>
      </w:r>
      <w:r w:rsidR="00F445D3">
        <w:t xml:space="preserve"> </w:t>
      </w:r>
      <w:r>
        <w:t>You</w:t>
      </w:r>
      <w:r w:rsidR="00F445D3">
        <w:t xml:space="preserve"> </w:t>
      </w:r>
      <w:r>
        <w:t>can</w:t>
      </w:r>
      <w:r w:rsidR="00F445D3">
        <w:t xml:space="preserve"> </w:t>
      </w:r>
      <w:r>
        <w:t>find</w:t>
      </w:r>
      <w:r w:rsidR="00F445D3">
        <w:t xml:space="preserve"> </w:t>
      </w:r>
      <w:r>
        <w:t>the</w:t>
      </w:r>
      <w:r w:rsidR="00F445D3">
        <w:t xml:space="preserve"> </w:t>
      </w:r>
      <w:r>
        <w:t>resources</w:t>
      </w:r>
      <w:r w:rsidR="00F445D3">
        <w:t xml:space="preserve"> </w:t>
      </w:r>
      <w:r>
        <w:t>listed</w:t>
      </w:r>
      <w:r w:rsidR="00F445D3">
        <w:t xml:space="preserve"> </w:t>
      </w:r>
      <w:r>
        <w:t>above,</w:t>
      </w:r>
      <w:r w:rsidR="00F445D3">
        <w:t xml:space="preserve"> </w:t>
      </w:r>
      <w:r>
        <w:t>as</w:t>
      </w:r>
      <w:r w:rsidR="00F445D3">
        <w:t xml:space="preserve"> </w:t>
      </w:r>
      <w:r>
        <w:t>well</w:t>
      </w:r>
      <w:r w:rsidR="00F445D3">
        <w:t xml:space="preserve"> </w:t>
      </w:r>
      <w:r>
        <w:t>as</w:t>
      </w:r>
      <w:r w:rsidR="00F445D3">
        <w:t xml:space="preserve"> </w:t>
      </w:r>
      <w:r>
        <w:t>several</w:t>
      </w:r>
      <w:r w:rsidR="00F445D3">
        <w:t xml:space="preserve"> </w:t>
      </w:r>
      <w:r>
        <w:t>other</w:t>
      </w:r>
      <w:r w:rsidR="00F445D3">
        <w:t xml:space="preserve"> </w:t>
      </w:r>
      <w:r>
        <w:t>Windows</w:t>
      </w:r>
      <w:r w:rsidR="00F445D3">
        <w:t xml:space="preserve"> </w:t>
      </w:r>
      <w:r>
        <w:t>8</w:t>
      </w:r>
      <w:r w:rsidR="00F445D3">
        <w:t xml:space="preserve"> </w:t>
      </w:r>
      <w:r>
        <w:t>related</w:t>
      </w:r>
      <w:r w:rsidR="00F445D3">
        <w:t xml:space="preserve"> </w:t>
      </w:r>
      <w:r>
        <w:t>resources</w:t>
      </w:r>
      <w:r w:rsidR="00F445D3">
        <w:t xml:space="preserve"> </w:t>
      </w:r>
      <w:r>
        <w:t>in</w:t>
      </w:r>
      <w:r w:rsidR="00F445D3">
        <w:t xml:space="preserve"> </w:t>
      </w:r>
      <w:r>
        <w:t>the</w:t>
      </w:r>
      <w:r w:rsidR="00F445D3">
        <w:t xml:space="preserve"> </w:t>
      </w:r>
      <w:r>
        <w:t>Resources</w:t>
      </w:r>
      <w:r w:rsidR="00F445D3">
        <w:t xml:space="preserve"> </w:t>
      </w:r>
      <w:r>
        <w:t>tab</w:t>
      </w:r>
      <w:r w:rsidR="00F445D3">
        <w:t xml:space="preserve"> </w:t>
      </w:r>
      <w:r>
        <w:t>in</w:t>
      </w:r>
      <w:r w:rsidR="00F445D3">
        <w:t xml:space="preserve"> </w:t>
      </w:r>
      <w:r>
        <w:t>the</w:t>
      </w:r>
      <w:r w:rsidR="00F445D3">
        <w:t xml:space="preserve"> </w:t>
      </w:r>
      <w:r>
        <w:t>top-left</w:t>
      </w:r>
      <w:r w:rsidR="00F445D3">
        <w:t xml:space="preserve"> </w:t>
      </w:r>
      <w:r>
        <w:t>corner</w:t>
      </w:r>
      <w:r w:rsidR="00F445D3">
        <w:t xml:space="preserve"> </w:t>
      </w:r>
      <w:r>
        <w:t>of</w:t>
      </w:r>
      <w:r w:rsidR="00F445D3">
        <w:t xml:space="preserve"> </w:t>
      </w:r>
      <w:r>
        <w:t>this</w:t>
      </w:r>
      <w:r w:rsidR="00F445D3">
        <w:t xml:space="preserve"> </w:t>
      </w:r>
      <w:r>
        <w:t>training.</w:t>
      </w:r>
    </w:p>
    <w:p w:rsidR="00E7546E" w:rsidRDefault="00AA07AB" w:rsidP="005A3326">
      <w:pPr>
        <w:pStyle w:val="Heading3"/>
      </w:pPr>
      <w:bookmarkStart w:id="4" w:name="_Toc334559284"/>
      <w:bookmarkStart w:id="5" w:name="_Toc334565895"/>
      <w:r w:rsidRPr="00523B92">
        <w:t>Information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Customers: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Support</w:t>
      </w:r>
      <w:bookmarkEnd w:id="4"/>
      <w:bookmarkEnd w:id="5"/>
    </w:p>
    <w:p w:rsidR="00E7546E" w:rsidRDefault="00AA07AB" w:rsidP="007A620E">
      <w:pPr>
        <w:pStyle w:val="ParagraphText"/>
      </w:pPr>
      <w:r w:rsidRPr="00523B92">
        <w:t>Educating</w:t>
      </w:r>
      <w:r w:rsidR="00F445D3">
        <w:t xml:space="preserve"> </w:t>
      </w:r>
      <w:r w:rsidRPr="00523B92">
        <w:t>customers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available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resources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="00582341">
        <w:t>8</w:t>
      </w:r>
      <w:r w:rsidR="00F445D3">
        <w:t xml:space="preserve"> </w:t>
      </w:r>
      <w:r w:rsidR="00582341">
        <w:t>is</w:t>
      </w:r>
      <w:r w:rsidR="00F445D3">
        <w:t xml:space="preserve"> </w:t>
      </w:r>
      <w:r w:rsidR="00582341">
        <w:t>another</w:t>
      </w:r>
      <w:r w:rsidR="00F445D3">
        <w:t xml:space="preserve"> </w:t>
      </w:r>
      <w:r w:rsidR="00582341">
        <w:t>important</w:t>
      </w:r>
      <w:r w:rsidR="00F445D3">
        <w:t xml:space="preserve"> </w:t>
      </w:r>
      <w:r w:rsidR="00582341">
        <w:t>support-</w:t>
      </w:r>
      <w:r w:rsidRPr="00523B92">
        <w:t>related</w:t>
      </w:r>
      <w:r w:rsidR="00F445D3">
        <w:t xml:space="preserve"> </w:t>
      </w:r>
      <w:r w:rsidRPr="00523B92">
        <w:t>task.</w:t>
      </w:r>
      <w:r w:rsidR="00F445D3">
        <w:t xml:space="preserve"> </w:t>
      </w:r>
      <w:r w:rsidRPr="00523B92">
        <w:t>Consumer-facing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="007A620E" w:rsidRPr="00523B92">
        <w:t>for</w:t>
      </w:r>
      <w:r w:rsidR="00F445D3">
        <w:t xml:space="preserve"> </w:t>
      </w:r>
      <w:r w:rsidR="007A620E" w:rsidRPr="00523B92">
        <w:t>Windows</w:t>
      </w:r>
      <w:r w:rsidR="00F445D3">
        <w:t xml:space="preserve"> </w:t>
      </w:r>
      <w:r w:rsidR="007A620E" w:rsidRPr="00523B92">
        <w:t>8</w:t>
      </w:r>
      <w:r w:rsidR="00F445D3">
        <w:t xml:space="preserve"> </w:t>
      </w:r>
      <w:r w:rsidR="007A620E" w:rsidRPr="00523B92">
        <w:t>is</w:t>
      </w:r>
      <w:r w:rsidR="00F445D3">
        <w:t xml:space="preserve"> </w:t>
      </w:r>
      <w:r w:rsidR="007A620E" w:rsidRPr="00523B92">
        <w:t>available</w:t>
      </w:r>
      <w:r w:rsidR="00F445D3">
        <w:t xml:space="preserve"> </w:t>
      </w:r>
      <w:r w:rsidR="007A620E" w:rsidRPr="00523B92">
        <w:t>from</w:t>
      </w:r>
      <w:r w:rsidR="00F445D3">
        <w:t xml:space="preserve"> </w:t>
      </w:r>
      <w:r w:rsidR="007A620E" w:rsidRPr="00523B92">
        <w:t>several</w:t>
      </w:r>
      <w:r w:rsidR="00F445D3">
        <w:t xml:space="preserve"> </w:t>
      </w:r>
      <w:r w:rsidR="007A620E" w:rsidRPr="00523B92">
        <w:t>sources:</w:t>
      </w:r>
    </w:p>
    <w:p w:rsidR="00E7546E" w:rsidRDefault="007A620E" w:rsidP="007A620E">
      <w:pPr>
        <w:pStyle w:val="ListBullet"/>
      </w:pPr>
      <w:r w:rsidRPr="00523B92">
        <w:t>Microsoft: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&amp;</w:t>
      </w:r>
      <w:r w:rsidR="00F445D3">
        <w:t xml:space="preserve"> </w:t>
      </w:r>
      <w:r w:rsidRPr="00523B92">
        <w:t>Support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product,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Online</w:t>
      </w:r>
    </w:p>
    <w:p w:rsidR="00E7546E" w:rsidRDefault="007A620E" w:rsidP="007A620E">
      <w:pPr>
        <w:pStyle w:val="ListBullet"/>
      </w:pPr>
      <w:r w:rsidRPr="00523B92">
        <w:t>OEM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Content</w:t>
      </w:r>
    </w:p>
    <w:p w:rsidR="00E7546E" w:rsidRDefault="007A620E" w:rsidP="007A620E">
      <w:pPr>
        <w:pStyle w:val="ListBullet"/>
      </w:pPr>
      <w:r w:rsidRPr="00523B92">
        <w:t>Community</w:t>
      </w:r>
      <w:r w:rsidR="00F445D3">
        <w:t xml:space="preserve"> </w:t>
      </w:r>
      <w:r w:rsidRPr="00523B92">
        <w:t>Content,</w:t>
      </w:r>
      <w:r w:rsidR="00F445D3">
        <w:t xml:space="preserve"> </w:t>
      </w:r>
      <w:r w:rsidRPr="00523B92">
        <w:t>such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Microsoft</w:t>
      </w:r>
      <w:r w:rsidR="00F445D3">
        <w:t xml:space="preserve"> </w:t>
      </w:r>
      <w:r w:rsidRPr="00523B92">
        <w:t>Answers</w:t>
      </w:r>
    </w:p>
    <w:p w:rsidR="00E7546E" w:rsidRDefault="007A620E" w:rsidP="007A620E">
      <w:pPr>
        <w:pStyle w:val="ParagraphText"/>
      </w:pP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been</w:t>
      </w:r>
      <w:r w:rsidR="00F445D3">
        <w:t xml:space="preserve"> </w:t>
      </w:r>
      <w:r w:rsidRPr="00523B92">
        <w:t>designed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find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access</w:t>
      </w:r>
      <w:r w:rsidR="00F445D3">
        <w:t xml:space="preserve"> </w:t>
      </w:r>
      <w:r w:rsidRPr="00523B92">
        <w:t>relevant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content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each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sources.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pages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follow</w:t>
      </w:r>
      <w:r w:rsidR="00F445D3">
        <w:t xml:space="preserve"> </w:t>
      </w:r>
      <w:r w:rsidRPr="00523B92">
        <w:t>show</w:t>
      </w:r>
      <w:r w:rsidR="00F445D3">
        <w:t xml:space="preserve"> </w:t>
      </w:r>
      <w:r w:rsidRPr="00523B92">
        <w:t>how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content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accessed,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how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various</w:t>
      </w:r>
      <w:r w:rsidR="00F445D3">
        <w:t xml:space="preserve"> </w:t>
      </w:r>
      <w:r w:rsidRPr="00523B92">
        <w:t>sources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represented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each</w:t>
      </w:r>
      <w:r w:rsidR="00F445D3">
        <w:t xml:space="preserve"> </w:t>
      </w:r>
      <w:r w:rsidRPr="00523B92">
        <w:t>interface.</w:t>
      </w:r>
    </w:p>
    <w:p w:rsidR="00E7546E" w:rsidRDefault="007A620E" w:rsidP="00C97B79">
      <w:pPr>
        <w:pStyle w:val="Heading3"/>
      </w:pPr>
      <w:bookmarkStart w:id="6" w:name="_Toc334559285"/>
      <w:bookmarkStart w:id="7" w:name="_Toc334565896"/>
      <w:r w:rsidRPr="00523B92">
        <w:t>Settings</w:t>
      </w:r>
      <w:r w:rsidR="00F445D3">
        <w:t xml:space="preserve"> </w:t>
      </w:r>
      <w:r w:rsidRPr="00523B92">
        <w:t>Charm</w:t>
      </w:r>
      <w:bookmarkEnd w:id="6"/>
      <w:bookmarkEnd w:id="7"/>
    </w:p>
    <w:p w:rsidR="00E7546E" w:rsidRDefault="007A620E" w:rsidP="007A620E">
      <w:pPr>
        <w:pStyle w:val="ParagraphText"/>
      </w:pPr>
      <w:r w:rsidRPr="00523B92">
        <w:t>When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Start</w:t>
      </w:r>
      <w:r w:rsidR="00F445D3">
        <w:t xml:space="preserve"> </w:t>
      </w:r>
      <w:r w:rsidRPr="00523B92">
        <w:t>screen,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bring</w:t>
      </w:r>
      <w:r w:rsidR="00F445D3">
        <w:t xml:space="preserve"> </w:t>
      </w:r>
      <w:r w:rsidRPr="00523B92">
        <w:t>up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891697">
        <w:t>charms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swiping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right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touch</w:t>
      </w:r>
      <w:r w:rsidR="00F445D3">
        <w:t xml:space="preserve"> </w:t>
      </w:r>
      <w:r w:rsidRPr="00523B92">
        <w:t>PC,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move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mouse</w:t>
      </w:r>
      <w:r w:rsidR="00F445D3">
        <w:t xml:space="preserve"> </w:t>
      </w:r>
      <w:r w:rsidRPr="00523B92">
        <w:t>pointer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right-side</w:t>
      </w:r>
      <w:r w:rsidR="00F445D3">
        <w:t xml:space="preserve"> </w:t>
      </w:r>
      <w:r w:rsidRPr="00523B92">
        <w:t>corner.</w:t>
      </w:r>
      <w:r w:rsidR="00F445D3">
        <w:t xml:space="preserve"> </w:t>
      </w:r>
      <w:r w:rsidR="00A27343" w:rsidRPr="00523B92">
        <w:t>Use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Settings</w:t>
      </w:r>
      <w:r w:rsidR="00F445D3">
        <w:t xml:space="preserve"> </w:t>
      </w:r>
      <w:r w:rsidRPr="00523B92">
        <w:t>charm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access</w:t>
      </w:r>
      <w:r w:rsidR="00F445D3">
        <w:t xml:space="preserve"> </w:t>
      </w:r>
      <w:r w:rsidRPr="00523B92">
        <w:t>help.</w:t>
      </w:r>
      <w:r w:rsidR="00F445D3">
        <w:t xml:space="preserve"> </w:t>
      </w:r>
      <w:r w:rsidRPr="00523B92">
        <w:t>Click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tap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582341" w:rsidRPr="00582341">
        <w:rPr>
          <w:b/>
        </w:rPr>
        <w:t>Settings</w:t>
      </w:r>
      <w:r w:rsidR="00F445D3">
        <w:t xml:space="preserve"> </w:t>
      </w:r>
      <w:r w:rsidR="00582341">
        <w:t>as</w:t>
      </w:r>
      <w:r w:rsidR="00F445D3">
        <w:t xml:space="preserve"> </w:t>
      </w:r>
      <w:r w:rsidR="00582341">
        <w:t>shown</w:t>
      </w:r>
      <w:r w:rsidR="00F445D3">
        <w:t xml:space="preserve"> </w:t>
      </w:r>
      <w:r w:rsidR="00582341">
        <w:t>in</w:t>
      </w:r>
      <w:r w:rsidR="00F445D3">
        <w:t xml:space="preserve"> </w:t>
      </w:r>
      <w:r w:rsidR="00582341">
        <w:t>the</w:t>
      </w:r>
      <w:r w:rsidR="00F445D3">
        <w:t xml:space="preserve"> </w:t>
      </w:r>
      <w:r w:rsidRPr="00523B92">
        <w:t>image</w:t>
      </w:r>
      <w:r w:rsidR="00F445D3">
        <w:t xml:space="preserve"> </w:t>
      </w:r>
      <w:r w:rsidRPr="00523B92">
        <w:t>below.</w:t>
      </w:r>
    </w:p>
    <w:p w:rsidR="00E7546E" w:rsidRDefault="007A620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3146658" cy="4572000"/>
            <wp:effectExtent l="19050" t="19050" r="158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_Charms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658" cy="45720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A620E" w:rsidP="007A620E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1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Start</w:t>
      </w:r>
      <w:r w:rsidR="00F445D3">
        <w:t xml:space="preserve"> </w:t>
      </w:r>
      <w:r w:rsidRPr="005167AD">
        <w:t>Charms</w:t>
      </w:r>
    </w:p>
    <w:p w:rsidR="00E7546E" w:rsidRDefault="007A620E" w:rsidP="007A620E">
      <w:pPr>
        <w:pStyle w:val="ParagraphText"/>
      </w:pPr>
      <w:r w:rsidRPr="00D5373D">
        <w:t>Then</w:t>
      </w:r>
      <w:r w:rsidR="00582341">
        <w:t>,</w:t>
      </w:r>
      <w:r w:rsidR="00F445D3">
        <w:t xml:space="preserve"> </w:t>
      </w:r>
      <w:r w:rsidRPr="00D5373D">
        <w:t>click</w:t>
      </w:r>
      <w:r w:rsidR="00F445D3">
        <w:t xml:space="preserve"> </w:t>
      </w:r>
      <w:r w:rsidRPr="00582341">
        <w:rPr>
          <w:b/>
        </w:rPr>
        <w:t>Help</w:t>
      </w:r>
      <w:r w:rsidRPr="00D5373D">
        <w:t>.</w:t>
      </w:r>
    </w:p>
    <w:p w:rsidR="00E7546E" w:rsidRDefault="007A620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3220995" cy="4572000"/>
            <wp:effectExtent l="19050" t="19050" r="1778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_Charms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95" cy="45720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A620E" w:rsidP="007A620E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</w:t>
      </w:r>
      <w:r w:rsidR="00CD2FF7">
        <w:rPr>
          <w:noProof/>
        </w:rPr>
        <w:fldChar w:fldCharType="end"/>
      </w:r>
      <w:r w:rsidR="00E7546E">
        <w:rPr>
          <w:noProof/>
        </w:rPr>
        <w:t>:</w:t>
      </w:r>
      <w:r w:rsidR="00F445D3">
        <w:rPr>
          <w:noProof/>
        </w:rPr>
        <w:t xml:space="preserve"> </w:t>
      </w:r>
      <w:r w:rsidR="00582341">
        <w:rPr>
          <w:noProof/>
        </w:rPr>
        <w:t>Location</w:t>
      </w:r>
      <w:r w:rsidR="00F445D3">
        <w:rPr>
          <w:noProof/>
        </w:rPr>
        <w:t xml:space="preserve"> </w:t>
      </w:r>
      <w:r w:rsidR="00582341">
        <w:rPr>
          <w:noProof/>
        </w:rPr>
        <w:t>for</w:t>
      </w:r>
      <w:r w:rsidR="00F445D3">
        <w:rPr>
          <w:noProof/>
        </w:rPr>
        <w:t xml:space="preserve"> </w:t>
      </w:r>
      <w:r w:rsidR="00582341">
        <w:rPr>
          <w:noProof/>
        </w:rPr>
        <w:t>Help</w:t>
      </w:r>
    </w:p>
    <w:p w:rsidR="00E7546E" w:rsidRDefault="007A620E" w:rsidP="007A620E">
      <w:pPr>
        <w:pStyle w:val="ParagraphText"/>
      </w:pPr>
      <w:r w:rsidRPr="00D5373D">
        <w:t>Help</w:t>
      </w:r>
      <w:r w:rsidR="00F445D3">
        <w:t xml:space="preserve"> </w:t>
      </w:r>
      <w:r w:rsidRPr="00D5373D">
        <w:t>provided</w:t>
      </w:r>
      <w:r w:rsidR="00F445D3">
        <w:t xml:space="preserve"> </w:t>
      </w:r>
      <w:r w:rsidRPr="00D5373D">
        <w:t>in</w:t>
      </w:r>
      <w:r w:rsidR="00F445D3">
        <w:t xml:space="preserve"> </w:t>
      </w:r>
      <w:r w:rsidRPr="00D5373D">
        <w:t>this</w:t>
      </w:r>
      <w:r w:rsidR="00F445D3">
        <w:t xml:space="preserve"> </w:t>
      </w:r>
      <w:r w:rsidRPr="00D5373D">
        <w:t>interface</w:t>
      </w:r>
      <w:r w:rsidR="00F445D3">
        <w:t xml:space="preserve"> </w:t>
      </w:r>
      <w:r w:rsidRPr="00D5373D">
        <w:t>is</w:t>
      </w:r>
      <w:r w:rsidR="00F445D3">
        <w:t xml:space="preserve"> </w:t>
      </w:r>
      <w:r w:rsidRPr="00D5373D">
        <w:t>focused</w:t>
      </w:r>
      <w:r w:rsidR="00F445D3">
        <w:t xml:space="preserve"> </w:t>
      </w:r>
      <w:r w:rsidRPr="00D5373D">
        <w:t>on</w:t>
      </w:r>
      <w:r w:rsidR="00F445D3">
        <w:t xml:space="preserve"> </w:t>
      </w:r>
      <w:r w:rsidRPr="00D5373D">
        <w:t>key</w:t>
      </w:r>
      <w:r w:rsidR="00F445D3">
        <w:t xml:space="preserve"> </w:t>
      </w:r>
      <w:r w:rsidRPr="00D5373D">
        <w:t>usage</w:t>
      </w:r>
      <w:r w:rsidR="00F445D3">
        <w:t xml:space="preserve"> </w:t>
      </w:r>
      <w:r w:rsidRPr="00D5373D">
        <w:t>tasks</w:t>
      </w:r>
      <w:r w:rsidR="00F445D3">
        <w:t xml:space="preserve"> </w:t>
      </w:r>
      <w:r w:rsidRPr="00D5373D">
        <w:t>for</w:t>
      </w:r>
      <w:r w:rsidR="00F445D3">
        <w:t xml:space="preserve"> </w:t>
      </w:r>
      <w:r w:rsidRPr="00D5373D">
        <w:t>which</w:t>
      </w:r>
      <w:r w:rsidR="00F445D3">
        <w:t xml:space="preserve"> </w:t>
      </w:r>
      <w:r w:rsidRPr="00D5373D">
        <w:t>new</w:t>
      </w:r>
      <w:r w:rsidR="00F445D3">
        <w:t xml:space="preserve"> </w:t>
      </w:r>
      <w:r w:rsidRPr="00D5373D">
        <w:t>Windows</w:t>
      </w:r>
      <w:r w:rsidR="00F445D3">
        <w:t xml:space="preserve"> </w:t>
      </w:r>
      <w:r w:rsidRPr="00D5373D">
        <w:t>8</w:t>
      </w:r>
      <w:r w:rsidR="00F445D3">
        <w:t xml:space="preserve"> </w:t>
      </w:r>
      <w:r w:rsidRPr="00D5373D">
        <w:t>users</w:t>
      </w:r>
      <w:r w:rsidR="00F445D3">
        <w:t xml:space="preserve"> </w:t>
      </w:r>
      <w:r w:rsidRPr="00D5373D">
        <w:t>may</w:t>
      </w:r>
      <w:r w:rsidR="00F445D3">
        <w:t xml:space="preserve"> </w:t>
      </w:r>
      <w:r w:rsidRPr="00D5373D">
        <w:t>need</w:t>
      </w:r>
      <w:r w:rsidR="00F445D3">
        <w:t xml:space="preserve"> </w:t>
      </w:r>
      <w:r w:rsidRPr="00D5373D">
        <w:t>help.</w:t>
      </w:r>
    </w:p>
    <w:p w:rsidR="00E7546E" w:rsidRDefault="007A620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_6-19-2012_1.23.18 PM_45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A620E" w:rsidP="007A620E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Help</w:t>
      </w:r>
      <w:r w:rsidR="00F445D3">
        <w:t xml:space="preserve"> </w:t>
      </w:r>
      <w:r w:rsidRPr="005167AD">
        <w:t>from</w:t>
      </w:r>
      <w:r w:rsidR="00F445D3">
        <w:t xml:space="preserve"> </w:t>
      </w:r>
      <w:r w:rsidRPr="006A259F">
        <w:t>Start</w:t>
      </w:r>
      <w:r w:rsidR="00F445D3">
        <w:t xml:space="preserve"> </w:t>
      </w:r>
      <w:r w:rsidRPr="006A259F">
        <w:t>screen</w:t>
      </w:r>
    </w:p>
    <w:p w:rsidR="00E7546E" w:rsidRDefault="007A620E" w:rsidP="007A620E">
      <w:pPr>
        <w:pStyle w:val="ParagraphText"/>
      </w:pPr>
      <w:r w:rsidRPr="00523B92">
        <w:t>Links</w:t>
      </w:r>
      <w:r w:rsidR="00F445D3">
        <w:t xml:space="preserve"> </w:t>
      </w:r>
      <w:r w:rsidRPr="00523B92">
        <w:t>out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i</w:t>
      </w:r>
      <w:r w:rsidR="006B706E">
        <w:t>nformation</w:t>
      </w:r>
      <w:r w:rsidR="00F445D3">
        <w:t xml:space="preserve"> </w:t>
      </w:r>
      <w:r w:rsidR="006B706E">
        <w:t>on</w:t>
      </w:r>
      <w:r w:rsidR="00F445D3">
        <w:t xml:space="preserve"> </w:t>
      </w:r>
      <w:r w:rsidR="006B706E">
        <w:t>the</w:t>
      </w:r>
      <w:r w:rsidR="00F445D3">
        <w:t xml:space="preserve"> </w:t>
      </w:r>
      <w:r w:rsidR="006B706E">
        <w:t>Microsoft</w:t>
      </w:r>
      <w:r w:rsidR="00F445D3">
        <w:t xml:space="preserve"> </w:t>
      </w:r>
      <w:r w:rsidR="006B706E">
        <w:t>web</w:t>
      </w:r>
      <w:r w:rsidRPr="00523B92">
        <w:t>site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displayed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="00BE28B8">
        <w:t>Microsoft</w:t>
      </w:r>
      <w:r w:rsidR="00BE28B8">
        <w:rPr>
          <w:rFonts w:cs="Segoe UI"/>
        </w:rPr>
        <w:t>®</w:t>
      </w:r>
      <w:r w:rsidR="00F445D3">
        <w:t xml:space="preserve"> </w:t>
      </w:r>
      <w:r w:rsidR="00BE28B8">
        <w:t>Windows</w:t>
      </w:r>
      <w:r w:rsidR="00BE28B8">
        <w:rPr>
          <w:rFonts w:cs="Segoe UI"/>
        </w:rPr>
        <w:t>®</w:t>
      </w:r>
      <w:r w:rsidR="00F445D3">
        <w:t xml:space="preserve"> </w:t>
      </w:r>
      <w:r w:rsidRPr="00523B92">
        <w:t>Internet</w:t>
      </w:r>
      <w:r w:rsidR="00F445D3">
        <w:t xml:space="preserve"> </w:t>
      </w:r>
      <w:r w:rsidRPr="00523B92">
        <w:t>Explorer</w:t>
      </w:r>
      <w:r w:rsidR="006B706E">
        <w:rPr>
          <w:rFonts w:cs="Segoe UI"/>
        </w:rPr>
        <w:t>®</w:t>
      </w:r>
      <w:r w:rsidRPr="00523B92">
        <w:t>,</w:t>
      </w:r>
      <w:r w:rsidR="00F445D3">
        <w:t xml:space="preserve"> </w:t>
      </w:r>
      <w:r w:rsidRPr="00523B92">
        <w:t>so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users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getting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most</w:t>
      </w:r>
      <w:r w:rsidR="00F445D3">
        <w:t xml:space="preserve"> </w:t>
      </w:r>
      <w:r w:rsidRPr="00523B92">
        <w:t>up</w:t>
      </w:r>
      <w:r w:rsidR="005E344F">
        <w:t>-</w:t>
      </w:r>
      <w:r w:rsidRPr="00523B92">
        <w:t>to</w:t>
      </w:r>
      <w:r w:rsidR="005E344F">
        <w:t>-</w:t>
      </w:r>
      <w:r w:rsidRPr="00523B92">
        <w:t>date</w:t>
      </w:r>
      <w:r w:rsidR="00F445D3">
        <w:t xml:space="preserve"> </w:t>
      </w:r>
      <w:r w:rsidRPr="00523B92">
        <w:t>content.</w:t>
      </w:r>
    </w:p>
    <w:p w:rsidR="00E7546E" w:rsidRDefault="007A620E" w:rsidP="007A620E">
      <w:pPr>
        <w:pStyle w:val="ParagraphText"/>
      </w:pPr>
      <w:r w:rsidRPr="00523B92">
        <w:t>While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app,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Settings</w:t>
      </w:r>
      <w:r w:rsidR="00F445D3">
        <w:t xml:space="preserve"> </w:t>
      </w:r>
      <w:r w:rsidRPr="00523B92">
        <w:t>charm</w:t>
      </w:r>
      <w:r w:rsidR="00F445D3">
        <w:t xml:space="preserve"> </w:t>
      </w:r>
      <w:r w:rsidRPr="00523B92">
        <w:t>provides</w:t>
      </w:r>
      <w:r w:rsidR="00F445D3">
        <w:t xml:space="preserve"> </w:t>
      </w:r>
      <w:r w:rsidRPr="00523B92">
        <w:t>app-specific</w:t>
      </w:r>
      <w:r w:rsidR="00F445D3">
        <w:t xml:space="preserve"> </w:t>
      </w:r>
      <w:r w:rsidRPr="00523B92">
        <w:t>help.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example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pre-release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below.</w:t>
      </w:r>
    </w:p>
    <w:p w:rsidR="00E7546E" w:rsidRDefault="007A620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_InAp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A620E" w:rsidP="007A620E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4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Help</w:t>
      </w:r>
      <w:r w:rsidR="00F445D3">
        <w:t xml:space="preserve"> </w:t>
      </w:r>
      <w:r w:rsidRPr="005167AD">
        <w:t>in</w:t>
      </w:r>
      <w:r w:rsidR="00F445D3">
        <w:t xml:space="preserve"> </w:t>
      </w:r>
      <w:r w:rsidRPr="005167AD">
        <w:t>an</w:t>
      </w:r>
      <w:r w:rsidR="00F445D3">
        <w:t xml:space="preserve"> </w:t>
      </w:r>
      <w:r w:rsidRPr="005167AD">
        <w:t>App</w:t>
      </w:r>
    </w:p>
    <w:p w:rsidR="00E7546E" w:rsidRDefault="005E344F" w:rsidP="007A620E">
      <w:pPr>
        <w:pStyle w:val="ParagraphText"/>
      </w:pPr>
      <w:r>
        <w:t>This</w:t>
      </w:r>
      <w:r w:rsidR="00F445D3">
        <w:t xml:space="preserve"> </w:t>
      </w:r>
      <w:r>
        <w:t>H</w:t>
      </w:r>
      <w:r w:rsidR="007A620E" w:rsidRPr="00D5373D">
        <w:t>elp</w:t>
      </w:r>
      <w:r w:rsidR="00F445D3">
        <w:t xml:space="preserve"> </w:t>
      </w:r>
      <w:r w:rsidR="007A620E" w:rsidRPr="00D5373D">
        <w:t>interface</w:t>
      </w:r>
      <w:r w:rsidR="00F445D3">
        <w:t xml:space="preserve"> </w:t>
      </w:r>
      <w:r w:rsidR="007A620E" w:rsidRPr="00D5373D">
        <w:t>is</w:t>
      </w:r>
      <w:r w:rsidR="00F445D3">
        <w:t xml:space="preserve"> </w:t>
      </w:r>
      <w:r w:rsidR="007A620E" w:rsidRPr="00D5373D">
        <w:t>available</w:t>
      </w:r>
      <w:r w:rsidR="00F445D3">
        <w:t xml:space="preserve"> </w:t>
      </w:r>
      <w:r w:rsidR="007A620E" w:rsidRPr="00D5373D">
        <w:t>for</w:t>
      </w:r>
      <w:r w:rsidR="00F445D3">
        <w:t xml:space="preserve"> </w:t>
      </w:r>
      <w:r w:rsidR="007A620E" w:rsidRPr="00D5373D">
        <w:t>use</w:t>
      </w:r>
      <w:r w:rsidR="00F445D3">
        <w:t xml:space="preserve"> </w:t>
      </w:r>
      <w:r w:rsidR="007A620E" w:rsidRPr="00D5373D">
        <w:t>by</w:t>
      </w:r>
      <w:r w:rsidR="00F445D3">
        <w:t xml:space="preserve"> </w:t>
      </w:r>
      <w:r w:rsidR="007A620E" w:rsidRPr="00D5373D">
        <w:t>any</w:t>
      </w:r>
      <w:r w:rsidR="00F445D3">
        <w:t xml:space="preserve"> </w:t>
      </w:r>
      <w:r w:rsidR="007A620E" w:rsidRPr="00D5373D">
        <w:t>app,</w:t>
      </w:r>
      <w:r w:rsidR="00F445D3">
        <w:t xml:space="preserve"> </w:t>
      </w:r>
      <w:r w:rsidR="007A620E" w:rsidRPr="00D5373D">
        <w:t>based</w:t>
      </w:r>
      <w:r w:rsidR="00F445D3">
        <w:t xml:space="preserve"> </w:t>
      </w:r>
      <w:r w:rsidR="007A620E" w:rsidRPr="00D5373D">
        <w:t>on</w:t>
      </w:r>
      <w:r w:rsidR="00F445D3">
        <w:t xml:space="preserve"> </w:t>
      </w:r>
      <w:r w:rsidR="007A620E" w:rsidRPr="00D5373D">
        <w:t>a</w:t>
      </w:r>
      <w:r w:rsidR="00F445D3">
        <w:t xml:space="preserve"> </w:t>
      </w:r>
      <w:r w:rsidR="007A620E" w:rsidRPr="00D5373D">
        <w:t>standard</w:t>
      </w:r>
      <w:r w:rsidR="00F445D3">
        <w:t xml:space="preserve"> </w:t>
      </w:r>
      <w:r w:rsidR="007A620E" w:rsidRPr="00D5373D">
        <w:t>API.</w:t>
      </w:r>
      <w:r w:rsidR="00F445D3">
        <w:t xml:space="preserve"> </w:t>
      </w:r>
      <w:r w:rsidR="007A620E" w:rsidRPr="00D5373D">
        <w:t>As</w:t>
      </w:r>
      <w:r w:rsidR="00F445D3">
        <w:t xml:space="preserve"> </w:t>
      </w:r>
      <w:r w:rsidR="007A620E" w:rsidRPr="00D5373D">
        <w:t>wi</w:t>
      </w:r>
      <w:r>
        <w:t>th</w:t>
      </w:r>
      <w:r w:rsidR="00F445D3">
        <w:t xml:space="preserve"> </w:t>
      </w:r>
      <w:r>
        <w:t>the</w:t>
      </w:r>
      <w:r w:rsidR="00F445D3">
        <w:t xml:space="preserve"> </w:t>
      </w:r>
      <w:r>
        <w:t>Start</w:t>
      </w:r>
      <w:r w:rsidR="00F445D3">
        <w:t xml:space="preserve"> </w:t>
      </w:r>
      <w:r>
        <w:t>screen</w:t>
      </w:r>
      <w:r w:rsidR="00F445D3">
        <w:t xml:space="preserve"> </w:t>
      </w:r>
      <w:r w:rsidR="007D2F37">
        <w:t>H</w:t>
      </w:r>
      <w:r>
        <w:t>elp,</w:t>
      </w:r>
      <w:r w:rsidR="00F445D3">
        <w:t xml:space="preserve"> </w:t>
      </w:r>
      <w:r>
        <w:t>this</w:t>
      </w:r>
      <w:r w:rsidR="00F445D3">
        <w:t xml:space="preserve"> </w:t>
      </w:r>
      <w:r>
        <w:t>H</w:t>
      </w:r>
      <w:r w:rsidR="007A620E" w:rsidRPr="00D5373D">
        <w:t>elp</w:t>
      </w:r>
      <w:r w:rsidR="00F445D3">
        <w:t xml:space="preserve"> </w:t>
      </w:r>
      <w:r w:rsidR="007A620E" w:rsidRPr="00D5373D">
        <w:t>content</w:t>
      </w:r>
      <w:r w:rsidR="00F445D3">
        <w:t xml:space="preserve"> </w:t>
      </w:r>
      <w:r w:rsidR="007A620E" w:rsidRPr="00D5373D">
        <w:t>can</w:t>
      </w:r>
      <w:r w:rsidR="00F445D3">
        <w:t xml:space="preserve"> </w:t>
      </w:r>
      <w:r w:rsidR="007A620E" w:rsidRPr="00D5373D">
        <w:t>be</w:t>
      </w:r>
      <w:r w:rsidR="00F445D3">
        <w:t xml:space="preserve"> </w:t>
      </w:r>
      <w:r w:rsidR="007A620E" w:rsidRPr="00D5373D">
        <w:t>context-specific.</w:t>
      </w:r>
      <w:r w:rsidR="00F445D3">
        <w:t xml:space="preserve"> </w:t>
      </w:r>
      <w:r w:rsidR="007A620E" w:rsidRPr="00D5373D">
        <w:t>This</w:t>
      </w:r>
      <w:r w:rsidR="00F445D3">
        <w:t xml:space="preserve"> </w:t>
      </w:r>
      <w:r w:rsidR="007A620E" w:rsidRPr="00D5373D">
        <w:t>can</w:t>
      </w:r>
      <w:r w:rsidR="00F445D3">
        <w:t xml:space="preserve"> </w:t>
      </w:r>
      <w:r w:rsidR="007A620E" w:rsidRPr="00D5373D">
        <w:t>help</w:t>
      </w:r>
      <w:r w:rsidR="00F445D3">
        <w:t xml:space="preserve"> </w:t>
      </w:r>
      <w:r w:rsidR="007A620E" w:rsidRPr="00D5373D">
        <w:t>guide</w:t>
      </w:r>
      <w:r w:rsidR="00F445D3">
        <w:t xml:space="preserve"> </w:t>
      </w:r>
      <w:r w:rsidR="007A620E" w:rsidRPr="00D5373D">
        <w:t>users</w:t>
      </w:r>
      <w:r w:rsidR="00F445D3">
        <w:t xml:space="preserve"> </w:t>
      </w:r>
      <w:r w:rsidR="007A620E" w:rsidRPr="00D5373D">
        <w:t>on</w:t>
      </w:r>
      <w:r w:rsidR="00F445D3">
        <w:t xml:space="preserve"> </w:t>
      </w:r>
      <w:r w:rsidR="007A620E" w:rsidRPr="00D5373D">
        <w:t>s</w:t>
      </w:r>
      <w:r w:rsidR="007A620E" w:rsidRPr="00523B92">
        <w:t>pecific</w:t>
      </w:r>
      <w:r w:rsidR="00F445D3">
        <w:t xml:space="preserve"> </w:t>
      </w:r>
      <w:r w:rsidR="007A620E" w:rsidRPr="00523B92">
        <w:t>actions,</w:t>
      </w:r>
      <w:r w:rsidR="00F445D3">
        <w:t xml:space="preserve"> </w:t>
      </w:r>
      <w:r w:rsidR="007A620E" w:rsidRPr="00523B92">
        <w:t>based</w:t>
      </w:r>
      <w:r w:rsidR="00F445D3">
        <w:t xml:space="preserve"> </w:t>
      </w:r>
      <w:r w:rsidR="007A620E" w:rsidRPr="00523B92">
        <w:t>on</w:t>
      </w:r>
      <w:r w:rsidR="00F445D3">
        <w:t xml:space="preserve"> </w:t>
      </w:r>
      <w:r w:rsidR="007A620E" w:rsidRPr="00523B92">
        <w:t>what</w:t>
      </w:r>
      <w:r w:rsidR="00F445D3">
        <w:t xml:space="preserve"> </w:t>
      </w:r>
      <w:r w:rsidR="007A620E" w:rsidRPr="00523B92">
        <w:t>they</w:t>
      </w:r>
      <w:r w:rsidR="00F445D3">
        <w:t xml:space="preserve"> </w:t>
      </w:r>
      <w:r w:rsidR="007A620E" w:rsidRPr="00523B92">
        <w:t>are</w:t>
      </w:r>
      <w:r w:rsidR="00F445D3">
        <w:t xml:space="preserve"> </w:t>
      </w:r>
      <w:r w:rsidR="007A620E" w:rsidRPr="00523B92">
        <w:t>doing</w:t>
      </w:r>
      <w:r w:rsidR="00F445D3">
        <w:t xml:space="preserve"> </w:t>
      </w:r>
      <w:r w:rsidR="007A620E" w:rsidRPr="00523B92">
        <w:t>in</w:t>
      </w:r>
      <w:r w:rsidR="00F445D3">
        <w:t xml:space="preserve"> </w:t>
      </w:r>
      <w:r w:rsidR="007A620E" w:rsidRPr="00523B92">
        <w:t>the</w:t>
      </w:r>
      <w:r w:rsidR="00F445D3">
        <w:t xml:space="preserve"> </w:t>
      </w:r>
      <w:r w:rsidR="007A620E" w:rsidRPr="00523B92">
        <w:t>app</w:t>
      </w:r>
      <w:r w:rsidR="00F445D3">
        <w:t xml:space="preserve"> </w:t>
      </w:r>
      <w:r w:rsidR="007A620E" w:rsidRPr="00523B92">
        <w:t>right</w:t>
      </w:r>
      <w:r w:rsidR="00F445D3">
        <w:t xml:space="preserve"> </w:t>
      </w:r>
      <w:r w:rsidR="007A620E" w:rsidRPr="00523B92">
        <w:t>now.</w:t>
      </w:r>
    </w:p>
    <w:p w:rsidR="00E7546E" w:rsidRDefault="007A620E" w:rsidP="007A620E">
      <w:pPr>
        <w:pStyle w:val="ParagraphText"/>
        <w:spacing w:after="240"/>
      </w:pPr>
      <w:r w:rsidRPr="00523B92">
        <w:t>While</w:t>
      </w:r>
      <w:r w:rsidR="00F445D3">
        <w:t xml:space="preserve"> </w:t>
      </w:r>
      <w:r w:rsidRPr="00523B92">
        <w:t>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Desktop,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Settings</w:t>
      </w:r>
      <w:r w:rsidR="00F445D3">
        <w:t xml:space="preserve"> </w:t>
      </w:r>
      <w:r w:rsidRPr="00523B92">
        <w:t>charm</w:t>
      </w:r>
      <w:r w:rsidR="00F445D3">
        <w:t xml:space="preserve"> </w:t>
      </w:r>
      <w:r w:rsidRPr="00523B92">
        <w:t>opens</w:t>
      </w:r>
      <w:r w:rsidR="00F445D3">
        <w:t xml:space="preserve"> </w:t>
      </w:r>
      <w:r w:rsidRPr="005E344F">
        <w:rPr>
          <w:b/>
        </w:rPr>
        <w:t>Windows</w:t>
      </w:r>
      <w:r w:rsidR="00F445D3">
        <w:rPr>
          <w:b/>
        </w:rPr>
        <w:t xml:space="preserve"> </w:t>
      </w:r>
      <w:r w:rsidRPr="005E344F">
        <w:rPr>
          <w:b/>
        </w:rPr>
        <w:t>Help</w:t>
      </w:r>
      <w:r w:rsidR="00F445D3">
        <w:rPr>
          <w:b/>
        </w:rPr>
        <w:t xml:space="preserve"> </w:t>
      </w:r>
      <w:r w:rsidRPr="005E344F">
        <w:rPr>
          <w:b/>
        </w:rPr>
        <w:t>and</w:t>
      </w:r>
      <w:r w:rsidR="00F445D3">
        <w:rPr>
          <w:b/>
        </w:rPr>
        <w:t xml:space="preserve"> </w:t>
      </w:r>
      <w:r w:rsidRPr="005E344F">
        <w:rPr>
          <w:b/>
        </w:rPr>
        <w:t>Support</w:t>
      </w:r>
      <w:r w:rsidRPr="00523B92">
        <w:t>,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below.</w:t>
      </w:r>
    </w:p>
    <w:p w:rsidR="00E7546E" w:rsidRDefault="007A620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5021354" cy="4572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_Deskt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354" cy="4572000"/>
                    </a:xfrm>
                    <a:prstGeom prst="rect">
                      <a:avLst/>
                    </a:prstGeom>
                    <a:ln w="3174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A620E" w:rsidP="007A620E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5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Help</w:t>
      </w:r>
      <w:r w:rsidR="00F445D3">
        <w:t xml:space="preserve"> </w:t>
      </w:r>
      <w:r w:rsidRPr="005167AD">
        <w:t>on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Desktop</w:t>
      </w:r>
    </w:p>
    <w:p w:rsidR="00E7546E" w:rsidRDefault="007A620E" w:rsidP="007A620E">
      <w:pPr>
        <w:pStyle w:val="ParagraphText"/>
        <w:spacing w:after="240"/>
      </w:pPr>
      <w:r w:rsidRPr="00D5373D">
        <w:t>This</w:t>
      </w:r>
      <w:r w:rsidR="00F445D3">
        <w:t xml:space="preserve"> </w:t>
      </w:r>
      <w:r w:rsidRPr="00D5373D">
        <w:t>interface</w:t>
      </w:r>
      <w:r w:rsidR="00F445D3">
        <w:t xml:space="preserve"> </w:t>
      </w:r>
      <w:r w:rsidRPr="00D5373D">
        <w:t>supports</w:t>
      </w:r>
      <w:r w:rsidR="00F445D3">
        <w:t xml:space="preserve"> </w:t>
      </w:r>
      <w:r w:rsidRPr="00D5373D">
        <w:t>some</w:t>
      </w:r>
      <w:r w:rsidR="00F445D3">
        <w:t xml:space="preserve"> </w:t>
      </w:r>
      <w:r w:rsidRPr="00D5373D">
        <w:t>of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same</w:t>
      </w:r>
      <w:r w:rsidR="00F445D3">
        <w:t xml:space="preserve"> </w:t>
      </w:r>
      <w:r w:rsidRPr="00D5373D">
        <w:t>Help</w:t>
      </w:r>
      <w:r w:rsidR="00F445D3">
        <w:t xml:space="preserve"> </w:t>
      </w:r>
      <w:r w:rsidRPr="00D5373D">
        <w:t>customization</w:t>
      </w:r>
      <w:r w:rsidR="00F445D3">
        <w:t xml:space="preserve"> </w:t>
      </w:r>
      <w:r w:rsidRPr="00D5373D">
        <w:t>and</w:t>
      </w:r>
      <w:r w:rsidR="00F445D3">
        <w:t xml:space="preserve"> </w:t>
      </w:r>
      <w:r w:rsidRPr="00D5373D">
        <w:t>online</w:t>
      </w:r>
      <w:r w:rsidR="00F445D3">
        <w:t xml:space="preserve"> </w:t>
      </w:r>
      <w:r w:rsidRPr="00D5373D">
        <w:t>access</w:t>
      </w:r>
      <w:r w:rsidR="00F445D3">
        <w:t xml:space="preserve"> </w:t>
      </w:r>
      <w:r w:rsidRPr="00D5373D">
        <w:t>as</w:t>
      </w:r>
      <w:r w:rsidR="00F445D3">
        <w:t xml:space="preserve"> </w:t>
      </w:r>
      <w:r w:rsidRPr="00D5373D">
        <w:t>Help</w:t>
      </w:r>
      <w:r w:rsidR="00F445D3">
        <w:t xml:space="preserve"> </w:t>
      </w:r>
      <w:r w:rsidRPr="00D5373D">
        <w:t>and</w:t>
      </w:r>
      <w:r w:rsidR="00F445D3">
        <w:t xml:space="preserve"> </w:t>
      </w:r>
      <w:r w:rsidRPr="00D5373D">
        <w:t>Support</w:t>
      </w:r>
      <w:r w:rsidR="00F445D3">
        <w:t xml:space="preserve"> </w:t>
      </w:r>
      <w:r w:rsidRPr="00D5373D">
        <w:t>in</w:t>
      </w:r>
      <w:r w:rsidR="00F445D3">
        <w:t xml:space="preserve"> </w:t>
      </w:r>
      <w:r w:rsidRPr="00D5373D">
        <w:t>previous</w:t>
      </w:r>
      <w:r w:rsidR="00F445D3">
        <w:t xml:space="preserve"> </w:t>
      </w:r>
      <w:r w:rsidRPr="00D5373D">
        <w:t>Windows</w:t>
      </w:r>
      <w:r w:rsidR="00F445D3">
        <w:t xml:space="preserve"> </w:t>
      </w:r>
      <w:r w:rsidRPr="00D5373D">
        <w:t>versions.</w:t>
      </w:r>
      <w:r w:rsidR="00F445D3">
        <w:t xml:space="preserve"> </w:t>
      </w:r>
      <w:r w:rsidRPr="00D5373D">
        <w:t>Beyond</w:t>
      </w:r>
      <w:r w:rsidR="00F445D3">
        <w:t xml:space="preserve"> </w:t>
      </w:r>
      <w:r w:rsidRPr="00D5373D">
        <w:t>that</w:t>
      </w:r>
      <w:r w:rsidR="007D2F37">
        <w:t>,</w:t>
      </w:r>
      <w:r w:rsidR="00F445D3">
        <w:t xml:space="preserve"> </w:t>
      </w:r>
      <w:r w:rsidRPr="00D5373D">
        <w:t>it</w:t>
      </w:r>
      <w:r w:rsidR="00F445D3">
        <w:t xml:space="preserve"> </w:t>
      </w:r>
      <w:r w:rsidRPr="00D5373D">
        <w:t>has</w:t>
      </w:r>
      <w:r w:rsidR="00F445D3">
        <w:t xml:space="preserve"> </w:t>
      </w:r>
      <w:r w:rsidRPr="00D5373D">
        <w:t>been</w:t>
      </w:r>
      <w:r w:rsidR="00F445D3">
        <w:t xml:space="preserve"> </w:t>
      </w:r>
      <w:r w:rsidRPr="00D5373D">
        <w:t>updated</w:t>
      </w:r>
      <w:r w:rsidR="00F445D3">
        <w:t xml:space="preserve"> </w:t>
      </w:r>
      <w:r w:rsidRPr="00D5373D">
        <w:t>for</w:t>
      </w:r>
      <w:r w:rsidR="00F445D3">
        <w:t xml:space="preserve"> </w:t>
      </w:r>
      <w:r w:rsidRPr="00D5373D">
        <w:t>Windows</w:t>
      </w:r>
      <w:r w:rsidR="00F445D3">
        <w:t xml:space="preserve"> </w:t>
      </w:r>
      <w:r w:rsidRPr="00D5373D">
        <w:t>8</w:t>
      </w:r>
      <w:r w:rsidR="00F445D3">
        <w:t xml:space="preserve"> </w:t>
      </w:r>
      <w:r w:rsidRPr="00D5373D">
        <w:t>with</w:t>
      </w:r>
      <w:r w:rsidR="00F445D3">
        <w:t xml:space="preserve"> </w:t>
      </w:r>
      <w:r w:rsidRPr="00D5373D">
        <w:t>a</w:t>
      </w:r>
      <w:r w:rsidR="00F445D3">
        <w:t xml:space="preserve"> </w:t>
      </w:r>
      <w:r w:rsidRPr="00D5373D">
        <w:t>new</w:t>
      </w:r>
      <w:r w:rsidR="00F445D3">
        <w:t xml:space="preserve"> </w:t>
      </w:r>
      <w:r w:rsidRPr="00D5373D">
        <w:t>look</w:t>
      </w:r>
      <w:r w:rsidR="00F445D3">
        <w:t xml:space="preserve"> </w:t>
      </w:r>
      <w:r w:rsidRPr="00D5373D">
        <w:t>and</w:t>
      </w:r>
      <w:r w:rsidR="00F445D3">
        <w:t xml:space="preserve"> </w:t>
      </w:r>
      <w:r w:rsidRPr="00D5373D">
        <w:t>a</w:t>
      </w:r>
      <w:r w:rsidR="00F445D3">
        <w:t xml:space="preserve"> </w:t>
      </w:r>
      <w:r w:rsidRPr="00D5373D">
        <w:t>better</w:t>
      </w:r>
      <w:r w:rsidR="00F445D3">
        <w:t xml:space="preserve"> </w:t>
      </w:r>
      <w:r w:rsidRPr="00D5373D">
        <w:t>touch</w:t>
      </w:r>
      <w:r w:rsidR="00F445D3">
        <w:t xml:space="preserve"> </w:t>
      </w:r>
      <w:r w:rsidRPr="00D5373D">
        <w:t>input</w:t>
      </w:r>
      <w:r w:rsidR="00F445D3">
        <w:t xml:space="preserve"> </w:t>
      </w:r>
      <w:r w:rsidRPr="00D5373D">
        <w:t>experience.</w:t>
      </w:r>
    </w:p>
    <w:p w:rsidR="00E7546E" w:rsidRDefault="007A620E" w:rsidP="00C97B79">
      <w:pPr>
        <w:pStyle w:val="Heading3"/>
      </w:pPr>
      <w:bookmarkStart w:id="8" w:name="_Toc334559286"/>
      <w:bookmarkStart w:id="9" w:name="_Toc334565897"/>
      <w:r w:rsidRPr="00523B92">
        <w:t>Search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Help</w:t>
      </w:r>
      <w:bookmarkEnd w:id="8"/>
      <w:bookmarkEnd w:id="9"/>
    </w:p>
    <w:p w:rsidR="00E7546E" w:rsidRDefault="007A620E" w:rsidP="007A620E">
      <w:pPr>
        <w:pStyle w:val="ParagraphText"/>
        <w:spacing w:after="240"/>
      </w:pPr>
      <w:r w:rsidRPr="00523B92">
        <w:t>If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search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“Help”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see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&amp;</w:t>
      </w:r>
      <w:r w:rsidR="00F445D3">
        <w:t xml:space="preserve"> </w:t>
      </w:r>
      <w:r w:rsidRPr="00523B92">
        <w:t>Support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option.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opens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Desktop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interface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above.</w:t>
      </w:r>
    </w:p>
    <w:p w:rsidR="00E7546E" w:rsidRDefault="007A620E" w:rsidP="007A620E">
      <w:pPr>
        <w:pStyle w:val="ParagraphText"/>
        <w:spacing w:after="240"/>
      </w:pPr>
      <w:r w:rsidRPr="00523B92">
        <w:t>Searching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specific</w:t>
      </w:r>
      <w:r w:rsidR="00F445D3">
        <w:t xml:space="preserve"> </w:t>
      </w:r>
      <w:r w:rsidRPr="00523B92">
        <w:t>keyword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problem</w:t>
      </w:r>
      <w:r w:rsidR="00F445D3">
        <w:t xml:space="preserve"> </w:t>
      </w:r>
      <w:r w:rsidRPr="00523B92">
        <w:t>scenario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bring</w:t>
      </w:r>
      <w:r w:rsidR="00F445D3">
        <w:t xml:space="preserve"> </w:t>
      </w:r>
      <w:r w:rsidRPr="00523B92">
        <w:t>more</w:t>
      </w:r>
      <w:r w:rsidR="00F445D3">
        <w:t xml:space="preserve"> </w:t>
      </w:r>
      <w:r w:rsidRPr="00523B92">
        <w:t>targeted</w:t>
      </w:r>
      <w:r w:rsidR="00F445D3">
        <w:t xml:space="preserve"> </w:t>
      </w:r>
      <w:r w:rsidRPr="00523B92">
        <w:t>results.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example</w:t>
      </w:r>
      <w:r w:rsidR="00F445D3">
        <w:t xml:space="preserve"> </w:t>
      </w:r>
      <w:r w:rsidRPr="00523B92">
        <w:t>below</w:t>
      </w:r>
      <w:r w:rsidR="00F445D3">
        <w:t xml:space="preserve"> </w:t>
      </w:r>
      <w:r w:rsidRPr="00523B92">
        <w:t>shows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search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“sound</w:t>
      </w:r>
      <w:r w:rsidR="005E344F">
        <w:t>.”</w:t>
      </w:r>
      <w:r w:rsidR="00F445D3">
        <w:t xml:space="preserve"> </w:t>
      </w:r>
      <w:r w:rsidRPr="00523B92">
        <w:t>By</w:t>
      </w:r>
      <w:r w:rsidR="00F445D3">
        <w:t xml:space="preserve"> </w:t>
      </w:r>
      <w:r w:rsidR="00A27343" w:rsidRPr="00523B92">
        <w:t>selecting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rPr>
          <w:b/>
        </w:rPr>
        <w:t>Settings</w:t>
      </w:r>
      <w:r w:rsidR="00F445D3">
        <w:t xml:space="preserve"> </w:t>
      </w:r>
      <w:r w:rsidR="00A27343" w:rsidRPr="00523B92">
        <w:t>option</w:t>
      </w:r>
      <w:r w:rsidR="00F445D3">
        <w:t xml:space="preserve"> </w:t>
      </w:r>
      <w:r w:rsidR="00A27343"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search</w:t>
      </w:r>
      <w:r w:rsidR="00F445D3">
        <w:t xml:space="preserve"> </w:t>
      </w:r>
      <w:r w:rsidRPr="00523B92">
        <w:t>pane,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access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top</w:t>
      </w:r>
      <w:r w:rsidR="00F445D3">
        <w:t xml:space="preserve"> </w:t>
      </w:r>
      <w:r w:rsidRPr="00523B92">
        <w:t>troubleshooters</w:t>
      </w:r>
      <w:r w:rsidR="00F445D3">
        <w:t xml:space="preserve"> </w:t>
      </w:r>
      <w:r w:rsidRPr="00523B92">
        <w:t>related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keyword.</w:t>
      </w:r>
    </w:p>
    <w:p w:rsidR="00E7546E" w:rsidRDefault="007A620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_SearchSta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A620E" w:rsidP="007A620E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6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Search</w:t>
      </w:r>
      <w:r w:rsidR="00F445D3">
        <w:t xml:space="preserve"> </w:t>
      </w:r>
      <w:r w:rsidRPr="005167AD">
        <w:t>Help</w:t>
      </w:r>
    </w:p>
    <w:p w:rsidR="00E7546E" w:rsidRDefault="007A620E" w:rsidP="007A620E">
      <w:pPr>
        <w:pStyle w:val="ParagraphText"/>
      </w:pPr>
      <w:r w:rsidRPr="00D5373D">
        <w:t>When</w:t>
      </w:r>
      <w:r w:rsidR="00F445D3">
        <w:t xml:space="preserve"> </w:t>
      </w:r>
      <w:r w:rsidRPr="00D5373D">
        <w:t>you</w:t>
      </w:r>
      <w:r w:rsidR="00F445D3">
        <w:t xml:space="preserve"> </w:t>
      </w:r>
      <w:r w:rsidRPr="00D5373D">
        <w:t>search</w:t>
      </w:r>
      <w:r w:rsidR="00F445D3">
        <w:t xml:space="preserve"> </w:t>
      </w:r>
      <w:r w:rsidRPr="00D5373D">
        <w:t>within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Desktop</w:t>
      </w:r>
      <w:r w:rsidR="00F445D3">
        <w:t xml:space="preserve"> </w:t>
      </w:r>
      <w:r w:rsidR="00B666EF">
        <w:t>H</w:t>
      </w:r>
      <w:r w:rsidRPr="00D5373D">
        <w:t>elp</w:t>
      </w:r>
      <w:r w:rsidR="00F445D3">
        <w:t xml:space="preserve"> </w:t>
      </w:r>
      <w:r w:rsidRPr="00D5373D">
        <w:t>interface,</w:t>
      </w:r>
      <w:r w:rsidR="00F445D3">
        <w:t xml:space="preserve"> </w:t>
      </w:r>
      <w:r w:rsidRPr="00D5373D">
        <w:t>you</w:t>
      </w:r>
      <w:r w:rsidR="00F445D3">
        <w:t xml:space="preserve"> </w:t>
      </w:r>
      <w:r w:rsidRPr="00D5373D">
        <w:t>have</w:t>
      </w:r>
      <w:r w:rsidR="00F445D3">
        <w:t xml:space="preserve"> </w:t>
      </w:r>
      <w:r w:rsidRPr="00D5373D">
        <w:t>access</w:t>
      </w:r>
      <w:r w:rsidR="00F445D3">
        <w:t xml:space="preserve"> </w:t>
      </w:r>
      <w:r w:rsidRPr="00D5373D">
        <w:t>to</w:t>
      </w:r>
      <w:r w:rsidR="00F445D3">
        <w:t xml:space="preserve"> </w:t>
      </w:r>
      <w:r w:rsidRPr="00D5373D">
        <w:t>multiple</w:t>
      </w:r>
      <w:r w:rsidR="00F445D3">
        <w:t xml:space="preserve"> </w:t>
      </w:r>
      <w:r w:rsidRPr="00D5373D">
        <w:t>information</w:t>
      </w:r>
      <w:r w:rsidR="00F445D3">
        <w:t xml:space="preserve"> </w:t>
      </w:r>
      <w:r w:rsidRPr="00D5373D">
        <w:t>sources.</w:t>
      </w:r>
      <w:r w:rsidR="00F445D3">
        <w:t xml:space="preserve"> </w:t>
      </w:r>
      <w:r w:rsidRPr="00D5373D">
        <w:t>Thi</w:t>
      </w:r>
      <w:r w:rsidRPr="000F23BC">
        <w:t>s</w:t>
      </w:r>
      <w:r w:rsidR="00F445D3">
        <w:t xml:space="preserve"> </w:t>
      </w:r>
      <w:r w:rsidRPr="000F23BC">
        <w:t>includes:</w:t>
      </w:r>
    </w:p>
    <w:p w:rsidR="00E7546E" w:rsidRDefault="007A620E" w:rsidP="007A620E">
      <w:pPr>
        <w:pStyle w:val="ListBullet"/>
      </w:pPr>
      <w:r w:rsidRPr="00523B92">
        <w:t>Windows</w:t>
      </w:r>
      <w:r w:rsidR="00F445D3">
        <w:t xml:space="preserve"> </w:t>
      </w:r>
      <w:r w:rsidR="00B666EF">
        <w:t>H</w:t>
      </w:r>
      <w:r w:rsidRPr="00523B92">
        <w:t>elp</w:t>
      </w:r>
      <w:r w:rsidR="00F445D3">
        <w:t xml:space="preserve"> </w:t>
      </w:r>
      <w:r w:rsidRPr="00523B92">
        <w:t>content</w:t>
      </w:r>
    </w:p>
    <w:p w:rsidR="00E7546E" w:rsidRDefault="007A620E" w:rsidP="007A620E">
      <w:pPr>
        <w:pStyle w:val="ListBullet"/>
      </w:pPr>
      <w:r w:rsidRPr="00523B92">
        <w:t>Answers</w:t>
      </w:r>
      <w:r w:rsidR="00F445D3">
        <w:t xml:space="preserve"> </w:t>
      </w:r>
      <w:r w:rsidRPr="00523B92">
        <w:t>community</w:t>
      </w:r>
      <w:r w:rsidR="00F445D3">
        <w:t xml:space="preserve"> </w:t>
      </w:r>
      <w:r w:rsidRPr="00523B92">
        <w:t>content</w:t>
      </w:r>
    </w:p>
    <w:p w:rsidR="00E7546E" w:rsidRDefault="007A620E" w:rsidP="007A620E">
      <w:pPr>
        <w:pStyle w:val="ListBullet"/>
      </w:pPr>
      <w:r w:rsidRPr="00523B92">
        <w:t>Help</w:t>
      </w:r>
      <w:r w:rsidR="00F445D3">
        <w:t xml:space="preserve"> </w:t>
      </w:r>
      <w:r w:rsidRPr="00523B92">
        <w:t>content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OEM,</w:t>
      </w:r>
      <w:r w:rsidR="00F445D3">
        <w:t xml:space="preserve"> </w:t>
      </w:r>
      <w:r w:rsidRPr="00523B92">
        <w:t>if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OEM</w:t>
      </w:r>
      <w:r w:rsidR="00F445D3">
        <w:t xml:space="preserve"> </w:t>
      </w:r>
      <w:r w:rsidRPr="00523B92">
        <w:t>customized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B666EF">
        <w:t>H</w:t>
      </w:r>
      <w:r w:rsidRPr="00523B92">
        <w:t>elp</w:t>
      </w:r>
      <w:r w:rsidR="00F445D3">
        <w:t xml:space="preserve"> </w:t>
      </w:r>
      <w:r w:rsidRPr="00523B92">
        <w:t>configuration</w:t>
      </w:r>
    </w:p>
    <w:p w:rsidR="00E7546E" w:rsidRDefault="007A620E" w:rsidP="007A620E">
      <w:pPr>
        <w:pStyle w:val="ParagraphText"/>
      </w:pPr>
      <w:r w:rsidRPr="00523B92">
        <w:t>An</w:t>
      </w:r>
      <w:r w:rsidR="00F445D3">
        <w:t xml:space="preserve"> </w:t>
      </w:r>
      <w:r w:rsidRPr="00523B92">
        <w:t>example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below,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="001C2D81">
        <w:t>a</w:t>
      </w:r>
      <w:r w:rsidR="00F445D3">
        <w:t xml:space="preserve"> </w:t>
      </w:r>
      <w:r w:rsidR="001C2D81">
        <w:t>search</w:t>
      </w:r>
      <w:r w:rsidR="00F445D3">
        <w:t xml:space="preserve"> </w:t>
      </w:r>
      <w:r w:rsidR="001C2D81">
        <w:t>for</w:t>
      </w:r>
      <w:r w:rsidR="00F445D3">
        <w:t xml:space="preserve"> </w:t>
      </w:r>
      <w:r w:rsidR="001C2D81">
        <w:t>“security”</w:t>
      </w:r>
      <w:r w:rsidRPr="00523B92">
        <w:t>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rPr>
          <w:b/>
        </w:rPr>
        <w:t>Show</w:t>
      </w:r>
      <w:r w:rsidR="00F445D3">
        <w:rPr>
          <w:b/>
        </w:rPr>
        <w:t xml:space="preserve"> </w:t>
      </w:r>
      <w:r w:rsidRPr="00523B92">
        <w:rPr>
          <w:b/>
        </w:rPr>
        <w:t>results</w:t>
      </w:r>
      <w:r w:rsidR="00F445D3">
        <w:rPr>
          <w:b/>
        </w:rPr>
        <w:t xml:space="preserve"> </w:t>
      </w:r>
      <w:r w:rsidRPr="00523B92">
        <w:rPr>
          <w:b/>
        </w:rPr>
        <w:t>from</w:t>
      </w:r>
      <w:r w:rsidR="00F445D3">
        <w:t xml:space="preserve"> </w:t>
      </w:r>
      <w:r w:rsidRPr="00523B92">
        <w:t>selection</w:t>
      </w:r>
      <w:r w:rsidR="00F445D3">
        <w:t xml:space="preserve"> </w:t>
      </w:r>
      <w:r w:rsidRPr="00523B92">
        <w:t>lets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choose</w:t>
      </w:r>
      <w:r w:rsidR="00F445D3">
        <w:t xml:space="preserve"> </w:t>
      </w:r>
      <w:r w:rsidRPr="00523B92">
        <w:t>which</w:t>
      </w:r>
      <w:r w:rsidR="00F445D3">
        <w:t xml:space="preserve"> </w:t>
      </w:r>
      <w:r w:rsidRPr="00523B92">
        <w:t>type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content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view.</w:t>
      </w:r>
    </w:p>
    <w:p w:rsidR="00E7546E" w:rsidRDefault="007A620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5509296" cy="5029200"/>
            <wp:effectExtent l="19050" t="19050" r="152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_Desktop_Searc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96" cy="50292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A620E" w:rsidP="007A620E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7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Search</w:t>
      </w:r>
      <w:r w:rsidR="00F445D3">
        <w:t xml:space="preserve"> </w:t>
      </w:r>
      <w:r w:rsidRPr="005167AD">
        <w:t>Help</w:t>
      </w:r>
      <w:r w:rsidR="00F445D3">
        <w:t xml:space="preserve"> </w:t>
      </w:r>
      <w:r w:rsidRPr="005167AD">
        <w:t>and</w:t>
      </w:r>
      <w:r w:rsidR="00F445D3">
        <w:t xml:space="preserve"> </w:t>
      </w:r>
      <w:r w:rsidRPr="005167AD">
        <w:t>Support</w:t>
      </w:r>
    </w:p>
    <w:p w:rsidR="00E7546E" w:rsidRDefault="007A620E" w:rsidP="007A620E">
      <w:pPr>
        <w:pStyle w:val="ParagraphText"/>
      </w:pPr>
      <w:r w:rsidRPr="00D5373D">
        <w:t>This</w:t>
      </w:r>
      <w:r w:rsidR="00F445D3">
        <w:t xml:space="preserve"> </w:t>
      </w:r>
      <w:r w:rsidRPr="00D5373D">
        <w:t>is</w:t>
      </w:r>
      <w:r w:rsidR="00F445D3">
        <w:t xml:space="preserve"> </w:t>
      </w:r>
      <w:r w:rsidRPr="00D5373D">
        <w:t>particularly</w:t>
      </w:r>
      <w:r w:rsidR="00F445D3">
        <w:t xml:space="preserve"> </w:t>
      </w:r>
      <w:r w:rsidRPr="00D5373D">
        <w:t>useful</w:t>
      </w:r>
      <w:r w:rsidR="00F445D3">
        <w:t xml:space="preserve"> </w:t>
      </w:r>
      <w:r w:rsidRPr="00D5373D">
        <w:t>given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movement</w:t>
      </w:r>
      <w:r w:rsidR="00F445D3">
        <w:t xml:space="preserve"> </w:t>
      </w:r>
      <w:r w:rsidRPr="00D5373D">
        <w:t>to</w:t>
      </w:r>
      <w:r w:rsidR="00F445D3">
        <w:t xml:space="preserve"> </w:t>
      </w:r>
      <w:r w:rsidRPr="00D5373D">
        <w:t>more</w:t>
      </w:r>
      <w:r w:rsidR="00F445D3">
        <w:t xml:space="preserve"> </w:t>
      </w:r>
      <w:r w:rsidRPr="00D5373D">
        <w:t>community-based</w:t>
      </w:r>
      <w:r w:rsidR="00F445D3">
        <w:t xml:space="preserve"> </w:t>
      </w:r>
      <w:r w:rsidRPr="00D5373D">
        <w:t>support</w:t>
      </w:r>
      <w:r w:rsidR="00F445D3">
        <w:t xml:space="preserve"> </w:t>
      </w:r>
      <w:r w:rsidRPr="00D5373D">
        <w:t>content</w:t>
      </w:r>
      <w:r w:rsidR="00F445D3">
        <w:t xml:space="preserve"> </w:t>
      </w:r>
      <w:r w:rsidRPr="00D5373D">
        <w:t>from</w:t>
      </w:r>
      <w:r w:rsidR="00F445D3">
        <w:t xml:space="preserve"> </w:t>
      </w:r>
      <w:r w:rsidRPr="00D5373D">
        <w:t>Microsoft</w:t>
      </w:r>
      <w:r w:rsidR="00AB395F">
        <w:rPr>
          <w:rFonts w:cs="Segoe UI"/>
        </w:rPr>
        <w:t>®</w:t>
      </w:r>
      <w:r w:rsidRPr="00D5373D">
        <w:t>.</w:t>
      </w:r>
      <w:r w:rsidR="00F445D3">
        <w:t xml:space="preserve"> </w:t>
      </w:r>
      <w:r w:rsidRPr="00D5373D">
        <w:t>Increasingly</w:t>
      </w:r>
      <w:r w:rsidR="00CA3128">
        <w:t>,</w:t>
      </w:r>
      <w:r w:rsidR="00F445D3">
        <w:t xml:space="preserve"> </w:t>
      </w:r>
      <w:r w:rsidRPr="00D5373D">
        <w:t>you</w:t>
      </w:r>
      <w:r w:rsidR="00F445D3">
        <w:t xml:space="preserve"> </w:t>
      </w:r>
      <w:r w:rsidRPr="00D5373D">
        <w:t>will</w:t>
      </w:r>
      <w:r w:rsidR="00F445D3">
        <w:t xml:space="preserve"> </w:t>
      </w:r>
      <w:r w:rsidRPr="00D5373D">
        <w:t>find</w:t>
      </w:r>
      <w:r w:rsidR="00F445D3">
        <w:t xml:space="preserve"> </w:t>
      </w:r>
      <w:r w:rsidRPr="00D5373D">
        <w:t>targeted,</w:t>
      </w:r>
      <w:r w:rsidR="00F445D3">
        <w:t xml:space="preserve"> </w:t>
      </w:r>
      <w:r w:rsidRPr="00D5373D">
        <w:t>issue-specific</w:t>
      </w:r>
      <w:r w:rsidR="00F445D3">
        <w:t xml:space="preserve"> </w:t>
      </w:r>
      <w:r w:rsidRPr="00D5373D">
        <w:t>troubleshooting</w:t>
      </w:r>
      <w:r w:rsidR="00F445D3">
        <w:t xml:space="preserve"> </w:t>
      </w:r>
      <w:r w:rsidRPr="00D5373D">
        <w:t>guidance</w:t>
      </w:r>
      <w:r w:rsidR="00F445D3">
        <w:t xml:space="preserve"> </w:t>
      </w:r>
      <w:r w:rsidRPr="00D5373D">
        <w:t>in</w:t>
      </w:r>
      <w:r w:rsidR="00F445D3">
        <w:t xml:space="preserve"> </w:t>
      </w:r>
      <w:r w:rsidRPr="00D5373D">
        <w:t>Answers</w:t>
      </w:r>
      <w:r w:rsidR="00F445D3">
        <w:t xml:space="preserve"> </w:t>
      </w:r>
      <w:r w:rsidRPr="00D5373D">
        <w:t>po</w:t>
      </w:r>
      <w:r w:rsidRPr="00523B92">
        <w:t>sts,</w:t>
      </w:r>
      <w:r w:rsidR="00F445D3">
        <w:t xml:space="preserve"> </w:t>
      </w:r>
      <w:r w:rsidRPr="00523B92">
        <w:t>rather</w:t>
      </w:r>
      <w:r w:rsidR="00F445D3">
        <w:t xml:space="preserve"> </w:t>
      </w:r>
      <w:r w:rsidRPr="00523B92">
        <w:t>than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Knowledge</w:t>
      </w:r>
      <w:r w:rsidR="00F445D3">
        <w:t xml:space="preserve"> </w:t>
      </w:r>
      <w:r w:rsidRPr="00523B92">
        <w:t>Base</w:t>
      </w:r>
      <w:r w:rsidR="00F445D3">
        <w:t xml:space="preserve"> </w:t>
      </w:r>
      <w:r w:rsidRPr="00523B92">
        <w:t>articles.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Answers</w:t>
      </w:r>
      <w:r w:rsidR="00AB395F">
        <w:t>,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posts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discussed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expanded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community.</w:t>
      </w:r>
    </w:p>
    <w:p w:rsidR="00E7546E" w:rsidRDefault="00100897" w:rsidP="00A269C8">
      <w:pPr>
        <w:pStyle w:val="Heading2"/>
        <w:spacing w:before="0" w:after="240"/>
      </w:pPr>
      <w:bookmarkStart w:id="10" w:name="_Toc334559287"/>
      <w:bookmarkStart w:id="11" w:name="_Toc334565898"/>
      <w:r w:rsidRPr="00523B92">
        <w:t>Push-Button</w:t>
      </w:r>
      <w:r w:rsidR="00F445D3">
        <w:t xml:space="preserve"> </w:t>
      </w:r>
      <w:r w:rsidRPr="00523B92">
        <w:t>Reset</w:t>
      </w:r>
      <w:bookmarkEnd w:id="10"/>
      <w:bookmarkEnd w:id="11"/>
    </w:p>
    <w:p w:rsidR="00E7546E" w:rsidRDefault="00A269C8" w:rsidP="00A269C8">
      <w:pPr>
        <w:pStyle w:val="ParagraphText"/>
      </w:pP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includes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feature</w:t>
      </w:r>
      <w:r w:rsidR="00F445D3">
        <w:t xml:space="preserve"> </w:t>
      </w:r>
      <w:r w:rsidR="00100897" w:rsidRPr="00523B92">
        <w:t>called</w:t>
      </w:r>
      <w:r w:rsidR="00F445D3">
        <w:t xml:space="preserve"> </w:t>
      </w:r>
      <w:r w:rsidR="00100897" w:rsidRPr="00523B92">
        <w:t>Push-Button</w:t>
      </w:r>
      <w:r w:rsidR="00F445D3">
        <w:t xml:space="preserve"> </w:t>
      </w:r>
      <w:r w:rsidR="00100897" w:rsidRPr="00523B92">
        <w:t>Reset</w:t>
      </w:r>
      <w:r w:rsidR="00F445D3">
        <w:t xml:space="preserve"> </w:t>
      </w:r>
      <w:r w:rsidR="00100897" w:rsidRPr="00523B92">
        <w:t>that</w:t>
      </w:r>
      <w:r w:rsidR="00F445D3">
        <w:t xml:space="preserve"> </w:t>
      </w:r>
      <w:r w:rsidR="00100897" w:rsidRPr="00523B92">
        <w:t>gives</w:t>
      </w:r>
      <w:r w:rsidR="00F445D3">
        <w:t xml:space="preserve"> </w:t>
      </w:r>
      <w:r w:rsidR="00100897" w:rsidRPr="00523B92">
        <w:t>you</w:t>
      </w:r>
      <w:r w:rsidR="00F445D3">
        <w:t xml:space="preserve"> </w:t>
      </w:r>
      <w:r w:rsidR="00100897" w:rsidRPr="00523B92">
        <w:t>options</w:t>
      </w:r>
      <w:r w:rsidR="00F445D3">
        <w:t xml:space="preserve"> </w:t>
      </w:r>
      <w:r w:rsidR="00100897" w:rsidRPr="00523B92">
        <w:t>for</w:t>
      </w:r>
      <w:r w:rsidR="00F445D3">
        <w:t xml:space="preserve"> </w:t>
      </w:r>
      <w:r w:rsidR="00100897" w:rsidRPr="00523B92">
        <w:t>returning</w:t>
      </w:r>
      <w:r w:rsidR="00F445D3">
        <w:t xml:space="preserve"> </w:t>
      </w:r>
      <w:r w:rsidR="00100897" w:rsidRPr="00523B92">
        <w:t>your</w:t>
      </w:r>
      <w:r w:rsidR="00F445D3">
        <w:t xml:space="preserve"> </w:t>
      </w:r>
      <w:r w:rsidR="00100897" w:rsidRPr="00523B92">
        <w:t>PC</w:t>
      </w:r>
      <w:r w:rsidR="00F445D3">
        <w:t xml:space="preserve"> </w:t>
      </w:r>
      <w:r w:rsidR="00100897" w:rsidRPr="00523B92">
        <w:t>to</w:t>
      </w:r>
      <w:r w:rsidR="00F445D3">
        <w:t xml:space="preserve"> </w:t>
      </w:r>
      <w:r w:rsidR="00100897" w:rsidRPr="00523B92">
        <w:t>a</w:t>
      </w:r>
      <w:r w:rsidR="00F445D3">
        <w:t xml:space="preserve"> </w:t>
      </w:r>
      <w:r w:rsidR="00100897" w:rsidRPr="00523B92">
        <w:t>known</w:t>
      </w:r>
      <w:r w:rsidR="00F445D3">
        <w:t xml:space="preserve"> </w:t>
      </w:r>
      <w:r w:rsidR="00100897" w:rsidRPr="00523B92">
        <w:t>configuration.</w:t>
      </w:r>
      <w:r w:rsidR="00F445D3">
        <w:t xml:space="preserve"> </w:t>
      </w:r>
      <w:r w:rsidR="00100897" w:rsidRPr="00523B92">
        <w:t>You</w:t>
      </w:r>
      <w:r w:rsidR="00F445D3">
        <w:t xml:space="preserve"> </w:t>
      </w:r>
      <w:r w:rsidR="00100897" w:rsidRPr="00523B92">
        <w:t>can</w:t>
      </w:r>
      <w:r w:rsidR="00F445D3">
        <w:t xml:space="preserve"> </w:t>
      </w:r>
      <w:r w:rsidR="00100897" w:rsidRPr="00523B92">
        <w:t>use</w:t>
      </w:r>
      <w:r w:rsidR="00F445D3">
        <w:t xml:space="preserve"> </w:t>
      </w:r>
      <w:r w:rsidR="00100897" w:rsidRPr="00523B92">
        <w:t>this</w:t>
      </w:r>
      <w:r w:rsidR="00F445D3">
        <w:t xml:space="preserve"> </w:t>
      </w:r>
      <w:r w:rsidR="00100897" w:rsidRPr="00523B92">
        <w:t>to</w:t>
      </w:r>
      <w:r w:rsidR="00F445D3">
        <w:t xml:space="preserve"> </w:t>
      </w:r>
      <w:r w:rsidR="00100897" w:rsidRPr="00523B92">
        <w:t>recover</w:t>
      </w:r>
      <w:r w:rsidR="00F445D3">
        <w:t xml:space="preserve"> </w:t>
      </w:r>
      <w:r w:rsidR="00100897" w:rsidRPr="00523B92">
        <w:t>from</w:t>
      </w:r>
      <w:r w:rsidR="00F445D3">
        <w:t xml:space="preserve"> </w:t>
      </w:r>
      <w:r w:rsidR="00100897" w:rsidRPr="00523B92">
        <w:t>a</w:t>
      </w:r>
      <w:r w:rsidR="00F445D3">
        <w:t xml:space="preserve"> </w:t>
      </w:r>
      <w:r w:rsidR="00100897" w:rsidRPr="00523B92">
        <w:t>problem,</w:t>
      </w:r>
      <w:r w:rsidR="00F445D3">
        <w:t xml:space="preserve"> </w:t>
      </w:r>
      <w:r w:rsidR="00100897" w:rsidRPr="00523B92">
        <w:t>or</w:t>
      </w:r>
      <w:r w:rsidR="00F445D3">
        <w:t xml:space="preserve"> </w:t>
      </w:r>
      <w:r w:rsidR="00100897" w:rsidRPr="00523B92">
        <w:t>to</w:t>
      </w:r>
      <w:r w:rsidR="00F445D3">
        <w:t xml:space="preserve"> </w:t>
      </w:r>
      <w:r w:rsidR="00100897" w:rsidRPr="00523B92">
        <w:t>return</w:t>
      </w:r>
      <w:r w:rsidR="00F445D3">
        <w:t xml:space="preserve"> </w:t>
      </w:r>
      <w:r w:rsidR="00100897" w:rsidRPr="00523B92">
        <w:t>it</w:t>
      </w:r>
      <w:r w:rsidR="00F445D3">
        <w:t xml:space="preserve"> </w:t>
      </w:r>
      <w:r w:rsidR="00100897" w:rsidRPr="00523B92">
        <w:t>to</w:t>
      </w:r>
      <w:r w:rsidR="00F445D3">
        <w:t xml:space="preserve"> </w:t>
      </w:r>
      <w:r w:rsidR="00100897" w:rsidRPr="00523B92">
        <w:t>the</w:t>
      </w:r>
      <w:r w:rsidR="00F445D3">
        <w:t xml:space="preserve"> </w:t>
      </w:r>
      <w:r w:rsidR="00100897" w:rsidRPr="00523B92">
        <w:t>factory</w:t>
      </w:r>
      <w:r w:rsidR="00F445D3">
        <w:t xml:space="preserve"> </w:t>
      </w:r>
      <w:r w:rsidR="00100897" w:rsidRPr="00523B92">
        <w:t>state.</w:t>
      </w:r>
      <w:r w:rsidR="00F445D3">
        <w:t xml:space="preserve"> </w:t>
      </w:r>
      <w:r w:rsidR="00100897" w:rsidRPr="00523B92">
        <w:t>This</w:t>
      </w:r>
      <w:r w:rsidR="00F445D3">
        <w:t xml:space="preserve"> </w:t>
      </w:r>
      <w:r w:rsidR="00100897" w:rsidRPr="00523B92">
        <w:t>can</w:t>
      </w:r>
      <w:r w:rsidR="00F445D3">
        <w:t xml:space="preserve"> </w:t>
      </w:r>
      <w:r w:rsidR="00100897" w:rsidRPr="00523B92">
        <w:t>be</w:t>
      </w:r>
      <w:r w:rsidR="00F445D3">
        <w:t xml:space="preserve"> </w:t>
      </w:r>
      <w:r w:rsidR="00100897" w:rsidRPr="00523B92">
        <w:t>handy</w:t>
      </w:r>
      <w:r w:rsidR="00F445D3">
        <w:t xml:space="preserve"> </w:t>
      </w:r>
      <w:r w:rsidR="00100897" w:rsidRPr="00523B92">
        <w:t>if</w:t>
      </w:r>
      <w:r w:rsidR="00F445D3">
        <w:t xml:space="preserve"> </w:t>
      </w:r>
      <w:r w:rsidR="00100897" w:rsidRPr="00523B92">
        <w:t>you</w:t>
      </w:r>
      <w:r w:rsidR="00F445D3">
        <w:t xml:space="preserve"> </w:t>
      </w:r>
      <w:r w:rsidR="00100897" w:rsidRPr="00523B92">
        <w:t>are</w:t>
      </w:r>
      <w:r w:rsidR="00F445D3">
        <w:t xml:space="preserve"> </w:t>
      </w:r>
      <w:r w:rsidR="00100897" w:rsidRPr="00523B92">
        <w:t>selling</w:t>
      </w:r>
      <w:r w:rsidR="00F445D3">
        <w:t xml:space="preserve"> </w:t>
      </w:r>
      <w:r w:rsidR="00100897" w:rsidRPr="00523B92">
        <w:t>a</w:t>
      </w:r>
      <w:r w:rsidR="00F445D3">
        <w:t xml:space="preserve"> </w:t>
      </w:r>
      <w:r w:rsidR="00100897" w:rsidRPr="00523B92">
        <w:t>PC,</w:t>
      </w:r>
      <w:r w:rsidR="00F445D3">
        <w:t xml:space="preserve"> </w:t>
      </w:r>
      <w:r w:rsidR="00100897" w:rsidRPr="00523B92">
        <w:t>or</w:t>
      </w:r>
      <w:r w:rsidR="00F445D3">
        <w:t xml:space="preserve"> </w:t>
      </w:r>
      <w:r w:rsidR="00100897" w:rsidRPr="00523B92">
        <w:t>giving</w:t>
      </w:r>
      <w:r w:rsidR="00F445D3">
        <w:t xml:space="preserve"> </w:t>
      </w:r>
      <w:r w:rsidR="00100897" w:rsidRPr="00523B92">
        <w:t>it</w:t>
      </w:r>
      <w:r w:rsidR="00F445D3">
        <w:t xml:space="preserve"> </w:t>
      </w:r>
      <w:r w:rsidR="00100897" w:rsidRPr="00523B92">
        <w:t>to</w:t>
      </w:r>
      <w:r w:rsidR="00F445D3">
        <w:t xml:space="preserve"> </w:t>
      </w:r>
      <w:r w:rsidR="00100897" w:rsidRPr="00523B92">
        <w:t>another</w:t>
      </w:r>
      <w:r w:rsidR="00F445D3">
        <w:t xml:space="preserve"> </w:t>
      </w:r>
      <w:r w:rsidR="00100897" w:rsidRPr="00523B92">
        <w:t>member</w:t>
      </w:r>
      <w:r w:rsidR="00F445D3">
        <w:t xml:space="preserve"> </w:t>
      </w:r>
      <w:r w:rsidR="00100897" w:rsidRPr="00523B92">
        <w:t>of</w:t>
      </w:r>
      <w:r w:rsidR="00F445D3">
        <w:t xml:space="preserve"> </w:t>
      </w:r>
      <w:r w:rsidR="00100897" w:rsidRPr="00523B92">
        <w:t>the</w:t>
      </w:r>
      <w:r w:rsidR="00F445D3">
        <w:t xml:space="preserve"> </w:t>
      </w:r>
      <w:r w:rsidR="00100897" w:rsidRPr="00523B92">
        <w:t>family</w:t>
      </w:r>
      <w:r w:rsidR="00F445D3">
        <w:t xml:space="preserve"> </w:t>
      </w:r>
      <w:r w:rsidR="00100897" w:rsidRPr="00523B92">
        <w:t>and</w:t>
      </w:r>
      <w:r w:rsidR="00F445D3">
        <w:t xml:space="preserve"> </w:t>
      </w:r>
      <w:r w:rsidR="00100897" w:rsidRPr="00523B92">
        <w:t>want</w:t>
      </w:r>
      <w:r w:rsidR="00F445D3">
        <w:t xml:space="preserve"> </w:t>
      </w:r>
      <w:r w:rsidR="00100897" w:rsidRPr="00523B92">
        <w:t>to</w:t>
      </w:r>
      <w:r w:rsidR="00F445D3">
        <w:t xml:space="preserve"> </w:t>
      </w:r>
      <w:r w:rsidR="00100897" w:rsidRPr="00523B92">
        <w:t>give</w:t>
      </w:r>
      <w:r w:rsidR="00F445D3">
        <w:t xml:space="preserve"> </w:t>
      </w:r>
      <w:r w:rsidR="00100897" w:rsidRPr="00523B92">
        <w:t>them</w:t>
      </w:r>
      <w:r w:rsidR="00F445D3">
        <w:t xml:space="preserve"> </w:t>
      </w:r>
      <w:r w:rsidR="00100897" w:rsidRPr="00523B92">
        <w:t>a</w:t>
      </w:r>
      <w:r w:rsidR="00F445D3">
        <w:t xml:space="preserve"> </w:t>
      </w:r>
      <w:r w:rsidR="00100897" w:rsidRPr="00523B92">
        <w:t>fresh</w:t>
      </w:r>
      <w:r w:rsidR="00F445D3">
        <w:t xml:space="preserve"> </w:t>
      </w:r>
      <w:r w:rsidR="00100897" w:rsidRPr="00523B92">
        <w:t>start.</w:t>
      </w:r>
    </w:p>
    <w:p w:rsidR="00E7546E" w:rsidRDefault="00A269C8" w:rsidP="00A269C8">
      <w:pPr>
        <w:pStyle w:val="ParagraphText"/>
      </w:pPr>
      <w:r w:rsidRPr="00523B92">
        <w:t>Push</w:t>
      </w:r>
      <w:r w:rsidR="00F445D3">
        <w:t xml:space="preserve"> </w:t>
      </w:r>
      <w:r w:rsidRPr="00523B92">
        <w:t>Button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="00100897" w:rsidRPr="00523B92">
        <w:t>provides</w:t>
      </w:r>
      <w:r w:rsidR="00F445D3">
        <w:t xml:space="preserve"> </w:t>
      </w:r>
      <w:r w:rsidR="00100897" w:rsidRPr="00523B92">
        <w:t>two</w:t>
      </w:r>
      <w:r w:rsidR="00F445D3">
        <w:t xml:space="preserve"> </w:t>
      </w:r>
      <w:r w:rsidR="00100897" w:rsidRPr="00523B92">
        <w:t>options:</w:t>
      </w:r>
    </w:p>
    <w:p w:rsidR="00E7546E" w:rsidRDefault="00A269C8" w:rsidP="00100897">
      <w:pPr>
        <w:pStyle w:val="ListBullet"/>
      </w:pPr>
      <w:r w:rsidRPr="00523B92">
        <w:t>Refresh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without</w:t>
      </w:r>
      <w:r w:rsidR="00F445D3">
        <w:t xml:space="preserve"> </w:t>
      </w:r>
      <w:r w:rsidRPr="00523B92">
        <w:t>affecting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files</w:t>
      </w:r>
    </w:p>
    <w:p w:rsidR="00E7546E" w:rsidRDefault="00100897" w:rsidP="00100897">
      <w:pPr>
        <w:pStyle w:val="ListBullet"/>
      </w:pPr>
      <w:r w:rsidRPr="00523B92">
        <w:t>Remove</w:t>
      </w:r>
      <w:r w:rsidR="00F445D3">
        <w:t xml:space="preserve"> </w:t>
      </w:r>
      <w:r w:rsidRPr="00523B92">
        <w:t>everything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reinstall</w:t>
      </w:r>
      <w:r w:rsidR="00F445D3">
        <w:t xml:space="preserve"> </w:t>
      </w:r>
      <w:r w:rsidRPr="00523B92">
        <w:t>Windows</w:t>
      </w:r>
    </w:p>
    <w:p w:rsidR="00E7546E" w:rsidRDefault="00100897" w:rsidP="00100897">
      <w:pPr>
        <w:pStyle w:val="ParagraphText"/>
      </w:pPr>
      <w:r w:rsidRPr="00523B92">
        <w:t>These</w:t>
      </w:r>
      <w:r w:rsidR="00F445D3">
        <w:t xml:space="preserve"> </w:t>
      </w:r>
      <w:r w:rsidRPr="00523B92">
        <w:t>options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provided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rPr>
          <w:b/>
        </w:rPr>
        <w:t>General</w:t>
      </w:r>
      <w:r w:rsidR="00F445D3">
        <w:t xml:space="preserve"> </w:t>
      </w:r>
      <w:r w:rsidRPr="00523B92">
        <w:t>page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Settings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below.</w:t>
      </w:r>
    </w:p>
    <w:p w:rsidR="00E7546E" w:rsidRDefault="00100897" w:rsidP="00100897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5466667" cy="3238095"/>
            <wp:effectExtent l="19050" t="19050" r="2032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air_PBR_PC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23809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546E" w:rsidRDefault="00100897" w:rsidP="00100897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8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Push-Button</w:t>
      </w:r>
      <w:r w:rsidR="00F445D3">
        <w:t xml:space="preserve"> </w:t>
      </w:r>
      <w:r w:rsidRPr="005167AD">
        <w:t>Reset</w:t>
      </w:r>
    </w:p>
    <w:p w:rsidR="00E7546E" w:rsidRDefault="00100897" w:rsidP="00100897">
      <w:pPr>
        <w:pStyle w:val="ParagraphText"/>
      </w:pPr>
      <w:r w:rsidRPr="00D5373D">
        <w:t>When</w:t>
      </w:r>
      <w:r w:rsidR="00F445D3">
        <w:t xml:space="preserve"> </w:t>
      </w:r>
      <w:r w:rsidRPr="00D5373D">
        <w:t>you</w:t>
      </w:r>
      <w:r w:rsidR="00F445D3">
        <w:t xml:space="preserve"> </w:t>
      </w:r>
      <w:r w:rsidRPr="00D5373D">
        <w:t>click</w:t>
      </w:r>
      <w:r w:rsidR="00F445D3">
        <w:t xml:space="preserve"> </w:t>
      </w:r>
      <w:r w:rsidRPr="00D5373D">
        <w:t>one</w:t>
      </w:r>
      <w:r w:rsidR="00F445D3">
        <w:t xml:space="preserve"> </w:t>
      </w:r>
      <w:r w:rsidRPr="00D5373D">
        <w:t>of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0F23BC">
        <w:rPr>
          <w:b/>
        </w:rPr>
        <w:t>Get</w:t>
      </w:r>
      <w:r w:rsidR="00F445D3">
        <w:rPr>
          <w:b/>
        </w:rPr>
        <w:t xml:space="preserve"> </w:t>
      </w:r>
      <w:r w:rsidRPr="000F23BC">
        <w:rPr>
          <w:b/>
        </w:rPr>
        <w:t>started</w:t>
      </w:r>
      <w:r w:rsidR="00F445D3">
        <w:t xml:space="preserve"> </w:t>
      </w:r>
      <w:r w:rsidRPr="000F23BC">
        <w:t>buttons,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reset</w:t>
      </w:r>
      <w:r w:rsidR="00F445D3">
        <w:t xml:space="preserve"> </w:t>
      </w:r>
      <w:r w:rsidRPr="000F23BC">
        <w:t>actions</w:t>
      </w:r>
      <w:r w:rsidR="00F445D3">
        <w:t xml:space="preserve"> </w:t>
      </w:r>
      <w:r w:rsidRPr="000F23BC">
        <w:t>are</w:t>
      </w:r>
      <w:r w:rsidR="00F445D3">
        <w:t xml:space="preserve"> </w:t>
      </w:r>
      <w:r w:rsidRPr="000F23BC">
        <w:t>presented</w:t>
      </w:r>
      <w:r w:rsidR="00F445D3">
        <w:t xml:space="preserve"> </w:t>
      </w:r>
      <w:r w:rsidRPr="000F23BC">
        <w:t>in</w:t>
      </w:r>
      <w:r w:rsidR="00F445D3">
        <w:t xml:space="preserve"> </w:t>
      </w:r>
      <w:r w:rsidR="00A27343" w:rsidRPr="000F23BC">
        <w:t>system</w:t>
      </w:r>
      <w:r w:rsidR="00F445D3">
        <w:t xml:space="preserve"> </w:t>
      </w:r>
      <w:r w:rsidRPr="000F23BC">
        <w:t>notifications.</w:t>
      </w:r>
    </w:p>
    <w:p w:rsidR="00E7546E" w:rsidRDefault="00100897" w:rsidP="00A269C8">
      <w:pPr>
        <w:pStyle w:val="ParagraphText"/>
      </w:pPr>
      <w:r w:rsidRPr="00523B92">
        <w:t>In</w:t>
      </w:r>
      <w:r w:rsidR="00F445D3">
        <w:t xml:space="preserve"> </w:t>
      </w:r>
      <w:r w:rsidRPr="00523B92">
        <w:t>order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options,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must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one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following:</w:t>
      </w:r>
    </w:p>
    <w:p w:rsidR="00E7546E" w:rsidRDefault="00100897" w:rsidP="00100897">
      <w:pPr>
        <w:pStyle w:val="ListBullet"/>
      </w:pPr>
      <w:r w:rsidRPr="00523B92">
        <w:t>A</w:t>
      </w:r>
      <w:r w:rsidR="00F445D3">
        <w:t xml:space="preserve"> </w:t>
      </w:r>
      <w:r w:rsidR="00A269C8" w:rsidRPr="00523B92">
        <w:t>preloaded</w:t>
      </w:r>
      <w:r w:rsidR="00F445D3">
        <w:t xml:space="preserve"> </w:t>
      </w:r>
      <w:r w:rsidR="00A269C8" w:rsidRPr="00523B92">
        <w:t>recovery</w:t>
      </w:r>
      <w:r w:rsidR="00F445D3">
        <w:t xml:space="preserve"> </w:t>
      </w:r>
      <w:r w:rsidR="00A269C8" w:rsidRPr="00523B92">
        <w:t>partition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PC,</w:t>
      </w:r>
      <w:r w:rsidR="00F445D3">
        <w:t xml:space="preserve"> </w:t>
      </w:r>
      <w:r w:rsidRPr="00523B92">
        <w:t>configured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OEM.</w:t>
      </w:r>
    </w:p>
    <w:p w:rsidR="00E7546E" w:rsidRDefault="00100897" w:rsidP="00100897">
      <w:pPr>
        <w:pStyle w:val="ListBullet"/>
      </w:pPr>
      <w:r w:rsidRPr="00523B92">
        <w:t>Recovery</w:t>
      </w:r>
      <w:r w:rsidR="00F445D3">
        <w:t xml:space="preserve"> </w:t>
      </w:r>
      <w:r w:rsidRPr="00523B92">
        <w:t>media</w:t>
      </w:r>
      <w:r w:rsidR="00F445D3">
        <w:t xml:space="preserve"> </w:t>
      </w:r>
      <w:r w:rsidRPr="00523B92">
        <w:t>provided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OEM.</w:t>
      </w:r>
    </w:p>
    <w:p w:rsidR="00E7546E" w:rsidRDefault="00100897" w:rsidP="00100897">
      <w:pPr>
        <w:pStyle w:val="ListBullet"/>
      </w:pPr>
      <w:r w:rsidRPr="00523B92">
        <w:t>I</w:t>
      </w:r>
      <w:r w:rsidR="00A269C8" w:rsidRPr="00523B92">
        <w:t>nstallation</w:t>
      </w:r>
      <w:r w:rsidR="00F445D3">
        <w:t xml:space="preserve"> </w:t>
      </w:r>
      <w:r w:rsidRPr="00523B92">
        <w:t>media,</w:t>
      </w:r>
      <w:r w:rsidR="00F445D3">
        <w:t xml:space="preserve"> </w:t>
      </w:r>
      <w:r w:rsidRPr="00523B92">
        <w:t>such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="00A269C8" w:rsidRPr="00523B92">
        <w:t>DVD</w:t>
      </w:r>
      <w:r w:rsidR="00F445D3">
        <w:t xml:space="preserve"> </w:t>
      </w:r>
      <w:r w:rsidR="00A269C8" w:rsidRPr="00523B92">
        <w:t>or</w:t>
      </w:r>
      <w:r w:rsidR="00F445D3">
        <w:t xml:space="preserve"> </w:t>
      </w:r>
      <w:r w:rsidR="00A269C8" w:rsidRPr="00523B92">
        <w:t>USB</w:t>
      </w:r>
      <w:r w:rsidR="00F445D3">
        <w:t xml:space="preserve"> </w:t>
      </w:r>
      <w:r w:rsidRPr="00523B92">
        <w:t>flash</w:t>
      </w:r>
      <w:r w:rsidR="00F445D3">
        <w:t xml:space="preserve"> </w:t>
      </w:r>
      <w:r w:rsidRPr="00523B92">
        <w:t>drive.</w:t>
      </w:r>
    </w:p>
    <w:p w:rsidR="00E7546E" w:rsidRDefault="00AD3697" w:rsidP="00AD3697">
      <w:pPr>
        <w:pStyle w:val="ParagraphText"/>
      </w:pPr>
      <w:r w:rsidRPr="00523B92">
        <w:t>Each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Pr="00523B92">
        <w:t>options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reviewed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pages</w:t>
      </w:r>
      <w:r w:rsidR="00F445D3">
        <w:t xml:space="preserve"> </w:t>
      </w:r>
      <w:r w:rsidRPr="00523B92">
        <w:t>below.</w:t>
      </w:r>
    </w:p>
    <w:p w:rsidR="00E7546E" w:rsidRDefault="00A269C8" w:rsidP="00A269C8">
      <w:pPr>
        <w:pStyle w:val="Heading3"/>
      </w:pPr>
      <w:bookmarkStart w:id="12" w:name="_Toc334559288"/>
      <w:bookmarkStart w:id="13" w:name="_Toc334565899"/>
      <w:r w:rsidRPr="00523B92">
        <w:t>Refresh</w:t>
      </w:r>
      <w:r w:rsidR="00F445D3">
        <w:t xml:space="preserve"> </w:t>
      </w:r>
      <w:r w:rsidR="00D05532">
        <w:t>Your</w:t>
      </w:r>
      <w:r w:rsidR="00F445D3">
        <w:t xml:space="preserve"> </w:t>
      </w:r>
      <w:r w:rsidR="00D05532">
        <w:t>PC</w:t>
      </w:r>
      <w:r w:rsidR="00F445D3">
        <w:t xml:space="preserve"> </w:t>
      </w:r>
      <w:r w:rsidR="00D05532">
        <w:t>Without</w:t>
      </w:r>
      <w:r w:rsidR="00F445D3">
        <w:t xml:space="preserve"> </w:t>
      </w:r>
      <w:r w:rsidR="00D05532">
        <w:t>Affecting</w:t>
      </w:r>
      <w:r w:rsidR="00F445D3">
        <w:t xml:space="preserve"> </w:t>
      </w:r>
      <w:r w:rsidR="00D05532">
        <w:t>Your</w:t>
      </w:r>
      <w:r w:rsidR="00F445D3">
        <w:t xml:space="preserve"> </w:t>
      </w:r>
      <w:r w:rsidR="00D05532">
        <w:t>F</w:t>
      </w:r>
      <w:r w:rsidRPr="00523B92">
        <w:t>iles</w:t>
      </w:r>
      <w:bookmarkEnd w:id="12"/>
      <w:bookmarkEnd w:id="13"/>
    </w:p>
    <w:p w:rsidR="00E7546E" w:rsidRDefault="00CA6BFF" w:rsidP="00A269C8">
      <w:pPr>
        <w:pStyle w:val="ParagraphText"/>
      </w:pPr>
      <w:r w:rsidRPr="005167AD">
        <w:t>The</w:t>
      </w:r>
      <w:r w:rsidR="00F445D3">
        <w:t xml:space="preserve"> </w:t>
      </w:r>
      <w:r w:rsidRPr="005167AD">
        <w:t>Refresh</w:t>
      </w:r>
      <w:r w:rsidR="00F445D3">
        <w:t xml:space="preserve"> </w:t>
      </w:r>
      <w:r w:rsidRPr="005167AD">
        <w:t>option</w:t>
      </w:r>
      <w:r w:rsidR="00F445D3">
        <w:t xml:space="preserve"> </w:t>
      </w:r>
      <w:r w:rsidRPr="005167AD">
        <w:t>is</w:t>
      </w:r>
      <w:r w:rsidR="00F445D3">
        <w:t xml:space="preserve"> </w:t>
      </w:r>
      <w:r w:rsidRPr="005167AD">
        <w:t>primarily</w:t>
      </w:r>
      <w:r w:rsidR="00F445D3">
        <w:t xml:space="preserve"> </w:t>
      </w:r>
      <w:r w:rsidRPr="005167AD">
        <w:t>a</w:t>
      </w:r>
      <w:r w:rsidR="00F445D3">
        <w:t xml:space="preserve"> </w:t>
      </w:r>
      <w:r w:rsidRPr="005167AD">
        <w:t>repair</w:t>
      </w:r>
      <w:r w:rsidR="00F445D3">
        <w:t xml:space="preserve"> </w:t>
      </w:r>
      <w:r w:rsidRPr="005167AD">
        <w:t>method.</w:t>
      </w:r>
      <w:r w:rsidR="00F445D3">
        <w:t xml:space="preserve"> </w:t>
      </w:r>
      <w:r w:rsidRPr="005167AD">
        <w:t>It</w:t>
      </w:r>
      <w:r w:rsidR="00F445D3">
        <w:t xml:space="preserve"> </w:t>
      </w:r>
      <w:r w:rsidRPr="005167AD">
        <w:t>is</w:t>
      </w:r>
      <w:r w:rsidR="00F445D3">
        <w:t xml:space="preserve"> </w:t>
      </w:r>
      <w:r w:rsidRPr="005167AD">
        <w:t>a</w:t>
      </w:r>
      <w:r w:rsidR="00F445D3">
        <w:t xml:space="preserve"> </w:t>
      </w:r>
      <w:r w:rsidRPr="005167AD">
        <w:t>great</w:t>
      </w:r>
      <w:r w:rsidR="00F445D3">
        <w:t xml:space="preserve"> </w:t>
      </w:r>
      <w:r w:rsidRPr="005167AD">
        <w:t>method</w:t>
      </w:r>
      <w:r w:rsidR="00F445D3">
        <w:t xml:space="preserve"> </w:t>
      </w:r>
      <w:r w:rsidRPr="005167AD">
        <w:t>of</w:t>
      </w:r>
      <w:r w:rsidR="00F445D3">
        <w:t xml:space="preserve"> </w:t>
      </w:r>
      <w:r w:rsidRPr="005167AD">
        <w:t>returning</w:t>
      </w:r>
      <w:r w:rsidR="00F445D3">
        <w:t xml:space="preserve"> </w:t>
      </w:r>
      <w:r w:rsidRPr="005167AD">
        <w:t>your</w:t>
      </w:r>
      <w:r w:rsidR="00F445D3">
        <w:t xml:space="preserve"> </w:t>
      </w:r>
      <w:r w:rsidRPr="005167AD">
        <w:t>PC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a</w:t>
      </w:r>
      <w:r w:rsidR="00F445D3">
        <w:t xml:space="preserve"> </w:t>
      </w:r>
      <w:r w:rsidRPr="005167AD">
        <w:t>known</w:t>
      </w:r>
      <w:r w:rsidR="00F445D3">
        <w:t xml:space="preserve"> </w:t>
      </w:r>
      <w:r w:rsidRPr="005167AD">
        <w:t>good</w:t>
      </w:r>
      <w:r w:rsidR="00F445D3">
        <w:t xml:space="preserve"> </w:t>
      </w:r>
      <w:r w:rsidRPr="005167AD">
        <w:t>state</w:t>
      </w:r>
      <w:r w:rsidR="00F445D3">
        <w:t xml:space="preserve"> </w:t>
      </w:r>
      <w:r w:rsidRPr="005167AD">
        <w:t>while</w:t>
      </w:r>
      <w:r w:rsidR="00F445D3">
        <w:t xml:space="preserve"> </w:t>
      </w:r>
      <w:r w:rsidRPr="005167AD">
        <w:t>preserving</w:t>
      </w:r>
      <w:r w:rsidR="00F445D3">
        <w:t xml:space="preserve"> </w:t>
      </w:r>
      <w:r w:rsidRPr="005167AD">
        <w:t>your</w:t>
      </w:r>
      <w:r w:rsidR="00F445D3">
        <w:t xml:space="preserve"> </w:t>
      </w:r>
      <w:r w:rsidRPr="005167AD">
        <w:t>files</w:t>
      </w:r>
      <w:r w:rsidR="00F445D3">
        <w:t xml:space="preserve"> </w:t>
      </w:r>
      <w:r w:rsidRPr="005167AD">
        <w:t>and</w:t>
      </w:r>
      <w:r w:rsidR="00F445D3">
        <w:t xml:space="preserve"> </w:t>
      </w:r>
      <w:r w:rsidRPr="005167AD">
        <w:t>a</w:t>
      </w:r>
      <w:r w:rsidR="00F445D3">
        <w:t xml:space="preserve"> </w:t>
      </w:r>
      <w:r w:rsidRPr="005167AD">
        <w:t>great</w:t>
      </w:r>
      <w:r w:rsidR="00F445D3">
        <w:t xml:space="preserve"> </w:t>
      </w:r>
      <w:r w:rsidRPr="005167AD">
        <w:t>deal</w:t>
      </w:r>
      <w:r w:rsidR="00F445D3">
        <w:t xml:space="preserve"> </w:t>
      </w:r>
      <w:r w:rsidRPr="005167AD">
        <w:t>of</w:t>
      </w:r>
      <w:r w:rsidR="00F445D3">
        <w:t xml:space="preserve"> </w:t>
      </w:r>
      <w:r w:rsidRPr="005167AD">
        <w:t>your</w:t>
      </w:r>
      <w:r w:rsidR="00F445D3">
        <w:t xml:space="preserve"> </w:t>
      </w:r>
      <w:r w:rsidRPr="005167AD">
        <w:t>configuration.</w:t>
      </w:r>
    </w:p>
    <w:p w:rsidR="00E7546E" w:rsidRDefault="00A269C8" w:rsidP="00A269C8">
      <w:pPr>
        <w:pStyle w:val="ParagraphText"/>
      </w:pPr>
      <w:r w:rsidRPr="000F23BC">
        <w:t>With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Refresh</w:t>
      </w:r>
      <w:r w:rsidR="00F445D3">
        <w:t xml:space="preserve"> </w:t>
      </w:r>
      <w:r w:rsidRPr="000F23BC">
        <w:t>your</w:t>
      </w:r>
      <w:r w:rsidR="00F445D3">
        <w:t xml:space="preserve"> </w:t>
      </w:r>
      <w:r w:rsidRPr="000F23BC">
        <w:t>PC</w:t>
      </w:r>
      <w:r w:rsidR="00F445D3">
        <w:t xml:space="preserve"> </w:t>
      </w:r>
      <w:r w:rsidRPr="000F23BC">
        <w:t>option,</w:t>
      </w:r>
      <w:r w:rsidR="00F445D3">
        <w:t xml:space="preserve"> </w:t>
      </w:r>
      <w:r w:rsidRPr="000F23BC">
        <w:t>user</w:t>
      </w:r>
      <w:r w:rsidR="00F445D3">
        <w:t xml:space="preserve"> </w:t>
      </w:r>
      <w:r w:rsidRPr="000F23BC">
        <w:t>accounts,</w:t>
      </w:r>
      <w:r w:rsidR="00F445D3">
        <w:t xml:space="preserve"> </w:t>
      </w:r>
      <w:r w:rsidRPr="000F23BC">
        <w:t>data</w:t>
      </w:r>
      <w:r w:rsidR="00F445D3">
        <w:t xml:space="preserve"> </w:t>
      </w:r>
      <w:r w:rsidR="00030481" w:rsidRPr="000F23BC">
        <w:t>files</w:t>
      </w:r>
      <w:r w:rsidRPr="001C149F">
        <w:t>,</w:t>
      </w:r>
      <w:r w:rsidR="00F445D3">
        <w:t xml:space="preserve"> </w:t>
      </w:r>
      <w:r w:rsidRPr="001C149F">
        <w:t>and</w:t>
      </w:r>
      <w:r w:rsidR="00F445D3">
        <w:t xml:space="preserve"> </w:t>
      </w:r>
      <w:r w:rsidR="00030481" w:rsidRPr="00523B92">
        <w:t>some</w:t>
      </w:r>
      <w:r w:rsidR="00F445D3">
        <w:t xml:space="preserve"> </w:t>
      </w:r>
      <w:r w:rsidR="00030481" w:rsidRPr="00523B92">
        <w:t>settings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preserved</w:t>
      </w:r>
      <w:r w:rsidR="00F445D3">
        <w:t xml:space="preserve"> </w:t>
      </w:r>
      <w:r w:rsidR="00030481" w:rsidRPr="00523B92">
        <w:t>on</w:t>
      </w:r>
      <w:r w:rsidR="00F445D3">
        <w:t xml:space="preserve"> </w:t>
      </w:r>
      <w:r w:rsidR="00030481" w:rsidRPr="00523B92">
        <w:t>your</w:t>
      </w:r>
      <w:r w:rsidR="00F445D3">
        <w:t xml:space="preserve"> </w:t>
      </w:r>
      <w:r w:rsidR="00030481" w:rsidRPr="00523B92">
        <w:t>PC</w:t>
      </w:r>
      <w:r w:rsidR="00F445D3">
        <w:t xml:space="preserve"> </w:t>
      </w:r>
      <w:r w:rsidRPr="00523B92">
        <w:t>without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need</w:t>
      </w:r>
      <w:r w:rsidR="00F445D3">
        <w:t xml:space="preserve"> </w:t>
      </w:r>
      <w:r w:rsidR="00030481" w:rsidRPr="00523B92">
        <w:t>to</w:t>
      </w:r>
      <w:r w:rsidR="00F445D3">
        <w:t xml:space="preserve"> </w:t>
      </w:r>
      <w:r w:rsidR="00030481" w:rsidRPr="00523B92">
        <w:t>create</w:t>
      </w:r>
      <w:r w:rsidR="00F445D3">
        <w:t xml:space="preserve"> </w:t>
      </w:r>
      <w:r w:rsidR="00030481" w:rsidRPr="00523B92">
        <w:t>a</w:t>
      </w:r>
      <w:r w:rsidR="00F445D3">
        <w:t xml:space="preserve"> </w:t>
      </w:r>
      <w:r w:rsidR="00030481" w:rsidRPr="00523B92">
        <w:t>backup,</w:t>
      </w:r>
      <w:r w:rsidR="00F445D3">
        <w:t xml:space="preserve"> </w:t>
      </w:r>
      <w:r w:rsidR="00030481" w:rsidRPr="00523B92">
        <w:t>or</w:t>
      </w:r>
      <w:r w:rsidR="00F445D3">
        <w:t xml:space="preserve"> </w:t>
      </w:r>
      <w:r w:rsidR="00030481" w:rsidRPr="00523B92">
        <w:t>make</w:t>
      </w:r>
      <w:r w:rsidR="00F445D3">
        <w:t xml:space="preserve"> </w:t>
      </w:r>
      <w:r w:rsidR="00030481" w:rsidRPr="00523B92">
        <w:t>choices</w:t>
      </w:r>
      <w:r w:rsidR="00F445D3">
        <w:t xml:space="preserve"> </w:t>
      </w:r>
      <w:r w:rsidR="00030481" w:rsidRPr="00523B92">
        <w:t>about</w:t>
      </w:r>
      <w:r w:rsidR="00F445D3">
        <w:t xml:space="preserve"> </w:t>
      </w:r>
      <w:r w:rsidR="00030481" w:rsidRPr="00523B92">
        <w:t>what</w:t>
      </w:r>
      <w:r w:rsidR="00F445D3">
        <w:t xml:space="preserve"> </w:t>
      </w:r>
      <w:r w:rsidR="00030481" w:rsidRPr="00523B92">
        <w:t>to</w:t>
      </w:r>
      <w:r w:rsidR="00F445D3">
        <w:t xml:space="preserve"> </w:t>
      </w:r>
      <w:r w:rsidR="00030481" w:rsidRPr="00523B92">
        <w:t>keep</w:t>
      </w:r>
      <w:r w:rsidR="00F445D3">
        <w:t xml:space="preserve"> </w:t>
      </w:r>
      <w:r w:rsidR="00030481" w:rsidRPr="00523B92">
        <w:t>or</w:t>
      </w:r>
      <w:r w:rsidR="00F445D3">
        <w:t xml:space="preserve"> </w:t>
      </w:r>
      <w:r w:rsidR="00030481" w:rsidRPr="00523B92">
        <w:t>remove.</w:t>
      </w:r>
    </w:p>
    <w:p w:rsidR="00E7546E" w:rsidRDefault="00030481" w:rsidP="00A269C8">
      <w:pPr>
        <w:pStyle w:val="ParagraphText"/>
      </w:pPr>
      <w:r w:rsidRPr="00523B92">
        <w:t>The</w:t>
      </w:r>
      <w:r w:rsidR="00F445D3">
        <w:t xml:space="preserve"> </w:t>
      </w:r>
      <w:r w:rsidRPr="00523B92">
        <w:t>table</w:t>
      </w:r>
      <w:r w:rsidR="00F445D3">
        <w:t xml:space="preserve"> </w:t>
      </w:r>
      <w:r w:rsidRPr="00523B92">
        <w:t>below</w:t>
      </w:r>
      <w:r w:rsidR="00F445D3">
        <w:t xml:space="preserve"> </w:t>
      </w:r>
      <w:r w:rsidRPr="00523B92">
        <w:t>shows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type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items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preserved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removed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perform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refresh.</w:t>
      </w:r>
    </w:p>
    <w:p w:rsidR="00D749F3" w:rsidRDefault="00D749F3" w:rsidP="00D749F3">
      <w:pPr>
        <w:pStyle w:val="Caption"/>
      </w:pPr>
      <w:r>
        <w:t>Table</w:t>
      </w:r>
      <w:r w:rsidR="00F445D3">
        <w:t xml:space="preserve"> </w:t>
      </w:r>
      <w:r w:rsidR="00CD2FF7">
        <w:fldChar w:fldCharType="begin"/>
      </w:r>
      <w:r w:rsidR="00EB51D9">
        <w:instrText xml:space="preserve"> SEQ Table \* ARABIC </w:instrText>
      </w:r>
      <w:r w:rsidR="00CD2FF7">
        <w:fldChar w:fldCharType="separate"/>
      </w:r>
      <w:r w:rsidR="00F445D3">
        <w:rPr>
          <w:noProof/>
        </w:rPr>
        <w:t>1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>
        <w:t>Elements</w:t>
      </w:r>
      <w:r w:rsidR="00F445D3">
        <w:t xml:space="preserve"> </w:t>
      </w:r>
      <w:r w:rsidR="00D05532">
        <w:t>p</w:t>
      </w:r>
      <w:r>
        <w:t>reserved</w:t>
      </w:r>
      <w:r w:rsidR="00F445D3">
        <w:t xml:space="preserve"> </w:t>
      </w:r>
      <w:r>
        <w:t>and</w:t>
      </w:r>
      <w:r w:rsidR="00F445D3">
        <w:t xml:space="preserve"> </w:t>
      </w:r>
      <w:r w:rsidR="00D05532">
        <w:t>r</w:t>
      </w:r>
      <w:r>
        <w:t>eturned</w:t>
      </w:r>
      <w:r w:rsidR="00F445D3">
        <w:t xml:space="preserve"> </w:t>
      </w:r>
      <w:r>
        <w:t>to</w:t>
      </w:r>
      <w:r w:rsidR="00F445D3">
        <w:t xml:space="preserve"> </w:t>
      </w:r>
      <w:r w:rsidR="00D05532">
        <w:t>d</w:t>
      </w:r>
      <w:r>
        <w:t>efault</w:t>
      </w:r>
      <w:r w:rsidR="00F445D3">
        <w:t xml:space="preserve"> </w:t>
      </w:r>
      <w:r w:rsidR="00D05532">
        <w:t>s</w:t>
      </w:r>
      <w:r>
        <w:t>tate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3500"/>
        <w:gridCol w:w="5356"/>
      </w:tblGrid>
      <w:tr w:rsidR="00030481" w:rsidRPr="00D749F3" w:rsidTr="00F445D3">
        <w:tc>
          <w:tcPr>
            <w:tcW w:w="0" w:type="auto"/>
            <w:shd w:val="clear" w:color="auto" w:fill="auto"/>
          </w:tcPr>
          <w:p w:rsidR="00030481" w:rsidRPr="00D749F3" w:rsidRDefault="00030481" w:rsidP="006026B6">
            <w:pPr>
              <w:pStyle w:val="ParagraphText"/>
            </w:pPr>
            <w:r w:rsidRPr="00D749F3">
              <w:t>Preserved</w:t>
            </w:r>
          </w:p>
        </w:tc>
        <w:tc>
          <w:tcPr>
            <w:tcW w:w="0" w:type="auto"/>
            <w:shd w:val="clear" w:color="auto" w:fill="auto"/>
          </w:tcPr>
          <w:p w:rsidR="00030481" w:rsidRPr="00D749F3" w:rsidRDefault="007C777E" w:rsidP="006026B6">
            <w:pPr>
              <w:pStyle w:val="ParagraphText"/>
            </w:pPr>
            <w:r w:rsidRPr="00D749F3">
              <w:t>Returned</w:t>
            </w:r>
            <w:r w:rsidR="00F445D3">
              <w:t xml:space="preserve"> </w:t>
            </w:r>
            <w:r w:rsidRPr="00D749F3">
              <w:t>to</w:t>
            </w:r>
            <w:r w:rsidR="00F445D3">
              <w:t xml:space="preserve"> </w:t>
            </w:r>
            <w:r w:rsidRPr="00D749F3">
              <w:t>Default</w:t>
            </w:r>
          </w:p>
        </w:tc>
      </w:tr>
      <w:tr w:rsidR="00030481" w:rsidRPr="00523B92" w:rsidTr="00F445D3">
        <w:tc>
          <w:tcPr>
            <w:tcW w:w="0" w:type="auto"/>
            <w:shd w:val="clear" w:color="auto" w:fill="auto"/>
          </w:tcPr>
          <w:p w:rsidR="00E7546E" w:rsidRDefault="00030481" w:rsidP="006026B6">
            <w:pPr>
              <w:pStyle w:val="ListBullet"/>
            </w:pPr>
            <w:r w:rsidRPr="00523B92">
              <w:rPr>
                <w:b/>
              </w:rPr>
              <w:t>User</w:t>
            </w:r>
            <w:r w:rsidR="00F445D3">
              <w:rPr>
                <w:b/>
              </w:rPr>
              <w:t xml:space="preserve"> </w:t>
            </w:r>
            <w:r w:rsidRPr="00523B92">
              <w:rPr>
                <w:b/>
              </w:rPr>
              <w:t>Accounts</w:t>
            </w:r>
            <w:r w:rsidR="00F445D3">
              <w:t xml:space="preserve"> </w:t>
            </w:r>
            <w:r w:rsidRPr="00523B92">
              <w:t>including</w:t>
            </w:r>
            <w:r w:rsidR="00F445D3">
              <w:t xml:space="preserve"> </w:t>
            </w:r>
            <w:r w:rsidRPr="00523B92">
              <w:t>local</w:t>
            </w:r>
            <w:r w:rsidR="00F445D3">
              <w:t xml:space="preserve"> </w:t>
            </w:r>
            <w:r w:rsidRPr="00523B92">
              <w:t>accounts,</w:t>
            </w:r>
            <w:r w:rsidR="00F445D3">
              <w:t xml:space="preserve"> </w:t>
            </w:r>
            <w:r w:rsidRPr="00523B92">
              <w:t>Connected</w:t>
            </w:r>
            <w:r w:rsidR="00F445D3">
              <w:t xml:space="preserve"> </w:t>
            </w:r>
            <w:r w:rsidRPr="00523B92">
              <w:t>accounts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cached</w:t>
            </w:r>
            <w:r w:rsidR="00F445D3">
              <w:t xml:space="preserve"> </w:t>
            </w:r>
            <w:r w:rsidRPr="00523B92">
              <w:t>domain</w:t>
            </w:r>
            <w:r w:rsidR="00F445D3">
              <w:t xml:space="preserve"> </w:t>
            </w:r>
            <w:r w:rsidRPr="00523B92">
              <w:t>accounts.</w:t>
            </w:r>
          </w:p>
          <w:p w:rsidR="00E7546E" w:rsidRDefault="00030481" w:rsidP="006026B6">
            <w:pPr>
              <w:pStyle w:val="ListBullet"/>
            </w:pPr>
            <w:r w:rsidRPr="00523B92">
              <w:rPr>
                <w:b/>
              </w:rPr>
              <w:t>All</w:t>
            </w:r>
            <w:r w:rsidR="00F445D3">
              <w:rPr>
                <w:b/>
              </w:rPr>
              <w:t xml:space="preserve"> </w:t>
            </w:r>
            <w:r w:rsidRPr="00523B92">
              <w:rPr>
                <w:b/>
              </w:rPr>
              <w:t>files</w:t>
            </w:r>
            <w:r w:rsidR="00F445D3">
              <w:t xml:space="preserve"> </w:t>
            </w:r>
            <w:r w:rsidRPr="00523B92">
              <w:t>on</w:t>
            </w:r>
            <w:r w:rsidR="00F445D3">
              <w:t xml:space="preserve"> </w:t>
            </w:r>
            <w:r w:rsidRPr="00523B92">
              <w:t>all</w:t>
            </w:r>
            <w:r w:rsidR="00F445D3">
              <w:t xml:space="preserve"> </w:t>
            </w:r>
            <w:r w:rsidRPr="00523B92">
              <w:t>hard</w:t>
            </w:r>
            <w:r w:rsidR="00F445D3">
              <w:t xml:space="preserve"> </w:t>
            </w:r>
            <w:r w:rsidRPr="00523B92">
              <w:t>drives</w:t>
            </w:r>
            <w:r w:rsidR="00F445D3">
              <w:t xml:space="preserve"> </w:t>
            </w:r>
            <w:r w:rsidRPr="00523B92">
              <w:t>except</w:t>
            </w:r>
            <w:r w:rsidR="00F445D3">
              <w:t xml:space="preserve"> </w:t>
            </w:r>
            <w:r w:rsidRPr="00523B92">
              <w:t>as</w:t>
            </w:r>
            <w:r w:rsidR="00F445D3">
              <w:t xml:space="preserve"> </w:t>
            </w:r>
            <w:r w:rsidRPr="00523B92">
              <w:t>noted</w:t>
            </w:r>
            <w:r w:rsidR="00F445D3">
              <w:t xml:space="preserve"> </w:t>
            </w:r>
            <w:r w:rsidRPr="00523B92">
              <w:t>under</w:t>
            </w:r>
            <w:r w:rsidR="00F445D3">
              <w:t xml:space="preserve"> </w:t>
            </w:r>
            <w:r w:rsidRPr="00523B92">
              <w:t>Removed.</w:t>
            </w:r>
          </w:p>
          <w:p w:rsidR="00E7546E" w:rsidRDefault="007C777E" w:rsidP="006026B6">
            <w:pPr>
              <w:pStyle w:val="ListBullet"/>
            </w:pPr>
            <w:r w:rsidRPr="00523B92">
              <w:rPr>
                <w:b/>
              </w:rPr>
              <w:t>Personalization</w:t>
            </w:r>
            <w:r w:rsidR="00F445D3">
              <w:rPr>
                <w:b/>
              </w:rPr>
              <w:t xml:space="preserve"> </w:t>
            </w:r>
            <w:r w:rsidRPr="00523B92">
              <w:rPr>
                <w:b/>
              </w:rPr>
              <w:t>settings</w:t>
            </w:r>
            <w:r w:rsidR="00F445D3">
              <w:t xml:space="preserve"> </w:t>
            </w:r>
            <w:r w:rsidRPr="00523B92">
              <w:t>from</w:t>
            </w:r>
            <w:r w:rsidR="00F445D3">
              <w:t xml:space="preserve"> </w:t>
            </w:r>
            <w:r w:rsidRPr="00523B92">
              <w:t>Windows</w:t>
            </w:r>
            <w:r w:rsidR="00F445D3">
              <w:t xml:space="preserve"> </w:t>
            </w:r>
            <w:r w:rsidRPr="00523B92">
              <w:t>Welcome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PC</w:t>
            </w:r>
            <w:r w:rsidR="00F445D3">
              <w:t xml:space="preserve"> </w:t>
            </w:r>
            <w:r w:rsidRPr="00523B92">
              <w:t>Settings.</w:t>
            </w:r>
          </w:p>
          <w:p w:rsidR="00E7546E" w:rsidRDefault="00165403" w:rsidP="006026B6">
            <w:pPr>
              <w:pStyle w:val="ListBullet"/>
            </w:pPr>
            <w:r>
              <w:rPr>
                <w:b/>
              </w:rPr>
              <w:t>Windows</w:t>
            </w:r>
            <w:r w:rsidR="00F445D3">
              <w:rPr>
                <w:b/>
              </w:rPr>
              <w:t xml:space="preserve"> </w:t>
            </w:r>
            <w:r>
              <w:rPr>
                <w:b/>
              </w:rPr>
              <w:t>Store</w:t>
            </w:r>
            <w:r w:rsidR="00F445D3">
              <w:rPr>
                <w:b/>
              </w:rPr>
              <w:t xml:space="preserve"> </w:t>
            </w:r>
            <w:r w:rsidR="007C777E" w:rsidRPr="00523B92">
              <w:rPr>
                <w:b/>
              </w:rPr>
              <w:t>apps</w:t>
            </w:r>
            <w:r w:rsidR="00F445D3">
              <w:t xml:space="preserve"> </w:t>
            </w:r>
            <w:r w:rsidR="007C777E" w:rsidRPr="00523B92">
              <w:t>are</w:t>
            </w:r>
            <w:r w:rsidR="00F445D3">
              <w:t xml:space="preserve"> </w:t>
            </w:r>
            <w:r w:rsidR="007C777E" w:rsidRPr="00523B92">
              <w:t>reinstalled</w:t>
            </w:r>
            <w:r w:rsidR="00F445D3">
              <w:t xml:space="preserve"> </w:t>
            </w:r>
            <w:r w:rsidR="007C777E" w:rsidRPr="00523B92">
              <w:t>automatically.</w:t>
            </w:r>
          </w:p>
          <w:p w:rsidR="00030481" w:rsidRPr="00523B92" w:rsidRDefault="007C777E" w:rsidP="0073394F">
            <w:pPr>
              <w:pStyle w:val="ListBullet"/>
            </w:pPr>
            <w:r w:rsidRPr="00B17A65">
              <w:rPr>
                <w:b/>
              </w:rPr>
              <w:t>Bit</w:t>
            </w:r>
            <w:r w:rsidR="0073394F">
              <w:rPr>
                <w:b/>
              </w:rPr>
              <w:t>L</w:t>
            </w:r>
            <w:r w:rsidRPr="00B17A65">
              <w:rPr>
                <w:b/>
              </w:rPr>
              <w:t>ocker</w:t>
            </w:r>
            <w:r w:rsidR="00F445D3">
              <w:rPr>
                <w:b/>
              </w:rPr>
              <w:t xml:space="preserve"> </w:t>
            </w:r>
            <w:r w:rsidRPr="00B17A65">
              <w:rPr>
                <w:b/>
              </w:rPr>
              <w:t>configuration:</w:t>
            </w:r>
            <w:r w:rsidR="00F445D3">
              <w:t xml:space="preserve"> </w:t>
            </w:r>
            <w:r w:rsidRPr="00523B92">
              <w:t>If</w:t>
            </w:r>
            <w:r w:rsidR="00F445D3">
              <w:t xml:space="preserve"> </w:t>
            </w:r>
            <w:r w:rsidRPr="00523B92">
              <w:t>it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enabled,</w:t>
            </w:r>
            <w:r w:rsidR="00F445D3">
              <w:t xml:space="preserve"> </w:t>
            </w:r>
            <w:r w:rsidRPr="00523B92">
              <w:t>Bit</w:t>
            </w:r>
            <w:r w:rsidR="0073394F">
              <w:t>L</w:t>
            </w:r>
            <w:r w:rsidRPr="00523B92">
              <w:t>ocker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suspended</w:t>
            </w:r>
            <w:r w:rsidR="00F445D3">
              <w:t xml:space="preserve"> </w:t>
            </w:r>
            <w:r w:rsidRPr="00523B92">
              <w:t>automatically</w:t>
            </w:r>
            <w:r w:rsidR="00F445D3">
              <w:t xml:space="preserve"> </w:t>
            </w:r>
            <w:r w:rsidRPr="00523B92">
              <w:t>during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Refresh.</w:t>
            </w:r>
            <w:r w:rsidR="00F445D3"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E7546E" w:rsidRDefault="00030481" w:rsidP="006026B6">
            <w:pPr>
              <w:pStyle w:val="ListBullet"/>
            </w:pPr>
            <w:r w:rsidRPr="00523B92">
              <w:t>Contents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following</w:t>
            </w:r>
            <w:r w:rsidR="00F445D3">
              <w:t xml:space="preserve"> </w:t>
            </w:r>
            <w:r w:rsidRPr="00523B92">
              <w:t>folders:</w:t>
            </w:r>
          </w:p>
          <w:p w:rsidR="00E7546E" w:rsidRPr="00F445D3" w:rsidRDefault="00030481" w:rsidP="00D749F3">
            <w:pPr>
              <w:pStyle w:val="ListBullet2"/>
              <w:rPr>
                <w:rFonts w:ascii="Consolas" w:hAnsi="Consolas" w:cs="Consolas"/>
              </w:rPr>
            </w:pPr>
            <w:r w:rsidRPr="00F445D3">
              <w:rPr>
                <w:rFonts w:ascii="Consolas" w:hAnsi="Consolas" w:cs="Consolas"/>
              </w:rPr>
              <w:t>\Windows</w:t>
            </w:r>
          </w:p>
          <w:p w:rsidR="00E7546E" w:rsidRPr="00F445D3" w:rsidRDefault="00030481" w:rsidP="00D749F3">
            <w:pPr>
              <w:pStyle w:val="ListBullet2"/>
              <w:rPr>
                <w:rFonts w:ascii="Consolas" w:hAnsi="Consolas" w:cs="Consolas"/>
              </w:rPr>
            </w:pPr>
            <w:r w:rsidRPr="00F445D3">
              <w:rPr>
                <w:rFonts w:ascii="Consolas" w:hAnsi="Consolas" w:cs="Consolas"/>
              </w:rPr>
              <w:t>\Program</w:t>
            </w:r>
            <w:r w:rsidR="00F445D3">
              <w:rPr>
                <w:rFonts w:ascii="Consolas" w:hAnsi="Consolas" w:cs="Consolas"/>
              </w:rPr>
              <w:t xml:space="preserve"> </w:t>
            </w:r>
            <w:r w:rsidRPr="00F445D3">
              <w:rPr>
                <w:rFonts w:ascii="Consolas" w:hAnsi="Consolas" w:cs="Consolas"/>
              </w:rPr>
              <w:t>Files</w:t>
            </w:r>
          </w:p>
          <w:p w:rsidR="00E7546E" w:rsidRPr="00F445D3" w:rsidRDefault="00030481" w:rsidP="00D749F3">
            <w:pPr>
              <w:pStyle w:val="ListBullet2"/>
              <w:rPr>
                <w:rFonts w:ascii="Consolas" w:hAnsi="Consolas" w:cs="Consolas"/>
              </w:rPr>
            </w:pPr>
            <w:r w:rsidRPr="00F445D3">
              <w:rPr>
                <w:rFonts w:ascii="Consolas" w:hAnsi="Consolas" w:cs="Consolas"/>
              </w:rPr>
              <w:t>\Program</w:t>
            </w:r>
            <w:r w:rsidR="00F445D3">
              <w:rPr>
                <w:rFonts w:ascii="Consolas" w:hAnsi="Consolas" w:cs="Consolas"/>
              </w:rPr>
              <w:t xml:space="preserve"> </w:t>
            </w:r>
            <w:r w:rsidRPr="00F445D3">
              <w:rPr>
                <w:rFonts w:ascii="Consolas" w:hAnsi="Consolas" w:cs="Consolas"/>
              </w:rPr>
              <w:t>Files</w:t>
            </w:r>
            <w:r w:rsidR="00F445D3">
              <w:rPr>
                <w:rFonts w:ascii="Consolas" w:hAnsi="Consolas" w:cs="Consolas"/>
              </w:rPr>
              <w:t xml:space="preserve"> </w:t>
            </w:r>
            <w:r w:rsidRPr="00F445D3">
              <w:rPr>
                <w:rFonts w:ascii="Consolas" w:hAnsi="Consolas" w:cs="Consolas"/>
              </w:rPr>
              <w:t>(x86)</w:t>
            </w:r>
          </w:p>
          <w:p w:rsidR="00E7546E" w:rsidRPr="00F445D3" w:rsidRDefault="00030481" w:rsidP="00D749F3">
            <w:pPr>
              <w:pStyle w:val="ListBullet2"/>
              <w:rPr>
                <w:rFonts w:ascii="Consolas" w:hAnsi="Consolas" w:cs="Consolas"/>
              </w:rPr>
            </w:pPr>
            <w:r w:rsidRPr="00F445D3">
              <w:rPr>
                <w:rFonts w:ascii="Consolas" w:hAnsi="Consolas" w:cs="Consolas"/>
              </w:rPr>
              <w:t>\ProgramData</w:t>
            </w:r>
          </w:p>
          <w:p w:rsidR="00E7546E" w:rsidRPr="00F445D3" w:rsidRDefault="007C777E" w:rsidP="00D749F3">
            <w:pPr>
              <w:pStyle w:val="ListBullet2"/>
              <w:rPr>
                <w:rFonts w:ascii="Consolas" w:hAnsi="Consolas" w:cs="Consolas"/>
              </w:rPr>
            </w:pPr>
            <w:r w:rsidRPr="00F445D3">
              <w:rPr>
                <w:rFonts w:ascii="Consolas" w:hAnsi="Consolas" w:cs="Consolas"/>
              </w:rPr>
              <w:t>\Users\&lt;profile&gt;\AppData</w:t>
            </w:r>
          </w:p>
          <w:p w:rsidR="00E7546E" w:rsidRDefault="007C777E" w:rsidP="00D749F3">
            <w:pPr>
              <w:pStyle w:val="ListBullet2"/>
            </w:pPr>
            <w:r w:rsidRPr="00523B92">
              <w:t>OEM-created</w:t>
            </w:r>
            <w:r w:rsidR="00F445D3">
              <w:t xml:space="preserve"> </w:t>
            </w:r>
            <w:r w:rsidRPr="00523B92">
              <w:t>folders</w:t>
            </w:r>
            <w:r w:rsidR="00F445D3">
              <w:t xml:space="preserve"> </w:t>
            </w:r>
            <w:r w:rsidRPr="00523B92">
              <w:t>are</w:t>
            </w:r>
            <w:r w:rsidR="00F445D3">
              <w:t xml:space="preserve"> </w:t>
            </w:r>
            <w:r w:rsidRPr="00523B92">
              <w:t>returned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state</w:t>
            </w:r>
            <w:r w:rsidR="00F445D3">
              <w:t xml:space="preserve"> </w:t>
            </w:r>
            <w:r w:rsidRPr="00523B92">
              <w:t>in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recovery</w:t>
            </w:r>
            <w:r w:rsidR="00F445D3">
              <w:t xml:space="preserve"> </w:t>
            </w:r>
            <w:r w:rsidRPr="00523B92">
              <w:t>source.</w:t>
            </w:r>
          </w:p>
          <w:p w:rsidR="00E7546E" w:rsidRDefault="007C777E" w:rsidP="006026B6">
            <w:pPr>
              <w:pStyle w:val="ListBullet"/>
              <w:rPr>
                <w:b/>
              </w:rPr>
            </w:pPr>
            <w:r w:rsidRPr="00523B92">
              <w:rPr>
                <w:b/>
              </w:rPr>
              <w:t>App</w:t>
            </w:r>
            <w:r w:rsidR="00F445D3">
              <w:rPr>
                <w:b/>
              </w:rPr>
              <w:t xml:space="preserve"> </w:t>
            </w:r>
            <w:r w:rsidRPr="00523B92">
              <w:rPr>
                <w:b/>
              </w:rPr>
              <w:t>settings</w:t>
            </w:r>
            <w:r w:rsidR="00F445D3">
              <w:t xml:space="preserve"> </w:t>
            </w:r>
            <w:r w:rsidRPr="00523B92">
              <w:t>are</w:t>
            </w:r>
            <w:r w:rsidR="00F445D3">
              <w:t xml:space="preserve"> </w:t>
            </w:r>
            <w:r w:rsidRPr="00523B92">
              <w:t>reset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their</w:t>
            </w:r>
            <w:r w:rsidR="00F445D3">
              <w:t xml:space="preserve"> </w:t>
            </w:r>
            <w:r w:rsidRPr="00523B92">
              <w:t>defaults</w:t>
            </w:r>
            <w:r w:rsidR="00BF6DF6" w:rsidRPr="00BF6DF6">
              <w:t>.</w:t>
            </w:r>
          </w:p>
          <w:p w:rsidR="00030481" w:rsidRPr="00523B92" w:rsidRDefault="00D858E3" w:rsidP="006026B6">
            <w:pPr>
              <w:pStyle w:val="ListBullet"/>
            </w:pPr>
            <w:r w:rsidRPr="00523B92">
              <w:rPr>
                <w:b/>
              </w:rPr>
              <w:t>Desktop</w:t>
            </w:r>
            <w:r w:rsidR="00F445D3">
              <w:rPr>
                <w:b/>
              </w:rPr>
              <w:t xml:space="preserve"> </w:t>
            </w:r>
            <w:r w:rsidRPr="00523B92">
              <w:rPr>
                <w:b/>
              </w:rPr>
              <w:t>apps</w:t>
            </w:r>
            <w:r w:rsidR="00F445D3">
              <w:t xml:space="preserve"> </w:t>
            </w:r>
            <w:r w:rsidRPr="00523B92">
              <w:t>are</w:t>
            </w:r>
            <w:r w:rsidR="00F445D3">
              <w:t xml:space="preserve"> </w:t>
            </w:r>
            <w:r w:rsidRPr="00523B92">
              <w:t>removed</w:t>
            </w:r>
            <w:r w:rsidR="00F445D3">
              <w:t xml:space="preserve"> </w:t>
            </w:r>
            <w:r w:rsidRPr="00523B92">
              <w:t>unless</w:t>
            </w:r>
            <w:r w:rsidR="00F445D3">
              <w:t xml:space="preserve"> </w:t>
            </w:r>
            <w:r w:rsidRPr="00523B92">
              <w:t>they</w:t>
            </w:r>
            <w:r w:rsidR="00F445D3">
              <w:t xml:space="preserve"> </w:t>
            </w:r>
            <w:r w:rsidRPr="00523B92">
              <w:t>were</w:t>
            </w:r>
            <w:r w:rsidR="00F445D3">
              <w:t xml:space="preserve"> </w:t>
            </w:r>
            <w:r w:rsidRPr="00523B92">
              <w:t>preloaded</w:t>
            </w:r>
            <w:r w:rsidR="00F445D3">
              <w:t xml:space="preserve"> </w:t>
            </w:r>
            <w:r w:rsidRPr="00523B92">
              <w:t>on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PC</w:t>
            </w:r>
            <w:r w:rsidR="00F445D3">
              <w:t xml:space="preserve"> </w:t>
            </w:r>
            <w:r w:rsidRPr="00523B92">
              <w:t>from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manufacturer</w:t>
            </w:r>
            <w:r w:rsidR="00BF6DF6">
              <w:t>.</w:t>
            </w:r>
          </w:p>
        </w:tc>
      </w:tr>
    </w:tbl>
    <w:p w:rsidR="00E7546E" w:rsidRDefault="00773AF5" w:rsidP="00CD64A9">
      <w:pPr>
        <w:pStyle w:val="Note"/>
      </w:pPr>
      <w:r w:rsidRPr="00CD64A9">
        <w:rPr>
          <w:b/>
        </w:rPr>
        <w:t>Note:</w:t>
      </w:r>
      <w:r w:rsidR="00F445D3">
        <w:rPr>
          <w:b/>
        </w:rPr>
        <w:t xml:space="preserve"> </w:t>
      </w:r>
      <w:r w:rsidRPr="00523B92">
        <w:t>For</w:t>
      </w:r>
      <w:r w:rsidR="00F445D3">
        <w:t xml:space="preserve"> </w:t>
      </w:r>
      <w:r w:rsidRPr="00523B92">
        <w:t>additional</w:t>
      </w:r>
      <w:r w:rsidR="00F445D3">
        <w:t xml:space="preserve"> </w:t>
      </w:r>
      <w:r w:rsidRPr="00523B92">
        <w:t>detail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configuration</w:t>
      </w:r>
      <w:r w:rsidR="00F445D3">
        <w:t xml:space="preserve"> </w:t>
      </w:r>
      <w:r w:rsidRPr="00523B92">
        <w:t>elements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prese</w:t>
      </w:r>
      <w:r w:rsidR="002605BF">
        <w:t>rved,</w:t>
      </w:r>
      <w:r w:rsidR="00F445D3">
        <w:t xml:space="preserve"> </w:t>
      </w:r>
      <w:r w:rsidR="002605BF">
        <w:t>see</w:t>
      </w:r>
      <w:r w:rsidR="00F445D3">
        <w:t xml:space="preserve"> </w:t>
      </w:r>
      <w:r w:rsidR="002605BF">
        <w:t>this</w:t>
      </w:r>
      <w:r w:rsidR="00F445D3">
        <w:t xml:space="preserve"> </w:t>
      </w:r>
      <w:r w:rsidR="002605BF">
        <w:t>TechNet</w:t>
      </w:r>
      <w:r w:rsidR="00F445D3">
        <w:t xml:space="preserve"> </w:t>
      </w:r>
      <w:r w:rsidR="002605BF">
        <w:t>article:</w:t>
      </w:r>
      <w:r w:rsidR="002605BF">
        <w:br/>
      </w:r>
      <w:hyperlink r:id="rId24" w:history="1">
        <w:r w:rsidRPr="00523B92">
          <w:rPr>
            <w:rStyle w:val="Hyperlink"/>
          </w:rPr>
          <w:t>http://technet.microsoft.com/en-us/subscriptions/jj126997</w:t>
        </w:r>
      </w:hyperlink>
    </w:p>
    <w:p w:rsidR="00E7546E" w:rsidRDefault="007C777E" w:rsidP="00CD64A9">
      <w:pPr>
        <w:pStyle w:val="Tip"/>
      </w:pPr>
      <w:r w:rsidRPr="00CD64A9">
        <w:rPr>
          <w:b/>
        </w:rPr>
        <w:t>Tip:</w:t>
      </w:r>
      <w:r w:rsidR="00F445D3">
        <w:rPr>
          <w:b/>
        </w:rPr>
        <w:t xml:space="preserve"> </w:t>
      </w:r>
      <w:r w:rsidR="00A269C8" w:rsidRPr="00523B92">
        <w:t>At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end</w:t>
      </w:r>
      <w:r w:rsidR="00F445D3">
        <w:t xml:space="preserve"> </w:t>
      </w:r>
      <w:r w:rsidR="00A269C8" w:rsidRPr="00523B92">
        <w:t>of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refresh</w:t>
      </w:r>
      <w:r w:rsidR="00F445D3">
        <w:t xml:space="preserve"> </w:t>
      </w:r>
      <w:r w:rsidR="00A269C8" w:rsidRPr="00523B92">
        <w:t>process,</w:t>
      </w:r>
      <w:r w:rsidR="00F445D3">
        <w:t xml:space="preserve"> </w:t>
      </w:r>
      <w:r w:rsidR="00A269C8" w:rsidRPr="00523B92">
        <w:t>an</w:t>
      </w:r>
      <w:r w:rsidR="00F445D3">
        <w:t xml:space="preserve"> </w:t>
      </w:r>
      <w:r w:rsidR="00A269C8" w:rsidRPr="00523B92">
        <w:t>HTML</w:t>
      </w:r>
      <w:r w:rsidR="00F445D3">
        <w:t xml:space="preserve"> </w:t>
      </w:r>
      <w:r w:rsidR="00A269C8" w:rsidRPr="00523B92">
        <w:t>file</w:t>
      </w:r>
      <w:r w:rsidR="00F445D3">
        <w:t xml:space="preserve"> </w:t>
      </w:r>
      <w:r w:rsidR="00A269C8" w:rsidRPr="00523B92">
        <w:t>called</w:t>
      </w:r>
      <w:r w:rsidR="00F445D3">
        <w:t xml:space="preserve"> </w:t>
      </w:r>
      <w:r w:rsidR="00A269C8" w:rsidRPr="00523B92">
        <w:t>“Removed</w:t>
      </w:r>
      <w:r w:rsidR="00F445D3">
        <w:t xml:space="preserve"> </w:t>
      </w:r>
      <w:r w:rsidR="00A269C8" w:rsidRPr="00523B92">
        <w:t>Apps.html”</w:t>
      </w:r>
      <w:r w:rsidR="00F445D3">
        <w:t xml:space="preserve"> </w:t>
      </w:r>
      <w:r w:rsidR="00A269C8" w:rsidRPr="00523B92">
        <w:t>is</w:t>
      </w:r>
      <w:r w:rsidR="00F445D3">
        <w:t xml:space="preserve"> </w:t>
      </w:r>
      <w:r w:rsidR="00A269C8" w:rsidRPr="00523B92">
        <w:t>placed</w:t>
      </w:r>
      <w:r w:rsidR="00F445D3">
        <w:t xml:space="preserve"> </w:t>
      </w:r>
      <w:r w:rsidR="00A269C8" w:rsidRPr="00523B92">
        <w:t>on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desktop</w:t>
      </w:r>
      <w:r w:rsidR="00F445D3">
        <w:t xml:space="preserve"> </w:t>
      </w:r>
      <w:r w:rsidR="00A269C8" w:rsidRPr="00523B92">
        <w:t>with</w:t>
      </w:r>
      <w:r w:rsidR="00F445D3">
        <w:t xml:space="preserve"> </w:t>
      </w:r>
      <w:r w:rsidR="00A269C8" w:rsidRPr="00523B92">
        <w:t>a</w:t>
      </w:r>
      <w:r w:rsidR="00F445D3">
        <w:t xml:space="preserve"> </w:t>
      </w:r>
      <w:r w:rsidR="00A269C8" w:rsidRPr="00523B92">
        <w:t>list</w:t>
      </w:r>
      <w:r w:rsidR="00F445D3">
        <w:t xml:space="preserve"> </w:t>
      </w:r>
      <w:r w:rsidR="00A269C8" w:rsidRPr="00523B92">
        <w:t>of</w:t>
      </w:r>
      <w:r w:rsidR="00F445D3">
        <w:t xml:space="preserve"> </w:t>
      </w:r>
      <w:r w:rsidR="00A269C8" w:rsidRPr="00523B92">
        <w:t>all</w:t>
      </w:r>
      <w:r w:rsidR="00F445D3">
        <w:t xml:space="preserve"> </w:t>
      </w:r>
      <w:r w:rsidR="00A269C8" w:rsidRPr="00523B92">
        <w:t>of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desktop</w:t>
      </w:r>
      <w:r w:rsidR="00F445D3">
        <w:t xml:space="preserve"> </w:t>
      </w:r>
      <w:r w:rsidR="00A269C8" w:rsidRPr="00523B92">
        <w:t>apps</w:t>
      </w:r>
      <w:r w:rsidR="00F445D3">
        <w:t xml:space="preserve"> </w:t>
      </w:r>
      <w:r w:rsidR="00A269C8" w:rsidRPr="00523B92">
        <w:t>that</w:t>
      </w:r>
      <w:r w:rsidR="00F445D3">
        <w:t xml:space="preserve"> </w:t>
      </w:r>
      <w:r w:rsidR="00A269C8" w:rsidRPr="00523B92">
        <w:t>will</w:t>
      </w:r>
      <w:r w:rsidR="00F445D3">
        <w:t xml:space="preserve"> </w:t>
      </w:r>
      <w:r w:rsidR="00A269C8" w:rsidRPr="00523B92">
        <w:t>need</w:t>
      </w:r>
      <w:r w:rsidR="00F445D3">
        <w:t xml:space="preserve"> </w:t>
      </w:r>
      <w:r w:rsidR="00A269C8" w:rsidRPr="00523B92">
        <w:t>to</w:t>
      </w:r>
      <w:r w:rsidR="00F445D3">
        <w:t xml:space="preserve"> </w:t>
      </w:r>
      <w:r w:rsidR="00A269C8" w:rsidRPr="00523B92">
        <w:t>be</w:t>
      </w:r>
      <w:r w:rsidR="00F445D3">
        <w:t xml:space="preserve"> </w:t>
      </w:r>
      <w:r w:rsidR="00A269C8" w:rsidRPr="00523B92">
        <w:t>reinstalled.</w:t>
      </w:r>
    </w:p>
    <w:p w:rsidR="00E7546E" w:rsidRDefault="007C777E" w:rsidP="007C777E">
      <w:pPr>
        <w:pStyle w:val="Heading4"/>
      </w:pPr>
      <w:r w:rsidRPr="00523B92">
        <w:t>Refresh</w:t>
      </w:r>
      <w:r w:rsidR="00F445D3">
        <w:t xml:space="preserve"> </w:t>
      </w:r>
      <w:r w:rsidRPr="00523B92">
        <w:t>Steps</w:t>
      </w:r>
    </w:p>
    <w:p w:rsidR="00E7546E" w:rsidRDefault="007C777E" w:rsidP="00A269C8">
      <w:pPr>
        <w:pStyle w:val="ParagraphText"/>
      </w:pPr>
      <w:r w:rsidRPr="00523B92">
        <w:t>The</w:t>
      </w:r>
      <w:r w:rsidR="00F445D3">
        <w:t xml:space="preserve"> </w:t>
      </w:r>
      <w:r w:rsidRPr="00523B92">
        <w:t>Refresh</w:t>
      </w:r>
      <w:r w:rsidR="00F445D3">
        <w:t xml:space="preserve"> </w:t>
      </w:r>
      <w:r w:rsidRPr="00523B92">
        <w:t>proceeds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</w:t>
      </w:r>
      <w:r w:rsidR="00F445D3">
        <w:t xml:space="preserve"> </w:t>
      </w:r>
      <w:r w:rsidRPr="00523B92">
        <w:t>steps:</w:t>
      </w:r>
    </w:p>
    <w:p w:rsidR="00E7546E" w:rsidRDefault="00A269C8" w:rsidP="007C777E">
      <w:pPr>
        <w:pStyle w:val="ListNumber"/>
      </w:pPr>
      <w:r w:rsidRPr="00523B92">
        <w:t>Open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383B0A">
        <w:rPr>
          <w:b/>
        </w:rPr>
        <w:t>General</w:t>
      </w:r>
      <w:r w:rsidR="00F445D3">
        <w:t xml:space="preserve"> </w:t>
      </w:r>
      <w:r w:rsidRPr="00523B92">
        <w:t>section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Settings.</w:t>
      </w:r>
    </w:p>
    <w:p w:rsidR="00E7546E" w:rsidRDefault="00BF6DF6" w:rsidP="007C777E">
      <w:pPr>
        <w:pStyle w:val="ListNumber"/>
      </w:pPr>
      <w:r>
        <w:t>Click</w:t>
      </w:r>
      <w:r w:rsidR="00F445D3">
        <w:t xml:space="preserve"> </w:t>
      </w:r>
      <w:r>
        <w:t>the</w:t>
      </w:r>
      <w:r w:rsidR="00F445D3">
        <w:t xml:space="preserve"> </w:t>
      </w:r>
      <w:r w:rsidRPr="00B17A65">
        <w:rPr>
          <w:b/>
        </w:rPr>
        <w:t>Get</w:t>
      </w:r>
      <w:r w:rsidR="00F445D3">
        <w:rPr>
          <w:b/>
        </w:rPr>
        <w:t xml:space="preserve"> </w:t>
      </w:r>
      <w:r w:rsidRPr="00B17A65">
        <w:rPr>
          <w:b/>
        </w:rPr>
        <w:t>started</w:t>
      </w:r>
      <w:r w:rsidR="00F445D3">
        <w:t xml:space="preserve"> </w:t>
      </w:r>
      <w:r>
        <w:t>button</w:t>
      </w:r>
      <w:r w:rsidR="00F445D3">
        <w:t xml:space="preserve"> </w:t>
      </w:r>
      <w:r>
        <w:t>under</w:t>
      </w:r>
      <w:r w:rsidR="00F445D3">
        <w:t xml:space="preserve"> </w:t>
      </w:r>
      <w:r w:rsidR="00A269C8" w:rsidRPr="00B17A65">
        <w:rPr>
          <w:b/>
        </w:rPr>
        <w:t>Refresh</w:t>
      </w:r>
      <w:r w:rsidR="00F445D3">
        <w:rPr>
          <w:b/>
        </w:rPr>
        <w:t xml:space="preserve"> </w:t>
      </w:r>
      <w:r w:rsidR="00A269C8" w:rsidRPr="00B17A65">
        <w:rPr>
          <w:b/>
        </w:rPr>
        <w:t>your</w:t>
      </w:r>
      <w:r w:rsidR="00F445D3">
        <w:rPr>
          <w:b/>
        </w:rPr>
        <w:t xml:space="preserve"> </w:t>
      </w:r>
      <w:r w:rsidRPr="00B17A65">
        <w:rPr>
          <w:b/>
        </w:rPr>
        <w:t>PC</w:t>
      </w:r>
      <w:r w:rsidR="00F445D3">
        <w:t xml:space="preserve"> </w:t>
      </w:r>
      <w:r>
        <w:t>without</w:t>
      </w:r>
      <w:r w:rsidR="00F445D3">
        <w:t xml:space="preserve"> </w:t>
      </w:r>
      <w:r>
        <w:t>affecting</w:t>
      </w:r>
      <w:r w:rsidR="00F445D3">
        <w:t xml:space="preserve"> </w:t>
      </w:r>
      <w:r>
        <w:t>your</w:t>
      </w:r>
      <w:r w:rsidR="00F445D3">
        <w:t xml:space="preserve"> </w:t>
      </w:r>
      <w:r>
        <w:t>files</w:t>
      </w:r>
      <w:r w:rsidR="00A269C8" w:rsidRPr="00523B92">
        <w:t>.</w:t>
      </w:r>
    </w:p>
    <w:p w:rsidR="00E7546E" w:rsidRDefault="00A269C8" w:rsidP="007C777E">
      <w:pPr>
        <w:pStyle w:val="ListNumber"/>
      </w:pPr>
      <w:r w:rsidRPr="00523B92">
        <w:t>Click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B17A65">
        <w:rPr>
          <w:b/>
        </w:rPr>
        <w:t>Next</w:t>
      </w:r>
      <w:r w:rsidR="00F445D3">
        <w:t xml:space="preserve"> </w:t>
      </w:r>
      <w:r w:rsidR="00B17A65">
        <w:t>button</w:t>
      </w:r>
      <w:r w:rsidR="00F445D3">
        <w:t xml:space="preserve"> </w:t>
      </w:r>
      <w:r w:rsidR="00B17A65">
        <w:t>at</w:t>
      </w:r>
      <w:r w:rsidR="00F445D3">
        <w:t xml:space="preserve"> </w:t>
      </w:r>
      <w:r w:rsidR="00B17A65">
        <w:t>the</w:t>
      </w:r>
      <w:r w:rsidR="00F445D3">
        <w:t xml:space="preserve"> </w:t>
      </w:r>
      <w:r w:rsidR="00B17A65" w:rsidRPr="00B17A65">
        <w:rPr>
          <w:b/>
        </w:rPr>
        <w:t>Refresh</w:t>
      </w:r>
      <w:r w:rsidR="00F445D3">
        <w:rPr>
          <w:b/>
        </w:rPr>
        <w:t xml:space="preserve"> </w:t>
      </w:r>
      <w:r w:rsidR="00B17A65" w:rsidRPr="00B17A65">
        <w:rPr>
          <w:b/>
        </w:rPr>
        <w:t>your</w:t>
      </w:r>
      <w:r w:rsidR="00F445D3">
        <w:rPr>
          <w:b/>
        </w:rPr>
        <w:t xml:space="preserve"> </w:t>
      </w:r>
      <w:r w:rsidR="00B17A65" w:rsidRPr="00B17A65">
        <w:rPr>
          <w:b/>
        </w:rPr>
        <w:t>PC</w:t>
      </w:r>
      <w:r w:rsidR="00F445D3">
        <w:t xml:space="preserve"> </w:t>
      </w:r>
      <w:r w:rsidRPr="00523B92">
        <w:t>step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wizard.</w:t>
      </w:r>
    </w:p>
    <w:p w:rsidR="00E7546E" w:rsidRDefault="00AD3697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2923609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360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AD3697" w:rsidP="00AD3697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9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Refresh</w:t>
      </w:r>
      <w:r w:rsidR="00F445D3">
        <w:t xml:space="preserve"> </w:t>
      </w:r>
      <w:r w:rsidR="00CA6BFF" w:rsidRPr="006A259F">
        <w:t>your</w:t>
      </w:r>
      <w:r w:rsidR="00F445D3">
        <w:t xml:space="preserve"> </w:t>
      </w:r>
      <w:r w:rsidR="00CA6BFF" w:rsidRPr="006A259F">
        <w:t>PC</w:t>
      </w:r>
    </w:p>
    <w:p w:rsidR="00E7546E" w:rsidRDefault="00AD3697" w:rsidP="007C777E">
      <w:pPr>
        <w:pStyle w:val="ListNumber"/>
      </w:pPr>
      <w:r w:rsidRPr="000F23BC">
        <w:t>Y</w:t>
      </w:r>
      <w:r w:rsidR="007C777E" w:rsidRPr="00523B92">
        <w:t>ou</w:t>
      </w:r>
      <w:r w:rsidR="00F445D3">
        <w:t xml:space="preserve"> </w:t>
      </w:r>
      <w:r w:rsidR="007C777E" w:rsidRPr="00523B92">
        <w:t>may</w:t>
      </w:r>
      <w:r w:rsidR="00F445D3">
        <w:t xml:space="preserve"> </w:t>
      </w:r>
      <w:r w:rsidR="007C777E" w:rsidRPr="00523B92">
        <w:t>be</w:t>
      </w:r>
      <w:r w:rsidR="00F445D3">
        <w:t xml:space="preserve"> </w:t>
      </w:r>
      <w:r w:rsidR="007C777E" w:rsidRPr="00523B92">
        <w:t>prompted</w:t>
      </w:r>
      <w:r w:rsidR="00F445D3">
        <w:t xml:space="preserve"> </w:t>
      </w:r>
      <w:r w:rsidR="007C777E" w:rsidRPr="00523B92">
        <w:t>to</w:t>
      </w:r>
      <w:r w:rsidR="00F445D3">
        <w:t xml:space="preserve"> </w:t>
      </w:r>
      <w:r w:rsidR="007C777E" w:rsidRPr="00523B92">
        <w:t>insert</w:t>
      </w:r>
      <w:r w:rsidR="00F445D3">
        <w:t xml:space="preserve"> </w:t>
      </w:r>
      <w:r w:rsidR="007C777E" w:rsidRPr="00523B92">
        <w:t>ins</w:t>
      </w:r>
      <w:r w:rsidRPr="00523B92">
        <w:t>tallation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recovery</w:t>
      </w:r>
      <w:r w:rsidR="00F445D3">
        <w:t xml:space="preserve"> </w:t>
      </w:r>
      <w:r w:rsidRPr="00523B92">
        <w:t>media</w:t>
      </w:r>
      <w:r w:rsidR="00F445D3">
        <w:t xml:space="preserve"> </w:t>
      </w:r>
      <w:r w:rsidR="007C777E" w:rsidRPr="00523B92">
        <w:t>if</w:t>
      </w:r>
      <w:r w:rsidR="00F445D3">
        <w:t xml:space="preserve"> </w:t>
      </w:r>
      <w:r w:rsidR="007C777E" w:rsidRPr="00523B92">
        <w:t>there</w:t>
      </w:r>
      <w:r w:rsidR="00F445D3">
        <w:t xml:space="preserve"> </w:t>
      </w:r>
      <w:r w:rsidR="007C777E" w:rsidRPr="00523B92">
        <w:t>is</w:t>
      </w:r>
      <w:r w:rsidR="00F445D3">
        <w:t xml:space="preserve"> </w:t>
      </w:r>
      <w:r w:rsidR="007C777E" w:rsidRPr="00523B92">
        <w:t>not</w:t>
      </w:r>
      <w:r w:rsidR="00F445D3">
        <w:t xml:space="preserve"> </w:t>
      </w:r>
      <w:r w:rsidR="007C777E" w:rsidRPr="00523B92">
        <w:t>a</w:t>
      </w:r>
      <w:r w:rsidR="00F445D3">
        <w:t xml:space="preserve"> </w:t>
      </w:r>
      <w:r w:rsidR="007C777E" w:rsidRPr="00523B92">
        <w:t>recovery</w:t>
      </w:r>
      <w:r w:rsidR="00F445D3">
        <w:t xml:space="preserve"> </w:t>
      </w:r>
      <w:r w:rsidR="007C777E" w:rsidRPr="00523B92">
        <w:t>image</w:t>
      </w:r>
      <w:r w:rsidR="00F445D3">
        <w:t xml:space="preserve"> </w:t>
      </w:r>
      <w:r w:rsidR="007C777E" w:rsidRPr="00523B92">
        <w:t>preconfigured</w:t>
      </w:r>
      <w:r w:rsidR="00F445D3">
        <w:t xml:space="preserve"> </w:t>
      </w:r>
      <w:r w:rsidR="007C777E" w:rsidRPr="00523B92">
        <w:t>on</w:t>
      </w:r>
      <w:r w:rsidR="00F445D3">
        <w:t xml:space="preserve"> </w:t>
      </w:r>
      <w:r w:rsidR="007C777E" w:rsidRPr="00523B92">
        <w:t>your</w:t>
      </w:r>
      <w:r w:rsidR="00F445D3">
        <w:t xml:space="preserve"> </w:t>
      </w:r>
      <w:r w:rsidR="007C777E" w:rsidRPr="00523B92">
        <w:t>PC</w:t>
      </w:r>
      <w:r w:rsidRPr="00523B92">
        <w:t>.</w:t>
      </w:r>
    </w:p>
    <w:p w:rsidR="00E7546E" w:rsidRDefault="00035093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2804475"/>
            <wp:effectExtent l="19050" t="19050" r="1905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_InsertMed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4475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CA6BFF" w:rsidP="00CA6BFF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10</w:t>
      </w:r>
      <w:r w:rsidR="00CD2FF7">
        <w:rPr>
          <w:noProof/>
        </w:rPr>
        <w:fldChar w:fldCharType="end"/>
      </w:r>
      <w:r w:rsidR="00B17A65">
        <w:t>:</w:t>
      </w:r>
      <w:r w:rsidR="00F445D3">
        <w:t xml:space="preserve"> </w:t>
      </w:r>
      <w:r w:rsidR="00B17A65">
        <w:t>Refresh</w:t>
      </w:r>
      <w:r w:rsidR="00F445D3">
        <w:t xml:space="preserve"> </w:t>
      </w:r>
      <w:r w:rsidR="00B17A65">
        <w:t>insert</w:t>
      </w:r>
      <w:r w:rsidR="00F445D3">
        <w:t xml:space="preserve"> </w:t>
      </w:r>
      <w:r w:rsidR="00B17A65">
        <w:t>m</w:t>
      </w:r>
      <w:r w:rsidRPr="005167AD">
        <w:t>edia</w:t>
      </w:r>
    </w:p>
    <w:p w:rsidR="00E7546E" w:rsidRDefault="00A269C8" w:rsidP="007C777E">
      <w:pPr>
        <w:pStyle w:val="ListNumber"/>
      </w:pPr>
      <w:r w:rsidRPr="00D5373D">
        <w:t>Click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B17A65">
        <w:rPr>
          <w:b/>
        </w:rPr>
        <w:t>Refresh</w:t>
      </w:r>
      <w:r w:rsidR="00F445D3">
        <w:t xml:space="preserve"> </w:t>
      </w:r>
      <w:r w:rsidRPr="00D5373D">
        <w:t>button</w:t>
      </w:r>
      <w:r w:rsidR="00F445D3">
        <w:t xml:space="preserve"> </w:t>
      </w:r>
      <w:r w:rsidRPr="00D5373D">
        <w:t>at</w:t>
      </w:r>
      <w:r w:rsidR="00F445D3">
        <w:t xml:space="preserve"> </w:t>
      </w:r>
      <w:r w:rsidRPr="00D5373D">
        <w:t>the</w:t>
      </w:r>
      <w:r w:rsidR="00F445D3">
        <w:t xml:space="preserve"> </w:t>
      </w:r>
      <w:r w:rsidR="00B17A65" w:rsidRPr="00B17A65">
        <w:rPr>
          <w:b/>
        </w:rPr>
        <w:t>Ready</w:t>
      </w:r>
      <w:r w:rsidR="00F445D3">
        <w:rPr>
          <w:b/>
        </w:rPr>
        <w:t xml:space="preserve"> </w:t>
      </w:r>
      <w:r w:rsidR="00B17A65" w:rsidRPr="00B17A65">
        <w:rPr>
          <w:b/>
        </w:rPr>
        <w:t>to</w:t>
      </w:r>
      <w:r w:rsidR="00F445D3">
        <w:rPr>
          <w:b/>
        </w:rPr>
        <w:t xml:space="preserve"> </w:t>
      </w:r>
      <w:r w:rsidR="00B17A65" w:rsidRPr="00B17A65">
        <w:rPr>
          <w:b/>
        </w:rPr>
        <w:t>refresh</w:t>
      </w:r>
      <w:r w:rsidR="00F445D3">
        <w:rPr>
          <w:b/>
        </w:rPr>
        <w:t xml:space="preserve"> </w:t>
      </w:r>
      <w:r w:rsidR="00B17A65" w:rsidRPr="00B17A65">
        <w:rPr>
          <w:b/>
        </w:rPr>
        <w:t>your</w:t>
      </w:r>
      <w:r w:rsidR="00F445D3">
        <w:rPr>
          <w:b/>
        </w:rPr>
        <w:t xml:space="preserve"> </w:t>
      </w:r>
      <w:r w:rsidR="00B17A65" w:rsidRPr="00B17A65">
        <w:rPr>
          <w:b/>
        </w:rPr>
        <w:t>PC</w:t>
      </w:r>
      <w:r w:rsidR="00F445D3">
        <w:t xml:space="preserve"> </w:t>
      </w:r>
      <w:r w:rsidRPr="00D5373D">
        <w:t>step.</w:t>
      </w:r>
    </w:p>
    <w:p w:rsidR="00E7546E" w:rsidRDefault="00AD3697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2751292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129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AD3697" w:rsidP="00AD3697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11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Refresh</w:t>
      </w:r>
      <w:r w:rsidR="00F445D3">
        <w:t xml:space="preserve"> </w:t>
      </w:r>
      <w:r w:rsidR="00B17A65">
        <w:t>r</w:t>
      </w:r>
      <w:r w:rsidR="00CA6BFF" w:rsidRPr="006A259F">
        <w:t>eady</w:t>
      </w:r>
    </w:p>
    <w:p w:rsidR="00E7546E" w:rsidRDefault="00A269C8" w:rsidP="007C777E">
      <w:pPr>
        <w:pStyle w:val="ListNumber"/>
      </w:pPr>
      <w:r w:rsidRPr="000F23BC">
        <w:t>At</w:t>
      </w:r>
      <w:r w:rsidR="00F445D3">
        <w:t xml:space="preserve"> </w:t>
      </w:r>
      <w:r w:rsidRPr="000F23BC">
        <w:t>this</w:t>
      </w:r>
      <w:r w:rsidR="00F445D3">
        <w:t xml:space="preserve"> </w:t>
      </w:r>
      <w:r w:rsidRPr="000F23BC">
        <w:t>point</w:t>
      </w:r>
      <w:r w:rsidRPr="00523B92">
        <w:t>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PC</w:t>
      </w:r>
      <w:r w:rsidR="00F445D3">
        <w:t xml:space="preserve"> </w:t>
      </w:r>
      <w:r w:rsidR="007C777E" w:rsidRPr="00523B92">
        <w:t>is</w:t>
      </w:r>
      <w:r w:rsidR="00F445D3">
        <w:t xml:space="preserve"> </w:t>
      </w:r>
      <w:r w:rsidR="007C777E" w:rsidRPr="00523B92">
        <w:t>restarted,</w:t>
      </w:r>
      <w:r w:rsidR="00F445D3">
        <w:t xml:space="preserve"> </w:t>
      </w:r>
      <w:r w:rsidR="007C777E" w:rsidRPr="00523B92">
        <w:t>and</w:t>
      </w:r>
      <w:r w:rsidR="00F445D3">
        <w:t xml:space="preserve"> </w:t>
      </w:r>
      <w:r w:rsidR="007C777E" w:rsidRPr="00523B92">
        <w:t>the</w:t>
      </w:r>
      <w:r w:rsidR="00F445D3">
        <w:t xml:space="preserve"> </w:t>
      </w:r>
      <w:r w:rsidR="007C777E" w:rsidRPr="00523B92">
        <w:t>refresh</w:t>
      </w:r>
      <w:r w:rsidR="00F445D3">
        <w:t xml:space="preserve"> </w:t>
      </w:r>
      <w:r w:rsidR="007C777E" w:rsidRPr="00523B92">
        <w:t>actions</w:t>
      </w:r>
      <w:r w:rsidR="00F445D3">
        <w:t xml:space="preserve"> </w:t>
      </w:r>
      <w:r w:rsidR="007C777E" w:rsidRPr="00523B92">
        <w:t>are</w:t>
      </w:r>
      <w:r w:rsidR="00F445D3">
        <w:t xml:space="preserve"> </w:t>
      </w:r>
      <w:r w:rsidR="007C777E" w:rsidRPr="00523B92">
        <w:t>completed.</w:t>
      </w:r>
    </w:p>
    <w:p w:rsidR="00E7546E" w:rsidRDefault="007C777E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7C777E" w:rsidP="007C777E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12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Refreshing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PC</w:t>
      </w:r>
    </w:p>
    <w:p w:rsidR="00E7546E" w:rsidRDefault="007C777E" w:rsidP="00A269C8">
      <w:pPr>
        <w:pStyle w:val="ParagraphText"/>
      </w:pPr>
      <w:r w:rsidRPr="00523B92">
        <w:t>There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no</w:t>
      </w:r>
      <w:r w:rsidR="00F445D3">
        <w:t xml:space="preserve"> </w:t>
      </w:r>
      <w:r w:rsidRPr="00523B92">
        <w:t>further</w:t>
      </w:r>
      <w:r w:rsidR="00F445D3">
        <w:t xml:space="preserve"> </w:t>
      </w:r>
      <w:r w:rsidRPr="00523B92">
        <w:t>action</w:t>
      </w:r>
      <w:r w:rsidR="00F445D3">
        <w:t xml:space="preserve"> </w:t>
      </w:r>
      <w:r w:rsidRPr="00523B92">
        <w:t>needed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until</w:t>
      </w:r>
      <w:r w:rsidR="00F445D3">
        <w:t xml:space="preserve"> </w:t>
      </w:r>
      <w:r w:rsidRPr="00523B92">
        <w:t>login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lock</w:t>
      </w:r>
      <w:r w:rsidR="00F445D3">
        <w:t xml:space="preserve"> </w:t>
      </w:r>
      <w:r w:rsidRPr="00523B92">
        <w:t>screen</w:t>
      </w:r>
      <w:r w:rsidR="00F445D3">
        <w:t xml:space="preserve"> </w:t>
      </w:r>
      <w:r w:rsidRPr="00523B92">
        <w:t>appears.</w:t>
      </w:r>
    </w:p>
    <w:p w:rsidR="00E7546E" w:rsidRDefault="00844B35" w:rsidP="00A269C8">
      <w:pPr>
        <w:pStyle w:val="Heading3"/>
      </w:pPr>
      <w:bookmarkStart w:id="14" w:name="_Toc334559289"/>
      <w:bookmarkStart w:id="15" w:name="_Toc334565900"/>
      <w:r>
        <w:t>Remove</w:t>
      </w:r>
      <w:r w:rsidR="00F445D3">
        <w:t xml:space="preserve"> </w:t>
      </w:r>
      <w:r>
        <w:t>Everything</w:t>
      </w:r>
      <w:r w:rsidR="00F445D3">
        <w:t xml:space="preserve"> </w:t>
      </w:r>
      <w:r>
        <w:t>and</w:t>
      </w:r>
      <w:r w:rsidR="00F445D3">
        <w:t xml:space="preserve"> </w:t>
      </w:r>
      <w:r>
        <w:t>R</w:t>
      </w:r>
      <w:r w:rsidR="00AD3697" w:rsidRPr="00523B92">
        <w:t>einstall</w:t>
      </w:r>
      <w:r w:rsidR="00F445D3">
        <w:t xml:space="preserve"> </w:t>
      </w:r>
      <w:r w:rsidR="00AD3697" w:rsidRPr="00523B92">
        <w:t>Windows</w:t>
      </w:r>
      <w:bookmarkEnd w:id="14"/>
      <w:bookmarkEnd w:id="15"/>
    </w:p>
    <w:p w:rsidR="00E7546E" w:rsidRDefault="00A269C8" w:rsidP="00A269C8">
      <w:pPr>
        <w:pStyle w:val="ParagraphText"/>
      </w:pPr>
      <w:r w:rsidRPr="00523B92">
        <w:t>This</w:t>
      </w:r>
      <w:r w:rsidR="00F445D3">
        <w:t xml:space="preserve"> </w:t>
      </w:r>
      <w:r w:rsidRPr="00523B92">
        <w:t>option</w:t>
      </w:r>
      <w:r w:rsidR="000F33DB">
        <w:t>,</w:t>
      </w:r>
      <w:r w:rsidR="00F445D3">
        <w:t xml:space="preserve"> </w:t>
      </w:r>
      <w:r w:rsidR="000F33DB">
        <w:t>also</w:t>
      </w:r>
      <w:r w:rsidR="00F445D3">
        <w:t xml:space="preserve"> </w:t>
      </w:r>
      <w:r w:rsidR="000F33DB">
        <w:t>called</w:t>
      </w:r>
      <w:r w:rsidR="00F445D3">
        <w:t xml:space="preserve"> </w:t>
      </w:r>
      <w:r w:rsidR="000F33DB" w:rsidRPr="000F33DB">
        <w:rPr>
          <w:b/>
        </w:rPr>
        <w:t>Reset</w:t>
      </w:r>
      <w:r w:rsidR="00F445D3">
        <w:rPr>
          <w:b/>
        </w:rPr>
        <w:t xml:space="preserve"> </w:t>
      </w:r>
      <w:r w:rsidR="000F33DB" w:rsidRPr="000F33DB">
        <w:rPr>
          <w:b/>
        </w:rPr>
        <w:t>your</w:t>
      </w:r>
      <w:r w:rsidR="00F445D3">
        <w:rPr>
          <w:b/>
        </w:rPr>
        <w:t xml:space="preserve"> </w:t>
      </w:r>
      <w:r w:rsidR="000F33DB" w:rsidRPr="000F33DB">
        <w:rPr>
          <w:b/>
        </w:rPr>
        <w:t>PC</w:t>
      </w:r>
      <w:r w:rsidR="00F445D3">
        <w:t xml:space="preserve"> </w:t>
      </w:r>
      <w:r w:rsidR="007C777E" w:rsidRPr="00523B92">
        <w:t>is</w:t>
      </w:r>
      <w:r w:rsidR="00F445D3">
        <w:t xml:space="preserve"> </w:t>
      </w:r>
      <w:r w:rsidR="007C777E" w:rsidRPr="00523B92">
        <w:t>useful</w:t>
      </w:r>
      <w:r w:rsidR="00F445D3">
        <w:t xml:space="preserve"> </w:t>
      </w:r>
      <w:r w:rsidR="007C777E" w:rsidRPr="00523B92">
        <w:t>when</w:t>
      </w:r>
      <w:r w:rsidR="00F445D3">
        <w:t xml:space="preserve"> </w:t>
      </w:r>
      <w:r w:rsidR="007C777E" w:rsidRPr="00523B92">
        <w:t>a</w:t>
      </w:r>
      <w:r w:rsidR="00F445D3">
        <w:t xml:space="preserve"> </w:t>
      </w:r>
      <w:r w:rsidR="007C777E" w:rsidRPr="00523B92">
        <w:t>PC</w:t>
      </w:r>
      <w:r w:rsidR="00F445D3">
        <w:t xml:space="preserve"> </w:t>
      </w:r>
      <w:r w:rsidR="007C777E" w:rsidRPr="00523B92">
        <w:t>is</w:t>
      </w:r>
      <w:r w:rsidR="00F445D3">
        <w:t xml:space="preserve"> </w:t>
      </w:r>
      <w:r w:rsidR="007C777E" w:rsidRPr="00523B92">
        <w:t>changing</w:t>
      </w:r>
      <w:r w:rsidR="00F445D3">
        <w:t xml:space="preserve"> </w:t>
      </w:r>
      <w:r w:rsidR="007C777E" w:rsidRPr="00523B92">
        <w:t>hands,</w:t>
      </w:r>
      <w:r w:rsidR="00F445D3">
        <w:t xml:space="preserve"> </w:t>
      </w:r>
      <w:r w:rsidR="007C777E" w:rsidRPr="00523B92">
        <w:t>or</w:t>
      </w:r>
      <w:r w:rsidR="00F445D3">
        <w:t xml:space="preserve"> </w:t>
      </w:r>
      <w:r w:rsidR="007C777E" w:rsidRPr="00523B92">
        <w:t>when</w:t>
      </w:r>
      <w:r w:rsidR="00F445D3">
        <w:t xml:space="preserve"> </w:t>
      </w:r>
      <w:r w:rsidR="007C777E" w:rsidRPr="00523B92">
        <w:t>you</w:t>
      </w:r>
      <w:r w:rsidR="00F445D3">
        <w:t xml:space="preserve"> </w:t>
      </w:r>
      <w:r w:rsidR="007C777E" w:rsidRPr="00523B92">
        <w:t>want</w:t>
      </w:r>
      <w:r w:rsidR="00F445D3">
        <w:t xml:space="preserve"> </w:t>
      </w:r>
      <w:r w:rsidR="007C777E" w:rsidRPr="00523B92">
        <w:t>to</w:t>
      </w:r>
      <w:r w:rsidR="00F445D3">
        <w:t xml:space="preserve"> </w:t>
      </w:r>
      <w:r w:rsidR="007C777E" w:rsidRPr="00523B92">
        <w:t>get</w:t>
      </w:r>
      <w:r w:rsidR="00F445D3">
        <w:t xml:space="preserve"> </w:t>
      </w:r>
      <w:r w:rsidR="007C777E" w:rsidRPr="00523B92">
        <w:t>a</w:t>
      </w:r>
      <w:r w:rsidR="00F445D3">
        <w:t xml:space="preserve"> </w:t>
      </w:r>
      <w:r w:rsidR="007C777E" w:rsidRPr="00523B92">
        <w:t>completely</w:t>
      </w:r>
      <w:r w:rsidR="00F445D3">
        <w:t xml:space="preserve"> </w:t>
      </w:r>
      <w:r w:rsidR="007C777E" w:rsidRPr="00523B92">
        <w:t>fresh</w:t>
      </w:r>
      <w:r w:rsidR="00F445D3">
        <w:t xml:space="preserve"> </w:t>
      </w:r>
      <w:r w:rsidR="007C777E" w:rsidRPr="00523B92">
        <w:t>start</w:t>
      </w:r>
      <w:r w:rsidR="00F445D3">
        <w:t xml:space="preserve"> </w:t>
      </w:r>
      <w:r w:rsidR="007C777E" w:rsidRPr="00523B92">
        <w:t>on</w:t>
      </w:r>
      <w:r w:rsidR="00F445D3">
        <w:t xml:space="preserve"> </w:t>
      </w:r>
      <w:r w:rsidR="007C777E" w:rsidRPr="00523B92">
        <w:t>a</w:t>
      </w:r>
      <w:r w:rsidR="00F445D3">
        <w:t xml:space="preserve"> </w:t>
      </w:r>
      <w:r w:rsidR="007C777E" w:rsidRPr="00523B92">
        <w:t>PC,</w:t>
      </w:r>
      <w:r w:rsidR="00F445D3">
        <w:t xml:space="preserve"> </w:t>
      </w:r>
      <w:r w:rsidR="007C777E" w:rsidRPr="00523B92">
        <w:t>with</w:t>
      </w:r>
      <w:r w:rsidR="00F445D3">
        <w:t xml:space="preserve"> </w:t>
      </w:r>
      <w:r w:rsidR="007C777E" w:rsidRPr="00523B92">
        <w:t>no</w:t>
      </w:r>
      <w:r w:rsidR="00F445D3">
        <w:t xml:space="preserve"> </w:t>
      </w:r>
      <w:r w:rsidR="007C777E" w:rsidRPr="00523B92">
        <w:t>previous</w:t>
      </w:r>
      <w:r w:rsidR="00F445D3">
        <w:t xml:space="preserve"> </w:t>
      </w:r>
      <w:r w:rsidR="007C777E" w:rsidRPr="00523B92">
        <w:t>files</w:t>
      </w:r>
      <w:r w:rsidR="00F445D3">
        <w:t xml:space="preserve"> </w:t>
      </w:r>
      <w:r w:rsidR="007C777E" w:rsidRPr="00523B92">
        <w:t>or</w:t>
      </w:r>
      <w:r w:rsidR="00F445D3">
        <w:t xml:space="preserve"> </w:t>
      </w:r>
      <w:r w:rsidR="007C777E" w:rsidRPr="00523B92">
        <w:t>configuration</w:t>
      </w:r>
      <w:r w:rsidR="00F445D3">
        <w:t xml:space="preserve"> </w:t>
      </w:r>
      <w:r w:rsidR="007C777E" w:rsidRPr="00523B92">
        <w:t>retained.</w:t>
      </w:r>
    </w:p>
    <w:p w:rsidR="00E7546E" w:rsidRDefault="007C777E" w:rsidP="00A269C8">
      <w:pPr>
        <w:pStyle w:val="ParagraphText"/>
      </w:pPr>
      <w:r w:rsidRPr="00523B92">
        <w:t>The</w:t>
      </w:r>
      <w:r w:rsidR="00F445D3">
        <w:t xml:space="preserve"> </w:t>
      </w:r>
      <w:r w:rsidRPr="00523B92">
        <w:rPr>
          <w:b/>
        </w:rPr>
        <w:t>Remove</w:t>
      </w:r>
      <w:r w:rsidR="00F445D3">
        <w:rPr>
          <w:b/>
        </w:rPr>
        <w:t xml:space="preserve"> </w:t>
      </w:r>
      <w:r w:rsidRPr="00523B92">
        <w:rPr>
          <w:b/>
        </w:rPr>
        <w:t>everything</w:t>
      </w:r>
      <w:r w:rsidR="00F445D3">
        <w:rPr>
          <w:b/>
        </w:rPr>
        <w:t xml:space="preserve"> </w:t>
      </w:r>
      <w:r w:rsidRPr="00523B92">
        <w:rPr>
          <w:b/>
        </w:rPr>
        <w:t>and</w:t>
      </w:r>
      <w:r w:rsidR="00F445D3">
        <w:rPr>
          <w:b/>
        </w:rPr>
        <w:t xml:space="preserve"> </w:t>
      </w:r>
      <w:r w:rsidRPr="00523B92">
        <w:rPr>
          <w:b/>
        </w:rPr>
        <w:t>reinstall</w:t>
      </w:r>
      <w:r w:rsidR="00F445D3">
        <w:rPr>
          <w:b/>
        </w:rPr>
        <w:t xml:space="preserve"> </w:t>
      </w:r>
      <w:r w:rsidRPr="00523B92">
        <w:rPr>
          <w:b/>
        </w:rPr>
        <w:t>Windows</w:t>
      </w:r>
      <w:r w:rsidR="00F445D3">
        <w:rPr>
          <w:b/>
        </w:rPr>
        <w:t xml:space="preserve"> </w:t>
      </w:r>
      <w:r w:rsidRPr="00523B92">
        <w:t>option</w:t>
      </w:r>
      <w:r w:rsidR="00F445D3">
        <w:t xml:space="preserve"> </w:t>
      </w:r>
      <w:r w:rsidR="00A269C8" w:rsidRPr="00523B92">
        <w:t>permanently</w:t>
      </w:r>
      <w:r w:rsidR="00F445D3">
        <w:t xml:space="preserve"> </w:t>
      </w:r>
      <w:r w:rsidR="00A269C8" w:rsidRPr="00523B92">
        <w:t>remove</w:t>
      </w:r>
      <w:r w:rsidRPr="00523B92">
        <w:t>s</w:t>
      </w:r>
      <w:r w:rsidR="00F445D3">
        <w:t xml:space="preserve"> </w:t>
      </w:r>
      <w:r w:rsidR="00A269C8" w:rsidRPr="00523B92">
        <w:t>your</w:t>
      </w:r>
      <w:r w:rsidR="00F445D3">
        <w:t xml:space="preserve"> </w:t>
      </w:r>
      <w:r w:rsidR="00A269C8" w:rsidRPr="00523B92">
        <w:t>personal</w:t>
      </w:r>
      <w:r w:rsidR="00F445D3">
        <w:t xml:space="preserve"> </w:t>
      </w:r>
      <w:r w:rsidR="00A269C8" w:rsidRPr="00523B92">
        <w:t>files</w:t>
      </w:r>
      <w:r w:rsidR="00F445D3">
        <w:t xml:space="preserve"> </w:t>
      </w:r>
      <w:r w:rsidR="00A269C8" w:rsidRPr="00523B92">
        <w:t>and</w:t>
      </w:r>
      <w:r w:rsidR="00F445D3">
        <w:t xml:space="preserve"> </w:t>
      </w:r>
      <w:r w:rsidR="00A269C8" w:rsidRPr="00523B92">
        <w:t>apps</w:t>
      </w:r>
      <w:r w:rsidR="00F445D3">
        <w:t xml:space="preserve"> </w:t>
      </w:r>
      <w:r w:rsidR="00A269C8" w:rsidRPr="00523B92">
        <w:t>f</w:t>
      </w:r>
      <w:r w:rsidRPr="00523B92">
        <w:t>rom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A269C8" w:rsidRPr="00523B92">
        <w:t>PC</w:t>
      </w:r>
      <w:r w:rsidR="00F445D3">
        <w:t xml:space="preserve"> </w:t>
      </w:r>
      <w:r w:rsidR="00A269C8" w:rsidRPr="00523B92">
        <w:t>and</w:t>
      </w:r>
      <w:r w:rsidR="00F445D3">
        <w:t xml:space="preserve"> </w:t>
      </w:r>
      <w:r w:rsidRPr="00523B92">
        <w:t>returns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its</w:t>
      </w:r>
      <w:r w:rsidR="00F445D3">
        <w:t xml:space="preserve"> </w:t>
      </w:r>
      <w:r w:rsidRPr="00523B92">
        <w:t>original</w:t>
      </w:r>
      <w:r w:rsidR="00F445D3">
        <w:t xml:space="preserve"> </w:t>
      </w:r>
      <w:r w:rsidRPr="00523B92">
        <w:t>state.</w:t>
      </w:r>
      <w:r w:rsidR="00F445D3">
        <w:t xml:space="preserve"> </w:t>
      </w:r>
      <w:r w:rsidR="00D27FD5" w:rsidRPr="00523B92">
        <w:t>That</w:t>
      </w:r>
      <w:r w:rsidR="00F445D3">
        <w:t xml:space="preserve"> </w:t>
      </w:r>
      <w:r w:rsidR="00D27FD5" w:rsidRPr="00523B92">
        <w:t>original</w:t>
      </w:r>
      <w:r w:rsidR="00F445D3">
        <w:t xml:space="preserve"> </w:t>
      </w:r>
      <w:r w:rsidR="00D27FD5" w:rsidRPr="00523B92">
        <w:t>state</w:t>
      </w:r>
      <w:r w:rsidR="00F445D3">
        <w:t xml:space="preserve"> </w:t>
      </w:r>
      <w:r w:rsidR="00D27FD5" w:rsidRPr="00523B92">
        <w:t>is</w:t>
      </w:r>
      <w:r w:rsidR="00F445D3">
        <w:t xml:space="preserve"> </w:t>
      </w:r>
      <w:r w:rsidR="00D27FD5" w:rsidRPr="00523B92">
        <w:t>either</w:t>
      </w:r>
      <w:r w:rsidR="00F445D3">
        <w:t xml:space="preserve"> </w:t>
      </w:r>
      <w:r w:rsidR="00D27FD5" w:rsidRPr="00523B92">
        <w:t>a</w:t>
      </w:r>
      <w:r w:rsidR="00F445D3">
        <w:t xml:space="preserve"> </w:t>
      </w:r>
      <w:r w:rsidR="00D27FD5" w:rsidRPr="00523B92">
        <w:t>clean</w:t>
      </w:r>
      <w:r w:rsidR="00F445D3">
        <w:t xml:space="preserve"> </w:t>
      </w:r>
      <w:r w:rsidR="00D27FD5" w:rsidRPr="00523B92">
        <w:t>install</w:t>
      </w:r>
      <w:r w:rsidR="00F445D3">
        <w:t xml:space="preserve"> </w:t>
      </w:r>
      <w:r w:rsidR="00D27FD5" w:rsidRPr="00523B92">
        <w:t>of</w:t>
      </w:r>
      <w:r w:rsidR="00F445D3">
        <w:t xml:space="preserve"> </w:t>
      </w:r>
      <w:r w:rsidR="00D27FD5" w:rsidRPr="00523B92">
        <w:t>Windows</w:t>
      </w:r>
      <w:r w:rsidR="00F445D3">
        <w:t xml:space="preserve"> </w:t>
      </w:r>
      <w:r w:rsidR="00D27FD5" w:rsidRPr="00523B92">
        <w:t>8,</w:t>
      </w:r>
      <w:r w:rsidR="00F445D3">
        <w:t xml:space="preserve"> </w:t>
      </w:r>
      <w:r w:rsidR="00D27FD5" w:rsidRPr="00523B92">
        <w:t>or</w:t>
      </w:r>
      <w:r w:rsidR="00F445D3">
        <w:t xml:space="preserve"> </w:t>
      </w:r>
      <w:r w:rsidR="00D27FD5" w:rsidRPr="00523B92">
        <w:t>the</w:t>
      </w:r>
      <w:r w:rsidR="00F445D3">
        <w:t xml:space="preserve"> </w:t>
      </w:r>
      <w:r w:rsidR="00D27FD5" w:rsidRPr="00523B92">
        <w:t>OEM</w:t>
      </w:r>
      <w:r w:rsidR="00F445D3">
        <w:t xml:space="preserve"> </w:t>
      </w:r>
      <w:r w:rsidR="00D27FD5" w:rsidRPr="00523B92">
        <w:t>factory</w:t>
      </w:r>
      <w:r w:rsidR="00F445D3">
        <w:t xml:space="preserve"> </w:t>
      </w:r>
      <w:r w:rsidR="00D27FD5" w:rsidRPr="00523B92">
        <w:t>default</w:t>
      </w:r>
      <w:r w:rsidR="00F445D3">
        <w:t xml:space="preserve"> </w:t>
      </w:r>
      <w:r w:rsidR="00D27FD5" w:rsidRPr="00523B92">
        <w:t>configuration,</w:t>
      </w:r>
      <w:r w:rsidR="00F445D3">
        <w:t xml:space="preserve"> </w:t>
      </w:r>
      <w:r w:rsidR="00D27FD5" w:rsidRPr="00523B92">
        <w:t>depending</w:t>
      </w:r>
      <w:r w:rsidR="00F445D3">
        <w:t xml:space="preserve"> </w:t>
      </w:r>
      <w:r w:rsidR="00D27FD5" w:rsidRPr="00523B92">
        <w:t>on</w:t>
      </w:r>
      <w:r w:rsidR="00F445D3">
        <w:t xml:space="preserve"> </w:t>
      </w:r>
      <w:r w:rsidR="00D27FD5" w:rsidRPr="00523B92">
        <w:t>the</w:t>
      </w:r>
      <w:r w:rsidR="00F445D3">
        <w:t xml:space="preserve"> </w:t>
      </w:r>
      <w:r w:rsidR="00D27FD5" w:rsidRPr="00523B92">
        <w:t>media</w:t>
      </w:r>
      <w:r w:rsidR="00F445D3">
        <w:t xml:space="preserve"> </w:t>
      </w:r>
      <w:r w:rsidR="00D27FD5" w:rsidRPr="00523B92">
        <w:t>used</w:t>
      </w:r>
      <w:r w:rsidR="00F445D3">
        <w:t xml:space="preserve"> </w:t>
      </w:r>
      <w:r w:rsidR="00D27FD5" w:rsidRPr="00523B92">
        <w:t>for</w:t>
      </w:r>
      <w:r w:rsidR="00F445D3">
        <w:t xml:space="preserve"> </w:t>
      </w:r>
      <w:r w:rsidR="00D27FD5" w:rsidRPr="00523B92">
        <w:t>the</w:t>
      </w:r>
      <w:r w:rsidR="00F445D3">
        <w:t xml:space="preserve"> </w:t>
      </w:r>
      <w:r w:rsidR="00D27FD5" w:rsidRPr="00523B92">
        <w:t>operation.</w:t>
      </w:r>
    </w:p>
    <w:p w:rsidR="00D77758" w:rsidRDefault="00D77758" w:rsidP="00D77758">
      <w:pPr>
        <w:pStyle w:val="Caption"/>
      </w:pPr>
      <w:r>
        <w:t>Table</w:t>
      </w:r>
      <w:r w:rsidR="00F445D3">
        <w:t xml:space="preserve"> </w:t>
      </w:r>
      <w:r w:rsidR="00CD2FF7">
        <w:fldChar w:fldCharType="begin"/>
      </w:r>
      <w:r w:rsidR="00EB51D9">
        <w:instrText xml:space="preserve"> SEQ Table \* ARABIC </w:instrText>
      </w:r>
      <w:r w:rsidR="00CD2FF7">
        <w:fldChar w:fldCharType="separate"/>
      </w:r>
      <w:r w:rsidR="00F445D3">
        <w:rPr>
          <w:noProof/>
        </w:rPr>
        <w:t>2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>
        <w:t>Elements</w:t>
      </w:r>
      <w:r w:rsidR="00F445D3">
        <w:t xml:space="preserve"> </w:t>
      </w:r>
      <w:r>
        <w:t>preserved</w:t>
      </w:r>
      <w:r w:rsidR="00F445D3">
        <w:t xml:space="preserve"> </w:t>
      </w:r>
      <w:r>
        <w:t>and</w:t>
      </w:r>
      <w:r w:rsidR="00F445D3">
        <w:t xml:space="preserve"> </w:t>
      </w:r>
      <w:r>
        <w:t>returned</w:t>
      </w:r>
      <w:r w:rsidR="00F445D3">
        <w:t xml:space="preserve"> </w:t>
      </w:r>
      <w:r>
        <w:t>to</w:t>
      </w:r>
      <w:r w:rsidR="00F445D3">
        <w:t xml:space="preserve"> </w:t>
      </w:r>
      <w:r>
        <w:t>default</w:t>
      </w:r>
      <w:r w:rsidR="00F445D3">
        <w:t xml:space="preserve"> </w:t>
      </w:r>
      <w:r>
        <w:t>state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4236"/>
        <w:gridCol w:w="3548"/>
      </w:tblGrid>
      <w:tr w:rsidR="00773AF5" w:rsidRPr="00D77758" w:rsidTr="00F445D3">
        <w:tc>
          <w:tcPr>
            <w:tcW w:w="0" w:type="auto"/>
            <w:shd w:val="clear" w:color="auto" w:fill="auto"/>
          </w:tcPr>
          <w:p w:rsidR="00773AF5" w:rsidRPr="00D77758" w:rsidRDefault="00773AF5" w:rsidP="00D77758">
            <w:pPr>
              <w:pStyle w:val="ParagraphText"/>
              <w:rPr>
                <w:b/>
              </w:rPr>
            </w:pPr>
            <w:r w:rsidRPr="00D77758">
              <w:rPr>
                <w:b/>
              </w:rPr>
              <w:t>Preserved</w:t>
            </w:r>
          </w:p>
        </w:tc>
        <w:tc>
          <w:tcPr>
            <w:tcW w:w="0" w:type="auto"/>
            <w:shd w:val="clear" w:color="auto" w:fill="auto"/>
          </w:tcPr>
          <w:p w:rsidR="00773AF5" w:rsidRPr="00D77758" w:rsidRDefault="00773AF5" w:rsidP="00D77758">
            <w:pPr>
              <w:pStyle w:val="ParagraphText"/>
              <w:rPr>
                <w:b/>
              </w:rPr>
            </w:pPr>
            <w:r w:rsidRPr="00D77758">
              <w:rPr>
                <w:b/>
              </w:rPr>
              <w:t>Returned</w:t>
            </w:r>
            <w:r w:rsidR="00F445D3">
              <w:rPr>
                <w:b/>
              </w:rPr>
              <w:t xml:space="preserve"> </w:t>
            </w:r>
            <w:r w:rsidRPr="00D77758">
              <w:rPr>
                <w:b/>
              </w:rPr>
              <w:t>to</w:t>
            </w:r>
            <w:r w:rsidR="00F445D3">
              <w:rPr>
                <w:b/>
              </w:rPr>
              <w:t xml:space="preserve"> </w:t>
            </w:r>
            <w:r w:rsidRPr="00D77758">
              <w:rPr>
                <w:b/>
              </w:rPr>
              <w:t>Default</w:t>
            </w:r>
          </w:p>
        </w:tc>
      </w:tr>
      <w:tr w:rsidR="00773AF5" w:rsidRPr="00D77758" w:rsidTr="00F445D3">
        <w:tc>
          <w:tcPr>
            <w:tcW w:w="0" w:type="auto"/>
            <w:shd w:val="clear" w:color="auto" w:fill="auto"/>
          </w:tcPr>
          <w:p w:rsidR="00E7546E" w:rsidRPr="00D77758" w:rsidRDefault="007D0831" w:rsidP="00D77758">
            <w:pPr>
              <w:pStyle w:val="ParagraphText"/>
            </w:pPr>
            <w:r w:rsidRPr="00D77758">
              <w:t>Activation</w:t>
            </w:r>
            <w:r w:rsidR="00F445D3">
              <w:t xml:space="preserve"> </w:t>
            </w:r>
            <w:r w:rsidRPr="00D77758">
              <w:t>State</w:t>
            </w:r>
          </w:p>
          <w:p w:rsidR="007D0831" w:rsidRPr="00D77758" w:rsidRDefault="007D0831" w:rsidP="00D77758">
            <w:pPr>
              <w:pStyle w:val="ParagraphText"/>
            </w:pPr>
            <w:r w:rsidRPr="00D77758">
              <w:t>Files</w:t>
            </w:r>
            <w:r w:rsidR="00F445D3">
              <w:t xml:space="preserve"> </w:t>
            </w:r>
            <w:r w:rsidRPr="00D77758">
              <w:t>on</w:t>
            </w:r>
            <w:r w:rsidR="00F445D3">
              <w:t xml:space="preserve"> </w:t>
            </w:r>
            <w:r w:rsidRPr="00D77758">
              <w:t>non-Windows</w:t>
            </w:r>
            <w:r w:rsidR="00F445D3">
              <w:t xml:space="preserve"> </w:t>
            </w:r>
            <w:r w:rsidRPr="00D77758">
              <w:t>drives</w:t>
            </w:r>
            <w:r w:rsidR="00F445D3">
              <w:t xml:space="preserve"> </w:t>
            </w:r>
            <w:r w:rsidRPr="00D77758">
              <w:t>(optional)</w:t>
            </w:r>
          </w:p>
        </w:tc>
        <w:tc>
          <w:tcPr>
            <w:tcW w:w="0" w:type="auto"/>
            <w:shd w:val="clear" w:color="auto" w:fill="auto"/>
          </w:tcPr>
          <w:p w:rsidR="00E7546E" w:rsidRPr="00D77758" w:rsidRDefault="00773AF5" w:rsidP="00D77758">
            <w:pPr>
              <w:pStyle w:val="ParagraphText"/>
            </w:pPr>
            <w:r w:rsidRPr="00D77758">
              <w:t>Everything</w:t>
            </w:r>
          </w:p>
          <w:p w:rsidR="005167AD" w:rsidRPr="00D77758" w:rsidRDefault="005167AD" w:rsidP="00D77758">
            <w:pPr>
              <w:pStyle w:val="ParagraphText"/>
            </w:pPr>
            <w:r w:rsidRPr="00D77758">
              <w:t>Non-Windows</w:t>
            </w:r>
            <w:r w:rsidR="00F445D3">
              <w:t xml:space="preserve"> </w:t>
            </w:r>
            <w:r w:rsidRPr="00D77758">
              <w:t>drives</w:t>
            </w:r>
            <w:r w:rsidR="00F445D3">
              <w:t xml:space="preserve"> </w:t>
            </w:r>
            <w:r w:rsidRPr="00D77758">
              <w:t>(optional)</w:t>
            </w:r>
          </w:p>
        </w:tc>
      </w:tr>
    </w:tbl>
    <w:p w:rsidR="00E7546E" w:rsidRDefault="00D27FD5" w:rsidP="00CD64A9">
      <w:pPr>
        <w:pStyle w:val="Important"/>
      </w:pPr>
      <w:r w:rsidRPr="00CD64A9">
        <w:rPr>
          <w:b/>
        </w:rPr>
        <w:t>Important</w:t>
      </w:r>
      <w:r w:rsidR="00A269C8" w:rsidRPr="00CD64A9">
        <w:rPr>
          <w:b/>
        </w:rPr>
        <w:t>:</w:t>
      </w:r>
      <w:r w:rsidR="00F445D3">
        <w:t xml:space="preserve"> </w:t>
      </w:r>
      <w:r w:rsidR="00A269C8" w:rsidRPr="00523B92">
        <w:t>Exercise</w:t>
      </w:r>
      <w:r w:rsidR="00F445D3">
        <w:t xml:space="preserve"> </w:t>
      </w:r>
      <w:r w:rsidR="00A269C8" w:rsidRPr="00523B92">
        <w:t>caution</w:t>
      </w:r>
      <w:r w:rsidR="00F445D3">
        <w:t xml:space="preserve"> </w:t>
      </w:r>
      <w:r w:rsidR="00A269C8" w:rsidRPr="00523B92">
        <w:t>when</w:t>
      </w:r>
      <w:r w:rsidR="00F445D3">
        <w:t xml:space="preserve"> </w:t>
      </w:r>
      <w:r w:rsidR="00A269C8" w:rsidRPr="00523B92">
        <w:t>using</w:t>
      </w:r>
      <w:r w:rsidR="00F445D3">
        <w:t xml:space="preserve"> </w:t>
      </w:r>
      <w:r w:rsidR="00A269C8" w:rsidRPr="00523B92">
        <w:t>this</w:t>
      </w:r>
      <w:r w:rsidR="00F445D3">
        <w:t xml:space="preserve"> </w:t>
      </w:r>
      <w:r w:rsidRPr="00523B92">
        <w:t>option</w:t>
      </w:r>
      <w:r w:rsidR="00A269C8" w:rsidRPr="00523B92">
        <w:t>.</w:t>
      </w:r>
      <w:r w:rsidR="00F445D3">
        <w:t xml:space="preserve"> </w:t>
      </w:r>
      <w:r w:rsidR="00A269C8" w:rsidRPr="00523B92">
        <w:t>It</w:t>
      </w:r>
      <w:r w:rsidR="00F445D3">
        <w:t xml:space="preserve"> </w:t>
      </w:r>
      <w:r w:rsidR="00A269C8" w:rsidRPr="00523B92">
        <w:t>is</w:t>
      </w:r>
      <w:r w:rsidR="00F445D3">
        <w:t xml:space="preserve"> </w:t>
      </w:r>
      <w:r w:rsidR="004768D3" w:rsidRPr="00523B92">
        <w:t>a</w:t>
      </w:r>
      <w:r w:rsidR="00F445D3">
        <w:t xml:space="preserve"> </w:t>
      </w:r>
      <w:r w:rsidR="004768D3" w:rsidRPr="00523B92">
        <w:t>procedure</w:t>
      </w:r>
      <w:r w:rsidR="00F445D3">
        <w:t xml:space="preserve"> </w:t>
      </w:r>
      <w:r w:rsidR="00A269C8" w:rsidRPr="00523B92">
        <w:t>that</w:t>
      </w:r>
      <w:r w:rsidR="00F445D3">
        <w:t xml:space="preserve"> </w:t>
      </w:r>
      <w:r w:rsidR="00A269C8" w:rsidRPr="00523B92">
        <w:t>cause</w:t>
      </w:r>
      <w:r w:rsidR="004768D3" w:rsidRPr="00523B92">
        <w:t>s</w:t>
      </w:r>
      <w:r w:rsidR="00F445D3">
        <w:t xml:space="preserve"> </w:t>
      </w:r>
      <w:r w:rsidR="00A269C8" w:rsidRPr="00523B92">
        <w:t>data</w:t>
      </w:r>
      <w:r w:rsidR="00F445D3">
        <w:t xml:space="preserve"> </w:t>
      </w:r>
      <w:r w:rsidR="00A269C8" w:rsidRPr="00523B92">
        <w:t>loss</w:t>
      </w:r>
      <w:r w:rsidR="00F445D3">
        <w:t xml:space="preserve"> </w:t>
      </w:r>
      <w:r w:rsidR="004768D3" w:rsidRPr="00523B92">
        <w:t>by</w:t>
      </w:r>
      <w:r w:rsidR="00F445D3">
        <w:t xml:space="preserve"> </w:t>
      </w:r>
      <w:r w:rsidR="004768D3" w:rsidRPr="00523B92">
        <w:t>design</w:t>
      </w:r>
      <w:r w:rsidR="00A269C8" w:rsidRPr="00523B92">
        <w:t>.</w:t>
      </w:r>
    </w:p>
    <w:p w:rsidR="00E7546E" w:rsidRDefault="007D0831" w:rsidP="000600A1">
      <w:pPr>
        <w:pStyle w:val="Heading4"/>
      </w:pPr>
      <w:r w:rsidRPr="002209C2">
        <w:t>Activation</w:t>
      </w:r>
      <w:r w:rsidR="00F445D3">
        <w:t xml:space="preserve"> </w:t>
      </w:r>
      <w:r w:rsidRPr="002209C2">
        <w:t>State</w:t>
      </w:r>
    </w:p>
    <w:p w:rsidR="00E7546E" w:rsidRDefault="007D0831" w:rsidP="000600A1">
      <w:pPr>
        <w:pStyle w:val="ParagraphText"/>
      </w:pPr>
      <w:r w:rsidRPr="00523B92">
        <w:t>The</w:t>
      </w:r>
      <w:r w:rsidR="00F445D3">
        <w:t xml:space="preserve"> </w:t>
      </w:r>
      <w:r w:rsidRPr="00523B92">
        <w:t>only</w:t>
      </w:r>
      <w:r w:rsidR="00F445D3">
        <w:t xml:space="preserve"> </w:t>
      </w:r>
      <w:r w:rsidRPr="00523B92">
        <w:t>element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configuration</w:t>
      </w:r>
      <w:r w:rsidR="00F445D3">
        <w:t xml:space="preserve"> </w:t>
      </w:r>
      <w:r w:rsidRPr="00523B92">
        <w:t>preserved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Refresh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activation</w:t>
      </w:r>
      <w:r w:rsidR="00F445D3">
        <w:t xml:space="preserve"> </w:t>
      </w:r>
      <w:r w:rsidRPr="00523B92">
        <w:t>state.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provide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better</w:t>
      </w:r>
      <w:r w:rsidR="00F445D3">
        <w:t xml:space="preserve"> </w:t>
      </w:r>
      <w:r w:rsidRPr="00523B92">
        <w:t>post-Reset</w:t>
      </w:r>
      <w:r w:rsidR="00F445D3">
        <w:t xml:space="preserve"> </w:t>
      </w:r>
      <w:r w:rsidRPr="00523B92">
        <w:t>experience.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most</w:t>
      </w:r>
      <w:r w:rsidR="00F445D3">
        <w:t xml:space="preserve"> </w:t>
      </w:r>
      <w:r w:rsidRPr="00523B92">
        <w:t>cases</w:t>
      </w:r>
      <w:r w:rsidR="003F376D">
        <w:t>,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should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activated</w:t>
      </w:r>
      <w:r w:rsidR="00F445D3">
        <w:t xml:space="preserve"> </w:t>
      </w:r>
      <w:r w:rsidRPr="00523B92">
        <w:t>automatically</w:t>
      </w:r>
      <w:r w:rsidR="00F445D3">
        <w:t xml:space="preserve"> </w:t>
      </w:r>
      <w:r w:rsidRPr="00523B92">
        <w:t>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end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Pr="00523B92">
        <w:t>without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action.</w:t>
      </w:r>
    </w:p>
    <w:p w:rsidR="00E7546E" w:rsidRDefault="00B36215" w:rsidP="000600A1">
      <w:pPr>
        <w:pStyle w:val="ParagraphText"/>
      </w:pPr>
      <w:r w:rsidRPr="00523B92">
        <w:t>One</w:t>
      </w:r>
      <w:r w:rsidR="00F445D3">
        <w:t xml:space="preserve"> </w:t>
      </w:r>
      <w:r w:rsidRPr="00523B92">
        <w:t>exception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where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used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0600A1">
        <w:rPr>
          <w:b/>
        </w:rPr>
        <w:t>Add</w:t>
      </w:r>
      <w:r w:rsidR="00F445D3">
        <w:rPr>
          <w:b/>
        </w:rPr>
        <w:t xml:space="preserve"> </w:t>
      </w:r>
      <w:r w:rsidRPr="000600A1">
        <w:rPr>
          <w:b/>
        </w:rPr>
        <w:t>features</w:t>
      </w:r>
      <w:r w:rsidR="00F445D3">
        <w:rPr>
          <w:b/>
        </w:rPr>
        <w:t xml:space="preserve"> </w:t>
      </w:r>
      <w:r w:rsidRPr="000600A1">
        <w:rPr>
          <w:b/>
        </w:rPr>
        <w:t>to</w:t>
      </w:r>
      <w:r w:rsidR="00F445D3">
        <w:rPr>
          <w:b/>
        </w:rPr>
        <w:t xml:space="preserve"> </w:t>
      </w:r>
      <w:r w:rsidRPr="000600A1">
        <w:rPr>
          <w:b/>
        </w:rPr>
        <w:t>Windows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install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Pro</w:t>
      </w:r>
      <w:r w:rsidR="00F445D3">
        <w:t xml:space="preserve"> </w:t>
      </w:r>
      <w:r w:rsidRPr="00523B92">
        <w:t>Pack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Media</w:t>
      </w:r>
      <w:r w:rsidR="00F445D3">
        <w:t xml:space="preserve"> </w:t>
      </w:r>
      <w:r w:rsidRPr="00523B92">
        <w:t>Pack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upgrade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edition.</w:t>
      </w:r>
    </w:p>
    <w:p w:rsidR="00E7546E" w:rsidRDefault="004768D3" w:rsidP="004768D3">
      <w:pPr>
        <w:pStyle w:val="Heading4"/>
      </w:pPr>
      <w:r w:rsidRPr="00523B92">
        <w:t>Remove</w:t>
      </w:r>
      <w:r w:rsidR="00F445D3">
        <w:t xml:space="preserve"> </w:t>
      </w:r>
      <w:r w:rsidRPr="00523B92">
        <w:t>Everything</w:t>
      </w:r>
      <w:r w:rsidR="00F445D3">
        <w:t xml:space="preserve"> </w:t>
      </w:r>
      <w:r w:rsidR="001C2D81">
        <w:t>and</w:t>
      </w:r>
      <w:r w:rsidR="00F445D3">
        <w:t xml:space="preserve"> </w:t>
      </w:r>
      <w:r w:rsidR="001C2D81">
        <w:t>Reinstall</w:t>
      </w:r>
      <w:r w:rsidR="00F445D3">
        <w:t xml:space="preserve"> </w:t>
      </w:r>
      <w:r w:rsidR="001C2D81">
        <w:t>Windows</w:t>
      </w:r>
      <w:r w:rsidR="00F445D3">
        <w:t xml:space="preserve"> </w:t>
      </w:r>
      <w:r w:rsidRPr="00523B92">
        <w:t>Steps</w:t>
      </w:r>
    </w:p>
    <w:p w:rsidR="00E7546E" w:rsidRDefault="004768D3" w:rsidP="004768D3">
      <w:pPr>
        <w:pStyle w:val="ParagraphText"/>
      </w:pPr>
      <w:r w:rsidRPr="005167AD">
        <w:t>The</w:t>
      </w:r>
      <w:r w:rsidR="00F445D3">
        <w:t xml:space="preserve"> </w:t>
      </w:r>
      <w:r w:rsidRPr="005167AD">
        <w:t>Remove</w:t>
      </w:r>
      <w:r w:rsidR="00F445D3">
        <w:t xml:space="preserve"> </w:t>
      </w:r>
      <w:r w:rsidRPr="005167AD">
        <w:t>Everything</w:t>
      </w:r>
      <w:r w:rsidR="00F445D3">
        <w:t xml:space="preserve"> </w:t>
      </w:r>
      <w:r w:rsidRPr="005167AD">
        <w:t>option</w:t>
      </w:r>
      <w:r w:rsidR="00F445D3">
        <w:t xml:space="preserve"> </w:t>
      </w:r>
      <w:r w:rsidRPr="005167AD">
        <w:t>proceeds</w:t>
      </w:r>
      <w:r w:rsidR="00F445D3">
        <w:t xml:space="preserve"> </w:t>
      </w:r>
      <w:r w:rsidRPr="005167AD">
        <w:t>in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following</w:t>
      </w:r>
      <w:r w:rsidR="00F445D3">
        <w:t xml:space="preserve"> </w:t>
      </w:r>
      <w:r w:rsidRPr="005167AD">
        <w:t>steps:</w:t>
      </w:r>
    </w:p>
    <w:p w:rsidR="00E7546E" w:rsidRDefault="00A269C8" w:rsidP="0002466C">
      <w:pPr>
        <w:pStyle w:val="ListNumber"/>
        <w:numPr>
          <w:ilvl w:val="0"/>
          <w:numId w:val="10"/>
        </w:numPr>
      </w:pPr>
      <w:r w:rsidRPr="00D5373D">
        <w:t>Open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957F8C">
        <w:rPr>
          <w:b/>
        </w:rPr>
        <w:t>General</w:t>
      </w:r>
      <w:r w:rsidR="00F445D3">
        <w:t xml:space="preserve"> </w:t>
      </w:r>
      <w:r w:rsidRPr="00D5373D">
        <w:t>section</w:t>
      </w:r>
      <w:r w:rsidR="00F445D3">
        <w:t xml:space="preserve"> </w:t>
      </w:r>
      <w:r w:rsidRPr="00D5373D">
        <w:t>of</w:t>
      </w:r>
      <w:r w:rsidR="00F445D3">
        <w:t xml:space="preserve"> </w:t>
      </w:r>
      <w:r w:rsidRPr="00D5373D">
        <w:t>PC</w:t>
      </w:r>
      <w:r w:rsidR="00F445D3">
        <w:t xml:space="preserve"> </w:t>
      </w:r>
      <w:r w:rsidRPr="00D5373D">
        <w:t>Settings.</w:t>
      </w:r>
    </w:p>
    <w:p w:rsidR="00E7546E" w:rsidRDefault="003C6D7A" w:rsidP="00F93D35">
      <w:pPr>
        <w:pStyle w:val="ListNumber"/>
      </w:pPr>
      <w:r>
        <w:t>Click</w:t>
      </w:r>
      <w:r w:rsidR="00F445D3">
        <w:t xml:space="preserve"> </w:t>
      </w:r>
      <w:r>
        <w:t>the</w:t>
      </w:r>
      <w:r w:rsidR="00F445D3">
        <w:t xml:space="preserve"> </w:t>
      </w:r>
      <w:r w:rsidRPr="00957F8C">
        <w:rPr>
          <w:b/>
        </w:rPr>
        <w:t>Get</w:t>
      </w:r>
      <w:r w:rsidR="00F445D3">
        <w:rPr>
          <w:b/>
        </w:rPr>
        <w:t xml:space="preserve"> </w:t>
      </w:r>
      <w:r w:rsidRPr="00957F8C">
        <w:rPr>
          <w:b/>
        </w:rPr>
        <w:t>started</w:t>
      </w:r>
      <w:r w:rsidR="00F445D3">
        <w:t xml:space="preserve"> </w:t>
      </w:r>
      <w:r w:rsidR="00A269C8" w:rsidRPr="000F23BC">
        <w:t>button</w:t>
      </w:r>
      <w:r w:rsidR="00F445D3">
        <w:t xml:space="preserve"> </w:t>
      </w:r>
      <w:r w:rsidR="00A269C8" w:rsidRPr="000F23BC">
        <w:t>unde</w:t>
      </w:r>
      <w:r>
        <w:t>r</w:t>
      </w:r>
      <w:r w:rsidR="00F445D3">
        <w:t xml:space="preserve"> </w:t>
      </w:r>
      <w:r w:rsidRPr="00957F8C">
        <w:rPr>
          <w:b/>
        </w:rPr>
        <w:t>Reset</w:t>
      </w:r>
      <w:r w:rsidR="00F445D3">
        <w:rPr>
          <w:b/>
        </w:rPr>
        <w:t xml:space="preserve"> </w:t>
      </w:r>
      <w:r w:rsidRPr="00957F8C">
        <w:rPr>
          <w:b/>
        </w:rPr>
        <w:t>your</w:t>
      </w:r>
      <w:r w:rsidR="00F445D3">
        <w:rPr>
          <w:b/>
        </w:rPr>
        <w:t xml:space="preserve"> </w:t>
      </w:r>
      <w:r w:rsidRPr="00957F8C">
        <w:rPr>
          <w:b/>
        </w:rPr>
        <w:t>PC</w:t>
      </w:r>
      <w:r w:rsidR="00F445D3">
        <w:rPr>
          <w:b/>
        </w:rPr>
        <w:t xml:space="preserve"> </w:t>
      </w:r>
      <w:r w:rsidRPr="00957F8C">
        <w:rPr>
          <w:b/>
        </w:rPr>
        <w:t>and</w:t>
      </w:r>
      <w:r w:rsidR="00F445D3">
        <w:rPr>
          <w:b/>
        </w:rPr>
        <w:t xml:space="preserve"> </w:t>
      </w:r>
      <w:r w:rsidRPr="00957F8C">
        <w:rPr>
          <w:b/>
        </w:rPr>
        <w:t>start</w:t>
      </w:r>
      <w:r w:rsidR="00F445D3">
        <w:rPr>
          <w:b/>
        </w:rPr>
        <w:t xml:space="preserve"> </w:t>
      </w:r>
      <w:r w:rsidRPr="00957F8C">
        <w:rPr>
          <w:b/>
        </w:rPr>
        <w:t>over</w:t>
      </w:r>
      <w:r>
        <w:t>.</w:t>
      </w:r>
    </w:p>
    <w:p w:rsidR="00E7546E" w:rsidRDefault="003C6D7A" w:rsidP="004E7E23">
      <w:pPr>
        <w:pStyle w:val="ListNumber"/>
      </w:pPr>
      <w:r>
        <w:t>Click</w:t>
      </w:r>
      <w:r w:rsidR="00F445D3">
        <w:t xml:space="preserve"> </w:t>
      </w:r>
      <w:r>
        <w:t>the</w:t>
      </w:r>
      <w:r w:rsidR="00F445D3">
        <w:t xml:space="preserve"> </w:t>
      </w:r>
      <w:r w:rsidRPr="003C6D7A">
        <w:rPr>
          <w:b/>
        </w:rPr>
        <w:t>Next</w:t>
      </w:r>
      <w:r w:rsidR="00F445D3">
        <w:t xml:space="preserve"> </w:t>
      </w:r>
      <w:r>
        <w:t>button</w:t>
      </w:r>
      <w:r w:rsidR="00F445D3">
        <w:t xml:space="preserve"> </w:t>
      </w:r>
      <w:r>
        <w:t>at</w:t>
      </w:r>
      <w:r w:rsidR="00F445D3">
        <w:t xml:space="preserve"> </w:t>
      </w:r>
      <w:r>
        <w:t>the</w:t>
      </w:r>
      <w:r w:rsidR="00F445D3">
        <w:t xml:space="preserve"> </w:t>
      </w:r>
      <w:r>
        <w:t>Reset</w:t>
      </w:r>
      <w:r w:rsidR="00F445D3">
        <w:t xml:space="preserve"> </w:t>
      </w:r>
      <w:r>
        <w:t>your</w:t>
      </w:r>
      <w:r w:rsidR="00F445D3">
        <w:t xml:space="preserve"> </w:t>
      </w:r>
      <w:r>
        <w:t>PC</w:t>
      </w:r>
      <w:r w:rsidR="00F445D3">
        <w:t xml:space="preserve"> </w:t>
      </w:r>
      <w:r>
        <w:t>and</w:t>
      </w:r>
      <w:r w:rsidR="00F445D3">
        <w:t xml:space="preserve"> </w:t>
      </w:r>
      <w:r>
        <w:t>start</w:t>
      </w:r>
      <w:r w:rsidR="00F445D3">
        <w:t xml:space="preserve"> </w:t>
      </w:r>
      <w:r>
        <w:t>over</w:t>
      </w:r>
      <w:r w:rsidR="00F445D3">
        <w:t xml:space="preserve"> </w:t>
      </w:r>
      <w:r w:rsidR="00A269C8" w:rsidRPr="00523B92">
        <w:t>step</w:t>
      </w:r>
      <w:r w:rsidR="00F445D3">
        <w:t xml:space="preserve"> </w:t>
      </w:r>
      <w:r w:rsidR="00A269C8" w:rsidRPr="00523B92">
        <w:t>of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wizard.</w:t>
      </w:r>
    </w:p>
    <w:p w:rsidR="00E7546E" w:rsidRDefault="004768D3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2909455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9455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4768D3" w:rsidP="004768D3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13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="003C6D7A">
        <w:t>e</w:t>
      </w:r>
      <w:r w:rsidRPr="00523B92">
        <w:t>verything</w:t>
      </w:r>
    </w:p>
    <w:p w:rsidR="00E7546E" w:rsidRDefault="004768D3" w:rsidP="004E7E23">
      <w:pPr>
        <w:pStyle w:val="ListNumber"/>
      </w:pPr>
      <w:r w:rsidRPr="00523B92">
        <w:t>As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Pr="00523B92">
        <w:t>steps,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may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prompted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insert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installation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recovery</w:t>
      </w:r>
      <w:r w:rsidR="00F445D3">
        <w:t xml:space="preserve"> </w:t>
      </w:r>
      <w:r w:rsidRPr="00523B92">
        <w:t>media</w:t>
      </w:r>
      <w:r w:rsidR="00A269C8" w:rsidRPr="00523B92">
        <w:t>.</w:t>
      </w:r>
    </w:p>
    <w:p w:rsidR="00E7546E" w:rsidRDefault="00BC48B9" w:rsidP="004E7E23">
      <w:pPr>
        <w:pStyle w:val="ListNumber"/>
      </w:pPr>
      <w:r w:rsidRPr="00523B92">
        <w:t>If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multiple</w:t>
      </w:r>
      <w:r w:rsidR="00F445D3">
        <w:t xml:space="preserve"> </w:t>
      </w:r>
      <w:r w:rsidRPr="00523B92">
        <w:t>drives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PC,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next</w:t>
      </w:r>
      <w:r w:rsidR="00F445D3">
        <w:t xml:space="preserve"> </w:t>
      </w:r>
      <w:r w:rsidRPr="00523B92">
        <w:t>step</w:t>
      </w:r>
      <w:r w:rsidR="00F445D3">
        <w:t xml:space="preserve"> </w:t>
      </w:r>
      <w:r w:rsidRPr="00523B92">
        <w:t>gives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choice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how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want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removed.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drive</w:t>
      </w:r>
      <w:r w:rsidR="00F445D3">
        <w:t xml:space="preserve"> </w:t>
      </w:r>
      <w:r w:rsidRPr="00523B92">
        <w:t>only,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all</w:t>
      </w:r>
      <w:r w:rsidR="00F445D3">
        <w:t xml:space="preserve"> </w:t>
      </w:r>
      <w:r w:rsidRPr="00523B92">
        <w:t>drives.</w:t>
      </w:r>
    </w:p>
    <w:p w:rsidR="00E7546E" w:rsidRDefault="00BC48B9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2795752"/>
            <wp:effectExtent l="19050" t="19050" r="1905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2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575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BC48B9" w:rsidP="00BC48B9">
      <w:pPr>
        <w:pStyle w:val="Caption"/>
      </w:pPr>
      <w:r w:rsidRPr="00523B92">
        <w:t>Figure</w:t>
      </w:r>
      <w:r w:rsidR="00F445D3">
        <w:t xml:space="preserve"> </w:t>
      </w:r>
      <w:r w:rsidR="00CD2FF7" w:rsidRPr="00D91382">
        <w:fldChar w:fldCharType="begin"/>
      </w:r>
      <w:r w:rsidRPr="00523B92">
        <w:instrText xml:space="preserve"> SEQ Figure \* ARABIC </w:instrText>
      </w:r>
      <w:r w:rsidR="00CD2FF7" w:rsidRPr="00D91382">
        <w:fldChar w:fldCharType="separate"/>
      </w:r>
      <w:r w:rsidR="00F445D3">
        <w:rPr>
          <w:noProof/>
        </w:rPr>
        <w:t>14</w:t>
      </w:r>
      <w:r w:rsidR="00CD2FF7" w:rsidRPr="00D91382">
        <w:fldChar w:fldCharType="end"/>
      </w:r>
      <w:r w:rsidRPr="00523B92">
        <w:t>:</w:t>
      </w:r>
      <w:r w:rsidR="00F445D3">
        <w:t xml:space="preserve"> </w:t>
      </w:r>
      <w:r w:rsidRPr="00523B92">
        <w:t>More</w:t>
      </w:r>
      <w:r w:rsidR="00F445D3">
        <w:t xml:space="preserve"> </w:t>
      </w:r>
      <w:r w:rsidRPr="00523B92">
        <w:t>than</w:t>
      </w:r>
      <w:r w:rsidR="00F445D3">
        <w:t xml:space="preserve"> </w:t>
      </w:r>
      <w:r w:rsidRPr="00523B92">
        <w:t>one</w:t>
      </w:r>
      <w:r w:rsidR="00F445D3">
        <w:t xml:space="preserve"> </w:t>
      </w:r>
      <w:r w:rsidRPr="00523B92">
        <w:t>drive</w:t>
      </w:r>
    </w:p>
    <w:p w:rsidR="00E7546E" w:rsidRDefault="00A269C8" w:rsidP="004E7E23">
      <w:pPr>
        <w:pStyle w:val="ListNumber"/>
      </w:pPr>
      <w:r w:rsidRPr="00523B92">
        <w:t>Next</w:t>
      </w:r>
      <w:r w:rsidR="003F376D">
        <w:t>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asked</w:t>
      </w:r>
      <w:r w:rsidR="00F445D3">
        <w:t xml:space="preserve"> </w:t>
      </w:r>
      <w:r w:rsidR="004768D3" w:rsidRPr="00523B92">
        <w:t>if</w:t>
      </w:r>
      <w:r w:rsidR="00F445D3">
        <w:t xml:space="preserve"> </w:t>
      </w:r>
      <w:r w:rsidR="004768D3" w:rsidRPr="00523B92">
        <w:t>you</w:t>
      </w:r>
      <w:r w:rsidR="00F445D3">
        <w:t xml:space="preserve"> </w:t>
      </w:r>
      <w:r w:rsidR="004768D3" w:rsidRPr="00523B92">
        <w:t>want</w:t>
      </w:r>
      <w:r w:rsidR="00F445D3">
        <w:t xml:space="preserve"> </w:t>
      </w:r>
      <w:r w:rsidR="004768D3" w:rsidRPr="00523B92">
        <w:t>to</w:t>
      </w:r>
      <w:r w:rsidR="00F445D3">
        <w:t xml:space="preserve"> </w:t>
      </w:r>
      <w:r w:rsidR="004768D3" w:rsidRPr="00523B92">
        <w:t>fully</w:t>
      </w:r>
      <w:r w:rsidR="00F445D3">
        <w:t xml:space="preserve"> </w:t>
      </w:r>
      <w:r w:rsidR="004768D3" w:rsidRPr="00523B92">
        <w:t>clean</w:t>
      </w:r>
      <w:r w:rsidR="00F445D3">
        <w:t xml:space="preserve"> </w:t>
      </w:r>
      <w:r w:rsidR="004768D3" w:rsidRPr="00523B92">
        <w:t>your</w:t>
      </w:r>
      <w:r w:rsidR="00F445D3">
        <w:t xml:space="preserve"> </w:t>
      </w:r>
      <w:r w:rsidR="004768D3" w:rsidRPr="00523B92">
        <w:t>drive.</w:t>
      </w:r>
      <w:r w:rsidR="00F445D3">
        <w:t xml:space="preserve"> </w:t>
      </w:r>
      <w:r w:rsidR="004768D3" w:rsidRPr="00523B92">
        <w:t>You</w:t>
      </w:r>
      <w:r w:rsidR="00F445D3">
        <w:t xml:space="preserve"> </w:t>
      </w:r>
      <w:r w:rsidR="004768D3" w:rsidRPr="00523B92">
        <w:t>can</w:t>
      </w:r>
      <w:r w:rsidR="00F445D3">
        <w:t xml:space="preserve"> </w:t>
      </w:r>
      <w:r w:rsidR="004768D3" w:rsidRPr="00523B92">
        <w:t>choose</w:t>
      </w:r>
      <w:r w:rsidR="00F445D3">
        <w:t xml:space="preserve"> </w:t>
      </w:r>
      <w:r w:rsidR="004768D3" w:rsidRPr="00523B92">
        <w:t>to</w:t>
      </w:r>
      <w:r w:rsidR="00F445D3">
        <w:t xml:space="preserve"> </w:t>
      </w:r>
      <w:r w:rsidR="004768D3" w:rsidRPr="00523B92">
        <w:rPr>
          <w:b/>
        </w:rPr>
        <w:t>Just</w:t>
      </w:r>
      <w:r w:rsidR="00F445D3">
        <w:rPr>
          <w:b/>
        </w:rPr>
        <w:t xml:space="preserve"> </w:t>
      </w:r>
      <w:r w:rsidR="004768D3" w:rsidRPr="00523B92">
        <w:rPr>
          <w:b/>
        </w:rPr>
        <w:t>remove</w:t>
      </w:r>
      <w:r w:rsidR="00F445D3">
        <w:rPr>
          <w:b/>
        </w:rPr>
        <w:t xml:space="preserve"> </w:t>
      </w:r>
      <w:r w:rsidR="004768D3" w:rsidRPr="00523B92">
        <w:rPr>
          <w:b/>
        </w:rPr>
        <w:t>my</w:t>
      </w:r>
      <w:r w:rsidR="00F445D3">
        <w:rPr>
          <w:b/>
        </w:rPr>
        <w:t xml:space="preserve"> </w:t>
      </w:r>
      <w:r w:rsidR="004768D3" w:rsidRPr="00523B92">
        <w:rPr>
          <w:b/>
        </w:rPr>
        <w:t>files</w:t>
      </w:r>
      <w:r w:rsidR="00F445D3">
        <w:rPr>
          <w:b/>
        </w:rPr>
        <w:t xml:space="preserve"> </w:t>
      </w:r>
      <w:r w:rsidR="004768D3" w:rsidRPr="00523B92">
        <w:t>or</w:t>
      </w:r>
      <w:r w:rsidR="00F445D3">
        <w:t xml:space="preserve"> </w:t>
      </w:r>
      <w:r w:rsidR="004768D3" w:rsidRPr="00523B92">
        <w:t>a</w:t>
      </w:r>
      <w:r w:rsidR="00F445D3">
        <w:t xml:space="preserve"> </w:t>
      </w:r>
      <w:r w:rsidR="004768D3" w:rsidRPr="00523B92">
        <w:t>more</w:t>
      </w:r>
      <w:r w:rsidR="00F445D3">
        <w:t xml:space="preserve"> </w:t>
      </w:r>
      <w:r w:rsidR="004768D3" w:rsidRPr="00523B92">
        <w:t>complete</w:t>
      </w:r>
      <w:r w:rsidR="00F445D3">
        <w:t xml:space="preserve"> </w:t>
      </w:r>
      <w:r w:rsidR="004768D3" w:rsidRPr="00523B92">
        <w:t>removal</w:t>
      </w:r>
      <w:r w:rsidR="00F445D3">
        <w:t xml:space="preserve"> </w:t>
      </w:r>
      <w:r w:rsidR="004768D3" w:rsidRPr="00523B92">
        <w:t>with</w:t>
      </w:r>
      <w:r w:rsidR="00F445D3">
        <w:t xml:space="preserve"> </w:t>
      </w:r>
      <w:r w:rsidR="004768D3" w:rsidRPr="00523B92">
        <w:t>the</w:t>
      </w:r>
      <w:r w:rsidR="00F445D3">
        <w:t xml:space="preserve"> </w:t>
      </w:r>
      <w:r w:rsidR="004768D3" w:rsidRPr="00523B92">
        <w:rPr>
          <w:b/>
        </w:rPr>
        <w:t>Fully</w:t>
      </w:r>
      <w:r w:rsidR="00F445D3">
        <w:rPr>
          <w:b/>
        </w:rPr>
        <w:t xml:space="preserve"> </w:t>
      </w:r>
      <w:r w:rsidR="004768D3" w:rsidRPr="00523B92">
        <w:rPr>
          <w:b/>
        </w:rPr>
        <w:t>clean</w:t>
      </w:r>
      <w:r w:rsidR="00F445D3">
        <w:rPr>
          <w:b/>
        </w:rPr>
        <w:t xml:space="preserve"> </w:t>
      </w:r>
      <w:r w:rsidR="004768D3" w:rsidRPr="00523B92">
        <w:rPr>
          <w:b/>
        </w:rPr>
        <w:t>the</w:t>
      </w:r>
      <w:r w:rsidR="00F445D3">
        <w:rPr>
          <w:b/>
        </w:rPr>
        <w:t xml:space="preserve"> </w:t>
      </w:r>
      <w:r w:rsidR="004768D3" w:rsidRPr="00523B92">
        <w:rPr>
          <w:b/>
        </w:rPr>
        <w:t>drive</w:t>
      </w:r>
      <w:r w:rsidR="00F445D3">
        <w:t xml:space="preserve"> </w:t>
      </w:r>
      <w:r w:rsidR="004768D3" w:rsidRPr="00523B92">
        <w:t>option.</w:t>
      </w:r>
      <w:r w:rsidR="00F445D3">
        <w:t xml:space="preserve"> </w:t>
      </w:r>
      <w:r w:rsidRPr="00523B92">
        <w:t>Neither</w:t>
      </w:r>
      <w:r w:rsidR="00F445D3">
        <w:t xml:space="preserve"> </w:t>
      </w:r>
      <w:r w:rsidRPr="00523B92">
        <w:t>option</w:t>
      </w:r>
      <w:r w:rsidR="00F445D3">
        <w:t xml:space="preserve"> </w:t>
      </w:r>
      <w:r w:rsidRPr="00523B92">
        <w:t>provides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guarantee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="00F30B25" w:rsidRPr="00523B92">
        <w:t>be</w:t>
      </w:r>
      <w:r w:rsidR="00F445D3">
        <w:t xml:space="preserve"> </w:t>
      </w:r>
      <w:r w:rsidRPr="00523B92">
        <w:t>unrecoverable,</w:t>
      </w:r>
      <w:r w:rsidR="00F445D3">
        <w:t xml:space="preserve"> </w:t>
      </w:r>
      <w:r w:rsidRPr="00523B92">
        <w:t>but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451FDD">
        <w:t>fully</w:t>
      </w:r>
      <w:r w:rsidR="00F445D3">
        <w:t xml:space="preserve"> </w:t>
      </w:r>
      <w:r w:rsidR="00451FDD">
        <w:t>c</w:t>
      </w:r>
      <w:r w:rsidR="004768D3" w:rsidRPr="00451FDD">
        <w:t>lean</w:t>
      </w:r>
      <w:r w:rsidR="00F445D3">
        <w:t xml:space="preserve"> </w:t>
      </w:r>
      <w:r w:rsidRPr="00523B92">
        <w:t>option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make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significantly</w:t>
      </w:r>
      <w:r w:rsidR="00F445D3">
        <w:t xml:space="preserve"> </w:t>
      </w:r>
      <w:r w:rsidRPr="00523B92">
        <w:t>more</w:t>
      </w:r>
      <w:r w:rsidR="00F445D3">
        <w:t xml:space="preserve"> </w:t>
      </w:r>
      <w:r w:rsidRPr="00523B92">
        <w:t>difficult.</w:t>
      </w:r>
    </w:p>
    <w:p w:rsidR="00E7546E" w:rsidRDefault="004768D3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2767692"/>
            <wp:effectExtent l="19050" t="19050" r="19050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769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4768D3" w:rsidP="004768D3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15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="00451FDD">
        <w:t>e</w:t>
      </w:r>
      <w:r w:rsidRPr="00523B92">
        <w:t>verything</w:t>
      </w:r>
      <w:r w:rsidR="00F445D3">
        <w:t xml:space="preserve"> </w:t>
      </w:r>
      <w:r w:rsidR="00451FDD">
        <w:t>f</w:t>
      </w:r>
      <w:r w:rsidRPr="00523B92">
        <w:t>ile</w:t>
      </w:r>
      <w:r w:rsidR="00F445D3">
        <w:t xml:space="preserve"> </w:t>
      </w:r>
      <w:r w:rsidR="00451FDD">
        <w:t>r</w:t>
      </w:r>
      <w:r w:rsidRPr="00523B92">
        <w:t>emoval</w:t>
      </w:r>
    </w:p>
    <w:p w:rsidR="00E7546E" w:rsidRDefault="004E7E23" w:rsidP="004E7E23">
      <w:pPr>
        <w:pStyle w:val="ParagraphText"/>
      </w:pPr>
      <w:r w:rsidRPr="00523B92">
        <w:t>These</w:t>
      </w:r>
      <w:r w:rsidR="00F445D3">
        <w:t xml:space="preserve"> </w:t>
      </w:r>
      <w:r w:rsidRPr="00523B92">
        <w:t>options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explained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more</w:t>
      </w:r>
      <w:r w:rsidR="00F445D3">
        <w:t xml:space="preserve"> </w:t>
      </w:r>
      <w:r w:rsidRPr="00523B92">
        <w:t>detail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table</w:t>
      </w:r>
      <w:r w:rsidR="00F445D3">
        <w:t xml:space="preserve"> </w:t>
      </w:r>
      <w:r w:rsidRPr="00523B92">
        <w:t>below.</w:t>
      </w:r>
    </w:p>
    <w:p w:rsidR="00D77758" w:rsidRDefault="00D77758" w:rsidP="00D77758">
      <w:pPr>
        <w:pStyle w:val="Caption"/>
      </w:pPr>
      <w:r>
        <w:t>Table</w:t>
      </w:r>
      <w:r w:rsidR="00F445D3">
        <w:t xml:space="preserve"> </w:t>
      </w:r>
      <w:r w:rsidR="00CD2FF7">
        <w:fldChar w:fldCharType="begin"/>
      </w:r>
      <w:r w:rsidR="00EB51D9">
        <w:instrText xml:space="preserve"> SEQ Table \* ARABIC </w:instrText>
      </w:r>
      <w:r w:rsidR="00CD2FF7">
        <w:fldChar w:fldCharType="separate"/>
      </w:r>
      <w:r w:rsidR="00F445D3">
        <w:rPr>
          <w:noProof/>
        </w:rPr>
        <w:t>3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>
        <w:t>File</w:t>
      </w:r>
      <w:r w:rsidR="00F445D3">
        <w:t xml:space="preserve"> </w:t>
      </w:r>
      <w:r>
        <w:t>removal</w:t>
      </w:r>
      <w:r w:rsidR="00F445D3">
        <w:t xml:space="preserve"> </w:t>
      </w:r>
      <w:r>
        <w:t>options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1735"/>
        <w:gridCol w:w="7121"/>
      </w:tblGrid>
      <w:tr w:rsidR="004768D3" w:rsidRPr="00D77758" w:rsidTr="00F445D3">
        <w:trPr>
          <w:cantSplit/>
        </w:trPr>
        <w:tc>
          <w:tcPr>
            <w:tcW w:w="0" w:type="auto"/>
            <w:shd w:val="clear" w:color="auto" w:fill="auto"/>
          </w:tcPr>
          <w:p w:rsidR="004768D3" w:rsidRPr="00D77758" w:rsidRDefault="004768D3" w:rsidP="00D77758">
            <w:pPr>
              <w:pStyle w:val="ParagraphText"/>
              <w:rPr>
                <w:b/>
              </w:rPr>
            </w:pPr>
            <w:r w:rsidRPr="00D77758">
              <w:rPr>
                <w:b/>
              </w:rPr>
              <w:t>Option</w:t>
            </w:r>
          </w:p>
        </w:tc>
        <w:tc>
          <w:tcPr>
            <w:tcW w:w="0" w:type="auto"/>
            <w:shd w:val="clear" w:color="auto" w:fill="auto"/>
          </w:tcPr>
          <w:p w:rsidR="004768D3" w:rsidRPr="00D77758" w:rsidRDefault="004768D3" w:rsidP="00D77758">
            <w:pPr>
              <w:pStyle w:val="ParagraphText"/>
              <w:rPr>
                <w:b/>
              </w:rPr>
            </w:pPr>
            <w:r w:rsidRPr="00D77758">
              <w:rPr>
                <w:b/>
              </w:rPr>
              <w:t>Description</w:t>
            </w:r>
          </w:p>
        </w:tc>
      </w:tr>
      <w:tr w:rsidR="004768D3" w:rsidRPr="00523B92" w:rsidTr="00F445D3">
        <w:trPr>
          <w:cantSplit/>
        </w:trPr>
        <w:tc>
          <w:tcPr>
            <w:tcW w:w="0" w:type="auto"/>
            <w:shd w:val="clear" w:color="auto" w:fill="auto"/>
          </w:tcPr>
          <w:p w:rsidR="004768D3" w:rsidRPr="002F40D7" w:rsidRDefault="004768D3" w:rsidP="00D77758">
            <w:pPr>
              <w:pStyle w:val="ParagraphText"/>
            </w:pPr>
            <w:r w:rsidRPr="002F40D7">
              <w:t>Just</w:t>
            </w:r>
            <w:r w:rsidR="00F445D3">
              <w:t xml:space="preserve"> </w:t>
            </w:r>
            <w:r w:rsidRPr="002F40D7">
              <w:t>remove</w:t>
            </w:r>
            <w:r w:rsidR="00F445D3">
              <w:t xml:space="preserve"> </w:t>
            </w:r>
            <w:r w:rsidRPr="002F40D7">
              <w:t>my</w:t>
            </w:r>
            <w:r w:rsidR="00F445D3">
              <w:t xml:space="preserve"> </w:t>
            </w:r>
            <w:r w:rsidRPr="002F40D7">
              <w:t>files</w:t>
            </w:r>
          </w:p>
        </w:tc>
        <w:tc>
          <w:tcPr>
            <w:tcW w:w="0" w:type="auto"/>
            <w:shd w:val="clear" w:color="auto" w:fill="auto"/>
          </w:tcPr>
          <w:p w:rsidR="004768D3" w:rsidRPr="00523B92" w:rsidRDefault="004768D3" w:rsidP="00D77758">
            <w:pPr>
              <w:pStyle w:val="ParagraphText"/>
            </w:pPr>
            <w:r w:rsidRPr="00523B92">
              <w:t>This</w:t>
            </w:r>
            <w:r w:rsidR="00F445D3">
              <w:t xml:space="preserve"> </w:t>
            </w:r>
            <w:r w:rsidRPr="00523B92">
              <w:t>option</w:t>
            </w:r>
            <w:r w:rsidR="00F445D3">
              <w:t xml:space="preserve"> </w:t>
            </w:r>
            <w:r w:rsidRPr="00523B92">
              <w:t>performs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quick</w:t>
            </w:r>
            <w:r w:rsidR="00F445D3">
              <w:t xml:space="preserve"> </w:t>
            </w:r>
            <w:r w:rsidRPr="00523B92">
              <w:t>format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disk.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deletes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table</w:t>
            </w:r>
            <w:r w:rsidR="00F445D3">
              <w:t xml:space="preserve"> </w:t>
            </w:r>
            <w:r w:rsidRPr="00523B92">
              <w:t>on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drive</w:t>
            </w:r>
            <w:r w:rsidR="00F445D3">
              <w:t xml:space="preserve"> </w:t>
            </w:r>
            <w:r w:rsidRPr="00523B92">
              <w:t>that</w:t>
            </w:r>
            <w:r w:rsidR="00F445D3">
              <w:t xml:space="preserve"> </w:t>
            </w:r>
            <w:r w:rsidRPr="00523B92">
              <w:t>contains</w:t>
            </w:r>
            <w:r w:rsidR="00F445D3">
              <w:t xml:space="preserve"> </w:t>
            </w:r>
            <w:r w:rsidRPr="00523B92">
              <w:t>file</w:t>
            </w:r>
            <w:r w:rsidR="00F445D3">
              <w:t xml:space="preserve"> </w:t>
            </w:r>
            <w:r w:rsidRPr="00523B92">
              <w:t>system</w:t>
            </w:r>
            <w:r w:rsidR="00F445D3">
              <w:t xml:space="preserve"> </w:t>
            </w:r>
            <w:r w:rsidRPr="00523B92">
              <w:t>pointers</w:t>
            </w:r>
            <w:r w:rsidR="00F445D3">
              <w:t xml:space="preserve"> </w:t>
            </w:r>
            <w:r w:rsidR="0083737F">
              <w:t>to</w:t>
            </w:r>
            <w:r w:rsidR="00F445D3">
              <w:t xml:space="preserve"> </w:t>
            </w:r>
            <w:r w:rsidR="0083737F">
              <w:t>your</w:t>
            </w:r>
            <w:r w:rsidR="00F445D3">
              <w:t xml:space="preserve"> </w:t>
            </w:r>
            <w:r w:rsidR="0083737F">
              <w:t>data</w:t>
            </w:r>
            <w:r w:rsidR="00F445D3">
              <w:t xml:space="preserve"> </w:t>
            </w:r>
            <w:r w:rsidR="0083737F">
              <w:t>files.</w:t>
            </w:r>
            <w:r w:rsidR="00F445D3">
              <w:t xml:space="preserve"> </w:t>
            </w:r>
            <w:r w:rsidR="0083737F">
              <w:t>It</w:t>
            </w:r>
            <w:r w:rsidR="00F445D3">
              <w:t xml:space="preserve"> </w:t>
            </w:r>
            <w:r w:rsidRPr="00523B92">
              <w:t>does</w:t>
            </w:r>
            <w:r w:rsidR="00F445D3">
              <w:t xml:space="preserve"> </w:t>
            </w:r>
            <w:r w:rsidRPr="00523B92">
              <w:t>not</w:t>
            </w:r>
            <w:r w:rsidR="00F445D3">
              <w:t xml:space="preserve"> </w:t>
            </w:r>
            <w:r w:rsidRPr="00523B92">
              <w:t>delete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actual</w:t>
            </w:r>
            <w:r w:rsidR="00F445D3">
              <w:t xml:space="preserve"> </w:t>
            </w:r>
            <w:r w:rsidRPr="00523B92">
              <w:t>file</w:t>
            </w:r>
            <w:r w:rsidR="00F445D3">
              <w:t xml:space="preserve"> </w:t>
            </w:r>
            <w:r w:rsidRPr="00523B92">
              <w:t>data</w:t>
            </w:r>
            <w:r w:rsidR="00F445D3">
              <w:t xml:space="preserve"> </w:t>
            </w:r>
            <w:r w:rsidRPr="00523B92">
              <w:t>or</w:t>
            </w:r>
            <w:r w:rsidR="00F445D3">
              <w:t xml:space="preserve"> </w:t>
            </w:r>
            <w:r w:rsidRPr="00523B92">
              <w:t>touch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parts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disk</w:t>
            </w:r>
            <w:r w:rsidR="00F445D3">
              <w:t xml:space="preserve"> </w:t>
            </w:r>
            <w:r w:rsidRPr="00523B92">
              <w:t>where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data</w:t>
            </w:r>
            <w:r w:rsidR="00F445D3">
              <w:t xml:space="preserve"> </w:t>
            </w:r>
            <w:r w:rsidRPr="00523B92">
              <w:t>exists.</w:t>
            </w:r>
          </w:p>
        </w:tc>
      </w:tr>
      <w:tr w:rsidR="00A269C8" w:rsidRPr="00523B92" w:rsidTr="00F445D3">
        <w:trPr>
          <w:cantSplit/>
        </w:trPr>
        <w:tc>
          <w:tcPr>
            <w:tcW w:w="0" w:type="auto"/>
            <w:shd w:val="clear" w:color="auto" w:fill="auto"/>
          </w:tcPr>
          <w:p w:rsidR="00A269C8" w:rsidRPr="002F40D7" w:rsidRDefault="004768D3" w:rsidP="00D77758">
            <w:pPr>
              <w:pStyle w:val="ParagraphText"/>
            </w:pPr>
            <w:r w:rsidRPr="002F40D7">
              <w:t>Fully</w:t>
            </w:r>
            <w:r w:rsidR="00F445D3">
              <w:t xml:space="preserve"> </w:t>
            </w:r>
            <w:r w:rsidRPr="002F40D7">
              <w:t>clean</w:t>
            </w:r>
            <w:r w:rsidR="00F445D3">
              <w:t xml:space="preserve"> </w:t>
            </w:r>
            <w:r w:rsidRPr="002F40D7">
              <w:t>the</w:t>
            </w:r>
            <w:r w:rsidR="00F445D3">
              <w:t xml:space="preserve"> </w:t>
            </w:r>
            <w:r w:rsidRPr="002F40D7">
              <w:t>drive</w:t>
            </w:r>
          </w:p>
        </w:tc>
        <w:tc>
          <w:tcPr>
            <w:tcW w:w="0" w:type="auto"/>
            <w:shd w:val="clear" w:color="auto" w:fill="auto"/>
          </w:tcPr>
          <w:p w:rsidR="00E7546E" w:rsidRDefault="00A269C8" w:rsidP="00D77758">
            <w:pPr>
              <w:pStyle w:val="ParagraphText"/>
            </w:pPr>
            <w:r w:rsidRPr="00523B92">
              <w:t>The</w:t>
            </w:r>
            <w:r w:rsidR="00F445D3">
              <w:t xml:space="preserve"> </w:t>
            </w:r>
            <w:r w:rsidRPr="00523B92">
              <w:t>behavior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option</w:t>
            </w:r>
            <w:r w:rsidR="00F445D3">
              <w:t xml:space="preserve"> </w:t>
            </w:r>
            <w:r w:rsidRPr="00523B92">
              <w:t>will</w:t>
            </w:r>
            <w:r w:rsidR="00F445D3">
              <w:t xml:space="preserve"> </w:t>
            </w:r>
            <w:r w:rsidRPr="00523B92">
              <w:t>vary</w:t>
            </w:r>
            <w:r w:rsidR="00F445D3">
              <w:t xml:space="preserve"> </w:t>
            </w:r>
            <w:r w:rsidRPr="00523B92">
              <w:t>depending</w:t>
            </w:r>
            <w:r w:rsidR="00F445D3">
              <w:t xml:space="preserve"> </w:t>
            </w:r>
            <w:r w:rsidRPr="00523B92">
              <w:t>on</w:t>
            </w:r>
            <w:r w:rsidR="00F445D3">
              <w:t xml:space="preserve"> </w:t>
            </w:r>
            <w:r w:rsidRPr="00523B92">
              <w:t>if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drive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encrypted</w:t>
            </w:r>
            <w:r w:rsidR="00F445D3">
              <w:t xml:space="preserve"> </w:t>
            </w:r>
            <w:r w:rsidRPr="00523B92">
              <w:t>with</w:t>
            </w:r>
            <w:r w:rsidR="00F445D3">
              <w:t xml:space="preserve"> </w:t>
            </w:r>
            <w:r w:rsidRPr="00523B92">
              <w:t>BitLocker.</w:t>
            </w:r>
          </w:p>
          <w:p w:rsidR="00E7546E" w:rsidRDefault="00A269C8" w:rsidP="00D77758">
            <w:pPr>
              <w:pStyle w:val="ParagraphText"/>
            </w:pPr>
            <w:r w:rsidRPr="00523B92">
              <w:t>If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volume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not</w:t>
            </w:r>
            <w:r w:rsidR="00F445D3">
              <w:t xml:space="preserve"> </w:t>
            </w:r>
            <w:r w:rsidRPr="00523B92">
              <w:t>encrypted,</w:t>
            </w:r>
            <w:r w:rsidR="00F445D3">
              <w:t xml:space="preserve"> </w:t>
            </w:r>
            <w:r w:rsidRPr="00523B92">
              <w:t>then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option</w:t>
            </w:r>
            <w:r w:rsidR="00F445D3">
              <w:t xml:space="preserve"> </w:t>
            </w:r>
            <w:r w:rsidRPr="00523B92">
              <w:t>performs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full</w:t>
            </w:r>
            <w:r w:rsidR="00F445D3">
              <w:t xml:space="preserve"> </w:t>
            </w:r>
            <w:r w:rsidRPr="00523B92">
              <w:t>format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disk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writes</w:t>
            </w:r>
            <w:r w:rsidR="00F445D3">
              <w:t xml:space="preserve"> </w:t>
            </w:r>
            <w:r w:rsidRPr="00523B92">
              <w:t>zeroes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every</w:t>
            </w:r>
            <w:r w:rsidR="00F445D3">
              <w:t xml:space="preserve"> </w:t>
            </w:r>
            <w:r w:rsidRPr="00523B92">
              <w:t>sector.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will</w:t>
            </w:r>
            <w:r w:rsidR="00F445D3">
              <w:t xml:space="preserve"> </w:t>
            </w:r>
            <w:r w:rsidRPr="00523B92">
              <w:t>take</w:t>
            </w:r>
            <w:r w:rsidR="00F445D3">
              <w:t xml:space="preserve"> </w:t>
            </w:r>
            <w:r w:rsidRPr="00523B92">
              <w:t>quite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long</w:t>
            </w:r>
            <w:r w:rsidR="00F445D3">
              <w:t xml:space="preserve"> </w:t>
            </w:r>
            <w:r w:rsidRPr="00523B92">
              <w:t>time.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similar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running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command</w:t>
            </w:r>
            <w:r w:rsidR="00F445D3">
              <w:t xml:space="preserve"> </w:t>
            </w:r>
            <w:r w:rsidRPr="00523B92">
              <w:t>below:</w:t>
            </w:r>
          </w:p>
          <w:p w:rsidR="00E7546E" w:rsidRDefault="00A269C8" w:rsidP="00D77758">
            <w:pPr>
              <w:pStyle w:val="code"/>
            </w:pPr>
            <w:r w:rsidRPr="00523B92">
              <w:t>format.exe</w:t>
            </w:r>
            <w:r w:rsidR="00F445D3">
              <w:t xml:space="preserve"> </w:t>
            </w:r>
            <w:r w:rsidRPr="00523B92">
              <w:t>c:\</w:t>
            </w:r>
            <w:r w:rsidR="00F445D3">
              <w:t xml:space="preserve"> </w:t>
            </w:r>
            <w:r w:rsidRPr="00523B92">
              <w:t>/P:0</w:t>
            </w:r>
          </w:p>
          <w:p w:rsidR="00A269C8" w:rsidRDefault="00A269C8" w:rsidP="00D77758">
            <w:pPr>
              <w:pStyle w:val="ParagraphText"/>
            </w:pPr>
            <w:r w:rsidRPr="00523B92">
              <w:t>If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volume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encrypted</w:t>
            </w:r>
            <w:r w:rsidR="00F445D3">
              <w:t xml:space="preserve"> </w:t>
            </w:r>
            <w:r w:rsidRPr="00523B92">
              <w:t>with</w:t>
            </w:r>
            <w:r w:rsidR="00F445D3">
              <w:t xml:space="preserve"> </w:t>
            </w:r>
            <w:r w:rsidRPr="00523B92">
              <w:t>Bit</w:t>
            </w:r>
            <w:r w:rsidR="0073394F">
              <w:t>L</w:t>
            </w:r>
            <w:r w:rsidRPr="00523B92">
              <w:t>ocker,</w:t>
            </w:r>
            <w:r w:rsidR="00F445D3">
              <w:t xml:space="preserve"> </w:t>
            </w:r>
            <w:r w:rsidRPr="00523B92">
              <w:t>only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quick</w:t>
            </w:r>
            <w:r w:rsidR="00F445D3">
              <w:t xml:space="preserve"> </w:t>
            </w:r>
            <w:r w:rsidRPr="00523B92">
              <w:t>format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performed,</w:t>
            </w:r>
            <w:r w:rsidR="00F445D3">
              <w:t xml:space="preserve"> </w:t>
            </w:r>
            <w:r w:rsidRPr="00523B92">
              <w:t>as</w:t>
            </w:r>
            <w:r w:rsidR="00F445D3">
              <w:t xml:space="preserve"> </w:t>
            </w:r>
            <w:r w:rsidRPr="00523B92">
              <w:t>that</w:t>
            </w:r>
            <w:r w:rsidR="00F445D3">
              <w:t xml:space="preserve"> </w:t>
            </w:r>
            <w:r w:rsidRPr="00523B92">
              <w:t>wipes</w:t>
            </w:r>
            <w:r w:rsidR="00F445D3">
              <w:t xml:space="preserve"> </w:t>
            </w:r>
            <w:r w:rsidRPr="00523B92">
              <w:t>all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information</w:t>
            </w:r>
            <w:r w:rsidR="00F445D3">
              <w:t xml:space="preserve"> </w:t>
            </w:r>
            <w:r w:rsidRPr="00523B92">
              <w:t>necessary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decrypt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disk.</w:t>
            </w:r>
            <w:r w:rsidR="00F445D3">
              <w:t xml:space="preserve"> </w:t>
            </w:r>
            <w:r w:rsidRPr="00523B92">
              <w:t>With</w:t>
            </w:r>
            <w:r w:rsidR="00F445D3">
              <w:t xml:space="preserve"> </w:t>
            </w:r>
            <w:r w:rsidRPr="00523B92">
              <w:t>no</w:t>
            </w:r>
            <w:r w:rsidR="00F445D3">
              <w:t xml:space="preserve"> </w:t>
            </w:r>
            <w:r w:rsidRPr="00523B92">
              <w:t>way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decrypt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disk,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data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effectively</w:t>
            </w:r>
            <w:r w:rsidR="00F445D3">
              <w:t xml:space="preserve"> </w:t>
            </w:r>
            <w:r w:rsidRPr="00523B92">
              <w:t>lost.</w:t>
            </w:r>
            <w:r w:rsidR="00F445D3">
              <w:t xml:space="preserve"> </w:t>
            </w:r>
          </w:p>
          <w:p w:rsidR="00B0261A" w:rsidRPr="00523B92" w:rsidRDefault="00B0261A" w:rsidP="00B0261A">
            <w:pPr>
              <w:pStyle w:val="ParagraphText"/>
            </w:pPr>
            <w:r>
              <w:t>Note</w:t>
            </w:r>
            <w:r w:rsidR="00F445D3">
              <w:t xml:space="preserve"> </w:t>
            </w:r>
            <w:r>
              <w:t>that</w:t>
            </w:r>
            <w:r w:rsidR="00F445D3">
              <w:t xml:space="preserve"> </w:t>
            </w:r>
            <w:r>
              <w:t>this</w:t>
            </w:r>
            <w:r w:rsidR="00F445D3">
              <w:t xml:space="preserve"> </w:t>
            </w:r>
            <w:r>
              <w:t>procedure</w:t>
            </w:r>
            <w:r w:rsidR="00F445D3">
              <w:t xml:space="preserve"> </w:t>
            </w:r>
            <w:r>
              <w:t>will</w:t>
            </w:r>
            <w:r w:rsidR="00F445D3">
              <w:t xml:space="preserve"> </w:t>
            </w:r>
            <w:r>
              <w:t>take</w:t>
            </w:r>
            <w:r w:rsidR="00F445D3">
              <w:t xml:space="preserve"> </w:t>
            </w:r>
            <w:r>
              <w:t>much</w:t>
            </w:r>
            <w:r w:rsidR="00F445D3">
              <w:t xml:space="preserve"> </w:t>
            </w:r>
            <w:r>
              <w:t>longer</w:t>
            </w:r>
            <w:r w:rsidR="00F445D3">
              <w:t xml:space="preserve"> </w:t>
            </w:r>
            <w:r>
              <w:t>than</w:t>
            </w:r>
            <w:r w:rsidR="00F445D3">
              <w:t xml:space="preserve"> </w:t>
            </w:r>
            <w:r>
              <w:t>the</w:t>
            </w:r>
            <w:r w:rsidR="00F445D3">
              <w:t xml:space="preserve"> </w:t>
            </w:r>
            <w:r>
              <w:t>quick</w:t>
            </w:r>
            <w:r w:rsidR="00F445D3">
              <w:t xml:space="preserve"> </w:t>
            </w:r>
            <w:r>
              <w:t>format.</w:t>
            </w:r>
            <w:r w:rsidR="00F445D3">
              <w:t xml:space="preserve"> </w:t>
            </w:r>
            <w:r w:rsidR="006F072F">
              <w:t>It</w:t>
            </w:r>
            <w:r w:rsidR="00F445D3">
              <w:t xml:space="preserve"> </w:t>
            </w:r>
            <w:r w:rsidR="006F072F">
              <w:t>could</w:t>
            </w:r>
            <w:r w:rsidR="00F445D3">
              <w:t xml:space="preserve"> </w:t>
            </w:r>
            <w:r w:rsidR="006F072F">
              <w:t>take</w:t>
            </w:r>
            <w:r w:rsidR="00F445D3">
              <w:t xml:space="preserve"> </w:t>
            </w:r>
            <w:r w:rsidR="006F072F">
              <w:t>hours</w:t>
            </w:r>
            <w:r w:rsidR="00F445D3">
              <w:t xml:space="preserve"> </w:t>
            </w:r>
            <w:r w:rsidR="006F072F">
              <w:t>on</w:t>
            </w:r>
            <w:r w:rsidR="00F445D3">
              <w:t xml:space="preserve"> </w:t>
            </w:r>
            <w:r w:rsidR="006F072F">
              <w:t>a</w:t>
            </w:r>
            <w:r w:rsidR="00F445D3">
              <w:t xml:space="preserve"> </w:t>
            </w:r>
            <w:r w:rsidR="006F072F">
              <w:t>large</w:t>
            </w:r>
            <w:r w:rsidR="00F445D3">
              <w:t xml:space="preserve"> </w:t>
            </w:r>
            <w:r w:rsidR="006F072F">
              <w:t>hard</w:t>
            </w:r>
            <w:r w:rsidR="00F445D3">
              <w:t xml:space="preserve"> </w:t>
            </w:r>
            <w:r w:rsidR="006F072F">
              <w:t>drive.</w:t>
            </w:r>
            <w:r w:rsidR="00F445D3">
              <w:t xml:space="preserve"> </w:t>
            </w:r>
            <w:r>
              <w:t>This</w:t>
            </w:r>
            <w:r w:rsidR="00F445D3">
              <w:t xml:space="preserve"> </w:t>
            </w:r>
            <w:r>
              <w:t>is</w:t>
            </w:r>
            <w:r w:rsidR="00F445D3">
              <w:t xml:space="preserve"> </w:t>
            </w:r>
            <w:r>
              <w:t>not</w:t>
            </w:r>
            <w:r w:rsidR="00F445D3">
              <w:t xml:space="preserve"> </w:t>
            </w:r>
            <w:r>
              <w:t>something</w:t>
            </w:r>
            <w:r w:rsidR="00F445D3">
              <w:t xml:space="preserve"> </w:t>
            </w:r>
            <w:r>
              <w:t>that</w:t>
            </w:r>
            <w:r w:rsidR="00F445D3">
              <w:t xml:space="preserve"> </w:t>
            </w:r>
            <w:r>
              <w:t>you</w:t>
            </w:r>
            <w:r w:rsidR="00F445D3">
              <w:t xml:space="preserve"> </w:t>
            </w:r>
            <w:r>
              <w:t>would</w:t>
            </w:r>
            <w:r w:rsidR="00F445D3">
              <w:t xml:space="preserve"> </w:t>
            </w:r>
            <w:r>
              <w:t>want</w:t>
            </w:r>
            <w:r w:rsidR="00F445D3">
              <w:t xml:space="preserve"> </w:t>
            </w:r>
            <w:r>
              <w:t>to</w:t>
            </w:r>
            <w:r w:rsidR="00F445D3">
              <w:t xml:space="preserve"> </w:t>
            </w:r>
            <w:r>
              <w:t>do</w:t>
            </w:r>
            <w:r w:rsidR="00F445D3">
              <w:t xml:space="preserve"> </w:t>
            </w:r>
            <w:r>
              <w:t>live</w:t>
            </w:r>
            <w:r w:rsidR="00F445D3">
              <w:t xml:space="preserve"> </w:t>
            </w:r>
            <w:r>
              <w:t>with</w:t>
            </w:r>
            <w:r w:rsidR="00F445D3">
              <w:t xml:space="preserve"> </w:t>
            </w:r>
            <w:r>
              <w:t>a</w:t>
            </w:r>
            <w:r w:rsidR="00F445D3">
              <w:t xml:space="preserve"> </w:t>
            </w:r>
            <w:r>
              <w:t>customer.</w:t>
            </w:r>
            <w:r w:rsidR="00F445D3">
              <w:t xml:space="preserve"> </w:t>
            </w:r>
            <w:r>
              <w:t>It</w:t>
            </w:r>
            <w:r w:rsidR="00F445D3">
              <w:t xml:space="preserve"> </w:t>
            </w:r>
            <w:r>
              <w:t>would</w:t>
            </w:r>
            <w:r w:rsidR="00F445D3">
              <w:t xml:space="preserve"> </w:t>
            </w:r>
            <w:r>
              <w:t>be</w:t>
            </w:r>
            <w:r w:rsidR="00F445D3">
              <w:t xml:space="preserve"> </w:t>
            </w:r>
            <w:r>
              <w:t>better</w:t>
            </w:r>
            <w:r w:rsidR="00F445D3">
              <w:t xml:space="preserve"> </w:t>
            </w:r>
            <w:r>
              <w:t>to</w:t>
            </w:r>
            <w:r w:rsidR="00F445D3">
              <w:t xml:space="preserve"> </w:t>
            </w:r>
            <w:r>
              <w:t>start</w:t>
            </w:r>
            <w:r w:rsidR="00F445D3">
              <w:t xml:space="preserve"> </w:t>
            </w:r>
            <w:r>
              <w:t>it</w:t>
            </w:r>
            <w:r w:rsidR="00F445D3">
              <w:t xml:space="preserve"> </w:t>
            </w:r>
            <w:r>
              <w:t>and</w:t>
            </w:r>
            <w:r w:rsidR="00F445D3">
              <w:t xml:space="preserve"> </w:t>
            </w:r>
            <w:r>
              <w:t>arrange</w:t>
            </w:r>
            <w:r w:rsidR="00F445D3">
              <w:t xml:space="preserve"> </w:t>
            </w:r>
            <w:r>
              <w:t>a</w:t>
            </w:r>
            <w:r w:rsidR="00F445D3">
              <w:t xml:space="preserve"> </w:t>
            </w:r>
            <w:r>
              <w:t>follow-up</w:t>
            </w:r>
            <w:r w:rsidR="00F445D3">
              <w:t xml:space="preserve"> </w:t>
            </w:r>
            <w:r w:rsidR="006F072F">
              <w:t>later</w:t>
            </w:r>
            <w:r>
              <w:t>.</w:t>
            </w:r>
            <w:r w:rsidR="00F445D3">
              <w:t xml:space="preserve"> </w:t>
            </w:r>
          </w:p>
        </w:tc>
      </w:tr>
    </w:tbl>
    <w:p w:rsidR="00E7546E" w:rsidRDefault="004E7E23" w:rsidP="004E7E23">
      <w:pPr>
        <w:pStyle w:val="ListNumber"/>
      </w:pPr>
      <w:r w:rsidRPr="00523B92">
        <w:t>To</w:t>
      </w:r>
      <w:r w:rsidR="00F445D3">
        <w:t xml:space="preserve"> </w:t>
      </w:r>
      <w:r w:rsidRPr="00523B92">
        <w:t>proceed,</w:t>
      </w:r>
      <w:r w:rsidR="00F445D3">
        <w:t xml:space="preserve"> </w:t>
      </w:r>
      <w:r w:rsidRPr="00523B92">
        <w:t>c</w:t>
      </w:r>
      <w:r w:rsidR="00A269C8" w:rsidRPr="00523B92">
        <w:t>lick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83737F">
        <w:rPr>
          <w:b/>
        </w:rPr>
        <w:t>Reset</w:t>
      </w:r>
      <w:r w:rsidR="00F445D3">
        <w:t xml:space="preserve"> </w:t>
      </w:r>
      <w:r w:rsidR="0083737F">
        <w:t>button</w:t>
      </w:r>
      <w:r w:rsidR="00F445D3">
        <w:t xml:space="preserve"> </w:t>
      </w:r>
      <w:r w:rsidR="0083737F">
        <w:t>at</w:t>
      </w:r>
      <w:r w:rsidR="00F445D3">
        <w:t xml:space="preserve"> </w:t>
      </w:r>
      <w:r w:rsidR="0083737F">
        <w:t>the</w:t>
      </w:r>
      <w:r w:rsidR="00F445D3">
        <w:t xml:space="preserve"> </w:t>
      </w:r>
      <w:r w:rsidR="0083737F" w:rsidRPr="0083737F">
        <w:rPr>
          <w:b/>
        </w:rPr>
        <w:t>Ready</w:t>
      </w:r>
      <w:r w:rsidR="00F445D3">
        <w:rPr>
          <w:b/>
        </w:rPr>
        <w:t xml:space="preserve"> </w:t>
      </w:r>
      <w:r w:rsidR="0083737F" w:rsidRPr="0083737F">
        <w:rPr>
          <w:b/>
        </w:rPr>
        <w:t>to</w:t>
      </w:r>
      <w:r w:rsidR="00F445D3">
        <w:rPr>
          <w:b/>
        </w:rPr>
        <w:t xml:space="preserve"> </w:t>
      </w:r>
      <w:r w:rsidR="0083737F" w:rsidRPr="0083737F">
        <w:rPr>
          <w:b/>
        </w:rPr>
        <w:t>reset</w:t>
      </w:r>
      <w:r w:rsidR="00F445D3">
        <w:rPr>
          <w:b/>
        </w:rPr>
        <w:t xml:space="preserve"> </w:t>
      </w:r>
      <w:r w:rsidR="0083737F" w:rsidRPr="0083737F">
        <w:rPr>
          <w:b/>
        </w:rPr>
        <w:t>your</w:t>
      </w:r>
      <w:r w:rsidR="00F445D3">
        <w:rPr>
          <w:b/>
        </w:rPr>
        <w:t xml:space="preserve"> </w:t>
      </w:r>
      <w:r w:rsidR="0083737F" w:rsidRPr="0083737F">
        <w:rPr>
          <w:b/>
        </w:rPr>
        <w:t>PC</w:t>
      </w:r>
      <w:r w:rsidR="00F445D3">
        <w:t xml:space="preserve"> </w:t>
      </w:r>
      <w:r w:rsidR="00A269C8" w:rsidRPr="00523B92">
        <w:t>step</w:t>
      </w:r>
      <w:r w:rsidRPr="00523B92">
        <w:t>,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</w:t>
      </w:r>
      <w:r w:rsidR="00A269C8" w:rsidRPr="00523B92">
        <w:t>.</w:t>
      </w:r>
    </w:p>
    <w:p w:rsidR="00E7546E" w:rsidRDefault="004E7E23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2784022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402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4E7E23" w:rsidP="004E7E23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16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="009A5021">
        <w:t>e</w:t>
      </w:r>
      <w:r w:rsidRPr="00523B92">
        <w:t>verything</w:t>
      </w:r>
      <w:r w:rsidR="00F445D3">
        <w:t xml:space="preserve"> </w:t>
      </w:r>
      <w:r w:rsidR="009A5021">
        <w:t>r</w:t>
      </w:r>
      <w:r w:rsidRPr="00523B92">
        <w:t>eady</w:t>
      </w:r>
      <w:r w:rsidR="00F445D3">
        <w:t xml:space="preserve"> </w:t>
      </w:r>
      <w:r w:rsidRPr="00523B92">
        <w:t>to</w:t>
      </w:r>
      <w:r w:rsidR="00F445D3">
        <w:t xml:space="preserve"> </w:t>
      </w:r>
      <w:r w:rsidR="009A5021">
        <w:t>r</w:t>
      </w:r>
      <w:r w:rsidRPr="00523B92">
        <w:t>eset</w:t>
      </w:r>
    </w:p>
    <w:p w:rsidR="00E7546E" w:rsidRDefault="004E7E23" w:rsidP="004E7E23">
      <w:pPr>
        <w:pStyle w:val="ListNumber"/>
      </w:pPr>
      <w:r w:rsidRPr="00523B92">
        <w:t>At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point</w:t>
      </w:r>
      <w:r w:rsidR="003F376D">
        <w:t>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restarted</w:t>
      </w:r>
      <w:r w:rsidR="00F445D3">
        <w:t xml:space="preserve"> </w:t>
      </w:r>
      <w:r w:rsidRPr="00523B92">
        <w:t>into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full-screen</w:t>
      </w:r>
      <w:r w:rsidR="00F445D3">
        <w:t xml:space="preserve"> </w:t>
      </w:r>
      <w:r w:rsidRPr="00523B92">
        <w:t>progress</w:t>
      </w:r>
      <w:r w:rsidR="00F445D3">
        <w:t xml:space="preserve"> </w:t>
      </w:r>
      <w:r w:rsidRPr="00523B92">
        <w:t>screen.</w:t>
      </w:r>
    </w:p>
    <w:p w:rsidR="00E7546E" w:rsidRDefault="004E7E23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4E7E23" w:rsidP="004E7E23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17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="009A5021">
        <w:t>e</w:t>
      </w:r>
      <w:r w:rsidRPr="00523B92">
        <w:t>verything</w:t>
      </w:r>
      <w:r w:rsidR="00F445D3">
        <w:t xml:space="preserve"> </w:t>
      </w:r>
      <w:r w:rsidRPr="00523B92">
        <w:t>-</w:t>
      </w:r>
      <w:r w:rsidR="00F445D3">
        <w:t xml:space="preserve"> </w:t>
      </w:r>
      <w:r w:rsidR="009A5021">
        <w:t>r</w:t>
      </w:r>
      <w:r w:rsidRPr="00523B92">
        <w:t>esetting</w:t>
      </w:r>
    </w:p>
    <w:p w:rsidR="00E7546E" w:rsidRDefault="00B36215" w:rsidP="004E7E23">
      <w:pPr>
        <w:pStyle w:val="ListNumber"/>
      </w:pPr>
      <w:r w:rsidRPr="00523B92">
        <w:t>The</w:t>
      </w:r>
      <w:r w:rsidR="00F445D3">
        <w:t xml:space="preserve"> </w:t>
      </w:r>
      <w:r w:rsidRPr="00523B92">
        <w:t>next</w:t>
      </w:r>
      <w:r w:rsidR="00F445D3">
        <w:t xml:space="preserve"> </w:t>
      </w:r>
      <w:r w:rsidRPr="00523B92">
        <w:t>step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where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Pro</w:t>
      </w:r>
      <w:r w:rsidR="00F445D3">
        <w:t xml:space="preserve"> </w:t>
      </w:r>
      <w:r w:rsidRPr="00523B92">
        <w:t>Pack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Media</w:t>
      </w:r>
      <w:r w:rsidR="00F445D3">
        <w:t xml:space="preserve"> </w:t>
      </w:r>
      <w:r w:rsidRPr="00523B92">
        <w:t>Pack</w:t>
      </w:r>
      <w:r w:rsidR="00F445D3">
        <w:t xml:space="preserve"> </w:t>
      </w:r>
      <w:r w:rsidRPr="00523B92">
        <w:t>was</w:t>
      </w:r>
      <w:r w:rsidR="00F445D3">
        <w:t xml:space="preserve"> </w:t>
      </w:r>
      <w:r w:rsidRPr="00523B92">
        <w:t>installed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below.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scenarios</w:t>
      </w:r>
      <w:r w:rsidR="001E07B8">
        <w:t>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need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="004E7E23" w:rsidRPr="00523B92">
        <w:t>enter</w:t>
      </w:r>
      <w:r w:rsidR="00F445D3">
        <w:t xml:space="preserve"> </w:t>
      </w:r>
      <w:r w:rsidR="004E7E23" w:rsidRPr="00523B92">
        <w:t>your</w:t>
      </w:r>
      <w:r w:rsidR="00F445D3">
        <w:t xml:space="preserve"> </w:t>
      </w:r>
      <w:r w:rsidR="004E7E23" w:rsidRPr="00523B92">
        <w:t>Product</w:t>
      </w:r>
      <w:r w:rsidR="00F445D3">
        <w:t xml:space="preserve"> </w:t>
      </w:r>
      <w:r w:rsidR="004E7E23" w:rsidRPr="00523B92">
        <w:t>Key.</w:t>
      </w:r>
      <w:r w:rsidR="00F445D3">
        <w:t xml:space="preserve"> </w:t>
      </w:r>
      <w:r w:rsidR="00773AF5" w:rsidRPr="00523B92">
        <w:t>Notice</w:t>
      </w:r>
      <w:r w:rsidR="00F445D3">
        <w:t xml:space="preserve"> </w:t>
      </w:r>
      <w:r w:rsidR="00773AF5" w:rsidRPr="00523B92">
        <w:t>that</w:t>
      </w:r>
      <w:r w:rsidR="00F445D3">
        <w:t xml:space="preserve"> </w:t>
      </w:r>
      <w:r w:rsidR="00773AF5" w:rsidRPr="00523B92">
        <w:t>there</w:t>
      </w:r>
      <w:r w:rsidR="00F445D3">
        <w:t xml:space="preserve"> </w:t>
      </w:r>
      <w:r w:rsidR="00773AF5" w:rsidRPr="00523B92">
        <w:t>is</w:t>
      </w:r>
      <w:r w:rsidR="00F445D3">
        <w:t xml:space="preserve"> </w:t>
      </w:r>
      <w:r w:rsidR="00773AF5" w:rsidRPr="00523B92">
        <w:t>a</w:t>
      </w:r>
      <w:r w:rsidR="00F445D3">
        <w:t xml:space="preserve"> </w:t>
      </w:r>
      <w:r w:rsidR="00773AF5" w:rsidRPr="00523B92">
        <w:rPr>
          <w:b/>
        </w:rPr>
        <w:t>Skip</w:t>
      </w:r>
      <w:r w:rsidR="00F445D3">
        <w:t xml:space="preserve"> </w:t>
      </w:r>
      <w:r w:rsidR="00773AF5" w:rsidRPr="00523B92">
        <w:t>button</w:t>
      </w:r>
      <w:r w:rsidR="00F445D3">
        <w:t xml:space="preserve"> </w:t>
      </w:r>
      <w:r w:rsidR="00773AF5" w:rsidRPr="00523B92">
        <w:t>here.</w:t>
      </w:r>
      <w:r w:rsidR="00F445D3">
        <w:t xml:space="preserve"> </w:t>
      </w:r>
      <w:r w:rsidR="00773AF5" w:rsidRPr="00523B92">
        <w:t>This</w:t>
      </w:r>
      <w:r w:rsidR="00F445D3">
        <w:t xml:space="preserve"> </w:t>
      </w:r>
      <w:r w:rsidR="00773AF5" w:rsidRPr="00523B92">
        <w:t>would</w:t>
      </w:r>
      <w:r w:rsidR="00F445D3">
        <w:t xml:space="preserve"> </w:t>
      </w:r>
      <w:r w:rsidR="00773AF5" w:rsidRPr="00523B92">
        <w:t>enable</w:t>
      </w:r>
      <w:r w:rsidR="00F445D3">
        <w:t xml:space="preserve"> </w:t>
      </w:r>
      <w:r w:rsidR="00773AF5" w:rsidRPr="00523B92">
        <w:t>you</w:t>
      </w:r>
      <w:r w:rsidR="00F445D3">
        <w:t xml:space="preserve"> </w:t>
      </w:r>
      <w:r w:rsidR="00773AF5" w:rsidRPr="00523B92">
        <w:t>to</w:t>
      </w:r>
      <w:r w:rsidR="00F445D3">
        <w:t xml:space="preserve"> </w:t>
      </w:r>
      <w:r w:rsidR="00773AF5" w:rsidRPr="00523B92">
        <w:t>complete</w:t>
      </w:r>
      <w:r w:rsidR="00F445D3">
        <w:t xml:space="preserve"> </w:t>
      </w:r>
      <w:r w:rsidR="00773AF5" w:rsidRPr="00523B92">
        <w:t>the</w:t>
      </w:r>
      <w:r w:rsidR="00F445D3">
        <w:t xml:space="preserve"> </w:t>
      </w:r>
      <w:r w:rsidR="00773AF5" w:rsidRPr="00523B92">
        <w:t>Reset</w:t>
      </w:r>
      <w:r w:rsidR="00F445D3">
        <w:t xml:space="preserve"> </w:t>
      </w:r>
      <w:r w:rsidR="00773AF5" w:rsidRPr="00523B92">
        <w:t>without</w:t>
      </w:r>
      <w:r w:rsidR="00F445D3">
        <w:t xml:space="preserve"> </w:t>
      </w:r>
      <w:r w:rsidR="00773AF5" w:rsidRPr="00523B92">
        <w:t>entering</w:t>
      </w:r>
      <w:r w:rsidR="00F445D3">
        <w:t xml:space="preserve"> </w:t>
      </w:r>
      <w:r w:rsidR="00773AF5" w:rsidRPr="00523B92">
        <w:t>your</w:t>
      </w:r>
      <w:r w:rsidR="00F445D3">
        <w:t xml:space="preserve"> </w:t>
      </w:r>
      <w:r w:rsidR="00773AF5" w:rsidRPr="00523B92">
        <w:t>key.</w:t>
      </w:r>
      <w:r w:rsidR="00F445D3">
        <w:t xml:space="preserve"> </w:t>
      </w:r>
      <w:r w:rsidR="00773AF5" w:rsidRPr="00523B92">
        <w:t>That</w:t>
      </w:r>
      <w:r w:rsidR="00F445D3">
        <w:t xml:space="preserve"> </w:t>
      </w:r>
      <w:r w:rsidR="00773AF5" w:rsidRPr="00523B92">
        <w:t>can</w:t>
      </w:r>
      <w:r w:rsidR="00F445D3">
        <w:t xml:space="preserve"> </w:t>
      </w:r>
      <w:r w:rsidR="00773AF5" w:rsidRPr="00523B92">
        <w:t>be</w:t>
      </w:r>
      <w:r w:rsidR="00F445D3">
        <w:t xml:space="preserve"> </w:t>
      </w:r>
      <w:r w:rsidR="00773AF5" w:rsidRPr="00523B92">
        <w:t>useful</w:t>
      </w:r>
      <w:r w:rsidR="00F445D3">
        <w:t xml:space="preserve"> </w:t>
      </w:r>
      <w:r w:rsidR="00773AF5" w:rsidRPr="00523B92">
        <w:t>if</w:t>
      </w:r>
      <w:r w:rsidR="00F445D3">
        <w:t xml:space="preserve"> </w:t>
      </w:r>
      <w:r w:rsidR="00773AF5" w:rsidRPr="00523B92">
        <w:t>you</w:t>
      </w:r>
      <w:r w:rsidR="00F445D3">
        <w:t xml:space="preserve"> </w:t>
      </w:r>
      <w:r w:rsidR="00773AF5" w:rsidRPr="00523B92">
        <w:t>are</w:t>
      </w:r>
      <w:r w:rsidR="00F445D3">
        <w:t xml:space="preserve"> </w:t>
      </w:r>
      <w:r w:rsidR="00773AF5" w:rsidRPr="00523B92">
        <w:t>selling</w:t>
      </w:r>
      <w:r w:rsidR="00F445D3">
        <w:t xml:space="preserve"> </w:t>
      </w:r>
      <w:r w:rsidR="00773AF5" w:rsidRPr="00523B92">
        <w:t>a</w:t>
      </w:r>
      <w:r w:rsidR="00F445D3">
        <w:t xml:space="preserve"> </w:t>
      </w:r>
      <w:r w:rsidR="00773AF5" w:rsidRPr="00523B92">
        <w:t>PC</w:t>
      </w:r>
      <w:r w:rsidR="00F445D3">
        <w:t xml:space="preserve"> </w:t>
      </w:r>
      <w:r w:rsidR="00773AF5" w:rsidRPr="00523B92">
        <w:t>and</w:t>
      </w:r>
      <w:r w:rsidR="00F445D3">
        <w:t xml:space="preserve"> </w:t>
      </w:r>
      <w:r w:rsidR="00773AF5" w:rsidRPr="00523B92">
        <w:t>want</w:t>
      </w:r>
      <w:r w:rsidR="00F445D3">
        <w:t xml:space="preserve"> </w:t>
      </w:r>
      <w:r w:rsidR="00773AF5" w:rsidRPr="00523B92">
        <w:t>to</w:t>
      </w:r>
      <w:r w:rsidR="00F445D3">
        <w:t xml:space="preserve"> </w:t>
      </w:r>
      <w:r w:rsidR="00773AF5" w:rsidRPr="00523B92">
        <w:t>retain</w:t>
      </w:r>
      <w:r w:rsidR="00F445D3">
        <w:t xml:space="preserve"> </w:t>
      </w:r>
      <w:r w:rsidR="00773AF5" w:rsidRPr="00523B92">
        <w:t>a</w:t>
      </w:r>
      <w:r w:rsidR="00F445D3">
        <w:t xml:space="preserve"> </w:t>
      </w:r>
      <w:r w:rsidR="00773AF5" w:rsidRPr="00523B92">
        <w:t>retail</w:t>
      </w:r>
      <w:r w:rsidR="00F445D3">
        <w:t xml:space="preserve"> </w:t>
      </w:r>
      <w:r w:rsidR="00773AF5" w:rsidRPr="00523B92">
        <w:t>Windows</w:t>
      </w:r>
      <w:r w:rsidR="00F445D3">
        <w:t xml:space="preserve"> </w:t>
      </w:r>
      <w:r w:rsidR="00773AF5" w:rsidRPr="00523B92">
        <w:t>8</w:t>
      </w:r>
      <w:r w:rsidR="00F445D3">
        <w:t xml:space="preserve"> </w:t>
      </w:r>
      <w:r w:rsidR="00773AF5" w:rsidRPr="00523B92">
        <w:t>license</w:t>
      </w:r>
      <w:r w:rsidR="00F445D3">
        <w:t xml:space="preserve"> </w:t>
      </w:r>
      <w:r w:rsidR="00773AF5" w:rsidRPr="00523B92">
        <w:t>that</w:t>
      </w:r>
      <w:r w:rsidR="00F445D3">
        <w:t xml:space="preserve"> </w:t>
      </w:r>
      <w:r w:rsidR="00773AF5" w:rsidRPr="00523B92">
        <w:t>you</w:t>
      </w:r>
      <w:r w:rsidR="00F445D3">
        <w:t xml:space="preserve"> </w:t>
      </w:r>
      <w:r w:rsidR="00773AF5" w:rsidRPr="00523B92">
        <w:t>installed</w:t>
      </w:r>
      <w:r w:rsidR="00F445D3">
        <w:t xml:space="preserve"> </w:t>
      </w:r>
      <w:r w:rsidR="00773AF5" w:rsidRPr="00523B92">
        <w:t>on</w:t>
      </w:r>
      <w:r w:rsidR="00F445D3">
        <w:t xml:space="preserve"> </w:t>
      </w:r>
      <w:r w:rsidR="00773AF5" w:rsidRPr="00523B92">
        <w:t>it.</w:t>
      </w:r>
    </w:p>
    <w:p w:rsidR="00E7546E" w:rsidRDefault="004E7E23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4E7E23" w:rsidP="004E7E23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18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="009A5021">
        <w:t>e</w:t>
      </w:r>
      <w:r w:rsidRPr="00523B92">
        <w:t>verything</w:t>
      </w:r>
    </w:p>
    <w:p w:rsidR="00E7546E" w:rsidRDefault="00773AF5" w:rsidP="00773AF5">
      <w:pPr>
        <w:pStyle w:val="ListNumber"/>
      </w:pPr>
      <w:r w:rsidRPr="00523B92">
        <w:t>The</w:t>
      </w:r>
      <w:r w:rsidR="00F445D3">
        <w:t xml:space="preserve"> </w:t>
      </w:r>
      <w:r w:rsidRPr="00523B92">
        <w:t>final</w:t>
      </w:r>
      <w:r w:rsidR="00F445D3">
        <w:t xml:space="preserve"> </w:t>
      </w:r>
      <w:r w:rsidRPr="00523B92">
        <w:t>step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License</w:t>
      </w:r>
      <w:r w:rsidR="00F445D3">
        <w:t xml:space="preserve"> </w:t>
      </w:r>
      <w:r w:rsidRPr="00523B92">
        <w:t>Terms.</w:t>
      </w:r>
      <w:r w:rsidR="00F445D3">
        <w:t xml:space="preserve"> </w:t>
      </w:r>
      <w:r w:rsidRPr="00523B92">
        <w:t>Click</w:t>
      </w:r>
      <w:r w:rsidR="00F445D3">
        <w:t xml:space="preserve"> </w:t>
      </w:r>
      <w:r w:rsidRPr="00523B92">
        <w:rPr>
          <w:b/>
        </w:rPr>
        <w:t>Accept</w:t>
      </w:r>
      <w:r w:rsidR="00F445D3">
        <w:rPr>
          <w:b/>
        </w:rPr>
        <w:t xml:space="preserve"> </w:t>
      </w:r>
      <w:r w:rsidRPr="00523B92">
        <w:t>in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step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complete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reset.</w:t>
      </w:r>
    </w:p>
    <w:p w:rsidR="00E7546E" w:rsidRDefault="004E7E23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4E7E23" w:rsidP="004E7E23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19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="00E479BE">
        <w:t>e</w:t>
      </w:r>
      <w:r w:rsidRPr="00523B92">
        <w:t>verything</w:t>
      </w:r>
    </w:p>
    <w:p w:rsidR="00E7546E" w:rsidRDefault="001E07B8" w:rsidP="004E7E23">
      <w:pPr>
        <w:pStyle w:val="ParagraphText"/>
      </w:pPr>
      <w:r>
        <w:t>After</w:t>
      </w:r>
      <w:r w:rsidR="00F445D3">
        <w:t xml:space="preserve"> </w:t>
      </w:r>
      <w:r w:rsidR="00773AF5" w:rsidRPr="00523B92">
        <w:t>you</w:t>
      </w:r>
      <w:r w:rsidR="00F445D3">
        <w:t xml:space="preserve"> </w:t>
      </w:r>
      <w:r w:rsidR="00773AF5" w:rsidRPr="00523B92">
        <w:t>are</w:t>
      </w:r>
      <w:r w:rsidR="00F445D3">
        <w:t xml:space="preserve"> </w:t>
      </w:r>
      <w:r w:rsidR="00773AF5" w:rsidRPr="00523B92">
        <w:t>past</w:t>
      </w:r>
      <w:r w:rsidR="00F445D3">
        <w:t xml:space="preserve"> </w:t>
      </w:r>
      <w:r w:rsidR="00773AF5" w:rsidRPr="00523B92">
        <w:t>the</w:t>
      </w:r>
      <w:r w:rsidR="00F445D3">
        <w:t xml:space="preserve"> </w:t>
      </w:r>
      <w:r w:rsidR="00773AF5" w:rsidRPr="00523B92">
        <w:t>License</w:t>
      </w:r>
      <w:r w:rsidR="00F445D3">
        <w:t xml:space="preserve"> </w:t>
      </w:r>
      <w:r w:rsidR="00773AF5" w:rsidRPr="00523B92">
        <w:t>Terms</w:t>
      </w:r>
      <w:r>
        <w:t>,</w:t>
      </w:r>
      <w:r w:rsidR="00F445D3">
        <w:t xml:space="preserve"> </w:t>
      </w:r>
      <w:r w:rsidR="00773AF5" w:rsidRPr="00523B92">
        <w:t>you</w:t>
      </w:r>
      <w:r w:rsidR="00F445D3">
        <w:t xml:space="preserve"> </w:t>
      </w:r>
      <w:r w:rsidR="00773AF5" w:rsidRPr="00523B92">
        <w:t>will</w:t>
      </w:r>
      <w:r w:rsidR="00F445D3">
        <w:t xml:space="preserve"> </w:t>
      </w:r>
      <w:r w:rsidR="00773AF5" w:rsidRPr="00523B92">
        <w:t>find</w:t>
      </w:r>
      <w:r w:rsidR="00F445D3">
        <w:t xml:space="preserve"> </w:t>
      </w:r>
      <w:r w:rsidR="00773AF5" w:rsidRPr="00523B92">
        <w:t>yourself</w:t>
      </w:r>
      <w:r w:rsidR="00F445D3">
        <w:t xml:space="preserve"> </w:t>
      </w:r>
      <w:r w:rsidR="00773AF5" w:rsidRPr="00523B92">
        <w:t>in</w:t>
      </w:r>
      <w:r w:rsidR="00F445D3">
        <w:t xml:space="preserve"> </w:t>
      </w:r>
      <w:r w:rsidR="00773AF5" w:rsidRPr="00523B92">
        <w:t>Windows</w:t>
      </w:r>
      <w:r w:rsidR="00F445D3">
        <w:t xml:space="preserve"> </w:t>
      </w:r>
      <w:r w:rsidR="00773AF5" w:rsidRPr="00523B92">
        <w:t>Welcome,</w:t>
      </w:r>
      <w:r w:rsidR="00F445D3">
        <w:t xml:space="preserve"> </w:t>
      </w:r>
      <w:r w:rsidR="00773AF5" w:rsidRPr="00523B92">
        <w:t>with</w:t>
      </w:r>
      <w:r w:rsidR="00F445D3">
        <w:t xml:space="preserve"> </w:t>
      </w:r>
      <w:r w:rsidR="00773AF5" w:rsidRPr="00523B92">
        <w:t>all</w:t>
      </w:r>
      <w:r w:rsidR="00F445D3">
        <w:t xml:space="preserve"> </w:t>
      </w:r>
      <w:r w:rsidR="00773AF5" w:rsidRPr="00523B92">
        <w:t>the</w:t>
      </w:r>
      <w:r w:rsidR="00F445D3">
        <w:t xml:space="preserve"> </w:t>
      </w:r>
      <w:r w:rsidR="00773AF5" w:rsidRPr="00523B92">
        <w:t>same</w:t>
      </w:r>
      <w:r w:rsidR="00F445D3">
        <w:t xml:space="preserve"> </w:t>
      </w:r>
      <w:r w:rsidR="00773AF5" w:rsidRPr="00523B92">
        <w:t>choices</w:t>
      </w:r>
      <w:r w:rsidR="00F445D3">
        <w:t xml:space="preserve"> </w:t>
      </w:r>
      <w:r w:rsidR="00773AF5" w:rsidRPr="00523B92">
        <w:t>as</w:t>
      </w:r>
      <w:r w:rsidR="00F445D3">
        <w:t xml:space="preserve"> </w:t>
      </w:r>
      <w:r w:rsidR="00773AF5" w:rsidRPr="00523B92">
        <w:t>you</w:t>
      </w:r>
      <w:r w:rsidR="00F445D3">
        <w:t xml:space="preserve"> </w:t>
      </w:r>
      <w:r w:rsidR="00773AF5" w:rsidRPr="00523B92">
        <w:t>saw</w:t>
      </w:r>
      <w:r w:rsidR="00F445D3">
        <w:t xml:space="preserve"> </w:t>
      </w:r>
      <w:r w:rsidR="00773AF5" w:rsidRPr="00523B92">
        <w:t>during</w:t>
      </w:r>
      <w:r w:rsidR="00F445D3">
        <w:t xml:space="preserve"> </w:t>
      </w:r>
      <w:r w:rsidR="00773AF5" w:rsidRPr="00523B92">
        <w:t>Windows</w:t>
      </w:r>
      <w:r w:rsidR="00F445D3">
        <w:t xml:space="preserve"> </w:t>
      </w:r>
      <w:r w:rsidR="00773AF5" w:rsidRPr="00523B92">
        <w:t>8</w:t>
      </w:r>
      <w:r w:rsidR="00F445D3">
        <w:t xml:space="preserve"> </w:t>
      </w:r>
      <w:r w:rsidR="00773AF5" w:rsidRPr="00523B92">
        <w:t>Setup.</w:t>
      </w:r>
      <w:r w:rsidR="00F445D3">
        <w:t xml:space="preserve"> </w:t>
      </w:r>
      <w:r w:rsidR="00D917F0" w:rsidRPr="00523B92">
        <w:t>At</w:t>
      </w:r>
      <w:r w:rsidR="00F445D3">
        <w:t xml:space="preserve"> </w:t>
      </w:r>
      <w:r w:rsidR="00D917F0" w:rsidRPr="00523B92">
        <w:t>this</w:t>
      </w:r>
      <w:r w:rsidR="00F445D3">
        <w:t xml:space="preserve"> </w:t>
      </w:r>
      <w:r w:rsidR="00D917F0" w:rsidRPr="00523B92">
        <w:t>point</w:t>
      </w:r>
      <w:r w:rsidR="00E479BE">
        <w:t>,</w:t>
      </w:r>
      <w:r w:rsidR="00F445D3">
        <w:t xml:space="preserve"> </w:t>
      </w:r>
      <w:r w:rsidR="00D917F0" w:rsidRPr="00523B92">
        <w:t>the</w:t>
      </w:r>
      <w:r w:rsidR="00F445D3">
        <w:t xml:space="preserve"> </w:t>
      </w:r>
      <w:r w:rsidR="00D917F0" w:rsidRPr="00523B92">
        <w:t>PC</w:t>
      </w:r>
      <w:r w:rsidR="00F445D3">
        <w:t xml:space="preserve"> </w:t>
      </w:r>
      <w:r w:rsidR="00D917F0" w:rsidRPr="00523B92">
        <w:t>has</w:t>
      </w:r>
      <w:r w:rsidR="00F445D3">
        <w:t xml:space="preserve"> </w:t>
      </w:r>
      <w:r w:rsidR="00D917F0" w:rsidRPr="00523B92">
        <w:t>been</w:t>
      </w:r>
      <w:r w:rsidR="00F445D3">
        <w:t xml:space="preserve"> </w:t>
      </w:r>
      <w:r w:rsidR="00D917F0" w:rsidRPr="00523B92">
        <w:t>returned</w:t>
      </w:r>
      <w:r w:rsidR="00F445D3">
        <w:t xml:space="preserve"> </w:t>
      </w:r>
      <w:r w:rsidR="00D917F0" w:rsidRPr="00523B92">
        <w:t>to</w:t>
      </w:r>
      <w:r w:rsidR="00F445D3">
        <w:t xml:space="preserve"> </w:t>
      </w:r>
      <w:r w:rsidR="00D917F0" w:rsidRPr="00523B92">
        <w:t>the</w:t>
      </w:r>
      <w:r w:rsidR="00F445D3">
        <w:t xml:space="preserve"> </w:t>
      </w:r>
      <w:r w:rsidR="00D917F0" w:rsidRPr="00523B92">
        <w:t>original</w:t>
      </w:r>
      <w:r w:rsidR="00F445D3">
        <w:t xml:space="preserve"> </w:t>
      </w:r>
      <w:r w:rsidR="00D917F0" w:rsidRPr="00523B92">
        <w:t>Windows</w:t>
      </w:r>
      <w:r w:rsidR="00F445D3">
        <w:t xml:space="preserve"> </w:t>
      </w:r>
      <w:r w:rsidR="00D917F0" w:rsidRPr="00523B92">
        <w:t>8</w:t>
      </w:r>
      <w:r w:rsidR="00F445D3">
        <w:t xml:space="preserve"> </w:t>
      </w:r>
      <w:r w:rsidR="00D917F0" w:rsidRPr="00523B92">
        <w:t>state.</w:t>
      </w:r>
    </w:p>
    <w:p w:rsidR="00E7546E" w:rsidRDefault="003F47B9" w:rsidP="000600A1">
      <w:pPr>
        <w:pStyle w:val="Heading3"/>
      </w:pPr>
      <w:bookmarkStart w:id="16" w:name="_Toc334559290"/>
      <w:bookmarkStart w:id="17" w:name="_Toc334565901"/>
      <w:r w:rsidRPr="002209C2">
        <w:t>Troubleshooting</w:t>
      </w:r>
      <w:r w:rsidR="00F445D3">
        <w:t xml:space="preserve"> </w:t>
      </w:r>
      <w:r w:rsidRPr="002209C2">
        <w:t>Push-Button</w:t>
      </w:r>
      <w:r w:rsidR="00F445D3">
        <w:t xml:space="preserve"> </w:t>
      </w:r>
      <w:r w:rsidRPr="002209C2">
        <w:t>Reset</w:t>
      </w:r>
      <w:bookmarkEnd w:id="16"/>
      <w:bookmarkEnd w:id="17"/>
    </w:p>
    <w:p w:rsidR="00E7546E" w:rsidRDefault="003F47B9" w:rsidP="000600A1">
      <w:pPr>
        <w:pStyle w:val="ParagraphText"/>
      </w:pPr>
      <w:r w:rsidRPr="00001B80">
        <w:t>In</w:t>
      </w:r>
      <w:r w:rsidR="00F445D3">
        <w:t xml:space="preserve"> </w:t>
      </w:r>
      <w:r w:rsidRPr="00001B80">
        <w:t>the</w:t>
      </w:r>
      <w:r w:rsidR="00F445D3">
        <w:t xml:space="preserve"> </w:t>
      </w:r>
      <w:r w:rsidRPr="00001B80">
        <w:t>even</w:t>
      </w:r>
      <w:r w:rsidR="00E479BE">
        <w:t>t</w:t>
      </w:r>
      <w:r w:rsidR="00F445D3">
        <w:t xml:space="preserve"> </w:t>
      </w:r>
      <w:r w:rsidR="00E479BE">
        <w:t>of</w:t>
      </w:r>
      <w:r w:rsidR="00F445D3">
        <w:t xml:space="preserve"> </w:t>
      </w:r>
      <w:r w:rsidR="00E479BE">
        <w:t>a</w:t>
      </w:r>
      <w:r w:rsidR="00F445D3">
        <w:t xml:space="preserve"> </w:t>
      </w:r>
      <w:r w:rsidR="00E479BE">
        <w:t>problem</w:t>
      </w:r>
      <w:r w:rsidR="00F445D3">
        <w:t xml:space="preserve"> </w:t>
      </w:r>
      <w:r w:rsidR="00E479BE">
        <w:t>with</w:t>
      </w:r>
      <w:r w:rsidR="00F445D3">
        <w:t xml:space="preserve"> </w:t>
      </w:r>
      <w:r w:rsidR="00E479BE">
        <w:t>Push-Button</w:t>
      </w:r>
      <w:r w:rsidR="00F445D3">
        <w:t xml:space="preserve"> </w:t>
      </w:r>
      <w:r w:rsidRPr="00001B80">
        <w:t>Reset,</w:t>
      </w:r>
      <w:r w:rsidR="00F445D3">
        <w:t xml:space="preserve"> </w:t>
      </w:r>
      <w:r w:rsidRPr="00001B80">
        <w:t>you</w:t>
      </w:r>
      <w:r w:rsidR="00F445D3">
        <w:t xml:space="preserve"> </w:t>
      </w:r>
      <w:r w:rsidRPr="00001B80">
        <w:t>should</w:t>
      </w:r>
      <w:r w:rsidR="00F445D3">
        <w:t xml:space="preserve"> </w:t>
      </w:r>
      <w:r w:rsidRPr="00001B80">
        <w:t>apply</w:t>
      </w:r>
      <w:r w:rsidR="00F445D3">
        <w:t xml:space="preserve"> </w:t>
      </w:r>
      <w:r w:rsidRPr="00001B80">
        <w:t>the</w:t>
      </w:r>
      <w:r w:rsidR="00F445D3">
        <w:t xml:space="preserve"> </w:t>
      </w:r>
      <w:r w:rsidRPr="00001B80">
        <w:t>same</w:t>
      </w:r>
      <w:r w:rsidR="00F445D3">
        <w:t xml:space="preserve"> </w:t>
      </w:r>
      <w:r w:rsidRPr="00001B80">
        <w:t>type</w:t>
      </w:r>
      <w:r w:rsidR="00F445D3">
        <w:t xml:space="preserve"> </w:t>
      </w:r>
      <w:r w:rsidRPr="00001B80">
        <w:t>of</w:t>
      </w:r>
      <w:r w:rsidR="00F445D3">
        <w:t xml:space="preserve"> </w:t>
      </w:r>
      <w:r w:rsidRPr="00001B80">
        <w:t>troubleshooting</w:t>
      </w:r>
      <w:r w:rsidR="00F445D3">
        <w:t xml:space="preserve"> </w:t>
      </w:r>
      <w:r w:rsidRPr="00001B80">
        <w:t>as</w:t>
      </w:r>
      <w:r w:rsidR="00F445D3">
        <w:t xml:space="preserve"> </w:t>
      </w:r>
      <w:r w:rsidRPr="00001B80">
        <w:t>you</w:t>
      </w:r>
      <w:r w:rsidR="00F445D3">
        <w:t xml:space="preserve"> </w:t>
      </w:r>
      <w:r w:rsidRPr="00001B80">
        <w:t>would</w:t>
      </w:r>
      <w:r w:rsidR="00F445D3">
        <w:t xml:space="preserve"> </w:t>
      </w:r>
      <w:r w:rsidRPr="00001B80">
        <w:t>use</w:t>
      </w:r>
      <w:r w:rsidR="00F445D3">
        <w:t xml:space="preserve"> </w:t>
      </w:r>
      <w:r w:rsidRPr="00001B80">
        <w:t>for</w:t>
      </w:r>
      <w:r w:rsidR="00F445D3">
        <w:t xml:space="preserve"> </w:t>
      </w:r>
      <w:r w:rsidRPr="00001B80">
        <w:t>Windows</w:t>
      </w:r>
      <w:r w:rsidR="00F445D3">
        <w:t xml:space="preserve"> </w:t>
      </w:r>
      <w:r w:rsidRPr="00001B80">
        <w:t>8</w:t>
      </w:r>
      <w:r w:rsidR="00F445D3">
        <w:t xml:space="preserve"> </w:t>
      </w:r>
      <w:r w:rsidRPr="00001B80">
        <w:t>setup.</w:t>
      </w:r>
    </w:p>
    <w:p w:rsidR="00E7546E" w:rsidRDefault="008D782D" w:rsidP="000600A1">
      <w:pPr>
        <w:pStyle w:val="ParagraphText"/>
      </w:pPr>
      <w:r w:rsidRPr="00527388">
        <w:t>Logging</w:t>
      </w:r>
      <w:r w:rsidR="00F445D3">
        <w:t xml:space="preserve"> </w:t>
      </w:r>
      <w:r w:rsidRPr="00527388">
        <w:t>events</w:t>
      </w:r>
      <w:r w:rsidR="00F445D3">
        <w:t xml:space="preserve"> </w:t>
      </w:r>
      <w:r w:rsidRPr="00527388">
        <w:t>for</w:t>
      </w:r>
      <w:r w:rsidR="00F445D3">
        <w:t xml:space="preserve"> </w:t>
      </w:r>
      <w:r w:rsidRPr="00527388">
        <w:t>the</w:t>
      </w:r>
      <w:r w:rsidR="00F445D3">
        <w:t xml:space="preserve"> </w:t>
      </w:r>
      <w:r w:rsidRPr="00527388">
        <w:t>Push-Button</w:t>
      </w:r>
      <w:r w:rsidR="00F445D3">
        <w:t xml:space="preserve"> </w:t>
      </w:r>
      <w:r w:rsidRPr="00527388">
        <w:t>Reset</w:t>
      </w:r>
      <w:r w:rsidR="00F445D3">
        <w:t xml:space="preserve"> </w:t>
      </w:r>
      <w:r w:rsidRPr="00527388">
        <w:t>features</w:t>
      </w:r>
      <w:r w:rsidR="00F445D3">
        <w:t xml:space="preserve"> </w:t>
      </w:r>
      <w:r w:rsidRPr="00527388">
        <w:t>are</w:t>
      </w:r>
      <w:r w:rsidR="00F445D3">
        <w:t xml:space="preserve"> </w:t>
      </w:r>
      <w:r w:rsidRPr="00527388">
        <w:t>written</w:t>
      </w:r>
      <w:r w:rsidR="00F445D3">
        <w:t xml:space="preserve"> </w:t>
      </w:r>
      <w:r w:rsidRPr="00527388">
        <w:t>to</w:t>
      </w:r>
      <w:r w:rsidR="00F445D3">
        <w:t xml:space="preserve"> </w:t>
      </w:r>
      <w:r w:rsidR="00D22EB8" w:rsidRPr="00527388">
        <w:t>the</w:t>
      </w:r>
      <w:r w:rsidR="00F445D3">
        <w:t xml:space="preserve"> </w:t>
      </w:r>
      <w:r w:rsidR="00D22EB8" w:rsidRPr="00527388">
        <w:t>locations</w:t>
      </w:r>
      <w:r w:rsidR="00F445D3">
        <w:t xml:space="preserve"> </w:t>
      </w:r>
      <w:r w:rsidR="00D22EB8" w:rsidRPr="00527388">
        <w:t>noted</w:t>
      </w:r>
      <w:r w:rsidR="00F445D3">
        <w:t xml:space="preserve"> </w:t>
      </w:r>
      <w:r w:rsidR="00D22EB8" w:rsidRPr="00527388">
        <w:t>in</w:t>
      </w:r>
      <w:r w:rsidR="00F445D3">
        <w:t xml:space="preserve"> </w:t>
      </w:r>
      <w:r w:rsidR="00D22EB8" w:rsidRPr="00527388">
        <w:t>the</w:t>
      </w:r>
      <w:r w:rsidR="00F445D3">
        <w:t xml:space="preserve"> </w:t>
      </w:r>
      <w:r w:rsidR="00D22EB8" w:rsidRPr="00527388">
        <w:t>table</w:t>
      </w:r>
      <w:r w:rsidR="00F445D3">
        <w:t xml:space="preserve"> </w:t>
      </w:r>
      <w:r w:rsidR="00D22EB8" w:rsidRPr="00527388">
        <w:t>below.</w:t>
      </w:r>
    </w:p>
    <w:p w:rsidR="0029128F" w:rsidRDefault="0029128F" w:rsidP="0029128F">
      <w:pPr>
        <w:pStyle w:val="Caption"/>
      </w:pPr>
      <w:r>
        <w:t>Table</w:t>
      </w:r>
      <w:r w:rsidR="00F445D3">
        <w:t xml:space="preserve"> </w:t>
      </w:r>
      <w:r w:rsidR="00CD2FF7">
        <w:fldChar w:fldCharType="begin"/>
      </w:r>
      <w:r w:rsidR="00EB51D9">
        <w:instrText xml:space="preserve"> SEQ Table \* ARABIC </w:instrText>
      </w:r>
      <w:r w:rsidR="00CD2FF7">
        <w:fldChar w:fldCharType="separate"/>
      </w:r>
      <w:r w:rsidR="00F445D3">
        <w:rPr>
          <w:noProof/>
        </w:rPr>
        <w:t>4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>
        <w:t>Button</w:t>
      </w:r>
      <w:r w:rsidR="00F445D3">
        <w:t xml:space="preserve"> </w:t>
      </w:r>
      <w:r>
        <w:t>Reset</w:t>
      </w:r>
      <w:r w:rsidR="00F445D3">
        <w:t xml:space="preserve"> </w:t>
      </w:r>
      <w:r>
        <w:t>logging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4611"/>
        <w:gridCol w:w="2040"/>
        <w:gridCol w:w="2205"/>
      </w:tblGrid>
      <w:tr w:rsidR="00D22EB8" w:rsidRPr="006026B6" w:rsidTr="00F445D3">
        <w:tc>
          <w:tcPr>
            <w:tcW w:w="0" w:type="auto"/>
            <w:shd w:val="clear" w:color="auto" w:fill="auto"/>
          </w:tcPr>
          <w:p w:rsidR="00D22EB8" w:rsidRPr="006026B6" w:rsidRDefault="00D22EB8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Log</w:t>
            </w:r>
            <w:r w:rsidR="00F445D3">
              <w:rPr>
                <w:b/>
              </w:rPr>
              <w:t xml:space="preserve"> </w:t>
            </w:r>
            <w:r w:rsidRPr="006026B6">
              <w:rPr>
                <w:b/>
              </w:rPr>
              <w:t>File</w:t>
            </w:r>
          </w:p>
        </w:tc>
        <w:tc>
          <w:tcPr>
            <w:tcW w:w="0" w:type="auto"/>
            <w:shd w:val="clear" w:color="auto" w:fill="auto"/>
          </w:tcPr>
          <w:p w:rsidR="00D22EB8" w:rsidRPr="006026B6" w:rsidRDefault="00D22EB8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Event</w:t>
            </w:r>
            <w:r w:rsidR="00F445D3">
              <w:rPr>
                <w:b/>
              </w:rPr>
              <w:t xml:space="preserve"> </w:t>
            </w:r>
            <w:r w:rsidRPr="006026B6">
              <w:rPr>
                <w:b/>
              </w:rPr>
              <w:t>Types</w:t>
            </w:r>
          </w:p>
        </w:tc>
        <w:tc>
          <w:tcPr>
            <w:tcW w:w="0" w:type="auto"/>
            <w:shd w:val="clear" w:color="auto" w:fill="auto"/>
          </w:tcPr>
          <w:p w:rsidR="00D22EB8" w:rsidRPr="006026B6" w:rsidRDefault="00D22EB8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Description</w:t>
            </w:r>
          </w:p>
        </w:tc>
      </w:tr>
      <w:tr w:rsidR="00831C90" w:rsidRPr="00523B92" w:rsidTr="00F445D3">
        <w:tc>
          <w:tcPr>
            <w:tcW w:w="0" w:type="auto"/>
            <w:shd w:val="clear" w:color="auto" w:fill="auto"/>
          </w:tcPr>
          <w:p w:rsidR="00E7546E" w:rsidRDefault="00831C90" w:rsidP="006026B6">
            <w:pPr>
              <w:pStyle w:val="ParagraphText"/>
            </w:pPr>
            <w:r w:rsidRPr="00523B92">
              <w:t>SystemResetPlatform.log</w:t>
            </w:r>
            <w:r w:rsidR="001F4512" w:rsidRPr="00523B92">
              <w:t>,</w:t>
            </w:r>
            <w:r w:rsidR="00F445D3">
              <w:t xml:space="preserve"> </w:t>
            </w:r>
            <w:r w:rsidR="001F4512" w:rsidRPr="00523B92">
              <w:t>in</w:t>
            </w:r>
            <w:r w:rsidR="00F445D3">
              <w:t xml:space="preserve"> </w:t>
            </w:r>
            <w:r w:rsidR="001F4512" w:rsidRPr="00523B92">
              <w:t>one</w:t>
            </w:r>
            <w:r w:rsidR="00F445D3">
              <w:t xml:space="preserve"> </w:t>
            </w:r>
            <w:r w:rsidR="001F4512" w:rsidRPr="00523B92">
              <w:t>of</w:t>
            </w:r>
            <w:r w:rsidR="00F445D3">
              <w:t xml:space="preserve"> </w:t>
            </w:r>
            <w:r w:rsidR="001F4512" w:rsidRPr="00523B92">
              <w:t>the</w:t>
            </w:r>
            <w:r w:rsidR="00F445D3">
              <w:t xml:space="preserve"> </w:t>
            </w:r>
            <w:r w:rsidR="001F4512" w:rsidRPr="00523B92">
              <w:t>following</w:t>
            </w:r>
            <w:r w:rsidR="00F445D3">
              <w:t xml:space="preserve"> </w:t>
            </w:r>
            <w:r w:rsidR="001F4512" w:rsidRPr="00523B92">
              <w:t>locations:</w:t>
            </w:r>
          </w:p>
          <w:p w:rsidR="00E7546E" w:rsidRDefault="001F4512" w:rsidP="002A4479">
            <w:pPr>
              <w:pStyle w:val="code"/>
            </w:pPr>
            <w:r w:rsidRPr="00523B92">
              <w:t>%LocalAppData%\Temp\</w:t>
            </w:r>
          </w:p>
          <w:p w:rsidR="00831C90" w:rsidRPr="00523B92" w:rsidRDefault="001F4512" w:rsidP="002A4479">
            <w:pPr>
              <w:pStyle w:val="code"/>
            </w:pPr>
            <w:r w:rsidRPr="00523B92">
              <w:t>\Windows\Logs\PBR\PreRollbackLogs</w:t>
            </w:r>
          </w:p>
        </w:tc>
        <w:tc>
          <w:tcPr>
            <w:tcW w:w="0" w:type="auto"/>
            <w:shd w:val="clear" w:color="auto" w:fill="auto"/>
          </w:tcPr>
          <w:p w:rsidR="00831C90" w:rsidRPr="00523B92" w:rsidRDefault="002E66E1" w:rsidP="006026B6">
            <w:pPr>
              <w:pStyle w:val="ParagraphText"/>
            </w:pPr>
            <w:r w:rsidRPr="00523B92">
              <w:t>Early</w:t>
            </w:r>
            <w:r w:rsidR="00F445D3">
              <w:t xml:space="preserve"> </w:t>
            </w:r>
            <w:r w:rsidRPr="00523B92">
              <w:t>actions,</w:t>
            </w:r>
            <w:r w:rsidR="00F445D3">
              <w:t xml:space="preserve"> </w:t>
            </w:r>
            <w:r w:rsidRPr="00523B92">
              <w:t>user</w:t>
            </w:r>
            <w:r w:rsidR="00F445D3">
              <w:t xml:space="preserve"> </w:t>
            </w:r>
            <w:r w:rsidRPr="00523B92">
              <w:t>account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app</w:t>
            </w:r>
            <w:r w:rsidR="00F445D3">
              <w:t xml:space="preserve"> </w:t>
            </w:r>
            <w:r w:rsidRPr="00523B92">
              <w:t>identification.</w:t>
            </w:r>
          </w:p>
        </w:tc>
        <w:tc>
          <w:tcPr>
            <w:tcW w:w="0" w:type="auto"/>
            <w:shd w:val="clear" w:color="auto" w:fill="auto"/>
          </w:tcPr>
          <w:p w:rsidR="00E7546E" w:rsidRDefault="001F4512" w:rsidP="006026B6">
            <w:pPr>
              <w:pStyle w:val="ParagraphText"/>
            </w:pPr>
            <w:r w:rsidRPr="00523B92">
              <w:t>This</w:t>
            </w:r>
            <w:r w:rsidR="00F445D3">
              <w:t xml:space="preserve"> </w:t>
            </w:r>
            <w:r w:rsidRPr="00523B92">
              <w:t>log</w:t>
            </w:r>
            <w:r w:rsidR="00F445D3">
              <w:t xml:space="preserve"> </w:t>
            </w:r>
            <w:r w:rsidRPr="00523B92">
              <w:t>captures</w:t>
            </w:r>
            <w:r w:rsidR="00F445D3">
              <w:t xml:space="preserve"> </w:t>
            </w:r>
            <w:r w:rsidRPr="00523B92">
              <w:t>activity</w:t>
            </w:r>
            <w:r w:rsidR="00F445D3">
              <w:t xml:space="preserve"> </w:t>
            </w:r>
            <w:r w:rsidRPr="00523B92">
              <w:t>prior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start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normal</w:t>
            </w:r>
            <w:r w:rsidR="00F445D3">
              <w:t xml:space="preserve"> </w:t>
            </w:r>
            <w:r w:rsidRPr="00523B92">
              <w:t>setup</w:t>
            </w:r>
            <w:r w:rsidR="00F445D3">
              <w:t xml:space="preserve"> </w:t>
            </w:r>
            <w:r w:rsidRPr="00523B92">
              <w:t>engine</w:t>
            </w:r>
            <w:r w:rsidR="00F445D3">
              <w:t xml:space="preserve"> </w:t>
            </w:r>
            <w:r w:rsidRPr="00523B92">
              <w:t>logging.</w:t>
            </w:r>
          </w:p>
          <w:p w:rsidR="001F4512" w:rsidRPr="00523B92" w:rsidRDefault="001F4512" w:rsidP="006026B6">
            <w:pPr>
              <w:pStyle w:val="ParagraphText"/>
            </w:pPr>
            <w:r w:rsidRPr="00523B92">
              <w:t>Note</w:t>
            </w:r>
            <w:r w:rsidR="00F445D3">
              <w:t xml:space="preserve"> </w:t>
            </w:r>
            <w:r w:rsidRPr="00523B92">
              <w:t>that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date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time</w:t>
            </w:r>
            <w:r w:rsidR="00F445D3">
              <w:t xml:space="preserve"> </w:t>
            </w:r>
            <w:r w:rsidRPr="00523B92">
              <w:t>used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in</w:t>
            </w:r>
            <w:r w:rsidR="00F445D3">
              <w:t xml:space="preserve"> </w:t>
            </w:r>
            <w:r w:rsidRPr="00523B92">
              <w:t>GMT,</w:t>
            </w:r>
            <w:r w:rsidR="00F445D3">
              <w:t xml:space="preserve"> </w:t>
            </w:r>
            <w:r w:rsidRPr="00523B92">
              <w:t>rather</w:t>
            </w:r>
            <w:r w:rsidR="00F445D3">
              <w:t xml:space="preserve"> </w:t>
            </w:r>
            <w:r w:rsidRPr="00523B92">
              <w:t>than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local</w:t>
            </w:r>
            <w:r w:rsidR="00F445D3">
              <w:t xml:space="preserve"> </w:t>
            </w:r>
            <w:r w:rsidRPr="00523B92">
              <w:t>time</w:t>
            </w:r>
            <w:r w:rsidR="00F445D3">
              <w:t xml:space="preserve"> </w:t>
            </w:r>
            <w:r w:rsidRPr="00523B92">
              <w:t>zone</w:t>
            </w:r>
            <w:r w:rsidR="00F445D3">
              <w:t xml:space="preserve"> </w:t>
            </w:r>
            <w:r w:rsidRPr="00523B92">
              <w:t>used</w:t>
            </w:r>
            <w:r w:rsidR="00F445D3">
              <w:t xml:space="preserve"> </w:t>
            </w:r>
            <w:r w:rsidRPr="00523B92">
              <w:t>in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other</w:t>
            </w:r>
            <w:r w:rsidR="00F445D3">
              <w:t xml:space="preserve"> </w:t>
            </w:r>
            <w:r w:rsidRPr="00523B92">
              <w:t>log</w:t>
            </w:r>
            <w:r w:rsidR="00F445D3">
              <w:t xml:space="preserve"> </w:t>
            </w:r>
            <w:r w:rsidRPr="00523B92">
              <w:t>files.</w:t>
            </w:r>
            <w:r w:rsidR="00F445D3">
              <w:t xml:space="preserve"> </w:t>
            </w:r>
            <w:r w:rsidRPr="00523B92">
              <w:t>When</w:t>
            </w:r>
            <w:r w:rsidR="00F445D3">
              <w:t xml:space="preserve"> </w:t>
            </w:r>
            <w:r w:rsidRPr="00523B92">
              <w:t>comparing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other</w:t>
            </w:r>
            <w:r w:rsidR="00F445D3">
              <w:t xml:space="preserve"> </w:t>
            </w:r>
            <w:r w:rsidRPr="00523B92">
              <w:t>log</w:t>
            </w:r>
            <w:r w:rsidR="00F445D3">
              <w:t xml:space="preserve"> </w:t>
            </w:r>
            <w:r w:rsidRPr="00523B92">
              <w:t>files,</w:t>
            </w:r>
            <w:r w:rsidR="00F445D3">
              <w:t xml:space="preserve"> </w:t>
            </w:r>
            <w:r w:rsidRPr="00523B92">
              <w:t>remember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add</w:t>
            </w:r>
            <w:r w:rsidR="00F445D3">
              <w:t xml:space="preserve"> </w:t>
            </w:r>
            <w:r w:rsidRPr="00523B92">
              <w:t>or</w:t>
            </w:r>
            <w:r w:rsidR="00F445D3">
              <w:t xml:space="preserve"> </w:t>
            </w:r>
            <w:r w:rsidRPr="00523B92">
              <w:t>subtract</w:t>
            </w:r>
            <w:r w:rsidR="00F445D3">
              <w:t xml:space="preserve"> </w:t>
            </w:r>
            <w:r w:rsidRPr="00523B92">
              <w:t>hours</w:t>
            </w:r>
            <w:r w:rsidR="00F445D3">
              <w:t xml:space="preserve"> </w:t>
            </w:r>
            <w:r w:rsidRPr="00523B92">
              <w:t>as-needed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align</w:t>
            </w:r>
            <w:r w:rsidR="00F445D3">
              <w:t xml:space="preserve"> </w:t>
            </w:r>
            <w:r w:rsidRPr="00523B92">
              <w:t>for</w:t>
            </w:r>
            <w:r w:rsidR="00F445D3">
              <w:t xml:space="preserve"> </w:t>
            </w:r>
            <w:r w:rsidRPr="00523B92">
              <w:t>comparison.</w:t>
            </w:r>
          </w:p>
        </w:tc>
      </w:tr>
      <w:tr w:rsidR="00907570" w:rsidRPr="00523B92" w:rsidTr="00F445D3">
        <w:tc>
          <w:tcPr>
            <w:tcW w:w="0" w:type="auto"/>
            <w:shd w:val="clear" w:color="auto" w:fill="auto"/>
          </w:tcPr>
          <w:p w:rsidR="00907570" w:rsidRPr="00523B92" w:rsidRDefault="00907570" w:rsidP="002A4479">
            <w:pPr>
              <w:pStyle w:val="code"/>
            </w:pPr>
            <w:r w:rsidRPr="00523B92">
              <w:t>\Windows\Logs\PBR\Mig\setupact.log</w:t>
            </w:r>
          </w:p>
        </w:tc>
        <w:tc>
          <w:tcPr>
            <w:tcW w:w="0" w:type="auto"/>
            <w:shd w:val="clear" w:color="auto" w:fill="auto"/>
          </w:tcPr>
          <w:p w:rsidR="00907570" w:rsidRPr="00523B92" w:rsidRDefault="00907570" w:rsidP="006026B6">
            <w:pPr>
              <w:pStyle w:val="ParagraphText"/>
            </w:pPr>
            <w:r w:rsidRPr="00523B92">
              <w:t>Refresh</w:t>
            </w:r>
            <w:r w:rsidR="00F445D3">
              <w:t xml:space="preserve"> </w:t>
            </w:r>
            <w:r w:rsidRPr="00523B92">
              <w:t>log</w:t>
            </w:r>
            <w:r w:rsidR="00F445D3">
              <w:t xml:space="preserve"> </w:t>
            </w:r>
            <w:r w:rsidRPr="00523B92">
              <w:t>for</w:t>
            </w:r>
            <w:r w:rsidR="00F445D3">
              <w:t xml:space="preserve"> </w:t>
            </w:r>
            <w:r w:rsidRPr="00523B92">
              <w:t>setup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migration</w:t>
            </w:r>
            <w:r w:rsidR="00F445D3">
              <w:t xml:space="preserve"> </w:t>
            </w:r>
            <w:r w:rsidRPr="00523B92">
              <w:t>activity.</w:t>
            </w:r>
          </w:p>
        </w:tc>
        <w:tc>
          <w:tcPr>
            <w:tcW w:w="0" w:type="auto"/>
            <w:shd w:val="clear" w:color="auto" w:fill="auto"/>
          </w:tcPr>
          <w:p w:rsidR="00907570" w:rsidRPr="00523B92" w:rsidRDefault="00907570" w:rsidP="006026B6">
            <w:pPr>
              <w:pStyle w:val="ParagraphText"/>
            </w:pPr>
            <w:r w:rsidRPr="00523B92">
              <w:t>This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where</w:t>
            </w:r>
            <w:r w:rsidR="00F445D3">
              <w:t xml:space="preserve"> </w:t>
            </w:r>
            <w:r w:rsidRPr="00523B92">
              <w:t>you</w:t>
            </w:r>
            <w:r w:rsidR="00F445D3">
              <w:t xml:space="preserve"> </w:t>
            </w:r>
            <w:r w:rsidRPr="00523B92">
              <w:t>can</w:t>
            </w:r>
            <w:r w:rsidR="00F445D3">
              <w:t xml:space="preserve"> </w:t>
            </w:r>
            <w:r w:rsidRPr="00523B92">
              <w:t>find</w:t>
            </w:r>
            <w:r w:rsidR="00F445D3">
              <w:t xml:space="preserve"> </w:t>
            </w:r>
            <w:r w:rsidRPr="00523B92">
              <w:t>errors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events</w:t>
            </w:r>
            <w:r w:rsidR="00F445D3">
              <w:t xml:space="preserve"> </w:t>
            </w:r>
            <w:r w:rsidRPr="00523B92">
              <w:t>related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migration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data</w:t>
            </w:r>
            <w:r w:rsidR="00F445D3">
              <w:t xml:space="preserve"> </w:t>
            </w:r>
            <w:r w:rsidRPr="00523B92">
              <w:t>files</w:t>
            </w:r>
            <w:r w:rsidR="00F445D3">
              <w:t xml:space="preserve"> </w:t>
            </w:r>
            <w:r w:rsidRPr="00523B92">
              <w:t>and</w:t>
            </w:r>
            <w:r w:rsidR="00F445D3">
              <w:t xml:space="preserve"> </w:t>
            </w:r>
            <w:r w:rsidRPr="00523B92">
              <w:t>settings</w:t>
            </w:r>
            <w:r w:rsidR="00F445D3">
              <w:t xml:space="preserve"> </w:t>
            </w:r>
            <w:r w:rsidRPr="00523B92">
              <w:t>during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Refresh.</w:t>
            </w:r>
            <w:r w:rsidR="00F445D3">
              <w:t xml:space="preserve"> </w:t>
            </w:r>
            <w:r w:rsidRPr="00523B92">
              <w:t>Some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activity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logged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normal</w:t>
            </w:r>
            <w:r w:rsidR="00F445D3">
              <w:t xml:space="preserve"> </w:t>
            </w:r>
            <w:r w:rsidRPr="00523B92">
              <w:t>setupact.log</w:t>
            </w:r>
            <w:r w:rsidR="00F445D3">
              <w:t xml:space="preserve"> </w:t>
            </w:r>
            <w:r w:rsidRPr="00523B92">
              <w:t>location,</w:t>
            </w:r>
            <w:r w:rsidR="00F445D3">
              <w:t xml:space="preserve"> </w:t>
            </w:r>
            <w:r w:rsidRPr="00523B92">
              <w:t>but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log</w:t>
            </w:r>
            <w:r w:rsidR="00F445D3">
              <w:t xml:space="preserve"> </w:t>
            </w:r>
            <w:r w:rsidRPr="00523B92">
              <w:t>should</w:t>
            </w:r>
            <w:r w:rsidR="00F445D3">
              <w:t xml:space="preserve"> </w:t>
            </w:r>
            <w:r w:rsidRPr="00523B92">
              <w:t>be</w:t>
            </w:r>
            <w:r w:rsidR="00F445D3">
              <w:t xml:space="preserve"> </w:t>
            </w:r>
            <w:r w:rsidRPr="00523B92">
              <w:t>more</w:t>
            </w:r>
            <w:r w:rsidR="00F445D3">
              <w:t xml:space="preserve"> </w:t>
            </w:r>
            <w:r w:rsidRPr="00523B92">
              <w:t>complete.</w:t>
            </w:r>
          </w:p>
        </w:tc>
      </w:tr>
      <w:tr w:rsidR="00D22EB8" w:rsidRPr="00523B92" w:rsidTr="00F445D3">
        <w:tc>
          <w:tcPr>
            <w:tcW w:w="0" w:type="auto"/>
            <w:shd w:val="clear" w:color="auto" w:fill="auto"/>
          </w:tcPr>
          <w:p w:rsidR="00D22EB8" w:rsidRPr="00523B92" w:rsidRDefault="00D22EB8" w:rsidP="002A4479">
            <w:pPr>
              <w:pStyle w:val="code"/>
            </w:pPr>
            <w:r w:rsidRPr="00523B92">
              <w:t>\Windows\Panther\setupact.log</w:t>
            </w:r>
          </w:p>
        </w:tc>
        <w:tc>
          <w:tcPr>
            <w:tcW w:w="0" w:type="auto"/>
            <w:shd w:val="clear" w:color="auto" w:fill="auto"/>
          </w:tcPr>
          <w:p w:rsidR="00D22EB8" w:rsidRPr="005167AD" w:rsidRDefault="00907570" w:rsidP="006026B6">
            <w:pPr>
              <w:pStyle w:val="ParagraphText"/>
            </w:pPr>
            <w:r w:rsidRPr="00523B92">
              <w:t>Reset</w:t>
            </w:r>
            <w:r w:rsidR="00F445D3">
              <w:t xml:space="preserve"> </w:t>
            </w:r>
            <w:r w:rsidRPr="00523B92">
              <w:t>log</w:t>
            </w:r>
            <w:r w:rsidR="00F445D3">
              <w:t xml:space="preserve"> </w:t>
            </w:r>
            <w:r w:rsidRPr="00523B92">
              <w:t>for</w:t>
            </w:r>
            <w:r w:rsidR="00F445D3">
              <w:t xml:space="preserve"> </w:t>
            </w:r>
            <w:r w:rsidRPr="00523B92">
              <w:t>s</w:t>
            </w:r>
            <w:r w:rsidR="00D22EB8" w:rsidRPr="005167AD">
              <w:t>etup</w:t>
            </w:r>
            <w:r w:rsidR="00F445D3">
              <w:t xml:space="preserve"> </w:t>
            </w:r>
            <w:r w:rsidR="00D22EB8" w:rsidRPr="005167AD">
              <w:t>engine</w:t>
            </w:r>
            <w:r w:rsidR="00F445D3">
              <w:t xml:space="preserve"> </w:t>
            </w:r>
            <w:r w:rsidR="00D22EB8" w:rsidRPr="005167AD">
              <w:t>events</w:t>
            </w:r>
            <w:r w:rsidR="00F445D3">
              <w:t xml:space="preserve"> </w:t>
            </w:r>
            <w:r w:rsidR="00D22EB8" w:rsidRPr="005167AD">
              <w:t>and</w:t>
            </w:r>
            <w:r w:rsidR="00F445D3">
              <w:t xml:space="preserve"> </w:t>
            </w:r>
            <w:r w:rsidR="00D22EB8" w:rsidRPr="005167AD">
              <w:t>errors.</w:t>
            </w:r>
            <w:r w:rsidR="00F445D3"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D22EB8" w:rsidRPr="00523B92" w:rsidRDefault="00D22EB8" w:rsidP="006026B6">
            <w:pPr>
              <w:pStyle w:val="ParagraphText"/>
            </w:pPr>
            <w:r w:rsidRPr="00D5373D">
              <w:t>Use</w:t>
            </w:r>
            <w:r w:rsidR="00F445D3">
              <w:t xml:space="preserve"> </w:t>
            </w:r>
            <w:r w:rsidRPr="00D5373D">
              <w:t>this</w:t>
            </w:r>
            <w:r w:rsidR="00F445D3">
              <w:t xml:space="preserve"> </w:t>
            </w:r>
            <w:r w:rsidRPr="00D5373D">
              <w:t>log</w:t>
            </w:r>
            <w:r w:rsidR="00F445D3">
              <w:t xml:space="preserve"> </w:t>
            </w:r>
            <w:r w:rsidRPr="00D5373D">
              <w:t>and</w:t>
            </w:r>
            <w:r w:rsidR="00F445D3">
              <w:t xml:space="preserve"> </w:t>
            </w:r>
            <w:r w:rsidRPr="00D5373D">
              <w:t>the</w:t>
            </w:r>
            <w:r w:rsidR="00F445D3">
              <w:t xml:space="preserve"> </w:t>
            </w:r>
            <w:r w:rsidRPr="00D5373D">
              <w:t>setuperr.log</w:t>
            </w:r>
            <w:r w:rsidR="00F445D3">
              <w:t xml:space="preserve"> </w:t>
            </w:r>
            <w:r w:rsidRPr="00D5373D">
              <w:t>in</w:t>
            </w:r>
            <w:r w:rsidR="00F445D3">
              <w:t xml:space="preserve"> </w:t>
            </w:r>
            <w:r w:rsidRPr="00D5373D">
              <w:t>the</w:t>
            </w:r>
            <w:r w:rsidR="00F445D3">
              <w:t xml:space="preserve"> </w:t>
            </w:r>
            <w:r w:rsidRPr="00D5373D">
              <w:t>same</w:t>
            </w:r>
            <w:r w:rsidR="00F445D3">
              <w:t xml:space="preserve"> </w:t>
            </w:r>
            <w:r w:rsidRPr="00D5373D">
              <w:t>location</w:t>
            </w:r>
            <w:r w:rsidR="00F445D3">
              <w:t xml:space="preserve"> </w:t>
            </w:r>
            <w:r w:rsidRPr="00D5373D">
              <w:t>to</w:t>
            </w:r>
            <w:r w:rsidR="00F445D3">
              <w:t xml:space="preserve"> </w:t>
            </w:r>
            <w:r w:rsidRPr="00D5373D">
              <w:t>check</w:t>
            </w:r>
            <w:r w:rsidR="00F445D3">
              <w:t xml:space="preserve"> </w:t>
            </w:r>
            <w:r w:rsidRPr="00D5373D">
              <w:t>for</w:t>
            </w:r>
            <w:r w:rsidR="00F445D3">
              <w:t xml:space="preserve"> </w:t>
            </w:r>
            <w:r w:rsidRPr="00D5373D">
              <w:t>and</w:t>
            </w:r>
            <w:r w:rsidR="00F445D3">
              <w:t xml:space="preserve"> </w:t>
            </w:r>
            <w:r w:rsidRPr="00D5373D">
              <w:t>research</w:t>
            </w:r>
            <w:r w:rsidR="00F445D3">
              <w:t xml:space="preserve"> </w:t>
            </w:r>
            <w:r w:rsidRPr="00D5373D">
              <w:t>pro</w:t>
            </w:r>
            <w:r w:rsidRPr="000F23BC">
              <w:t>blems</w:t>
            </w:r>
            <w:r w:rsidR="00F445D3">
              <w:t xml:space="preserve"> </w:t>
            </w:r>
            <w:r w:rsidRPr="000F23BC">
              <w:t>encountered</w:t>
            </w:r>
            <w:r w:rsidR="00F445D3">
              <w:t xml:space="preserve"> </w:t>
            </w:r>
            <w:r w:rsidRPr="000F23BC">
              <w:t>during</w:t>
            </w:r>
            <w:r w:rsidR="00F445D3">
              <w:t xml:space="preserve"> </w:t>
            </w:r>
            <w:r w:rsidRPr="000F23BC">
              <w:t>setup</w:t>
            </w:r>
            <w:r w:rsidR="00F445D3">
              <w:t xml:space="preserve"> </w:t>
            </w:r>
            <w:r w:rsidRPr="000F23BC">
              <w:t>activities</w:t>
            </w:r>
            <w:r w:rsidR="00F445D3">
              <w:t xml:space="preserve"> </w:t>
            </w:r>
            <w:r w:rsidR="00907570" w:rsidRPr="00523B92">
              <w:t>in</w:t>
            </w:r>
            <w:r w:rsidR="00F445D3">
              <w:t xml:space="preserve"> </w:t>
            </w:r>
            <w:r w:rsidR="00907570" w:rsidRPr="00523B92">
              <w:t>a</w:t>
            </w:r>
            <w:r w:rsidR="00F445D3">
              <w:t xml:space="preserve"> </w:t>
            </w:r>
            <w:r w:rsidR="00907570" w:rsidRPr="00523B92">
              <w:t>Reset</w:t>
            </w:r>
            <w:r w:rsidRPr="00523B92">
              <w:t>.</w:t>
            </w:r>
            <w:r w:rsidR="00F445D3">
              <w:t xml:space="preserve"> </w:t>
            </w:r>
          </w:p>
        </w:tc>
      </w:tr>
      <w:tr w:rsidR="00D22EB8" w:rsidRPr="00523B92" w:rsidTr="00F445D3">
        <w:tc>
          <w:tcPr>
            <w:tcW w:w="0" w:type="auto"/>
            <w:shd w:val="clear" w:color="auto" w:fill="auto"/>
          </w:tcPr>
          <w:p w:rsidR="00D22EB8" w:rsidRPr="00523B92" w:rsidRDefault="00D22EB8" w:rsidP="002A4479">
            <w:pPr>
              <w:pStyle w:val="code"/>
            </w:pPr>
            <w:r w:rsidRPr="00523B92">
              <w:t>\Windows\Logs\PBR\DISM.log</w:t>
            </w:r>
          </w:p>
        </w:tc>
        <w:tc>
          <w:tcPr>
            <w:tcW w:w="0" w:type="auto"/>
            <w:shd w:val="clear" w:color="auto" w:fill="auto"/>
          </w:tcPr>
          <w:p w:rsidR="00D22EB8" w:rsidRPr="00523B92" w:rsidRDefault="002E66E1" w:rsidP="006026B6">
            <w:pPr>
              <w:pStyle w:val="ParagraphText"/>
            </w:pPr>
            <w:r w:rsidRPr="00523B92">
              <w:t>Servicing</w:t>
            </w:r>
            <w:r w:rsidR="00F445D3">
              <w:t xml:space="preserve"> </w:t>
            </w:r>
            <w:r w:rsidRPr="00523B92">
              <w:t>related</w:t>
            </w:r>
            <w:r w:rsidR="00F445D3">
              <w:t xml:space="preserve"> </w:t>
            </w:r>
            <w:r w:rsidRPr="00523B92">
              <w:t>activities.</w:t>
            </w:r>
            <w:r w:rsidR="00F445D3"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D22EB8" w:rsidRPr="00523B92" w:rsidRDefault="00E605EC" w:rsidP="006026B6">
            <w:pPr>
              <w:pStyle w:val="ParagraphText"/>
            </w:pPr>
            <w:r w:rsidRPr="00523B92">
              <w:t>This</w:t>
            </w:r>
            <w:r w:rsidR="00F445D3">
              <w:t xml:space="preserve"> </w:t>
            </w:r>
            <w:r w:rsidRPr="00523B92">
              <w:t>log</w:t>
            </w:r>
            <w:r w:rsidR="00F445D3">
              <w:t xml:space="preserve"> </w:t>
            </w:r>
            <w:r w:rsidRPr="00523B92">
              <w:t>contains</w:t>
            </w:r>
            <w:r w:rsidR="00F445D3">
              <w:t xml:space="preserve"> </w:t>
            </w:r>
            <w:r w:rsidRPr="00523B92">
              <w:t>entries</w:t>
            </w:r>
            <w:r w:rsidR="00F445D3">
              <w:t xml:space="preserve"> </w:t>
            </w:r>
            <w:r w:rsidRPr="00523B92">
              <w:t>created</w:t>
            </w:r>
            <w:r w:rsidR="00F445D3">
              <w:t xml:space="preserve"> </w:t>
            </w:r>
            <w:r w:rsidRPr="00523B92">
              <w:t>during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early</w:t>
            </w:r>
            <w:r w:rsidR="00F445D3">
              <w:t xml:space="preserve"> </w:t>
            </w:r>
            <w:r w:rsidRPr="00523B92">
              <w:t>part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Reset</w:t>
            </w:r>
            <w:r w:rsidR="00F445D3">
              <w:t xml:space="preserve"> </w:t>
            </w:r>
            <w:r w:rsidRPr="00523B92">
              <w:t>or</w:t>
            </w:r>
            <w:r w:rsidR="00F445D3">
              <w:t xml:space="preserve"> </w:t>
            </w:r>
            <w:r w:rsidRPr="00523B92">
              <w:t>Refresh,</w:t>
            </w:r>
            <w:r w:rsidR="00F445D3">
              <w:t xml:space="preserve"> </w:t>
            </w:r>
            <w:r w:rsidRPr="00523B92">
              <w:t>including</w:t>
            </w:r>
            <w:r w:rsidR="00F445D3">
              <w:t xml:space="preserve"> </w:t>
            </w:r>
            <w:r w:rsidR="00496B0C" w:rsidRPr="00523B92">
              <w:t>setting</w:t>
            </w:r>
            <w:r w:rsidR="00F445D3">
              <w:t xml:space="preserve"> </w:t>
            </w:r>
            <w:r w:rsidR="00496B0C" w:rsidRPr="00523B92">
              <w:t>up</w:t>
            </w:r>
            <w:r w:rsidR="00F445D3">
              <w:t xml:space="preserve"> </w:t>
            </w:r>
            <w:r w:rsidR="00496B0C" w:rsidRPr="00523B92">
              <w:t>temporary</w:t>
            </w:r>
            <w:r w:rsidR="00F445D3">
              <w:t xml:space="preserve"> </w:t>
            </w:r>
            <w:r w:rsidR="00496B0C" w:rsidRPr="00523B92">
              <w:t>folders,</w:t>
            </w:r>
            <w:r w:rsidR="00F445D3">
              <w:t xml:space="preserve"> </w:t>
            </w:r>
            <w:r w:rsidR="00786D4B" w:rsidRPr="00523B92">
              <w:t>identifying</w:t>
            </w:r>
            <w:r w:rsidR="00F445D3">
              <w:t xml:space="preserve"> </w:t>
            </w:r>
            <w:r w:rsidR="00786D4B" w:rsidRPr="00523B92">
              <w:t>the</w:t>
            </w:r>
            <w:r w:rsidR="00F445D3">
              <w:t xml:space="preserve"> </w:t>
            </w:r>
            <w:r w:rsidR="00786D4B" w:rsidRPr="00523B92">
              <w:t>edition</w:t>
            </w:r>
            <w:r w:rsidR="00F445D3">
              <w:t xml:space="preserve"> </w:t>
            </w:r>
            <w:r w:rsidR="00786D4B" w:rsidRPr="00523B92">
              <w:t>of</w:t>
            </w:r>
            <w:r w:rsidR="00F445D3">
              <w:t xml:space="preserve"> </w:t>
            </w:r>
            <w:r w:rsidR="00786D4B" w:rsidRPr="00523B92">
              <w:t>Windows,</w:t>
            </w:r>
            <w:r w:rsidR="00F445D3">
              <w:t xml:space="preserve"> </w:t>
            </w:r>
            <w:r w:rsidR="00786D4B" w:rsidRPr="00523B92">
              <w:t>and</w:t>
            </w:r>
            <w:r w:rsidR="00F445D3">
              <w:t xml:space="preserve"> </w:t>
            </w:r>
            <w:r w:rsidR="00496B0C" w:rsidRPr="00523B92">
              <w:t>locating</w:t>
            </w:r>
            <w:r w:rsidR="00F445D3">
              <w:t xml:space="preserve"> </w:t>
            </w:r>
            <w:r w:rsidR="00496B0C" w:rsidRPr="00523B92">
              <w:t>the</w:t>
            </w:r>
            <w:r w:rsidR="00F445D3">
              <w:t xml:space="preserve"> </w:t>
            </w:r>
            <w:r w:rsidR="00496B0C" w:rsidRPr="00523B92">
              <w:t>installation</w:t>
            </w:r>
            <w:r w:rsidR="00F445D3">
              <w:t xml:space="preserve"> </w:t>
            </w:r>
            <w:r w:rsidR="00496B0C" w:rsidRPr="00523B92">
              <w:t>source</w:t>
            </w:r>
            <w:r w:rsidR="00F445D3">
              <w:t xml:space="preserve"> </w:t>
            </w:r>
            <w:r w:rsidRPr="00523B92">
              <w:t>or</w:t>
            </w:r>
            <w:r w:rsidR="00F445D3">
              <w:t xml:space="preserve"> </w:t>
            </w:r>
            <w:r w:rsidRPr="00523B92">
              <w:t>OEM</w:t>
            </w:r>
            <w:r w:rsidR="00F445D3">
              <w:t xml:space="preserve"> </w:t>
            </w:r>
            <w:r w:rsidRPr="00523B92">
              <w:t>reset</w:t>
            </w:r>
            <w:r w:rsidR="00F445D3">
              <w:t xml:space="preserve"> </w:t>
            </w:r>
            <w:r w:rsidRPr="00523B92">
              <w:t>files.</w:t>
            </w:r>
            <w:r w:rsidR="00F445D3">
              <w:t xml:space="preserve"> </w:t>
            </w:r>
          </w:p>
        </w:tc>
      </w:tr>
    </w:tbl>
    <w:p w:rsidR="00E7546E" w:rsidRDefault="003F1EE2" w:rsidP="000600A1">
      <w:pPr>
        <w:pStyle w:val="ParagraphText"/>
      </w:pPr>
      <w:r w:rsidRPr="00523B92">
        <w:t>This</w:t>
      </w:r>
      <w:r w:rsidR="00F445D3">
        <w:t xml:space="preserve"> </w:t>
      </w:r>
      <w:r w:rsidR="004C768D" w:rsidRPr="00F445D3">
        <w:rPr>
          <w:rStyle w:val="codeChar"/>
          <w:sz w:val="20"/>
        </w:rPr>
        <w:t>\Windows\Logs\PBR</w:t>
      </w:r>
      <w:r w:rsidR="00F445D3">
        <w:rPr>
          <w:rStyle w:val="codeChar"/>
          <w:sz w:val="20"/>
        </w:rPr>
        <w:t xml:space="preserve"> </w:t>
      </w:r>
      <w:r w:rsidRPr="00523B92">
        <w:t>folder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contains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backup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BCD</w:t>
      </w:r>
      <w:r w:rsidR="00F445D3">
        <w:t xml:space="preserve"> </w:t>
      </w:r>
      <w:r w:rsidRPr="00523B92">
        <w:t>configuration,</w:t>
      </w:r>
      <w:r w:rsidR="00F445D3">
        <w:t xml:space="preserve"> </w:t>
      </w:r>
      <w:r w:rsidRPr="00523B92">
        <w:t>used</w:t>
      </w:r>
      <w:r w:rsidR="00F445D3">
        <w:t xml:space="preserve"> </w:t>
      </w:r>
      <w:r w:rsidRPr="00523B92">
        <w:t>during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Pr="00523B92">
        <w:t>procedure.</w:t>
      </w:r>
      <w:r w:rsidR="00F445D3">
        <w:t xml:space="preserve"> </w:t>
      </w:r>
      <w:r w:rsidR="00C66927" w:rsidRPr="00523B92">
        <w:t>Additional</w:t>
      </w:r>
      <w:r w:rsidR="00F445D3">
        <w:t xml:space="preserve"> </w:t>
      </w:r>
      <w:r w:rsidR="00C66927" w:rsidRPr="00523B92">
        <w:t>troubleshooting</w:t>
      </w:r>
      <w:r w:rsidR="00F445D3">
        <w:t xml:space="preserve"> </w:t>
      </w:r>
      <w:r w:rsidR="00C66927" w:rsidRPr="00523B92">
        <w:t>considerations</w:t>
      </w:r>
      <w:r w:rsidR="00F445D3">
        <w:t xml:space="preserve"> </w:t>
      </w:r>
      <w:r w:rsidR="001D3853" w:rsidRPr="00523B92">
        <w:t>for</w:t>
      </w:r>
      <w:r w:rsidR="00F445D3">
        <w:t xml:space="preserve"> </w:t>
      </w:r>
      <w:r w:rsidR="001D3853" w:rsidRPr="00523B92">
        <w:t>each</w:t>
      </w:r>
      <w:r w:rsidR="00F445D3">
        <w:t xml:space="preserve"> </w:t>
      </w:r>
      <w:r w:rsidR="001D3853" w:rsidRPr="00523B92">
        <w:t>feature</w:t>
      </w:r>
      <w:r w:rsidR="00F445D3">
        <w:t xml:space="preserve"> </w:t>
      </w:r>
      <w:r w:rsidR="001D3853" w:rsidRPr="00523B92">
        <w:t>are</w:t>
      </w:r>
      <w:r w:rsidR="00F445D3">
        <w:t xml:space="preserve"> </w:t>
      </w:r>
      <w:r w:rsidR="001D3853" w:rsidRPr="00523B92">
        <w:t>discussed</w:t>
      </w:r>
      <w:r w:rsidR="00F445D3">
        <w:t xml:space="preserve"> </w:t>
      </w:r>
      <w:r w:rsidR="001D3853" w:rsidRPr="00523B92">
        <w:t>below.</w:t>
      </w:r>
    </w:p>
    <w:p w:rsidR="00E7546E" w:rsidRDefault="00C66927" w:rsidP="00040CEF">
      <w:pPr>
        <w:pStyle w:val="Heading3"/>
      </w:pPr>
      <w:bookmarkStart w:id="18" w:name="_Toc334559291"/>
      <w:bookmarkStart w:id="19" w:name="_Toc334565902"/>
      <w:r w:rsidRPr="005167AD">
        <w:t>Reset</w:t>
      </w:r>
      <w:bookmarkEnd w:id="18"/>
      <w:bookmarkEnd w:id="19"/>
    </w:p>
    <w:p w:rsidR="00E7546E" w:rsidRDefault="00B151F8" w:rsidP="00D21483">
      <w:pPr>
        <w:pStyle w:val="ParagraphText"/>
      </w:pPr>
      <w:r w:rsidRPr="00D5373D">
        <w:t>In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event</w:t>
      </w:r>
      <w:r w:rsidR="00F445D3">
        <w:t xml:space="preserve"> </w:t>
      </w:r>
      <w:r w:rsidRPr="00D5373D">
        <w:t>of</w:t>
      </w:r>
      <w:r w:rsidR="00F445D3">
        <w:t xml:space="preserve"> </w:t>
      </w:r>
      <w:r w:rsidRPr="00D5373D">
        <w:t>a</w:t>
      </w:r>
      <w:r w:rsidR="00F445D3">
        <w:t xml:space="preserve"> </w:t>
      </w:r>
      <w:r w:rsidRPr="00D5373D">
        <w:t>failure</w:t>
      </w:r>
      <w:r w:rsidR="00F445D3">
        <w:t xml:space="preserve"> </w:t>
      </w:r>
      <w:r w:rsidRPr="00D5373D">
        <w:t>during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Reset</w:t>
      </w:r>
      <w:r w:rsidR="00F445D3">
        <w:t xml:space="preserve"> </w:t>
      </w:r>
      <w:r w:rsidRPr="00D5373D">
        <w:t>after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first</w:t>
      </w:r>
      <w:r w:rsidR="00F445D3">
        <w:t xml:space="preserve"> </w:t>
      </w:r>
      <w:r w:rsidRPr="00D5373D">
        <w:t>restart,</w:t>
      </w:r>
      <w:r w:rsidR="00F445D3">
        <w:t xml:space="preserve"> </w:t>
      </w:r>
      <w:r w:rsidRPr="00D5373D">
        <w:t>you</w:t>
      </w:r>
      <w:r w:rsidR="00F445D3">
        <w:t xml:space="preserve"> </w:t>
      </w:r>
      <w:r w:rsidRPr="00D5373D">
        <w:t>can</w:t>
      </w:r>
      <w:r w:rsidR="00F445D3">
        <w:t xml:space="preserve"> </w:t>
      </w:r>
      <w:r w:rsidRPr="00D5373D">
        <w:t>expect</w:t>
      </w:r>
      <w:r w:rsidR="00F445D3">
        <w:t xml:space="preserve"> </w:t>
      </w:r>
      <w:r w:rsidRPr="00D5373D">
        <w:t>to</w:t>
      </w:r>
      <w:r w:rsidR="00F445D3">
        <w:t xml:space="preserve"> </w:t>
      </w:r>
      <w:r w:rsidRPr="00D5373D">
        <w:t>see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following</w:t>
      </w:r>
      <w:r w:rsidR="00F445D3">
        <w:t xml:space="preserve"> </w:t>
      </w:r>
      <w:r w:rsidRPr="00D5373D">
        <w:t>message:</w:t>
      </w:r>
    </w:p>
    <w:p w:rsidR="00E7546E" w:rsidRDefault="00B151F8" w:rsidP="002370B3">
      <w:pPr>
        <w:pStyle w:val="GraphicWide"/>
      </w:pPr>
      <w:r w:rsidRPr="000600A1">
        <w:rPr>
          <w:lang w:eastAsia="zh-CN"/>
        </w:rPr>
        <w:drawing>
          <wp:inline distT="0" distB="0" distL="0" distR="0">
            <wp:extent cx="6400800" cy="2218192"/>
            <wp:effectExtent l="19050" t="19050" r="19050" b="1079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_Erro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18192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B151F8" w:rsidP="000600A1">
      <w:pPr>
        <w:pStyle w:val="Caption"/>
      </w:pPr>
      <w:r w:rsidRPr="00001B80">
        <w:t>Figure</w:t>
      </w:r>
      <w:r w:rsidR="00F445D3">
        <w:t xml:space="preserve"> </w:t>
      </w:r>
      <w:r w:rsidR="00CD2FF7" w:rsidRPr="00C51981">
        <w:fldChar w:fldCharType="begin"/>
      </w:r>
      <w:r w:rsidRPr="000600A1">
        <w:instrText xml:space="preserve"> SEQ Figure \* ARABIC </w:instrText>
      </w:r>
      <w:r w:rsidR="00CD2FF7" w:rsidRPr="00C51981">
        <w:fldChar w:fldCharType="separate"/>
      </w:r>
      <w:r w:rsidR="00F445D3">
        <w:rPr>
          <w:noProof/>
        </w:rPr>
        <w:t>20</w:t>
      </w:r>
      <w:r w:rsidR="00CD2FF7" w:rsidRPr="00C51981">
        <w:fldChar w:fldCharType="end"/>
      </w:r>
      <w:r w:rsidRPr="00527388">
        <w:t>:</w:t>
      </w:r>
      <w:r w:rsidR="00F445D3">
        <w:t xml:space="preserve"> </w:t>
      </w:r>
      <w:r w:rsidRPr="00527388">
        <w:t>Reset</w:t>
      </w:r>
      <w:r w:rsidR="00F445D3">
        <w:t xml:space="preserve"> </w:t>
      </w:r>
      <w:r w:rsidRPr="00527388">
        <w:t>Problem</w:t>
      </w:r>
    </w:p>
    <w:p w:rsidR="00E7546E" w:rsidRDefault="00B151F8">
      <w:pPr>
        <w:pStyle w:val="ParagraphText"/>
      </w:pPr>
      <w:r w:rsidRPr="00523B92">
        <w:t>When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click</w:t>
      </w:r>
      <w:r w:rsidR="00F445D3">
        <w:t xml:space="preserve"> </w:t>
      </w:r>
      <w:r w:rsidRPr="00523B92">
        <w:rPr>
          <w:b/>
        </w:rPr>
        <w:t>Cancel</w:t>
      </w:r>
      <w:r w:rsidR="00F445D3">
        <w:t xml:space="preserve"> </w:t>
      </w:r>
      <w:r w:rsidRPr="00523B92">
        <w:t>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above</w:t>
      </w:r>
      <w:r w:rsidR="00F445D3">
        <w:t xml:space="preserve"> </w:t>
      </w:r>
      <w:r w:rsidRPr="00523B92">
        <w:t>message,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taken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normal</w:t>
      </w:r>
      <w:r w:rsidR="00F445D3">
        <w:t xml:space="preserve"> </w:t>
      </w:r>
      <w:r w:rsidRPr="00523B92">
        <w:t>startup</w:t>
      </w:r>
      <w:r w:rsidR="00F445D3">
        <w:t xml:space="preserve"> </w:t>
      </w:r>
      <w:r w:rsidRPr="00523B92">
        <w:t>menu,</w:t>
      </w:r>
      <w:r w:rsidR="00F445D3">
        <w:t xml:space="preserve"> </w:t>
      </w:r>
      <w:r w:rsidRPr="00523B92">
        <w:t>providing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option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troubleshoot.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re-start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Refresh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clicking</w:t>
      </w:r>
      <w:r w:rsidR="00F445D3">
        <w:t xml:space="preserve"> </w:t>
      </w:r>
      <w:r w:rsidRPr="000600A1">
        <w:rPr>
          <w:b/>
        </w:rPr>
        <w:t>Troubleshoot</w:t>
      </w:r>
      <w:r w:rsidR="00F445D3">
        <w:t xml:space="preserve"> </w:t>
      </w:r>
      <w:r w:rsidR="00E479BE">
        <w:t>and</w:t>
      </w:r>
      <w:r w:rsidR="00F445D3">
        <w:t xml:space="preserve"> </w:t>
      </w:r>
      <w:r w:rsidR="00E479BE">
        <w:t>then</w:t>
      </w:r>
      <w:r w:rsidR="00F445D3">
        <w:t xml:space="preserve"> </w:t>
      </w:r>
      <w:r w:rsidRPr="000600A1">
        <w:rPr>
          <w:b/>
        </w:rPr>
        <w:t>Reset</w:t>
      </w:r>
      <w:r w:rsidR="00F445D3">
        <w:rPr>
          <w:b/>
        </w:rPr>
        <w:t xml:space="preserve"> </w:t>
      </w:r>
      <w:r w:rsidRPr="000600A1">
        <w:rPr>
          <w:b/>
        </w:rPr>
        <w:t>your</w:t>
      </w:r>
      <w:r w:rsidR="00F445D3">
        <w:rPr>
          <w:b/>
        </w:rPr>
        <w:t xml:space="preserve"> </w:t>
      </w:r>
      <w:r w:rsidRPr="000600A1">
        <w:rPr>
          <w:b/>
        </w:rPr>
        <w:t>PC</w:t>
      </w:r>
      <w:r w:rsidRPr="00523B92">
        <w:t>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recommended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OEM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PC,</w:t>
      </w:r>
      <w:r w:rsidR="00F445D3">
        <w:t xml:space="preserve"> </w:t>
      </w:r>
      <w:r w:rsidRPr="00523B92">
        <w:t>where</w:t>
      </w:r>
      <w:r w:rsidR="00F445D3">
        <w:t xml:space="preserve"> </w:t>
      </w:r>
      <w:r w:rsidRPr="00523B92">
        <w:t>Refresh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primary</w:t>
      </w:r>
      <w:r w:rsidR="00F445D3">
        <w:t xml:space="preserve"> </w:t>
      </w:r>
      <w:r w:rsidRPr="00523B92">
        <w:t>method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reinstalling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clean.</w:t>
      </w:r>
      <w:r w:rsidR="00F445D3">
        <w:t xml:space="preserve"> </w:t>
      </w:r>
      <w:r w:rsidRPr="00523B92">
        <w:t>If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did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preinstalled,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could</w:t>
      </w:r>
      <w:r w:rsidR="00F445D3">
        <w:t xml:space="preserve"> </w:t>
      </w:r>
      <w:r w:rsidRPr="00523B92">
        <w:t>simply</w:t>
      </w:r>
      <w:r w:rsidR="00F445D3">
        <w:t xml:space="preserve"> </w:t>
      </w:r>
      <w:r w:rsidRPr="00523B92">
        <w:t>clean</w:t>
      </w:r>
      <w:r w:rsidR="00F445D3">
        <w:t xml:space="preserve"> </w:t>
      </w:r>
      <w:r w:rsidRPr="00523B92">
        <w:t>install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booting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media.</w:t>
      </w:r>
    </w:p>
    <w:p w:rsidR="00E7546E" w:rsidRDefault="001D3853" w:rsidP="00D21483">
      <w:pPr>
        <w:pStyle w:val="ParagraphText"/>
      </w:pPr>
      <w:r w:rsidRPr="005167AD">
        <w:t>Troubleshooting</w:t>
      </w:r>
      <w:r w:rsidR="00F445D3">
        <w:t xml:space="preserve"> </w:t>
      </w:r>
      <w:r w:rsidRPr="005167AD">
        <w:t>considerations</w:t>
      </w:r>
      <w:r w:rsidR="00F445D3">
        <w:t xml:space="preserve"> </w:t>
      </w:r>
      <w:r w:rsidRPr="005167AD">
        <w:t>for</w:t>
      </w:r>
      <w:r w:rsidR="00F445D3">
        <w:t xml:space="preserve"> </w:t>
      </w:r>
      <w:r w:rsidR="00B151F8" w:rsidRPr="005167AD">
        <w:t>issues</w:t>
      </w:r>
      <w:r w:rsidR="00F445D3">
        <w:t xml:space="preserve"> </w:t>
      </w:r>
      <w:r w:rsidR="00B151F8" w:rsidRPr="005167AD">
        <w:t>with</w:t>
      </w:r>
      <w:r w:rsidR="00F445D3">
        <w:t xml:space="preserve"> </w:t>
      </w:r>
      <w:r w:rsidRPr="005167AD">
        <w:t>Reset</w:t>
      </w:r>
      <w:r w:rsidR="00F445D3">
        <w:t xml:space="preserve"> </w:t>
      </w:r>
      <w:r w:rsidR="00B151F8" w:rsidRPr="005167AD">
        <w:t>prior</w:t>
      </w:r>
      <w:r w:rsidR="00F445D3">
        <w:t xml:space="preserve"> </w:t>
      </w:r>
      <w:r w:rsidR="00B151F8" w:rsidRPr="005167AD">
        <w:t>to</w:t>
      </w:r>
      <w:r w:rsidR="00F445D3">
        <w:t xml:space="preserve"> </w:t>
      </w:r>
      <w:r w:rsidR="00B151F8" w:rsidRPr="005167AD">
        <w:t>the</w:t>
      </w:r>
      <w:r w:rsidR="00F445D3">
        <w:t xml:space="preserve"> </w:t>
      </w:r>
      <w:r w:rsidR="00B151F8" w:rsidRPr="005167AD">
        <w:t>restart</w:t>
      </w:r>
      <w:r w:rsidR="00F445D3">
        <w:t xml:space="preserve"> </w:t>
      </w:r>
      <w:r w:rsidRPr="005167AD">
        <w:t>include:</w:t>
      </w:r>
    </w:p>
    <w:p w:rsidR="00D83AE0" w:rsidRDefault="00D83AE0" w:rsidP="00D83AE0">
      <w:pPr>
        <w:pStyle w:val="Caption"/>
      </w:pPr>
      <w:r>
        <w:t>Table</w:t>
      </w:r>
      <w:r w:rsidR="00F445D3">
        <w:t xml:space="preserve"> </w:t>
      </w:r>
      <w:r w:rsidR="00CD2FF7">
        <w:fldChar w:fldCharType="begin"/>
      </w:r>
      <w:r w:rsidR="00EB51D9">
        <w:instrText xml:space="preserve"> SEQ Table \* ARABIC </w:instrText>
      </w:r>
      <w:r w:rsidR="00CD2FF7">
        <w:fldChar w:fldCharType="separate"/>
      </w:r>
      <w:r w:rsidR="00F445D3">
        <w:rPr>
          <w:noProof/>
        </w:rPr>
        <w:t>5</w:t>
      </w:r>
      <w:r w:rsidR="00CD2FF7">
        <w:rPr>
          <w:noProof/>
        </w:rPr>
        <w:fldChar w:fldCharType="end"/>
      </w:r>
      <w:r>
        <w:t>: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2159"/>
        <w:gridCol w:w="6697"/>
      </w:tblGrid>
      <w:tr w:rsidR="006026B6" w:rsidRPr="00D83AE0" w:rsidTr="00F445D3">
        <w:tc>
          <w:tcPr>
            <w:tcW w:w="0" w:type="auto"/>
            <w:shd w:val="clear" w:color="auto" w:fill="auto"/>
          </w:tcPr>
          <w:p w:rsidR="006026B6" w:rsidRPr="00D83AE0" w:rsidRDefault="006026B6" w:rsidP="006026B6">
            <w:pPr>
              <w:pStyle w:val="ParagraphText"/>
              <w:rPr>
                <w:b/>
              </w:rPr>
            </w:pPr>
            <w:r w:rsidRPr="00D83AE0">
              <w:rPr>
                <w:b/>
              </w:rPr>
              <w:t>Recovery</w:t>
            </w:r>
            <w:r w:rsidR="00F445D3">
              <w:rPr>
                <w:b/>
              </w:rPr>
              <w:t xml:space="preserve"> </w:t>
            </w:r>
            <w:r w:rsidRPr="00D83AE0">
              <w:rPr>
                <w:b/>
              </w:rPr>
              <w:t>image</w:t>
            </w:r>
            <w:r w:rsidR="00F445D3">
              <w:rPr>
                <w:b/>
              </w:rPr>
              <w:t xml:space="preserve"> </w:t>
            </w:r>
            <w:r w:rsidRPr="00D83AE0">
              <w:rPr>
                <w:b/>
              </w:rPr>
              <w:t>partition</w:t>
            </w:r>
          </w:p>
        </w:tc>
        <w:tc>
          <w:tcPr>
            <w:tcW w:w="0" w:type="auto"/>
            <w:shd w:val="clear" w:color="auto" w:fill="auto"/>
          </w:tcPr>
          <w:p w:rsidR="006026B6" w:rsidRPr="00D83AE0" w:rsidRDefault="006026B6" w:rsidP="006026B6">
            <w:pPr>
              <w:pStyle w:val="ParagraphText"/>
              <w:rPr>
                <w:bCs/>
              </w:rPr>
            </w:pPr>
            <w:r w:rsidRPr="00D83AE0">
              <w:rPr>
                <w:bCs/>
              </w:rPr>
              <w:t>An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OEM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PC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includes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recovery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image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on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hard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disk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partition.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If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this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partition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is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missing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damaged,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there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could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be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errors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in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process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result.</w:t>
            </w:r>
          </w:p>
          <w:p w:rsidR="006026B6" w:rsidRPr="00D83AE0" w:rsidRDefault="006026B6" w:rsidP="006026B6">
            <w:pPr>
              <w:pStyle w:val="ParagraphText"/>
              <w:rPr>
                <w:bCs/>
              </w:rPr>
            </w:pPr>
            <w:r w:rsidRPr="00D83AE0">
              <w:rPr>
                <w:bCs/>
              </w:rPr>
              <w:t>Watch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for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errors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indicating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missing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damaged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installation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files.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You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can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expect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similar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errors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when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running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Windows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setup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from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damaged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DVD.</w:t>
            </w:r>
          </w:p>
          <w:p w:rsidR="006026B6" w:rsidRPr="00D83AE0" w:rsidRDefault="006026B6" w:rsidP="006026B6">
            <w:pPr>
              <w:pStyle w:val="ParagraphText"/>
              <w:rPr>
                <w:b/>
              </w:rPr>
            </w:pPr>
            <w:r w:rsidRPr="00D83AE0">
              <w:rPr>
                <w:bCs/>
              </w:rPr>
              <w:t>If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Windows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8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OEM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PC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continues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to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experience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failures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during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Reset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Refresh,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you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may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need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to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either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contact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OEM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for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assistance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or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reinstall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Windows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using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replacement</w:t>
            </w:r>
            <w:r w:rsidR="00F445D3">
              <w:rPr>
                <w:bCs/>
              </w:rPr>
              <w:t xml:space="preserve"> </w:t>
            </w:r>
            <w:r w:rsidRPr="00D83AE0">
              <w:rPr>
                <w:bCs/>
              </w:rPr>
              <w:t>media</w:t>
            </w:r>
          </w:p>
        </w:tc>
      </w:tr>
      <w:tr w:rsidR="006026B6" w:rsidTr="00F445D3">
        <w:tc>
          <w:tcPr>
            <w:tcW w:w="0" w:type="auto"/>
            <w:shd w:val="clear" w:color="auto" w:fill="auto"/>
          </w:tcPr>
          <w:p w:rsidR="006026B6" w:rsidRPr="006026B6" w:rsidRDefault="006026B6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Formatting</w:t>
            </w:r>
            <w:r w:rsidR="00F445D3">
              <w:rPr>
                <w:b/>
              </w:rPr>
              <w:t xml:space="preserve"> </w:t>
            </w:r>
            <w:r w:rsidRPr="006026B6">
              <w:rPr>
                <w:b/>
              </w:rPr>
              <w:t>issues</w:t>
            </w:r>
          </w:p>
        </w:tc>
        <w:tc>
          <w:tcPr>
            <w:tcW w:w="0" w:type="auto"/>
            <w:shd w:val="clear" w:color="auto" w:fill="auto"/>
          </w:tcPr>
          <w:p w:rsidR="006026B6" w:rsidRDefault="006026B6" w:rsidP="006026B6">
            <w:pPr>
              <w:pStyle w:val="ParagraphText"/>
            </w:pPr>
            <w:r w:rsidRPr="00523B92">
              <w:t>If</w:t>
            </w:r>
            <w:r w:rsidR="00F445D3">
              <w:t xml:space="preserve"> </w:t>
            </w:r>
            <w:r w:rsidRPr="00523B92">
              <w:t>there</w:t>
            </w:r>
            <w:r w:rsidR="00F445D3">
              <w:t xml:space="preserve"> </w:t>
            </w:r>
            <w:r w:rsidRPr="00523B92">
              <w:t>are</w:t>
            </w:r>
            <w:r w:rsidR="00F445D3">
              <w:t xml:space="preserve"> </w:t>
            </w:r>
            <w:r w:rsidRPr="00523B92">
              <w:t>more</w:t>
            </w:r>
            <w:r w:rsidR="00F445D3">
              <w:t xml:space="preserve"> </w:t>
            </w:r>
            <w:r w:rsidRPr="00523B92">
              <w:t>significant</w:t>
            </w:r>
            <w:r w:rsidR="00F445D3">
              <w:t xml:space="preserve"> </w:t>
            </w:r>
            <w:r w:rsidRPr="00523B92">
              <w:t>hard</w:t>
            </w:r>
            <w:r w:rsidR="00F445D3">
              <w:t xml:space="preserve"> </w:t>
            </w:r>
            <w:r w:rsidRPr="00523B92">
              <w:t>disk</w:t>
            </w:r>
            <w:r w:rsidR="00F445D3">
              <w:t xml:space="preserve"> </w:t>
            </w:r>
            <w:r w:rsidRPr="00523B92">
              <w:t>issues</w:t>
            </w:r>
            <w:r w:rsidR="00F445D3">
              <w:t xml:space="preserve"> </w:t>
            </w:r>
            <w:r w:rsidRPr="00523B92">
              <w:t>on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PC,</w:t>
            </w:r>
            <w:r w:rsidR="00F445D3">
              <w:t xml:space="preserve"> </w:t>
            </w:r>
            <w:r w:rsidRPr="00523B92">
              <w:t>you</w:t>
            </w:r>
            <w:r w:rsidR="00F445D3">
              <w:t xml:space="preserve"> </w:t>
            </w:r>
            <w:r w:rsidRPr="00523B92">
              <w:t>may</w:t>
            </w:r>
            <w:r w:rsidR="00F445D3">
              <w:t xml:space="preserve"> </w:t>
            </w:r>
            <w:r w:rsidRPr="00523B92">
              <w:t>see</w:t>
            </w:r>
            <w:r w:rsidR="00F445D3">
              <w:t xml:space="preserve"> </w:t>
            </w:r>
            <w:r w:rsidRPr="00523B92">
              <w:t>errors</w:t>
            </w:r>
            <w:r w:rsidR="00F445D3">
              <w:t xml:space="preserve"> </w:t>
            </w:r>
            <w:r w:rsidRPr="00523B92">
              <w:t>during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format</w:t>
            </w:r>
            <w:r w:rsidR="00F445D3">
              <w:t xml:space="preserve"> </w:t>
            </w:r>
            <w:r w:rsidRPr="00523B92">
              <w:t>step</w:t>
            </w:r>
            <w:r w:rsidR="00F445D3">
              <w:t xml:space="preserve"> </w:t>
            </w:r>
            <w:r w:rsidRPr="00523B92">
              <w:t>early</w:t>
            </w:r>
            <w:r w:rsidR="00F445D3">
              <w:t xml:space="preserve"> </w:t>
            </w:r>
            <w:r w:rsidRPr="00523B92">
              <w:t>in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Reset.</w:t>
            </w:r>
            <w:r w:rsidR="00F445D3">
              <w:t xml:space="preserve"> </w:t>
            </w:r>
            <w:r w:rsidRPr="00523B92">
              <w:t>Use</w:t>
            </w:r>
            <w:r w:rsidR="00F445D3">
              <w:t xml:space="preserve"> </w:t>
            </w:r>
            <w:r w:rsidRPr="00523B92">
              <w:t>Chkdsk.exe</w:t>
            </w:r>
            <w:r w:rsidR="00F445D3">
              <w:t xml:space="preserve"> </w:t>
            </w:r>
            <w:r w:rsidRPr="00523B92">
              <w:t>in</w:t>
            </w:r>
            <w:r w:rsidR="00F445D3">
              <w:t xml:space="preserve"> </w:t>
            </w:r>
            <w:r w:rsidRPr="00523B92">
              <w:t>WinRE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check</w:t>
            </w:r>
            <w:r w:rsidR="00F445D3">
              <w:t xml:space="preserve"> </w:t>
            </w:r>
            <w:r w:rsidRPr="00523B92">
              <w:t>for</w:t>
            </w:r>
            <w:r w:rsidR="00F445D3">
              <w:t xml:space="preserve"> </w:t>
            </w:r>
            <w:r w:rsidRPr="00523B92">
              <w:t>disk</w:t>
            </w:r>
            <w:r w:rsidR="00F445D3">
              <w:t xml:space="preserve"> </w:t>
            </w:r>
            <w:r w:rsidRPr="00523B92">
              <w:t>issues.</w:t>
            </w:r>
          </w:p>
          <w:p w:rsidR="006026B6" w:rsidRDefault="006026B6" w:rsidP="006026B6">
            <w:pPr>
              <w:pStyle w:val="ParagraphText"/>
            </w:pPr>
            <w:r w:rsidRPr="00523B92">
              <w:t>If</w:t>
            </w:r>
            <w:r w:rsidR="00F445D3">
              <w:t xml:space="preserve"> </w:t>
            </w:r>
            <w:r w:rsidRPr="00523B92">
              <w:t>Chkdsk.exe</w:t>
            </w:r>
            <w:r w:rsidR="00F445D3">
              <w:t xml:space="preserve"> </w:t>
            </w:r>
            <w:r w:rsidRPr="00523B92">
              <w:t>does</w:t>
            </w:r>
            <w:r w:rsidR="00F445D3">
              <w:t xml:space="preserve"> </w:t>
            </w:r>
            <w:r w:rsidRPr="00523B92">
              <w:t>not</w:t>
            </w:r>
            <w:r w:rsidR="00F445D3">
              <w:t xml:space="preserve"> </w:t>
            </w:r>
            <w:r w:rsidRPr="00523B92">
              <w:t>resolve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issues,</w:t>
            </w:r>
            <w:r w:rsidR="00F445D3">
              <w:t xml:space="preserve"> </w:t>
            </w:r>
            <w:r w:rsidRPr="00523B92">
              <w:t>recommend</w:t>
            </w:r>
            <w:r w:rsidR="00F445D3">
              <w:t xml:space="preserve"> </w:t>
            </w:r>
            <w:r w:rsidRPr="00523B92">
              <w:t>hardware</w:t>
            </w:r>
            <w:r w:rsidR="00F445D3">
              <w:t xml:space="preserve"> </w:t>
            </w:r>
            <w:r w:rsidRPr="00523B92">
              <w:t>diagnostics,</w:t>
            </w:r>
            <w:r w:rsidR="00F445D3">
              <w:t xml:space="preserve"> </w:t>
            </w:r>
            <w:r w:rsidRPr="00523B92">
              <w:t>such</w:t>
            </w:r>
            <w:r w:rsidR="00F445D3">
              <w:t xml:space="preserve"> </w:t>
            </w:r>
            <w:r w:rsidRPr="00523B92">
              <w:t>as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manufacturer-provided</w:t>
            </w:r>
            <w:r w:rsidR="00F445D3">
              <w:t xml:space="preserve"> </w:t>
            </w:r>
            <w:r w:rsidRPr="00523B92">
              <w:t>disk</w:t>
            </w:r>
            <w:r w:rsidR="00F445D3">
              <w:t xml:space="preserve"> </w:t>
            </w:r>
            <w:r w:rsidRPr="00523B92">
              <w:t>checking</w:t>
            </w:r>
            <w:r w:rsidR="00F445D3">
              <w:t xml:space="preserve"> </w:t>
            </w:r>
            <w:r w:rsidRPr="00523B92">
              <w:t>utility.</w:t>
            </w:r>
          </w:p>
        </w:tc>
      </w:tr>
      <w:tr w:rsidR="006026B6" w:rsidTr="00F445D3">
        <w:tc>
          <w:tcPr>
            <w:tcW w:w="0" w:type="auto"/>
            <w:shd w:val="clear" w:color="auto" w:fill="auto"/>
          </w:tcPr>
          <w:p w:rsidR="006026B6" w:rsidRPr="006026B6" w:rsidRDefault="006026B6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Product</w:t>
            </w:r>
            <w:r w:rsidR="00F445D3">
              <w:rPr>
                <w:b/>
              </w:rPr>
              <w:t xml:space="preserve"> </w:t>
            </w:r>
            <w:r w:rsidRPr="006026B6">
              <w:rPr>
                <w:b/>
              </w:rPr>
              <w:t>Key</w:t>
            </w:r>
          </w:p>
        </w:tc>
        <w:tc>
          <w:tcPr>
            <w:tcW w:w="0" w:type="auto"/>
            <w:shd w:val="clear" w:color="auto" w:fill="auto"/>
          </w:tcPr>
          <w:p w:rsidR="006026B6" w:rsidRDefault="006026B6" w:rsidP="006026B6">
            <w:pPr>
              <w:pStyle w:val="ParagraphText"/>
            </w:pPr>
            <w:r w:rsidRPr="00523B92">
              <w:t>You</w:t>
            </w:r>
            <w:r w:rsidR="00F445D3">
              <w:t xml:space="preserve"> </w:t>
            </w:r>
            <w:r w:rsidRPr="00523B92">
              <w:t>will</w:t>
            </w:r>
            <w:r w:rsidR="00F445D3">
              <w:t xml:space="preserve"> </w:t>
            </w:r>
            <w:r w:rsidRPr="00523B92">
              <w:t>typically</w:t>
            </w:r>
            <w:r w:rsidR="00F445D3">
              <w:t xml:space="preserve"> </w:t>
            </w:r>
            <w:r w:rsidRPr="00523B92">
              <w:t>not</w:t>
            </w:r>
            <w:r w:rsidR="00F445D3">
              <w:t xml:space="preserve"> </w:t>
            </w:r>
            <w:r w:rsidRPr="00523B92">
              <w:t>be</w:t>
            </w:r>
            <w:r w:rsidR="00F445D3">
              <w:t xml:space="preserve"> </w:t>
            </w:r>
            <w:r w:rsidRPr="00523B92">
              <w:t>prompted</w:t>
            </w:r>
            <w:r w:rsidR="00F445D3">
              <w:t xml:space="preserve"> </w:t>
            </w:r>
            <w:r w:rsidRPr="00523B92">
              <w:t>for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key</w:t>
            </w:r>
            <w:r w:rsidR="00F445D3">
              <w:t xml:space="preserve"> </w:t>
            </w:r>
            <w:r w:rsidRPr="00523B92">
              <w:t>on</w:t>
            </w:r>
            <w:r w:rsidR="00F445D3">
              <w:t xml:space="preserve"> </w:t>
            </w:r>
            <w:r w:rsidRPr="00523B92">
              <w:t>an</w:t>
            </w:r>
            <w:r w:rsidR="00F445D3">
              <w:t xml:space="preserve"> </w:t>
            </w:r>
            <w:r w:rsidRPr="00523B92">
              <w:t>OEM</w:t>
            </w:r>
            <w:r w:rsidR="00F445D3">
              <w:t xml:space="preserve"> </w:t>
            </w:r>
            <w:r w:rsidRPr="00523B92">
              <w:t>Windows</w:t>
            </w:r>
            <w:r w:rsidR="00F445D3">
              <w:t xml:space="preserve"> </w:t>
            </w:r>
            <w:r w:rsidRPr="00523B92">
              <w:t>8</w:t>
            </w:r>
            <w:r w:rsidR="00F445D3">
              <w:t xml:space="preserve"> </w:t>
            </w:r>
            <w:r w:rsidRPr="00523B92">
              <w:t>PC.</w:t>
            </w:r>
          </w:p>
          <w:p w:rsidR="006026B6" w:rsidRDefault="006026B6" w:rsidP="006026B6">
            <w:pPr>
              <w:pStyle w:val="ParagraphText"/>
            </w:pPr>
            <w:r w:rsidRPr="00523B92">
              <w:t>If</w:t>
            </w:r>
            <w:r w:rsidR="00F445D3">
              <w:t xml:space="preserve"> </w:t>
            </w:r>
            <w:r w:rsidRPr="00523B92">
              <w:t>you</w:t>
            </w:r>
            <w:r w:rsidR="00F445D3">
              <w:t xml:space="preserve"> </w:t>
            </w:r>
            <w:r w:rsidRPr="00523B92">
              <w:t>are</w:t>
            </w:r>
            <w:r w:rsidR="00F445D3">
              <w:t xml:space="preserve"> </w:t>
            </w:r>
            <w:r w:rsidRPr="00523B92">
              <w:t>prompted</w:t>
            </w:r>
            <w:r w:rsidR="00F445D3">
              <w:t xml:space="preserve"> </w:t>
            </w:r>
            <w:r w:rsidRPr="00523B92">
              <w:t>for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key,</w:t>
            </w:r>
            <w:r w:rsidR="00F445D3">
              <w:t xml:space="preserve"> </w:t>
            </w:r>
            <w:r w:rsidRPr="00523B92">
              <w:t>you</w:t>
            </w:r>
            <w:r w:rsidR="00F445D3">
              <w:t xml:space="preserve"> </w:t>
            </w:r>
            <w:r w:rsidRPr="00523B92">
              <w:t>must</w:t>
            </w:r>
            <w:r w:rsidR="00F445D3">
              <w:t xml:space="preserve"> </w:t>
            </w:r>
            <w:r w:rsidRPr="00523B92">
              <w:t>enter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key</w:t>
            </w:r>
            <w:r w:rsidR="00F445D3">
              <w:t xml:space="preserve"> </w:t>
            </w:r>
            <w:r w:rsidRPr="00523B92">
              <w:t>that</w:t>
            </w:r>
            <w:r w:rsidR="00F445D3">
              <w:t xml:space="preserve"> </w:t>
            </w:r>
            <w:r w:rsidRPr="00523B92">
              <w:t>matches</w:t>
            </w:r>
            <w:r w:rsidR="00F445D3">
              <w:t xml:space="preserve"> </w:t>
            </w:r>
            <w:r w:rsidRPr="00523B92">
              <w:t>your</w:t>
            </w:r>
            <w:r w:rsidR="00F445D3">
              <w:t xml:space="preserve"> </w:t>
            </w:r>
            <w:r w:rsidRPr="00523B92">
              <w:t>Windows</w:t>
            </w:r>
            <w:r w:rsidR="00F445D3">
              <w:t xml:space="preserve"> </w:t>
            </w:r>
            <w:r w:rsidRPr="00523B92">
              <w:t>8</w:t>
            </w:r>
            <w:r w:rsidR="00F445D3">
              <w:t xml:space="preserve"> </w:t>
            </w:r>
            <w:r w:rsidRPr="00523B92">
              <w:t>edition.</w:t>
            </w:r>
            <w:r w:rsidR="00F445D3">
              <w:t xml:space="preserve"> </w:t>
            </w:r>
            <w:r w:rsidRPr="00523B92">
              <w:t>If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key</w:t>
            </w:r>
            <w:r w:rsidR="00F445D3">
              <w:t xml:space="preserve"> </w:t>
            </w:r>
            <w:r w:rsidRPr="00523B92">
              <w:t>does</w:t>
            </w:r>
            <w:r w:rsidR="00F445D3">
              <w:t xml:space="preserve"> </w:t>
            </w:r>
            <w:r w:rsidRPr="00523B92">
              <w:t>not</w:t>
            </w:r>
            <w:r w:rsidR="00F445D3">
              <w:t xml:space="preserve"> </w:t>
            </w:r>
            <w:r w:rsidRPr="00523B92">
              <w:t>match</w:t>
            </w:r>
            <w:r w:rsidR="00F445D3">
              <w:t xml:space="preserve"> </w:t>
            </w:r>
            <w:r w:rsidRPr="00523B92">
              <w:t>your</w:t>
            </w:r>
            <w:r w:rsidR="00F445D3">
              <w:t xml:space="preserve"> </w:t>
            </w:r>
            <w:r w:rsidRPr="00523B92">
              <w:t>installed</w:t>
            </w:r>
            <w:r w:rsidR="00F445D3">
              <w:t xml:space="preserve"> </w:t>
            </w:r>
            <w:r w:rsidRPr="00523B92">
              <w:t>edition,</w:t>
            </w:r>
            <w:r w:rsidR="00F445D3">
              <w:t xml:space="preserve"> </w:t>
            </w:r>
            <w:r w:rsidRPr="00523B92">
              <w:t>you</w:t>
            </w:r>
            <w:r w:rsidR="00F445D3">
              <w:t xml:space="preserve"> </w:t>
            </w:r>
            <w:r w:rsidRPr="00523B92">
              <w:t>will</w:t>
            </w:r>
            <w:r w:rsidR="00F445D3">
              <w:t xml:space="preserve"> </w:t>
            </w:r>
            <w:r w:rsidRPr="00523B92">
              <w:t>see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message</w:t>
            </w:r>
            <w:r w:rsidR="00F445D3">
              <w:t xml:space="preserve"> </w:t>
            </w:r>
            <w:r w:rsidRPr="00523B92">
              <w:t>“This</w:t>
            </w:r>
            <w:r w:rsidR="00F445D3">
              <w:t xml:space="preserve"> </w:t>
            </w:r>
            <w:r w:rsidRPr="00523B92">
              <w:t>key</w:t>
            </w:r>
            <w:r w:rsidR="00F445D3">
              <w:t xml:space="preserve"> </w:t>
            </w:r>
            <w:r w:rsidRPr="00523B92">
              <w:t>won’t</w:t>
            </w:r>
            <w:r w:rsidR="00F445D3">
              <w:t xml:space="preserve"> </w:t>
            </w:r>
            <w:r w:rsidRPr="00523B92">
              <w:t>work</w:t>
            </w:r>
            <w:r w:rsidR="00F445D3">
              <w:t xml:space="preserve"> </w:t>
            </w:r>
            <w:r w:rsidRPr="00523B92">
              <w:t>with</w:t>
            </w:r>
            <w:r w:rsidR="00F445D3">
              <w:t xml:space="preserve"> </w:t>
            </w:r>
            <w:r w:rsidRPr="00523B92">
              <w:t>this</w:t>
            </w:r>
            <w:r w:rsidR="00F445D3">
              <w:t xml:space="preserve"> </w:t>
            </w:r>
            <w:r w:rsidRPr="00523B92">
              <w:t>edition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Windows,</w:t>
            </w:r>
            <w:r w:rsidR="00F445D3">
              <w:t xml:space="preserve"> </w:t>
            </w:r>
            <w:r w:rsidRPr="00523B92">
              <w:t>so</w:t>
            </w:r>
            <w:r w:rsidR="00F445D3">
              <w:t xml:space="preserve"> </w:t>
            </w:r>
            <w:r w:rsidRPr="00523B92">
              <w:t>try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different</w:t>
            </w:r>
            <w:r w:rsidR="00F445D3">
              <w:t xml:space="preserve"> </w:t>
            </w:r>
            <w:r w:rsidRPr="00523B92">
              <w:t>key.”</w:t>
            </w:r>
          </w:p>
        </w:tc>
      </w:tr>
      <w:tr w:rsidR="006026B6" w:rsidTr="00F445D3">
        <w:tc>
          <w:tcPr>
            <w:tcW w:w="0" w:type="auto"/>
            <w:shd w:val="clear" w:color="auto" w:fill="auto"/>
          </w:tcPr>
          <w:p w:rsidR="006026B6" w:rsidRPr="006026B6" w:rsidRDefault="006026B6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Feature</w:t>
            </w:r>
            <w:r w:rsidR="00F445D3">
              <w:rPr>
                <w:b/>
              </w:rPr>
              <w:t xml:space="preserve"> </w:t>
            </w:r>
            <w:r w:rsidRPr="006026B6">
              <w:rPr>
                <w:b/>
              </w:rPr>
              <w:t>Pack</w:t>
            </w:r>
          </w:p>
        </w:tc>
        <w:tc>
          <w:tcPr>
            <w:tcW w:w="0" w:type="auto"/>
            <w:shd w:val="clear" w:color="auto" w:fill="auto"/>
          </w:tcPr>
          <w:p w:rsidR="006026B6" w:rsidRDefault="006026B6" w:rsidP="006026B6">
            <w:pPr>
              <w:pStyle w:val="ParagraphText"/>
            </w:pPr>
            <w:r w:rsidRPr="00523B92">
              <w:t>If</w:t>
            </w:r>
            <w:r w:rsidR="00F445D3">
              <w:t xml:space="preserve"> </w:t>
            </w:r>
            <w:r w:rsidRPr="00523B92">
              <w:t>you</w:t>
            </w:r>
            <w:r w:rsidR="00F445D3">
              <w:t xml:space="preserve"> </w:t>
            </w:r>
            <w:r w:rsidRPr="00523B92">
              <w:t>upgraded</w:t>
            </w:r>
            <w:r w:rsidR="00F445D3">
              <w:t xml:space="preserve"> </w:t>
            </w:r>
            <w:r w:rsidRPr="00523B92">
              <w:t>your</w:t>
            </w:r>
            <w:r w:rsidR="00F445D3">
              <w:t xml:space="preserve"> </w:t>
            </w:r>
            <w:r w:rsidRPr="00523B92">
              <w:t>Windows</w:t>
            </w:r>
            <w:r w:rsidR="00F445D3">
              <w:t xml:space="preserve"> </w:t>
            </w:r>
            <w:r w:rsidRPr="00523B92">
              <w:t>8</w:t>
            </w:r>
            <w:r w:rsidR="00F445D3">
              <w:t xml:space="preserve"> </w:t>
            </w:r>
            <w:r w:rsidRPr="00523B92">
              <w:t>edition</w:t>
            </w:r>
            <w:r w:rsidR="00F445D3">
              <w:t xml:space="preserve"> </w:t>
            </w:r>
            <w:r w:rsidRPr="00523B92">
              <w:t>by</w:t>
            </w:r>
            <w:r w:rsidR="00F445D3">
              <w:t xml:space="preserve"> </w:t>
            </w:r>
            <w:r w:rsidRPr="00523B92">
              <w:t>adding</w:t>
            </w:r>
            <w:r w:rsidR="00F445D3">
              <w:t xml:space="preserve"> </w:t>
            </w:r>
            <w:r w:rsidRPr="00523B92">
              <w:t>a</w:t>
            </w:r>
            <w:r w:rsidR="00F445D3">
              <w:t xml:space="preserve"> </w:t>
            </w:r>
            <w:r w:rsidRPr="00523B92">
              <w:t>feature</w:t>
            </w:r>
            <w:r w:rsidR="00F445D3">
              <w:t xml:space="preserve"> </w:t>
            </w:r>
            <w:r w:rsidRPr="00523B92">
              <w:t>pack,</w:t>
            </w:r>
            <w:r w:rsidR="00F445D3">
              <w:t xml:space="preserve"> </w:t>
            </w:r>
            <w:r w:rsidRPr="00523B92">
              <w:t>you</w:t>
            </w:r>
            <w:r w:rsidR="00F445D3">
              <w:t xml:space="preserve"> </w:t>
            </w:r>
            <w:r w:rsidRPr="00523B92">
              <w:t>will</w:t>
            </w:r>
            <w:r w:rsidR="00F445D3">
              <w:t xml:space="preserve"> </w:t>
            </w:r>
            <w:r w:rsidRPr="00523B92">
              <w:t>need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enter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original</w:t>
            </w:r>
            <w:r w:rsidR="00F445D3">
              <w:t xml:space="preserve"> </w:t>
            </w:r>
            <w:r w:rsidRPr="00523B92">
              <w:t>Windows</w:t>
            </w:r>
            <w:r w:rsidR="00F445D3">
              <w:t xml:space="preserve"> </w:t>
            </w:r>
            <w:r w:rsidRPr="00523B92">
              <w:t>8</w:t>
            </w:r>
            <w:r w:rsidR="00F445D3">
              <w:t xml:space="preserve"> </w:t>
            </w:r>
            <w:r w:rsidRPr="00523B92">
              <w:t>edition</w:t>
            </w:r>
            <w:r w:rsidR="00F445D3">
              <w:t xml:space="preserve"> </w:t>
            </w:r>
            <w:r w:rsidRPr="00523B92">
              <w:t>product</w:t>
            </w:r>
            <w:r w:rsidR="00F445D3">
              <w:t xml:space="preserve"> </w:t>
            </w:r>
            <w:r w:rsidRPr="00523B92">
              <w:t>key.</w:t>
            </w:r>
          </w:p>
          <w:p w:rsidR="006026B6" w:rsidRDefault="006026B6" w:rsidP="006026B6">
            <w:pPr>
              <w:pStyle w:val="ParagraphText"/>
            </w:pPr>
            <w:r w:rsidRPr="00523B92">
              <w:t>After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Reset</w:t>
            </w:r>
            <w:r w:rsidR="00F445D3">
              <w:t xml:space="preserve"> </w:t>
            </w:r>
            <w:r w:rsidRPr="00523B92">
              <w:t>is</w:t>
            </w:r>
            <w:r w:rsidR="00F445D3">
              <w:t xml:space="preserve"> </w:t>
            </w:r>
            <w:r w:rsidRPr="00523B92">
              <w:t>complete,</w:t>
            </w:r>
            <w:r w:rsidR="00F445D3">
              <w:t xml:space="preserve"> </w:t>
            </w:r>
            <w:r w:rsidRPr="00523B92">
              <w:t>repeat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process</w:t>
            </w:r>
            <w:r w:rsidR="00F445D3">
              <w:t xml:space="preserve"> </w:t>
            </w:r>
            <w:r w:rsidRPr="00523B92">
              <w:t>of</w:t>
            </w:r>
            <w:r w:rsidR="00F445D3">
              <w:t xml:space="preserve"> </w:t>
            </w:r>
            <w:r w:rsidRPr="00523B92">
              <w:t>adding</w:t>
            </w:r>
            <w:r w:rsidR="00F445D3">
              <w:t xml:space="preserve"> </w:t>
            </w:r>
            <w:r w:rsidRPr="00523B92">
              <w:t>features</w:t>
            </w:r>
            <w:r w:rsidR="00F445D3">
              <w:t xml:space="preserve"> </w:t>
            </w:r>
            <w:r w:rsidRPr="00523B92">
              <w:t>with</w:t>
            </w:r>
            <w:r w:rsidR="00F445D3">
              <w:t xml:space="preserve"> </w:t>
            </w:r>
            <w:r w:rsidRPr="00523B92">
              <w:t>the</w:t>
            </w:r>
            <w:r w:rsidR="00F445D3">
              <w:t xml:space="preserve"> </w:t>
            </w:r>
            <w:r w:rsidRPr="00523B92">
              <w:t>feature</w:t>
            </w:r>
            <w:r w:rsidR="00F445D3">
              <w:t xml:space="preserve"> </w:t>
            </w:r>
            <w:r w:rsidRPr="00523B92">
              <w:t>pack</w:t>
            </w:r>
            <w:r w:rsidR="00F445D3">
              <w:t xml:space="preserve"> </w:t>
            </w:r>
            <w:r w:rsidRPr="00523B92">
              <w:t>key</w:t>
            </w:r>
            <w:r w:rsidR="00F445D3">
              <w:t xml:space="preserve"> </w:t>
            </w:r>
            <w:r w:rsidRPr="00523B92">
              <w:t>to</w:t>
            </w:r>
            <w:r w:rsidR="00F445D3">
              <w:t xml:space="preserve"> </w:t>
            </w:r>
            <w:r w:rsidRPr="00523B92">
              <w:t>restore</w:t>
            </w:r>
            <w:r w:rsidR="00F445D3">
              <w:t xml:space="preserve"> </w:t>
            </w:r>
            <w:r w:rsidRPr="00523B92">
              <w:t>full</w:t>
            </w:r>
            <w:r w:rsidR="00F445D3">
              <w:t xml:space="preserve"> </w:t>
            </w:r>
            <w:r w:rsidRPr="00523B92">
              <w:t>functionality.</w:t>
            </w:r>
          </w:p>
        </w:tc>
      </w:tr>
    </w:tbl>
    <w:p w:rsidR="00E7546E" w:rsidRDefault="00C66927" w:rsidP="00040CEF">
      <w:pPr>
        <w:pStyle w:val="Heading3"/>
      </w:pPr>
      <w:bookmarkStart w:id="20" w:name="_Toc334559292"/>
      <w:bookmarkStart w:id="21" w:name="_Toc334565903"/>
      <w:r w:rsidRPr="00523B92">
        <w:t>Refresh</w:t>
      </w:r>
      <w:bookmarkEnd w:id="20"/>
      <w:bookmarkEnd w:id="21"/>
    </w:p>
    <w:p w:rsidR="00E7546E" w:rsidRDefault="00B151F8" w:rsidP="001D3853">
      <w:pPr>
        <w:pStyle w:val="ParagraphText"/>
      </w:pPr>
      <w:r w:rsidRPr="00523B92">
        <w:t>If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Refresh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interrupted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power</w:t>
      </w:r>
      <w:r w:rsidR="00F445D3">
        <w:t xml:space="preserve"> </w:t>
      </w:r>
      <w:r w:rsidRPr="00523B92">
        <w:t>failure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other</w:t>
      </w:r>
      <w:r w:rsidR="00F445D3">
        <w:t xml:space="preserve"> </w:t>
      </w:r>
      <w:r w:rsidRPr="00523B92">
        <w:t>unexpected</w:t>
      </w:r>
      <w:r w:rsidR="00F445D3">
        <w:t xml:space="preserve"> </w:t>
      </w:r>
      <w:r w:rsidRPr="00523B92">
        <w:t>event,</w:t>
      </w:r>
      <w:r w:rsidR="00F445D3">
        <w:t xml:space="preserve"> </w:t>
      </w:r>
      <w:r w:rsidR="001F4512" w:rsidRPr="00523B92">
        <w:t>it</w:t>
      </w:r>
      <w:r w:rsidR="00F445D3">
        <w:t xml:space="preserve"> </w:t>
      </w:r>
      <w:r w:rsidR="001F4512" w:rsidRPr="00523B92">
        <w:t>will</w:t>
      </w:r>
      <w:r w:rsidR="00F445D3">
        <w:t xml:space="preserve"> </w:t>
      </w:r>
      <w:r w:rsidR="001F4512" w:rsidRPr="00523B92">
        <w:t>use</w:t>
      </w:r>
      <w:r w:rsidR="00F445D3">
        <w:t xml:space="preserve"> </w:t>
      </w:r>
      <w:r w:rsidR="001F4512" w:rsidRPr="00523B92">
        <w:t>a</w:t>
      </w:r>
      <w:r w:rsidR="00F445D3">
        <w:t xml:space="preserve"> </w:t>
      </w:r>
      <w:r w:rsidR="001F4512" w:rsidRPr="00523B92">
        <w:t>rollback</w:t>
      </w:r>
      <w:r w:rsidR="00F445D3">
        <w:t xml:space="preserve"> </w:t>
      </w:r>
      <w:r w:rsidR="001F4512" w:rsidRPr="00523B92">
        <w:t>mechanism</w:t>
      </w:r>
      <w:r w:rsidR="00F445D3">
        <w:t xml:space="preserve"> </w:t>
      </w:r>
      <w:r w:rsidR="001F4512" w:rsidRPr="00523B92">
        <w:t>to</w:t>
      </w:r>
      <w:r w:rsidR="00F445D3">
        <w:t xml:space="preserve"> </w:t>
      </w:r>
      <w:r w:rsidR="001F4512" w:rsidRPr="00523B92">
        <w:t>return</w:t>
      </w:r>
      <w:r w:rsidR="00F445D3">
        <w:t xml:space="preserve"> </w:t>
      </w:r>
      <w:r w:rsidR="001F4512" w:rsidRPr="00523B92">
        <w:t>you</w:t>
      </w:r>
      <w:r w:rsidR="00F445D3">
        <w:t xml:space="preserve"> </w:t>
      </w:r>
      <w:r w:rsidR="001F4512" w:rsidRPr="00523B92">
        <w:t>to</w:t>
      </w:r>
      <w:r w:rsidR="00F445D3">
        <w:t xml:space="preserve"> </w:t>
      </w:r>
      <w:r w:rsidR="001F4512" w:rsidRPr="00523B92">
        <w:t>the</w:t>
      </w:r>
      <w:r w:rsidR="00F445D3">
        <w:t xml:space="preserve"> </w:t>
      </w:r>
      <w:r w:rsidR="001F4512" w:rsidRPr="00523B92">
        <w:t>original</w:t>
      </w:r>
      <w:r w:rsidR="00F445D3">
        <w:t xml:space="preserve"> </w:t>
      </w:r>
      <w:r w:rsidR="001F4512" w:rsidRPr="00523B92">
        <w:t>configuration</w:t>
      </w:r>
      <w:r w:rsidRPr="00523B92">
        <w:t>.</w:t>
      </w:r>
      <w:r w:rsidR="00F445D3">
        <w:t xml:space="preserve"> </w:t>
      </w:r>
      <w:r w:rsidR="005167AD">
        <w:t>When</w:t>
      </w:r>
      <w:r w:rsidR="00F445D3">
        <w:t xml:space="preserve"> </w:t>
      </w:r>
      <w:r w:rsidR="005167AD">
        <w:t>you</w:t>
      </w:r>
      <w:r w:rsidR="00F445D3">
        <w:t xml:space="preserve"> </w:t>
      </w:r>
      <w:r w:rsidR="005167AD">
        <w:t>return</w:t>
      </w:r>
      <w:r w:rsidR="00F445D3">
        <w:t xml:space="preserve"> </w:t>
      </w:r>
      <w:r w:rsidR="005167AD">
        <w:t>to</w:t>
      </w:r>
      <w:r w:rsidR="00F445D3">
        <w:t xml:space="preserve"> </w:t>
      </w:r>
      <w:r w:rsidR="005167AD">
        <w:t>Windows</w:t>
      </w:r>
      <w:r w:rsidR="00F445D3">
        <w:t xml:space="preserve"> </w:t>
      </w:r>
      <w:r w:rsidR="005167AD">
        <w:t>8,</w:t>
      </w:r>
      <w:r w:rsidR="00F445D3">
        <w:t xml:space="preserve"> </w:t>
      </w:r>
      <w:r w:rsidR="005167AD">
        <w:t>the</w:t>
      </w:r>
      <w:r w:rsidR="00F445D3">
        <w:t xml:space="preserve"> </w:t>
      </w:r>
      <w:r w:rsidR="005167AD">
        <w:t>following</w:t>
      </w:r>
      <w:r w:rsidR="00F445D3">
        <w:t xml:space="preserve"> </w:t>
      </w:r>
      <w:r w:rsidR="005167AD">
        <w:t>message</w:t>
      </w:r>
      <w:r w:rsidR="00F445D3">
        <w:t xml:space="preserve"> </w:t>
      </w:r>
      <w:r w:rsidR="005167AD">
        <w:t>is</w:t>
      </w:r>
      <w:r w:rsidR="00F445D3">
        <w:t xml:space="preserve"> </w:t>
      </w:r>
      <w:r w:rsidR="005167AD">
        <w:t>displayed</w:t>
      </w:r>
      <w:r w:rsidR="00F445D3">
        <w:t xml:space="preserve"> </w:t>
      </w:r>
      <w:r w:rsidR="005167AD">
        <w:t>to</w:t>
      </w:r>
      <w:r w:rsidR="00F445D3">
        <w:t xml:space="preserve"> </w:t>
      </w:r>
      <w:r w:rsidR="005167AD">
        <w:t>indicate</w:t>
      </w:r>
      <w:r w:rsidR="00F445D3">
        <w:t xml:space="preserve"> </w:t>
      </w:r>
      <w:r w:rsidR="005167AD">
        <w:t>that</w:t>
      </w:r>
      <w:r w:rsidR="00F445D3">
        <w:t xml:space="preserve"> </w:t>
      </w:r>
      <w:r w:rsidR="005167AD">
        <w:t>there</w:t>
      </w:r>
      <w:r w:rsidR="00F445D3">
        <w:t xml:space="preserve"> </w:t>
      </w:r>
      <w:r w:rsidR="005167AD">
        <w:t>was</w:t>
      </w:r>
      <w:r w:rsidR="00F445D3">
        <w:t xml:space="preserve"> </w:t>
      </w:r>
      <w:r w:rsidR="005167AD">
        <w:t>a</w:t>
      </w:r>
      <w:r w:rsidR="00F445D3">
        <w:t xml:space="preserve"> </w:t>
      </w:r>
      <w:r w:rsidR="005167AD">
        <w:t>problem.</w:t>
      </w:r>
    </w:p>
    <w:p w:rsidR="00E7546E" w:rsidRDefault="005167AD" w:rsidP="002370B3">
      <w:pPr>
        <w:pStyle w:val="GraphicWide"/>
      </w:pPr>
      <w:r w:rsidRPr="000600A1">
        <w:rPr>
          <w:lang w:eastAsia="zh-CN"/>
        </w:rPr>
        <w:drawing>
          <wp:inline distT="0" distB="0" distL="0" distR="0">
            <wp:extent cx="6400800" cy="4273038"/>
            <wp:effectExtent l="19050" t="19050" r="19050" b="133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resh_Fail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73038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5167AD">
      <w:pPr>
        <w:pStyle w:val="Caption"/>
      </w:pPr>
      <w:r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21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>
        <w:t>Refresh</w:t>
      </w:r>
      <w:r w:rsidR="00F445D3">
        <w:t xml:space="preserve"> </w:t>
      </w:r>
      <w:r w:rsidR="00E479BE">
        <w:t>f</w:t>
      </w:r>
      <w:r>
        <w:t>ailed</w:t>
      </w:r>
    </w:p>
    <w:p w:rsidR="00E7546E" w:rsidRDefault="005167AD" w:rsidP="001D3853">
      <w:pPr>
        <w:pStyle w:val="ParagraphText"/>
      </w:pPr>
      <w:r>
        <w:t>You</w:t>
      </w:r>
      <w:r w:rsidR="00F445D3">
        <w:t xml:space="preserve"> </w:t>
      </w:r>
      <w:r>
        <w:t>can</w:t>
      </w:r>
      <w:r w:rsidR="00F445D3">
        <w:t xml:space="preserve"> </w:t>
      </w:r>
      <w:r>
        <w:t>search</w:t>
      </w:r>
      <w:r w:rsidR="00F445D3">
        <w:t xml:space="preserve"> </w:t>
      </w:r>
      <w:r>
        <w:t>for</w:t>
      </w:r>
      <w:r w:rsidR="00F445D3">
        <w:t xml:space="preserve"> </w:t>
      </w:r>
      <w:r>
        <w:t>solutions</w:t>
      </w:r>
      <w:r w:rsidR="00F445D3">
        <w:t xml:space="preserve"> </w:t>
      </w:r>
      <w:r>
        <w:t>to</w:t>
      </w:r>
      <w:r w:rsidR="00F445D3">
        <w:t xml:space="preserve"> </w:t>
      </w:r>
      <w:r>
        <w:t>the</w:t>
      </w:r>
      <w:r w:rsidR="00F445D3">
        <w:t xml:space="preserve"> </w:t>
      </w:r>
      <w:r>
        <w:t>problem</w:t>
      </w:r>
      <w:r w:rsidR="00F445D3">
        <w:t xml:space="preserve"> </w:t>
      </w:r>
      <w:r>
        <w:t>using</w:t>
      </w:r>
      <w:r w:rsidR="00F445D3">
        <w:t xml:space="preserve"> </w:t>
      </w:r>
      <w:r>
        <w:t>the</w:t>
      </w:r>
      <w:r w:rsidR="00F445D3">
        <w:t xml:space="preserve"> </w:t>
      </w:r>
      <w:r>
        <w:t>link</w:t>
      </w:r>
      <w:r w:rsidR="00F445D3">
        <w:t xml:space="preserve"> </w:t>
      </w:r>
      <w:r>
        <w:t>in</w:t>
      </w:r>
      <w:r w:rsidR="00F445D3">
        <w:t xml:space="preserve"> </w:t>
      </w:r>
      <w:r>
        <w:t>this</w:t>
      </w:r>
      <w:r w:rsidR="00F445D3">
        <w:t xml:space="preserve"> </w:t>
      </w:r>
      <w:r>
        <w:t>message.</w:t>
      </w:r>
      <w:r w:rsidR="00F445D3">
        <w:t xml:space="preserve"> </w:t>
      </w:r>
      <w:r>
        <w:t>Windows</w:t>
      </w:r>
      <w:r w:rsidR="00F445D3">
        <w:t xml:space="preserve"> </w:t>
      </w:r>
      <w:r>
        <w:t>Error</w:t>
      </w:r>
      <w:r w:rsidR="00F445D3">
        <w:t xml:space="preserve"> </w:t>
      </w:r>
      <w:r>
        <w:t>Reporting</w:t>
      </w:r>
      <w:r w:rsidR="00F445D3">
        <w:t xml:space="preserve"> </w:t>
      </w:r>
      <w:r>
        <w:t>is</w:t>
      </w:r>
      <w:r w:rsidR="00F445D3">
        <w:t xml:space="preserve"> </w:t>
      </w:r>
      <w:r>
        <w:t>used</w:t>
      </w:r>
      <w:r w:rsidR="00F445D3">
        <w:t xml:space="preserve"> </w:t>
      </w:r>
      <w:r>
        <w:t>to</w:t>
      </w:r>
      <w:r w:rsidR="00F445D3">
        <w:t xml:space="preserve"> </w:t>
      </w:r>
      <w:r>
        <w:t>submit</w:t>
      </w:r>
      <w:r w:rsidR="00F445D3">
        <w:t xml:space="preserve"> </w:t>
      </w:r>
      <w:r>
        <w:t>details,</w:t>
      </w:r>
      <w:r w:rsidR="00F445D3">
        <w:t xml:space="preserve"> </w:t>
      </w:r>
      <w:r>
        <w:t>and</w:t>
      </w:r>
      <w:r w:rsidR="00F445D3">
        <w:t xml:space="preserve"> </w:t>
      </w:r>
      <w:r>
        <w:t>if</w:t>
      </w:r>
      <w:r w:rsidR="00F445D3">
        <w:t xml:space="preserve"> </w:t>
      </w:r>
      <w:r>
        <w:t>there</w:t>
      </w:r>
      <w:r w:rsidR="00F445D3">
        <w:t xml:space="preserve"> </w:t>
      </w:r>
      <w:r>
        <w:t>is</w:t>
      </w:r>
      <w:r w:rsidR="00F445D3">
        <w:t xml:space="preserve"> </w:t>
      </w:r>
      <w:r>
        <w:t>a</w:t>
      </w:r>
      <w:r w:rsidR="00F445D3">
        <w:t xml:space="preserve"> </w:t>
      </w:r>
      <w:r>
        <w:t>researched</w:t>
      </w:r>
      <w:r w:rsidR="00F445D3">
        <w:t xml:space="preserve"> </w:t>
      </w:r>
      <w:r>
        <w:t>solution</w:t>
      </w:r>
      <w:r w:rsidR="00F445D3">
        <w:t xml:space="preserve"> </w:t>
      </w:r>
      <w:r>
        <w:t>available,</w:t>
      </w:r>
      <w:r w:rsidR="00F445D3">
        <w:t xml:space="preserve"> </w:t>
      </w:r>
      <w:r>
        <w:t>such</w:t>
      </w:r>
      <w:r w:rsidR="00F445D3">
        <w:t xml:space="preserve"> </w:t>
      </w:r>
      <w:r>
        <w:t>as</w:t>
      </w:r>
      <w:r w:rsidR="00F445D3">
        <w:t xml:space="preserve"> </w:t>
      </w:r>
      <w:r>
        <w:t>a</w:t>
      </w:r>
      <w:r w:rsidR="00F445D3">
        <w:t xml:space="preserve"> </w:t>
      </w:r>
      <w:r>
        <w:t>Windows</w:t>
      </w:r>
      <w:r w:rsidR="00F445D3">
        <w:t xml:space="preserve"> </w:t>
      </w:r>
      <w:r>
        <w:t>or</w:t>
      </w:r>
      <w:r w:rsidR="00F445D3">
        <w:t xml:space="preserve"> </w:t>
      </w:r>
      <w:r>
        <w:t>driver</w:t>
      </w:r>
      <w:r w:rsidR="00F445D3">
        <w:t xml:space="preserve"> </w:t>
      </w:r>
      <w:r>
        <w:t>update,</w:t>
      </w:r>
      <w:r w:rsidR="00F445D3">
        <w:t xml:space="preserve"> </w:t>
      </w:r>
      <w:r>
        <w:t>it</w:t>
      </w:r>
      <w:r w:rsidR="00F445D3">
        <w:t xml:space="preserve"> </w:t>
      </w:r>
      <w:r>
        <w:t>will</w:t>
      </w:r>
      <w:r w:rsidR="00F445D3">
        <w:t xml:space="preserve"> </w:t>
      </w:r>
      <w:r>
        <w:t>be</w:t>
      </w:r>
      <w:r w:rsidR="00F445D3">
        <w:t xml:space="preserve"> </w:t>
      </w:r>
      <w:r>
        <w:t>offered.</w:t>
      </w:r>
      <w:r w:rsidR="00F445D3">
        <w:t xml:space="preserve"> </w:t>
      </w:r>
      <w:r w:rsidR="001F4512" w:rsidRPr="005167AD">
        <w:t>In</w:t>
      </w:r>
      <w:r w:rsidR="00F445D3">
        <w:t xml:space="preserve"> </w:t>
      </w:r>
      <w:r>
        <w:t>such</w:t>
      </w:r>
      <w:r w:rsidR="00F445D3">
        <w:t xml:space="preserve"> </w:t>
      </w:r>
      <w:r>
        <w:t>situations</w:t>
      </w:r>
      <w:r w:rsidR="00E479BE">
        <w:t>,</w:t>
      </w:r>
      <w:r w:rsidR="00F445D3">
        <w:t xml:space="preserve"> </w:t>
      </w:r>
      <w:r>
        <w:t>you</w:t>
      </w:r>
      <w:r w:rsidR="00F445D3">
        <w:t xml:space="preserve"> </w:t>
      </w:r>
      <w:r w:rsidR="001F4512" w:rsidRPr="005167AD">
        <w:t>can</w:t>
      </w:r>
      <w:r w:rsidR="00F445D3">
        <w:t xml:space="preserve"> </w:t>
      </w:r>
      <w:r w:rsidR="001F4512" w:rsidRPr="005167AD">
        <w:t>simply</w:t>
      </w:r>
      <w:r w:rsidR="00F445D3">
        <w:t xml:space="preserve"> </w:t>
      </w:r>
      <w:r w:rsidR="001F4512" w:rsidRPr="005167AD">
        <w:t>re-start</w:t>
      </w:r>
      <w:r w:rsidR="00F445D3">
        <w:t xml:space="preserve"> </w:t>
      </w:r>
      <w:r w:rsidR="001F4512" w:rsidRPr="005167AD">
        <w:t>the</w:t>
      </w:r>
      <w:r w:rsidR="00F445D3">
        <w:t xml:space="preserve"> </w:t>
      </w:r>
      <w:r w:rsidR="001F4512" w:rsidRPr="005167AD">
        <w:t>Refresh,</w:t>
      </w:r>
      <w:r w:rsidR="00F445D3">
        <w:t xml:space="preserve"> </w:t>
      </w:r>
      <w:r w:rsidR="001F4512" w:rsidRPr="005167AD">
        <w:t>or</w:t>
      </w:r>
      <w:r w:rsidR="00F445D3">
        <w:t xml:space="preserve"> </w:t>
      </w:r>
      <w:r w:rsidR="001F4512" w:rsidRPr="005167AD">
        <w:t>use</w:t>
      </w:r>
      <w:r w:rsidR="00F445D3">
        <w:t xml:space="preserve"> </w:t>
      </w:r>
      <w:r w:rsidR="001F4512" w:rsidRPr="005167AD">
        <w:t>an</w:t>
      </w:r>
      <w:r w:rsidR="00F445D3">
        <w:t xml:space="preserve"> </w:t>
      </w:r>
      <w:r w:rsidR="001F4512" w:rsidRPr="005167AD">
        <w:t>alternate</w:t>
      </w:r>
      <w:r w:rsidR="00F445D3">
        <w:t xml:space="preserve"> </w:t>
      </w:r>
      <w:r w:rsidR="001F4512" w:rsidRPr="005167AD">
        <w:t>resolution</w:t>
      </w:r>
      <w:r w:rsidR="00F445D3">
        <w:t xml:space="preserve"> </w:t>
      </w:r>
      <w:r w:rsidR="001F4512" w:rsidRPr="005167AD">
        <w:t>for</w:t>
      </w:r>
      <w:r w:rsidR="00F445D3">
        <w:t xml:space="preserve"> </w:t>
      </w:r>
      <w:r w:rsidR="001F4512" w:rsidRPr="005167AD">
        <w:t>the</w:t>
      </w:r>
      <w:r w:rsidR="00F445D3">
        <w:t xml:space="preserve"> </w:t>
      </w:r>
      <w:r w:rsidR="001F4512" w:rsidRPr="005167AD">
        <w:t>original</w:t>
      </w:r>
      <w:r w:rsidR="00F445D3">
        <w:t xml:space="preserve"> </w:t>
      </w:r>
      <w:r w:rsidR="001F4512" w:rsidRPr="005167AD">
        <w:t>underlying</w:t>
      </w:r>
      <w:r w:rsidR="00F445D3">
        <w:t xml:space="preserve"> </w:t>
      </w:r>
      <w:r w:rsidR="001F4512" w:rsidRPr="005167AD">
        <w:t>issue.</w:t>
      </w:r>
    </w:p>
    <w:p w:rsidR="00E7546E" w:rsidRDefault="001D3853" w:rsidP="001D3853">
      <w:pPr>
        <w:pStyle w:val="ParagraphText"/>
      </w:pPr>
      <w:r w:rsidRPr="00D5373D">
        <w:t>Troubleshooting</w:t>
      </w:r>
      <w:r w:rsidR="00F445D3">
        <w:t xml:space="preserve"> </w:t>
      </w:r>
      <w:r w:rsidRPr="00D5373D">
        <w:t>considerations</w:t>
      </w:r>
      <w:r w:rsidR="00F445D3">
        <w:t xml:space="preserve"> </w:t>
      </w:r>
      <w:r w:rsidRPr="00D5373D">
        <w:t>for</w:t>
      </w:r>
      <w:r w:rsidR="00F445D3">
        <w:t xml:space="preserve"> </w:t>
      </w:r>
      <w:r w:rsidR="00D21483" w:rsidRPr="000F23BC">
        <w:t>Refresh</w:t>
      </w:r>
      <w:r w:rsidR="00F445D3">
        <w:t xml:space="preserve"> </w:t>
      </w:r>
      <w:r w:rsidR="00D21483" w:rsidRPr="000F23BC">
        <w:t>also</w:t>
      </w:r>
      <w:r w:rsidR="00F445D3">
        <w:t xml:space="preserve"> </w:t>
      </w:r>
      <w:r w:rsidR="00D21483" w:rsidRPr="000F23BC">
        <w:t>depend</w:t>
      </w:r>
      <w:r w:rsidR="00F445D3">
        <w:t xml:space="preserve"> </w:t>
      </w:r>
      <w:r w:rsidR="00D21483" w:rsidRPr="000F23BC">
        <w:t>on</w:t>
      </w:r>
      <w:r w:rsidR="00F445D3">
        <w:t xml:space="preserve"> </w:t>
      </w:r>
      <w:r w:rsidR="00D21483" w:rsidRPr="000F23BC">
        <w:t>the</w:t>
      </w:r>
      <w:r w:rsidR="00F445D3">
        <w:t xml:space="preserve"> </w:t>
      </w:r>
      <w:r w:rsidR="00D21483" w:rsidRPr="000F23BC">
        <w:t>type</w:t>
      </w:r>
      <w:r w:rsidR="00F445D3">
        <w:t xml:space="preserve"> </w:t>
      </w:r>
      <w:r w:rsidR="00D21483" w:rsidRPr="000F23BC">
        <w:t>of</w:t>
      </w:r>
      <w:r w:rsidR="00F445D3">
        <w:t xml:space="preserve"> </w:t>
      </w:r>
      <w:r w:rsidR="00D21483" w:rsidRPr="000F23BC">
        <w:t>issue</w:t>
      </w:r>
      <w:r w:rsidR="00F445D3">
        <w:t xml:space="preserve"> </w:t>
      </w:r>
      <w:r w:rsidR="00D21483" w:rsidRPr="000F23BC">
        <w:t>encountered</w:t>
      </w:r>
      <w:r w:rsidRPr="000F23BC">
        <w:t>: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1785"/>
        <w:gridCol w:w="7071"/>
      </w:tblGrid>
      <w:tr w:rsidR="006026B6" w:rsidRPr="00D77758" w:rsidTr="00F445D3">
        <w:tc>
          <w:tcPr>
            <w:tcW w:w="0" w:type="auto"/>
            <w:shd w:val="clear" w:color="auto" w:fill="auto"/>
          </w:tcPr>
          <w:p w:rsidR="006026B6" w:rsidRPr="00D77758" w:rsidRDefault="006026B6" w:rsidP="00D77758">
            <w:pPr>
              <w:pStyle w:val="ParagraphText"/>
              <w:rPr>
                <w:b/>
              </w:rPr>
            </w:pPr>
            <w:r w:rsidRPr="00D77758">
              <w:rPr>
                <w:b/>
              </w:rPr>
              <w:t>Migration</w:t>
            </w:r>
            <w:r w:rsidR="00F445D3">
              <w:rPr>
                <w:b/>
              </w:rPr>
              <w:t xml:space="preserve"> </w:t>
            </w:r>
            <w:r w:rsidRPr="00D77758">
              <w:rPr>
                <w:b/>
              </w:rPr>
              <w:t>issue</w:t>
            </w:r>
          </w:p>
        </w:tc>
        <w:tc>
          <w:tcPr>
            <w:tcW w:w="0" w:type="auto"/>
            <w:shd w:val="clear" w:color="auto" w:fill="auto"/>
          </w:tcPr>
          <w:p w:rsidR="006026B6" w:rsidRPr="00D77758" w:rsidRDefault="006026B6" w:rsidP="00D77758">
            <w:pPr>
              <w:pStyle w:val="ParagraphText"/>
              <w:rPr>
                <w:bCs/>
              </w:rPr>
            </w:pPr>
            <w:r w:rsidRPr="00D77758">
              <w:rPr>
                <w:bCs/>
              </w:rPr>
              <w:t>You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could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see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errors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with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file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migration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just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as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you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would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during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setup.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This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could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include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issues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with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file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paths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beyond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maximum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path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length,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damaged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files,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and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other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problems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encountered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collecting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files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for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migration.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Use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migration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log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to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collect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information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about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specific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files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that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may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be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causing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issue.</w:t>
            </w:r>
          </w:p>
          <w:p w:rsidR="006026B6" w:rsidRPr="00D77758" w:rsidRDefault="006026B6" w:rsidP="00D77758">
            <w:pPr>
              <w:pStyle w:val="ParagraphText"/>
              <w:rPr>
                <w:bCs/>
              </w:rPr>
            </w:pPr>
            <w:r w:rsidRPr="00D77758">
              <w:rPr>
                <w:bCs/>
              </w:rPr>
              <w:t>If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there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are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files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missing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after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Refresh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is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complete,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you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can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source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files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from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the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Windows.old</w:t>
            </w:r>
            <w:r w:rsidR="00F445D3">
              <w:rPr>
                <w:bCs/>
              </w:rPr>
              <w:t xml:space="preserve"> </w:t>
            </w:r>
            <w:r w:rsidRPr="00D77758">
              <w:rPr>
                <w:bCs/>
              </w:rPr>
              <w:t>folder.</w:t>
            </w:r>
          </w:p>
        </w:tc>
      </w:tr>
      <w:tr w:rsidR="00D83AE0" w:rsidRPr="00D77758" w:rsidTr="00F445D3">
        <w:tc>
          <w:tcPr>
            <w:tcW w:w="0" w:type="auto"/>
            <w:shd w:val="clear" w:color="auto" w:fill="auto"/>
          </w:tcPr>
          <w:p w:rsidR="00D83AE0" w:rsidRPr="00D77758" w:rsidRDefault="00D83AE0" w:rsidP="00D83AE0">
            <w:pPr>
              <w:pStyle w:val="ParagraphText"/>
              <w:rPr>
                <w:b/>
              </w:rPr>
            </w:pPr>
            <w:r w:rsidRPr="00D77758">
              <w:rPr>
                <w:b/>
              </w:rPr>
              <w:t>Setup</w:t>
            </w:r>
            <w:r w:rsidR="00F445D3">
              <w:rPr>
                <w:b/>
              </w:rPr>
              <w:t xml:space="preserve"> </w:t>
            </w:r>
            <w:r w:rsidRPr="00D77758">
              <w:rPr>
                <w:b/>
              </w:rPr>
              <w:t>actions</w:t>
            </w:r>
          </w:p>
        </w:tc>
        <w:tc>
          <w:tcPr>
            <w:tcW w:w="0" w:type="auto"/>
            <w:shd w:val="clear" w:color="auto" w:fill="auto"/>
          </w:tcPr>
          <w:p w:rsidR="00D83AE0" w:rsidRPr="00D77758" w:rsidRDefault="00D83AE0" w:rsidP="00D83AE0">
            <w:pPr>
              <w:pStyle w:val="ParagraphText"/>
            </w:pPr>
            <w:r w:rsidRPr="00D77758">
              <w:t>The</w:t>
            </w:r>
            <w:r w:rsidR="00F445D3">
              <w:t xml:space="preserve"> </w:t>
            </w:r>
            <w:r w:rsidRPr="00D77758">
              <w:t>Refresh</w:t>
            </w:r>
            <w:r w:rsidR="00F445D3">
              <w:t xml:space="preserve"> </w:t>
            </w:r>
            <w:r w:rsidRPr="00D77758">
              <w:t>procedure</w:t>
            </w:r>
            <w:r w:rsidR="00F445D3">
              <w:t xml:space="preserve"> </w:t>
            </w:r>
            <w:r w:rsidRPr="00D77758">
              <w:t>works</w:t>
            </w:r>
            <w:r w:rsidR="00F445D3">
              <w:t xml:space="preserve"> </w:t>
            </w:r>
            <w:r w:rsidRPr="00D77758">
              <w:t>like</w:t>
            </w:r>
            <w:r w:rsidR="00F445D3">
              <w:t xml:space="preserve"> </w:t>
            </w:r>
            <w:r w:rsidRPr="00D77758">
              <w:t>a</w:t>
            </w:r>
            <w:r w:rsidR="00F445D3">
              <w:t xml:space="preserve"> </w:t>
            </w:r>
            <w:r w:rsidRPr="00D77758">
              <w:t>setup</w:t>
            </w:r>
            <w:r w:rsidR="00F445D3">
              <w:t xml:space="preserve"> </w:t>
            </w:r>
            <w:r w:rsidRPr="00D77758">
              <w:t>with</w:t>
            </w:r>
            <w:r w:rsidR="00F445D3">
              <w:t xml:space="preserve"> </w:t>
            </w:r>
            <w:r w:rsidRPr="00D77758">
              <w:t>migration.</w:t>
            </w:r>
            <w:r w:rsidR="00F445D3">
              <w:t xml:space="preserve"> </w:t>
            </w:r>
            <w:r w:rsidRPr="00D77758">
              <w:t>Troubleshoot</w:t>
            </w:r>
            <w:r w:rsidR="00F445D3">
              <w:t xml:space="preserve"> </w:t>
            </w:r>
            <w:r w:rsidRPr="00D77758">
              <w:t>as</w:t>
            </w:r>
            <w:r w:rsidR="00F445D3">
              <w:t xml:space="preserve"> </w:t>
            </w:r>
            <w:r w:rsidRPr="00D77758">
              <w:t>you</w:t>
            </w:r>
            <w:r w:rsidR="00F445D3">
              <w:t xml:space="preserve"> </w:t>
            </w:r>
            <w:r w:rsidRPr="00D77758">
              <w:t>would</w:t>
            </w:r>
            <w:r w:rsidR="00F445D3">
              <w:t xml:space="preserve"> </w:t>
            </w:r>
            <w:r w:rsidRPr="00D77758">
              <w:t>a</w:t>
            </w:r>
            <w:r w:rsidR="00F445D3">
              <w:t xml:space="preserve"> </w:t>
            </w:r>
            <w:r w:rsidRPr="00D77758">
              <w:t>setup</w:t>
            </w:r>
            <w:r w:rsidR="00F445D3">
              <w:t xml:space="preserve"> </w:t>
            </w:r>
            <w:r w:rsidRPr="00D77758">
              <w:t>issue,</w:t>
            </w:r>
            <w:r w:rsidR="00F445D3">
              <w:t xml:space="preserve"> </w:t>
            </w:r>
            <w:r w:rsidRPr="00D77758">
              <w:t>using</w:t>
            </w:r>
            <w:r w:rsidR="00F445D3">
              <w:t xml:space="preserve"> </w:t>
            </w:r>
            <w:r w:rsidRPr="00D77758">
              <w:t>the</w:t>
            </w:r>
            <w:r w:rsidR="00F445D3">
              <w:t xml:space="preserve"> </w:t>
            </w:r>
            <w:r w:rsidRPr="00D77758">
              <w:t>setupact.log</w:t>
            </w:r>
            <w:r w:rsidR="00F445D3">
              <w:t xml:space="preserve"> </w:t>
            </w:r>
            <w:r w:rsidRPr="00D77758">
              <w:t>and</w:t>
            </w:r>
            <w:r w:rsidR="00F445D3">
              <w:t xml:space="preserve"> </w:t>
            </w:r>
            <w:r w:rsidRPr="00D77758">
              <w:t>setuperr.log</w:t>
            </w:r>
            <w:r w:rsidR="00F445D3">
              <w:t xml:space="preserve"> </w:t>
            </w:r>
            <w:r w:rsidRPr="00D77758">
              <w:t>as</w:t>
            </w:r>
            <w:r w:rsidR="00F445D3">
              <w:t xml:space="preserve"> </w:t>
            </w:r>
            <w:r w:rsidRPr="00D77758">
              <w:t>a</w:t>
            </w:r>
            <w:r w:rsidR="00F445D3">
              <w:t xml:space="preserve"> </w:t>
            </w:r>
            <w:r w:rsidRPr="00D77758">
              <w:t>resource.Logs</w:t>
            </w:r>
            <w:r w:rsidR="00F445D3">
              <w:t xml:space="preserve"> </w:t>
            </w:r>
            <w:r w:rsidRPr="00D77758">
              <w:t>for</w:t>
            </w:r>
            <w:r w:rsidR="00F445D3">
              <w:t xml:space="preserve"> </w:t>
            </w:r>
            <w:r w:rsidRPr="00D77758">
              <w:t>the</w:t>
            </w:r>
            <w:r w:rsidR="00F445D3">
              <w:t xml:space="preserve"> </w:t>
            </w:r>
            <w:r w:rsidRPr="00D77758">
              <w:t>failed</w:t>
            </w:r>
            <w:r w:rsidR="00F445D3">
              <w:t xml:space="preserve"> </w:t>
            </w:r>
            <w:r w:rsidRPr="00D77758">
              <w:t>installation</w:t>
            </w:r>
            <w:r w:rsidR="00F445D3">
              <w:t xml:space="preserve"> </w:t>
            </w:r>
            <w:r w:rsidRPr="00D77758">
              <w:t>will</w:t>
            </w:r>
            <w:r w:rsidR="00F445D3">
              <w:t xml:space="preserve"> </w:t>
            </w:r>
            <w:r w:rsidRPr="00D77758">
              <w:t>be</w:t>
            </w:r>
            <w:r w:rsidR="00F445D3">
              <w:t xml:space="preserve"> </w:t>
            </w:r>
            <w:r w:rsidRPr="00D77758">
              <w:t>present</w:t>
            </w:r>
            <w:r w:rsidR="00F445D3">
              <w:t xml:space="preserve"> </w:t>
            </w:r>
            <w:r w:rsidRPr="00D77758">
              <w:t>in</w:t>
            </w:r>
            <w:r w:rsidR="00F445D3">
              <w:t xml:space="preserve"> </w:t>
            </w:r>
            <w:r w:rsidRPr="00D77758">
              <w:t>the</w:t>
            </w:r>
            <w:r w:rsidR="00F445D3">
              <w:t xml:space="preserve"> </w:t>
            </w:r>
            <w:r w:rsidRPr="00D77758">
              <w:t>folder:</w:t>
            </w:r>
          </w:p>
          <w:p w:rsidR="00D83AE0" w:rsidRPr="00D77758" w:rsidRDefault="00D83AE0" w:rsidP="00D83AE0">
            <w:pPr>
              <w:pStyle w:val="code"/>
              <w:rPr>
                <w:bCs/>
              </w:rPr>
            </w:pPr>
            <w:r w:rsidRPr="00D77758">
              <w:rPr>
                <w:rStyle w:val="codeChar"/>
              </w:rPr>
              <w:t>\Windows\Logs\PBR\PreRollbackLogs</w:t>
            </w:r>
          </w:p>
        </w:tc>
      </w:tr>
    </w:tbl>
    <w:p w:rsidR="00E7546E" w:rsidRDefault="003F47B9" w:rsidP="00040CEF">
      <w:pPr>
        <w:pStyle w:val="Heading3"/>
      </w:pPr>
      <w:bookmarkStart w:id="22" w:name="_Toc334559293"/>
      <w:bookmarkStart w:id="23" w:name="_Toc334565904"/>
      <w:r w:rsidRPr="00D5373D">
        <w:t>Refresh</w:t>
      </w:r>
      <w:r w:rsidR="00F445D3">
        <w:t xml:space="preserve"> </w:t>
      </w:r>
      <w:r w:rsidRPr="00D5373D">
        <w:t>and</w:t>
      </w:r>
      <w:r w:rsidR="00F445D3">
        <w:t xml:space="preserve"> </w:t>
      </w:r>
      <w:r w:rsidRPr="00D5373D">
        <w:t>Windows</w:t>
      </w:r>
      <w:r w:rsidR="00F445D3">
        <w:t xml:space="preserve"> </w:t>
      </w:r>
      <w:r w:rsidRPr="00D5373D">
        <w:t>Update</w:t>
      </w:r>
      <w:bookmarkEnd w:id="22"/>
      <w:bookmarkEnd w:id="23"/>
    </w:p>
    <w:p w:rsidR="00E7546E" w:rsidRDefault="003F47B9" w:rsidP="00D21483">
      <w:pPr>
        <w:pStyle w:val="ParagraphText"/>
      </w:pPr>
      <w:r w:rsidRPr="000F23BC">
        <w:t>One</w:t>
      </w:r>
      <w:r w:rsidR="00F445D3">
        <w:t xml:space="preserve"> </w:t>
      </w:r>
      <w:r w:rsidRPr="000F23BC">
        <w:t>additional</w:t>
      </w:r>
      <w:r w:rsidR="00F445D3">
        <w:t xml:space="preserve"> </w:t>
      </w:r>
      <w:r w:rsidRPr="000F23BC">
        <w:t>consideration</w:t>
      </w:r>
      <w:r w:rsidR="00F445D3">
        <w:t xml:space="preserve"> </w:t>
      </w:r>
      <w:r w:rsidRPr="000F23BC">
        <w:t>with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Refresh</w:t>
      </w:r>
      <w:r w:rsidR="00F445D3">
        <w:t xml:space="preserve"> </w:t>
      </w:r>
      <w:r w:rsidRPr="000F23BC">
        <w:t>procedure</w:t>
      </w:r>
      <w:r w:rsidR="00F445D3">
        <w:t xml:space="preserve"> </w:t>
      </w:r>
      <w:r w:rsidRPr="000F23BC">
        <w:t>relates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Windows</w:t>
      </w:r>
      <w:r w:rsidR="00F445D3">
        <w:t xml:space="preserve"> </w:t>
      </w:r>
      <w:r w:rsidRPr="000F23BC">
        <w:t>Update.</w:t>
      </w:r>
      <w:r w:rsidR="00F445D3">
        <w:t xml:space="preserve"> </w:t>
      </w:r>
      <w:r w:rsidRPr="000F23BC">
        <w:t>Updates</w:t>
      </w:r>
      <w:r w:rsidR="00F445D3">
        <w:t xml:space="preserve"> </w:t>
      </w:r>
      <w:r w:rsidRPr="000F23BC">
        <w:t>that</w:t>
      </w:r>
      <w:r w:rsidR="00F445D3">
        <w:t xml:space="preserve"> </w:t>
      </w:r>
      <w:r w:rsidRPr="000F23BC">
        <w:t>have</w:t>
      </w:r>
      <w:r w:rsidR="00F445D3">
        <w:t xml:space="preserve"> </w:t>
      </w:r>
      <w:r w:rsidRPr="000F23BC">
        <w:t>been</w:t>
      </w:r>
      <w:r w:rsidR="00F445D3">
        <w:t xml:space="preserve"> </w:t>
      </w:r>
      <w:r w:rsidRPr="000F23BC">
        <w:t>downloaded</w:t>
      </w:r>
      <w:r w:rsidR="00F445D3">
        <w:t xml:space="preserve"> </w:t>
      </w:r>
      <w:r w:rsidRPr="000F23BC">
        <w:t>and</w:t>
      </w:r>
      <w:r w:rsidR="00F445D3">
        <w:t xml:space="preserve"> </w:t>
      </w:r>
      <w:r w:rsidRPr="000F23BC">
        <w:t>staged</w:t>
      </w:r>
      <w:r w:rsidR="00F445D3">
        <w:t xml:space="preserve"> </w:t>
      </w:r>
      <w:r w:rsidRPr="000F23BC">
        <w:t>by</w:t>
      </w:r>
      <w:r w:rsidR="00F445D3">
        <w:t xml:space="preserve"> </w:t>
      </w:r>
      <w:r w:rsidRPr="000F23BC">
        <w:t>Windows</w:t>
      </w:r>
      <w:r w:rsidR="00F445D3">
        <w:t xml:space="preserve"> </w:t>
      </w:r>
      <w:r w:rsidRPr="000F23BC">
        <w:t>Servicing</w:t>
      </w:r>
      <w:r w:rsidR="00F445D3">
        <w:t xml:space="preserve"> </w:t>
      </w:r>
      <w:r w:rsidRPr="000F23BC">
        <w:t>in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component</w:t>
      </w:r>
      <w:r w:rsidR="00F445D3">
        <w:t xml:space="preserve"> </w:t>
      </w:r>
      <w:r w:rsidRPr="000F23BC">
        <w:t>store</w:t>
      </w:r>
      <w:r w:rsidR="00F445D3">
        <w:t xml:space="preserve"> </w:t>
      </w:r>
      <w:r w:rsidRPr="000F23BC">
        <w:t>are</w:t>
      </w:r>
      <w:r w:rsidR="00F445D3">
        <w:t xml:space="preserve"> </w:t>
      </w:r>
      <w:r w:rsidRPr="000F23BC">
        <w:t>preserved</w:t>
      </w:r>
      <w:r w:rsidR="00F445D3">
        <w:t xml:space="preserve"> </w:t>
      </w:r>
      <w:r w:rsidRPr="000F23BC">
        <w:t>during</w:t>
      </w:r>
      <w:r w:rsidR="00F445D3">
        <w:t xml:space="preserve"> </w:t>
      </w:r>
      <w:r w:rsidRPr="000F23BC">
        <w:t>a</w:t>
      </w:r>
      <w:r w:rsidR="00F445D3">
        <w:t xml:space="preserve"> </w:t>
      </w:r>
      <w:r w:rsidRPr="000F23BC">
        <w:t>Refresh.</w:t>
      </w:r>
      <w:r w:rsidR="00F445D3">
        <w:t xml:space="preserve"> </w:t>
      </w:r>
      <w:r w:rsidRPr="000F23BC">
        <w:t>This</w:t>
      </w:r>
      <w:r w:rsidR="00F445D3">
        <w:t xml:space="preserve"> </w:t>
      </w:r>
      <w:r w:rsidRPr="000F23BC">
        <w:t>has</w:t>
      </w:r>
      <w:r w:rsidR="00F445D3">
        <w:t xml:space="preserve"> </w:t>
      </w:r>
      <w:r w:rsidRPr="000F23BC">
        <w:t>two</w:t>
      </w:r>
      <w:r w:rsidR="00F445D3">
        <w:t xml:space="preserve"> </w:t>
      </w:r>
      <w:r w:rsidRPr="000F23BC">
        <w:t>consequences</w:t>
      </w:r>
      <w:r w:rsidR="00F445D3">
        <w:t xml:space="preserve"> </w:t>
      </w:r>
      <w:r w:rsidRPr="000F23BC">
        <w:t>from</w:t>
      </w:r>
      <w:r w:rsidR="00F445D3">
        <w:t xml:space="preserve"> </w:t>
      </w:r>
      <w:r w:rsidRPr="000F23BC">
        <w:t>a</w:t>
      </w:r>
      <w:r w:rsidR="00F445D3">
        <w:t xml:space="preserve"> </w:t>
      </w:r>
      <w:r w:rsidRPr="000F23BC">
        <w:t>support</w:t>
      </w:r>
      <w:r w:rsidR="00F445D3">
        <w:t xml:space="preserve"> </w:t>
      </w:r>
      <w:r w:rsidRPr="000F23BC">
        <w:t>perspective</w:t>
      </w:r>
      <w:r w:rsidRPr="00523B92">
        <w:t>:</w:t>
      </w:r>
    </w:p>
    <w:p w:rsidR="00E7546E" w:rsidRDefault="003F47B9" w:rsidP="00D21483">
      <w:pPr>
        <w:pStyle w:val="ListBullet"/>
      </w:pPr>
      <w:r w:rsidRPr="00E479BE">
        <w:rPr>
          <w:b/>
        </w:rPr>
        <w:t>Benefit:</w:t>
      </w:r>
      <w:r w:rsidR="00F445D3">
        <w:t xml:space="preserve"> </w:t>
      </w:r>
      <w:r w:rsidRPr="00523B92">
        <w:t>Updates</w:t>
      </w:r>
      <w:r w:rsidR="00F445D3">
        <w:t xml:space="preserve"> </w:t>
      </w:r>
      <w:r w:rsidRPr="00523B92">
        <w:t>do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need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re-downloaded.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Update</w:t>
      </w:r>
      <w:r w:rsidR="00F445D3">
        <w:t xml:space="preserve"> </w:t>
      </w:r>
      <w:r w:rsidRPr="00523B92">
        <w:t>determines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updates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available,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negotiates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Servicing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install</w:t>
      </w:r>
      <w:r w:rsidR="00F445D3">
        <w:t xml:space="preserve"> </w:t>
      </w:r>
      <w:r w:rsidRPr="00523B92">
        <w:t>them,</w:t>
      </w:r>
      <w:r w:rsidR="00F445D3">
        <w:t xml:space="preserve"> </w:t>
      </w:r>
      <w:r w:rsidRPr="00523B92">
        <w:t>there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no</w:t>
      </w:r>
      <w:r w:rsidR="00F445D3">
        <w:t xml:space="preserve"> </w:t>
      </w:r>
      <w:r w:rsidRPr="00523B92">
        <w:t>download</w:t>
      </w:r>
      <w:r w:rsidR="00F445D3">
        <w:t xml:space="preserve"> </w:t>
      </w:r>
      <w:r w:rsidRPr="00523B92">
        <w:t>needed.</w:t>
      </w:r>
    </w:p>
    <w:p w:rsidR="00E7546E" w:rsidRDefault="003F47B9" w:rsidP="00D21483">
      <w:pPr>
        <w:pStyle w:val="ListBullet"/>
      </w:pPr>
      <w:r w:rsidRPr="00E479BE">
        <w:rPr>
          <w:b/>
        </w:rPr>
        <w:t>Risk:</w:t>
      </w:r>
      <w:r w:rsidR="00F445D3">
        <w:t xml:space="preserve"> </w:t>
      </w:r>
      <w:r w:rsidRPr="00523B92">
        <w:t>If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trying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get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clean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Servicing</w:t>
      </w:r>
      <w:r w:rsidR="00F445D3">
        <w:t xml:space="preserve"> </w:t>
      </w:r>
      <w:r w:rsidRPr="00523B92">
        <w:t>state,</w:t>
      </w:r>
      <w:r w:rsidR="00F445D3">
        <w:t xml:space="preserve"> </w:t>
      </w:r>
      <w:r w:rsidRPr="00523B92">
        <w:t>due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some</w:t>
      </w:r>
      <w:r w:rsidR="00F445D3">
        <w:t xml:space="preserve"> </w:t>
      </w:r>
      <w:r w:rsidRPr="00523B92">
        <w:t>kind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issue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component</w:t>
      </w:r>
      <w:r w:rsidR="00F445D3">
        <w:t xml:space="preserve"> </w:t>
      </w:r>
      <w:r w:rsidRPr="00523B92">
        <w:t>store,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Refresh</w:t>
      </w:r>
      <w:r w:rsidR="00F445D3">
        <w:t xml:space="preserve"> </w:t>
      </w:r>
      <w:r w:rsidRPr="00523B92">
        <w:t>may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best</w:t>
      </w:r>
      <w:r w:rsidR="00F445D3">
        <w:t xml:space="preserve"> </w:t>
      </w:r>
      <w:r w:rsidRPr="00523B92">
        <w:t>approach.</w:t>
      </w:r>
      <w:r w:rsidR="00F445D3">
        <w:t xml:space="preserve"> </w:t>
      </w:r>
      <w:r w:rsidRPr="00523B92">
        <w:t>If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new</w:t>
      </w:r>
      <w:r w:rsidR="00F445D3">
        <w:t xml:space="preserve"> </w:t>
      </w:r>
      <w:r w:rsidRPr="00523B92">
        <w:t>corruption</w:t>
      </w:r>
      <w:r w:rsidR="00F445D3">
        <w:t xml:space="preserve"> </w:t>
      </w:r>
      <w:r w:rsidRPr="00523B92">
        <w:t>repair</w:t>
      </w:r>
      <w:r w:rsidR="00F445D3">
        <w:t xml:space="preserve"> </w:t>
      </w:r>
      <w:r w:rsidRPr="00523B92">
        <w:t>capabilities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resolved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issue,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may</w:t>
      </w:r>
      <w:r w:rsidR="00F445D3">
        <w:t xml:space="preserve"> </w:t>
      </w:r>
      <w:r w:rsidRPr="00523B92">
        <w:t>need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perform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in-place</w:t>
      </w:r>
      <w:r w:rsidR="00F445D3">
        <w:t xml:space="preserve"> </w:t>
      </w:r>
      <w:r w:rsidRPr="00523B92">
        <w:t>upgrade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Windows,</w:t>
      </w:r>
      <w:r w:rsidR="00F445D3">
        <w:t xml:space="preserve"> </w:t>
      </w:r>
      <w:r w:rsidRPr="00523B92">
        <w:t>just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was</w:t>
      </w:r>
      <w:r w:rsidR="00F445D3">
        <w:t xml:space="preserve"> </w:t>
      </w:r>
      <w:r w:rsidRPr="00523B92">
        <w:t>done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7.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Pr="00523B92">
        <w:t>would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option,</w:t>
      </w:r>
      <w:r w:rsidR="00F445D3">
        <w:t xml:space="preserve"> </w:t>
      </w:r>
      <w:r w:rsidRPr="00523B92">
        <w:t>but</w:t>
      </w:r>
      <w:r w:rsidR="00F445D3">
        <w:t xml:space="preserve"> </w:t>
      </w:r>
      <w:r w:rsidRPr="00523B92">
        <w:t>only</w:t>
      </w:r>
      <w:r w:rsidR="00F445D3">
        <w:t xml:space="preserve"> </w:t>
      </w:r>
      <w:r w:rsidRPr="00523B92">
        <w:t>if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is</w:t>
      </w:r>
      <w:r w:rsidR="00F445D3">
        <w:t xml:space="preserve"> </w:t>
      </w:r>
      <w:r w:rsidR="00496B0C" w:rsidRPr="00523B92">
        <w:t>acceptable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hard</w:t>
      </w:r>
      <w:r w:rsidR="00F445D3">
        <w:t xml:space="preserve"> </w:t>
      </w:r>
      <w:r w:rsidRPr="00523B92">
        <w:t>drive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formatted.</w:t>
      </w:r>
    </w:p>
    <w:p w:rsidR="00E7546E" w:rsidRDefault="003F47B9" w:rsidP="00CD64A9">
      <w:pPr>
        <w:pStyle w:val="Note"/>
      </w:pPr>
      <w:r w:rsidRPr="00CD64A9">
        <w:rPr>
          <w:b/>
        </w:rPr>
        <w:t>Note: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only</w:t>
      </w:r>
      <w:r w:rsidR="00F445D3">
        <w:t xml:space="preserve"> </w:t>
      </w:r>
      <w:r w:rsidRPr="00523B92">
        <w:t>applies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Refresh.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Pr="00523B92">
        <w:t>does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retain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update</w:t>
      </w:r>
      <w:r w:rsidR="00F445D3">
        <w:t xml:space="preserve"> </w:t>
      </w:r>
      <w:r w:rsidRPr="00523B92">
        <w:t>state.</w:t>
      </w:r>
    </w:p>
    <w:p w:rsidR="00E7546E" w:rsidRDefault="00A269C8" w:rsidP="00A269C8">
      <w:pPr>
        <w:pStyle w:val="Heading2"/>
        <w:spacing w:before="0" w:after="240"/>
      </w:pPr>
      <w:bookmarkStart w:id="24" w:name="_Toc334559294"/>
      <w:bookmarkStart w:id="25" w:name="_Toc334565905"/>
      <w:r w:rsidRPr="00523B92">
        <w:t>File</w:t>
      </w:r>
      <w:r w:rsidR="00F445D3">
        <w:t xml:space="preserve"> </w:t>
      </w:r>
      <w:r w:rsidRPr="00523B92">
        <w:t>History</w:t>
      </w:r>
      <w:bookmarkEnd w:id="24"/>
      <w:bookmarkEnd w:id="25"/>
    </w:p>
    <w:p w:rsidR="00E7546E" w:rsidRDefault="00A269C8" w:rsidP="00A269C8">
      <w:pPr>
        <w:pStyle w:val="ParagraphText"/>
        <w:spacing w:after="240"/>
      </w:pP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new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feature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offers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novel</w:t>
      </w:r>
      <w:r w:rsidR="00F445D3">
        <w:t xml:space="preserve"> </w:t>
      </w:r>
      <w:r w:rsidRPr="00523B92">
        <w:t>way</w:t>
      </w:r>
      <w:r w:rsidR="00F445D3">
        <w:t xml:space="preserve"> </w:t>
      </w:r>
      <w:r w:rsidRPr="00523B92">
        <w:t>to</w:t>
      </w:r>
      <w:r w:rsidR="00F445D3">
        <w:t xml:space="preserve"> </w:t>
      </w:r>
      <w:r w:rsidR="00F63C78">
        <w:t>help</w:t>
      </w:r>
      <w:r w:rsidR="00F445D3">
        <w:t xml:space="preserve"> </w:t>
      </w:r>
      <w:r w:rsidRPr="00523B92">
        <w:t>protect</w:t>
      </w:r>
      <w:r w:rsidR="00F445D3">
        <w:t xml:space="preserve"> </w:t>
      </w:r>
      <w:r w:rsidRPr="00523B92">
        <w:t>personal</w:t>
      </w:r>
      <w:r w:rsidR="00F445D3">
        <w:t xml:space="preserve"> </w:t>
      </w:r>
      <w:r w:rsidRPr="00523B92">
        <w:t>files</w:t>
      </w:r>
      <w:r w:rsidR="00D917F0" w:rsidRPr="00523B92">
        <w:t>.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replaces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Backup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="009C44F0" w:rsidRPr="00523B92">
        <w:t>and</w:t>
      </w:r>
      <w:r w:rsidR="00F445D3">
        <w:t xml:space="preserve"> </w:t>
      </w:r>
      <w:r w:rsidR="009C44F0" w:rsidRPr="00523B92">
        <w:t>Previous</w:t>
      </w:r>
      <w:r w:rsidR="00F445D3">
        <w:t xml:space="preserve"> </w:t>
      </w:r>
      <w:r w:rsidR="009C44F0" w:rsidRPr="00523B92">
        <w:t>Versions</w:t>
      </w:r>
      <w:r w:rsidR="00F445D3">
        <w:t xml:space="preserve"> </w:t>
      </w:r>
      <w:r w:rsidRPr="00523B92">
        <w:t>feature</w:t>
      </w:r>
      <w:r w:rsidR="009C44F0" w:rsidRPr="00523B92">
        <w:t>s</w:t>
      </w:r>
      <w:r w:rsidR="00F445D3">
        <w:t xml:space="preserve"> </w:t>
      </w:r>
      <w:r w:rsidR="00D917F0" w:rsidRPr="00523B92">
        <w:t>on</w:t>
      </w:r>
      <w:r w:rsidR="00F445D3">
        <w:t xml:space="preserve"> </w:t>
      </w:r>
      <w:r w:rsidR="00D917F0" w:rsidRPr="00523B92">
        <w:t>Windows</w:t>
      </w:r>
      <w:r w:rsidR="00F445D3">
        <w:t xml:space="preserve"> </w:t>
      </w:r>
      <w:r w:rsidR="00D917F0" w:rsidRPr="00523B92">
        <w:t>7</w:t>
      </w:r>
      <w:r w:rsidRPr="005167AD">
        <w:t>.</w:t>
      </w:r>
    </w:p>
    <w:p w:rsidR="00E7546E" w:rsidRDefault="00A269C8" w:rsidP="00A269C8">
      <w:pPr>
        <w:pStyle w:val="ParagraphText"/>
        <w:spacing w:after="240"/>
      </w:pPr>
      <w:r w:rsidRPr="005167AD">
        <w:t>File</w:t>
      </w:r>
      <w:r w:rsidR="00F445D3">
        <w:t xml:space="preserve"> </w:t>
      </w:r>
      <w:r w:rsidRPr="005167AD">
        <w:t>History</w:t>
      </w:r>
      <w:r w:rsidR="00F445D3">
        <w:t xml:space="preserve"> </w:t>
      </w:r>
      <w:r w:rsidR="00D917F0" w:rsidRPr="000F23BC">
        <w:t>is</w:t>
      </w:r>
      <w:r w:rsidR="00F445D3">
        <w:t xml:space="preserve"> </w:t>
      </w:r>
      <w:r w:rsidR="00D917F0" w:rsidRPr="000F23BC">
        <w:t>designed</w:t>
      </w:r>
      <w:r w:rsidR="00F445D3">
        <w:t xml:space="preserve"> </w:t>
      </w:r>
      <w:r w:rsidR="00D917F0" w:rsidRPr="000F23BC">
        <w:t>to</w:t>
      </w:r>
      <w:r w:rsidR="00F445D3">
        <w:t xml:space="preserve"> </w:t>
      </w:r>
      <w:r w:rsidR="00D917F0" w:rsidRPr="000F23BC">
        <w:t>help</w:t>
      </w:r>
      <w:r w:rsidR="00F445D3">
        <w:t xml:space="preserve"> </w:t>
      </w:r>
      <w:r w:rsidR="00D917F0" w:rsidRPr="000F23BC">
        <w:t>protect</w:t>
      </w:r>
      <w:r w:rsidR="00F445D3">
        <w:t xml:space="preserve"> </w:t>
      </w:r>
      <w:r w:rsidR="004A41D3" w:rsidRPr="000F23BC">
        <w:t>your</w:t>
      </w:r>
      <w:r w:rsidR="00F445D3">
        <w:t xml:space="preserve"> </w:t>
      </w:r>
      <w:r w:rsidR="00D917F0" w:rsidRPr="000F23BC">
        <w:t>data</w:t>
      </w:r>
      <w:r w:rsidR="00F445D3">
        <w:t xml:space="preserve"> </w:t>
      </w:r>
      <w:r w:rsidR="00D917F0" w:rsidRPr="000F23BC">
        <w:t>by</w:t>
      </w:r>
      <w:r w:rsidR="00F445D3">
        <w:t xml:space="preserve"> </w:t>
      </w:r>
      <w:r w:rsidRPr="000F23BC">
        <w:t>periodically</w:t>
      </w:r>
      <w:r w:rsidR="00F445D3">
        <w:t xml:space="preserve"> </w:t>
      </w:r>
      <w:r w:rsidRPr="000F23BC">
        <w:t>scanning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file</w:t>
      </w:r>
      <w:r w:rsidR="00F445D3">
        <w:t xml:space="preserve"> </w:t>
      </w:r>
      <w:r w:rsidRPr="000F23BC">
        <w:t>system</w:t>
      </w:r>
      <w:r w:rsidR="00F445D3">
        <w:t xml:space="preserve"> </w:t>
      </w:r>
      <w:r w:rsidRPr="000F23BC">
        <w:t>for</w:t>
      </w:r>
      <w:r w:rsidR="00F445D3">
        <w:t xml:space="preserve"> </w:t>
      </w:r>
      <w:r w:rsidRPr="000F23BC">
        <w:t>changes</w:t>
      </w:r>
      <w:r w:rsidR="00F445D3">
        <w:t xml:space="preserve"> </w:t>
      </w:r>
      <w:r w:rsidR="004A41D3" w:rsidRPr="000F23BC">
        <w:t>to</w:t>
      </w:r>
      <w:r w:rsidR="00F445D3">
        <w:t xml:space="preserve"> </w:t>
      </w:r>
      <w:r w:rsidR="004A41D3" w:rsidRPr="000F23BC">
        <w:t>files</w:t>
      </w:r>
      <w:r w:rsidR="00F445D3">
        <w:t xml:space="preserve"> </w:t>
      </w:r>
      <w:r w:rsidR="004A41D3" w:rsidRPr="000F23BC">
        <w:t>in</w:t>
      </w:r>
      <w:r w:rsidR="00F445D3">
        <w:t xml:space="preserve"> </w:t>
      </w:r>
      <w:r w:rsidR="004A41D3" w:rsidRPr="000F23BC">
        <w:t>your</w:t>
      </w:r>
      <w:r w:rsidR="00F445D3">
        <w:t xml:space="preserve"> </w:t>
      </w:r>
      <w:r w:rsidRPr="000F23BC">
        <w:t>Libraries</w:t>
      </w:r>
      <w:r w:rsidR="00F445D3">
        <w:t xml:space="preserve"> </w:t>
      </w:r>
      <w:r w:rsidRPr="000F23BC">
        <w:t>and</w:t>
      </w:r>
      <w:r w:rsidR="00F445D3">
        <w:t xml:space="preserve"> </w:t>
      </w:r>
      <w:r w:rsidR="004A41D3" w:rsidRPr="00523B92">
        <w:t>several</w:t>
      </w:r>
      <w:r w:rsidR="00F445D3">
        <w:t xml:space="preserve"> </w:t>
      </w:r>
      <w:r w:rsidR="004A41D3" w:rsidRPr="00523B92">
        <w:t>other</w:t>
      </w:r>
      <w:r w:rsidR="00F445D3">
        <w:t xml:space="preserve"> </w:t>
      </w:r>
      <w:r w:rsidRPr="00523B92">
        <w:t>important</w:t>
      </w:r>
      <w:r w:rsidR="00F445D3">
        <w:t xml:space="preserve"> </w:t>
      </w:r>
      <w:r w:rsidRPr="00523B92">
        <w:t>folders</w:t>
      </w:r>
      <w:r w:rsidR="00F445D3">
        <w:t xml:space="preserve"> </w:t>
      </w:r>
      <w:r w:rsidRPr="00523B92">
        <w:t>under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profile,</w:t>
      </w:r>
      <w:r w:rsidR="00F445D3">
        <w:t xml:space="preserve"> </w:t>
      </w:r>
      <w:r w:rsidRPr="00523B92">
        <w:t>such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Desktop,</w:t>
      </w:r>
      <w:r w:rsidR="00F445D3">
        <w:t xml:space="preserve"> </w:t>
      </w:r>
      <w:r w:rsidRPr="00523B92">
        <w:t>Favorites,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Contacts.</w:t>
      </w:r>
      <w:r w:rsidR="00F445D3">
        <w:t xml:space="preserve"> </w:t>
      </w:r>
      <w:r w:rsidR="004A41D3" w:rsidRPr="00523B92">
        <w:t>This</w:t>
      </w:r>
      <w:r w:rsidR="00F445D3">
        <w:t xml:space="preserve"> </w:t>
      </w:r>
      <w:r w:rsidR="004A41D3" w:rsidRPr="00523B92">
        <w:t>scan</w:t>
      </w:r>
      <w:r w:rsidR="00F445D3">
        <w:t xml:space="preserve"> </w:t>
      </w:r>
      <w:r w:rsidR="004A41D3" w:rsidRPr="00523B92">
        <w:t>is</w:t>
      </w:r>
      <w:r w:rsidR="00F445D3">
        <w:t xml:space="preserve"> </w:t>
      </w:r>
      <w:r w:rsidR="004A41D3" w:rsidRPr="00523B92">
        <w:t>done</w:t>
      </w:r>
      <w:r w:rsidR="00F445D3">
        <w:t xml:space="preserve"> </w:t>
      </w:r>
      <w:r w:rsidR="004A41D3" w:rsidRPr="00523B92">
        <w:t>every</w:t>
      </w:r>
      <w:r w:rsidR="00F445D3">
        <w:t xml:space="preserve"> </w:t>
      </w:r>
      <w:r w:rsidR="004A41D3" w:rsidRPr="00523B92">
        <w:t>hour,</w:t>
      </w:r>
      <w:r w:rsidR="00F445D3">
        <w:t xml:space="preserve"> </w:t>
      </w:r>
      <w:r w:rsidR="004A41D3" w:rsidRPr="00523B92">
        <w:t>by</w:t>
      </w:r>
      <w:r w:rsidR="00F445D3">
        <w:t xml:space="preserve"> </w:t>
      </w:r>
      <w:r w:rsidR="004A41D3" w:rsidRPr="00523B92">
        <w:t>default.</w:t>
      </w:r>
    </w:p>
    <w:p w:rsidR="00E7546E" w:rsidRDefault="00A269C8" w:rsidP="00A269C8">
      <w:pPr>
        <w:pStyle w:val="ParagraphText"/>
        <w:spacing w:after="240"/>
      </w:pPr>
      <w:r w:rsidRPr="00523B92">
        <w:t>Every</w:t>
      </w:r>
      <w:r w:rsidR="00F445D3">
        <w:t xml:space="preserve"> </w:t>
      </w:r>
      <w:r w:rsidRPr="00523B92">
        <w:t>time</w:t>
      </w:r>
      <w:r w:rsidR="00F445D3">
        <w:t xml:space="preserve"> </w:t>
      </w:r>
      <w:r w:rsidR="004A41D3" w:rsidRPr="00523B92">
        <w:t>one</w:t>
      </w:r>
      <w:r w:rsidR="00F445D3">
        <w:t xml:space="preserve"> </w:t>
      </w:r>
      <w:r w:rsidR="004A41D3" w:rsidRPr="00523B92">
        <w:t>of</w:t>
      </w:r>
      <w:r w:rsidR="00F445D3">
        <w:t xml:space="preserve"> </w:t>
      </w:r>
      <w:r w:rsidR="004A41D3" w:rsidRPr="00523B92">
        <w:t>your</w:t>
      </w:r>
      <w:r w:rsidR="00F445D3">
        <w:t xml:space="preserve"> </w:t>
      </w:r>
      <w:r w:rsidRPr="00523B92">
        <w:t>file</w:t>
      </w:r>
      <w:r w:rsidR="004A41D3" w:rsidRPr="00523B92">
        <w:t>s</w:t>
      </w:r>
      <w:r w:rsidR="00F445D3">
        <w:t xml:space="preserve"> </w:t>
      </w:r>
      <w:r w:rsidRPr="00523B92">
        <w:t>changes,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stores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copy</w:t>
      </w:r>
      <w:r w:rsidR="00F445D3">
        <w:t xml:space="preserve"> </w:t>
      </w:r>
      <w:r w:rsidR="004A41D3" w:rsidRPr="00523B92">
        <w:t>of</w:t>
      </w:r>
      <w:r w:rsidR="00F445D3">
        <w:t xml:space="preserve"> </w:t>
      </w:r>
      <w:r w:rsidR="004A41D3" w:rsidRPr="00523B92">
        <w:t>the</w:t>
      </w:r>
      <w:r w:rsidR="00F445D3">
        <w:t xml:space="preserve"> </w:t>
      </w:r>
      <w:r w:rsidR="004A41D3" w:rsidRPr="00523B92">
        <w:t>file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dedicated</w:t>
      </w:r>
      <w:r w:rsidR="00F445D3">
        <w:t xml:space="preserve"> </w:t>
      </w:r>
      <w:r w:rsidRPr="00523B92">
        <w:t>storage</w:t>
      </w:r>
      <w:r w:rsidR="00F445D3">
        <w:t xml:space="preserve"> </w:t>
      </w:r>
      <w:r w:rsidRPr="00523B92">
        <w:t>device</w:t>
      </w:r>
      <w:r w:rsidR="00F445D3">
        <w:t xml:space="preserve"> </w:t>
      </w:r>
      <w:r w:rsidR="004A41D3" w:rsidRPr="00523B92">
        <w:t>that</w:t>
      </w:r>
      <w:r w:rsidR="00F445D3">
        <w:t xml:space="preserve"> </w:t>
      </w:r>
      <w:r w:rsidR="004A41D3" w:rsidRPr="00523B92">
        <w:t>you</w:t>
      </w:r>
      <w:r w:rsidR="00F445D3">
        <w:t xml:space="preserve"> </w:t>
      </w:r>
      <w:r w:rsidR="004A41D3" w:rsidRPr="00523B92">
        <w:t>selected</w:t>
      </w:r>
      <w:r w:rsidR="00F445D3">
        <w:t xml:space="preserve"> </w:t>
      </w:r>
      <w:r w:rsidR="004A41D3" w:rsidRPr="00523B92">
        <w:t>when</w:t>
      </w:r>
      <w:r w:rsidR="00F445D3">
        <w:t xml:space="preserve"> </w:t>
      </w:r>
      <w:r w:rsidR="004A41D3" w:rsidRPr="00523B92">
        <w:t>you</w:t>
      </w:r>
      <w:r w:rsidR="00F445D3">
        <w:t xml:space="preserve"> </w:t>
      </w:r>
      <w:r w:rsidR="004A41D3" w:rsidRPr="00523B92">
        <w:t>set</w:t>
      </w:r>
      <w:r w:rsidR="00F445D3">
        <w:t xml:space="preserve"> </w:t>
      </w:r>
      <w:r w:rsidR="004A41D3" w:rsidRPr="00523B92">
        <w:t>up</w:t>
      </w:r>
      <w:r w:rsidR="00F445D3">
        <w:t xml:space="preserve"> </w:t>
      </w:r>
      <w:r w:rsidR="004A41D3" w:rsidRPr="00523B92">
        <w:t>File</w:t>
      </w:r>
      <w:r w:rsidR="00F445D3">
        <w:t xml:space="preserve"> </w:t>
      </w:r>
      <w:r w:rsidR="004A41D3" w:rsidRPr="00523B92">
        <w:t>History.</w:t>
      </w:r>
      <w:r w:rsidR="00F445D3">
        <w:t xml:space="preserve"> </w:t>
      </w:r>
      <w:r w:rsidR="004A41D3" w:rsidRPr="00523B92">
        <w:t>Over</w:t>
      </w:r>
      <w:r w:rsidR="00F445D3">
        <w:t xml:space="preserve"> </w:t>
      </w:r>
      <w:r w:rsidR="004A41D3" w:rsidRPr="00523B92">
        <w:t>time</w:t>
      </w:r>
      <w:r w:rsidR="00F445D3">
        <w:t xml:space="preserve"> </w:t>
      </w:r>
      <w:r w:rsidR="004A41D3" w:rsidRPr="00523B92">
        <w:t>this</w:t>
      </w:r>
      <w:r w:rsidR="00F445D3">
        <w:t xml:space="preserve"> </w:t>
      </w:r>
      <w:r w:rsidR="004A41D3" w:rsidRPr="00523B92">
        <w:t>storage</w:t>
      </w:r>
      <w:r w:rsidR="00F445D3">
        <w:t xml:space="preserve"> </w:t>
      </w:r>
      <w:r w:rsidR="004A41D3" w:rsidRPr="00523B92">
        <w:t>device</w:t>
      </w:r>
      <w:r w:rsidR="00F445D3">
        <w:t xml:space="preserve"> </w:t>
      </w:r>
      <w:r w:rsidR="004A41D3" w:rsidRPr="00523B92">
        <w:t>will</w:t>
      </w:r>
      <w:r w:rsidR="00F445D3">
        <w:t xml:space="preserve"> </w:t>
      </w:r>
      <w:r w:rsidR="004A41D3" w:rsidRPr="00523B92">
        <w:t>contain</w:t>
      </w:r>
      <w:r w:rsidR="00F445D3">
        <w:t xml:space="preserve"> </w:t>
      </w:r>
      <w:r w:rsidR="004A41D3" w:rsidRPr="00523B92">
        <w:t>a</w:t>
      </w:r>
      <w:r w:rsidR="00F445D3">
        <w:t xml:space="preserve"> </w:t>
      </w:r>
      <w:r w:rsidR="004A41D3" w:rsidRPr="00523B92">
        <w:t>history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changes</w:t>
      </w:r>
      <w:r w:rsidR="00F445D3">
        <w:t xml:space="preserve"> </w:t>
      </w:r>
      <w:r w:rsidRPr="00523B92">
        <w:t>made</w:t>
      </w:r>
      <w:r w:rsidR="00F445D3">
        <w:t xml:space="preserve"> </w:t>
      </w:r>
      <w:r w:rsidRPr="00523B92">
        <w:t>to</w:t>
      </w:r>
      <w:r w:rsidR="00F445D3">
        <w:t xml:space="preserve"> </w:t>
      </w:r>
      <w:r w:rsidR="004A41D3" w:rsidRPr="00523B92">
        <w:t>your</w:t>
      </w:r>
      <w:r w:rsidR="00F445D3">
        <w:t xml:space="preserve"> </w:t>
      </w:r>
      <w:r w:rsidRPr="00523B92">
        <w:t>file</w:t>
      </w:r>
      <w:r w:rsidR="004A41D3" w:rsidRPr="00523B92">
        <w:t>s</w:t>
      </w:r>
      <w:r w:rsidRPr="00523B92">
        <w:t>.</w:t>
      </w:r>
    </w:p>
    <w:p w:rsidR="00E7546E" w:rsidRDefault="004A41D3" w:rsidP="00EB6E45">
      <w:pPr>
        <w:pStyle w:val="Heading3"/>
      </w:pPr>
      <w:bookmarkStart w:id="26" w:name="_Toc334559295"/>
      <w:bookmarkStart w:id="27" w:name="_Toc334565906"/>
      <w:r w:rsidRPr="00523B92">
        <w:t>Accessing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bookmarkEnd w:id="26"/>
      <w:bookmarkEnd w:id="27"/>
    </w:p>
    <w:p w:rsidR="00E7546E" w:rsidRDefault="004A41D3" w:rsidP="00A269C8">
      <w:pPr>
        <w:pStyle w:val="ParagraphText"/>
        <w:spacing w:after="240"/>
      </w:pPr>
      <w:r w:rsidRPr="00523B92">
        <w:t>Any</w:t>
      </w:r>
      <w:r w:rsidR="00F445D3">
        <w:t xml:space="preserve"> </w:t>
      </w:r>
      <w:r w:rsidRPr="00523B92">
        <w:t>time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want</w:t>
      </w:r>
      <w:r w:rsidR="00F445D3">
        <w:t xml:space="preserve"> </w:t>
      </w:r>
      <w:r w:rsidRPr="00523B92">
        <w:t>to</w:t>
      </w:r>
      <w:r w:rsidR="00F445D3">
        <w:t xml:space="preserve"> </w:t>
      </w:r>
      <w:r w:rsidR="00A269C8" w:rsidRPr="00523B92">
        <w:t>locate</w:t>
      </w:r>
      <w:r w:rsidR="00F445D3">
        <w:t xml:space="preserve"> </w:t>
      </w:r>
      <w:r w:rsidR="00A269C8" w:rsidRPr="00523B92">
        <w:t>a</w:t>
      </w:r>
      <w:r w:rsidR="00F445D3">
        <w:t xml:space="preserve"> </w:t>
      </w:r>
      <w:r w:rsidR="00A269C8" w:rsidRPr="00523B92">
        <w:t>file</w:t>
      </w:r>
      <w:r w:rsidR="00F445D3">
        <w:t xml:space="preserve"> </w:t>
      </w:r>
      <w:r w:rsidRPr="00523B92">
        <w:t>or</w:t>
      </w:r>
      <w:r w:rsidR="00F445D3">
        <w:t xml:space="preserve"> </w:t>
      </w:r>
      <w:r w:rsidR="00A269C8" w:rsidRPr="00523B92">
        <w:t>folder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specific</w:t>
      </w:r>
      <w:r w:rsidR="00F445D3">
        <w:t xml:space="preserve"> </w:t>
      </w:r>
      <w:r w:rsidRPr="00523B92">
        <w:t>point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time,</w:t>
      </w:r>
      <w:r w:rsidR="00F445D3">
        <w:t xml:space="preserve"> </w:t>
      </w:r>
      <w:r w:rsidRPr="00523B92">
        <w:t>open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interface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designed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you</w:t>
      </w:r>
      <w:r w:rsidR="00F445D3">
        <w:t xml:space="preserve"> </w:t>
      </w:r>
      <w:r w:rsidR="00A269C8" w:rsidRPr="00523B92">
        <w:t>quickly</w:t>
      </w:r>
      <w:r w:rsidR="00F445D3">
        <w:t xml:space="preserve"> </w:t>
      </w:r>
      <w:r w:rsidR="00A269C8" w:rsidRPr="00523B92">
        <w:t>find</w:t>
      </w:r>
      <w:r w:rsidR="00F445D3">
        <w:t xml:space="preserve"> </w:t>
      </w:r>
      <w:r w:rsidRPr="00523B92">
        <w:t>what</w:t>
      </w:r>
      <w:r w:rsidR="00F445D3">
        <w:t xml:space="preserve"> </w:t>
      </w:r>
      <w:r w:rsidRPr="00523B92">
        <w:t>you’re</w:t>
      </w:r>
      <w:r w:rsidR="00F445D3">
        <w:t xml:space="preserve"> </w:t>
      </w:r>
      <w:r w:rsidRPr="00523B92">
        <w:t>looking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and</w:t>
      </w:r>
      <w:r w:rsidR="00F445D3">
        <w:t xml:space="preserve"> </w:t>
      </w:r>
      <w:r w:rsidR="00A269C8" w:rsidRPr="00523B92">
        <w:t>restore</w:t>
      </w:r>
      <w:r w:rsidR="00F445D3">
        <w:t xml:space="preserve"> </w:t>
      </w:r>
      <w:r w:rsidR="00A269C8" w:rsidRPr="00523B92">
        <w:t>it</w:t>
      </w:r>
      <w:r w:rsidR="00F445D3">
        <w:t xml:space="preserve"> </w:t>
      </w:r>
      <w:r w:rsidR="00A269C8" w:rsidRPr="00523B92">
        <w:t>with</w:t>
      </w:r>
      <w:r w:rsidR="00F445D3">
        <w:t xml:space="preserve"> </w:t>
      </w:r>
      <w:r w:rsidR="00A269C8" w:rsidRPr="00523B92">
        <w:t>one</w:t>
      </w:r>
      <w:r w:rsidR="00F445D3">
        <w:t xml:space="preserve"> </w:t>
      </w:r>
      <w:r w:rsidR="00A269C8" w:rsidRPr="00523B92">
        <w:t>click</w:t>
      </w:r>
      <w:r w:rsidR="00F445D3">
        <w:t xml:space="preserve"> </w:t>
      </w:r>
      <w:r w:rsidRPr="00523B92">
        <w:t>(or</w:t>
      </w:r>
      <w:r w:rsidR="00F445D3">
        <w:t xml:space="preserve"> </w:t>
      </w:r>
      <w:r w:rsidRPr="00523B92">
        <w:t>tap)</w:t>
      </w:r>
      <w:r w:rsidR="00A269C8" w:rsidRPr="00523B92">
        <w:t>.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innovative</w:t>
      </w:r>
      <w:r w:rsidR="00F445D3">
        <w:t xml:space="preserve"> </w:t>
      </w:r>
      <w:r w:rsidR="00A269C8" w:rsidRPr="00523B92">
        <w:t>restore</w:t>
      </w:r>
      <w:r w:rsidR="00F445D3">
        <w:t xml:space="preserve"> </w:t>
      </w:r>
      <w:r w:rsidR="00A269C8" w:rsidRPr="00523B92">
        <w:t>app</w:t>
      </w:r>
      <w:r w:rsidR="00F445D3">
        <w:t xml:space="preserve"> </w:t>
      </w:r>
      <w:r w:rsidR="00A269C8" w:rsidRPr="00523B92">
        <w:t>offers</w:t>
      </w:r>
      <w:r w:rsidR="00F445D3">
        <w:t xml:space="preserve"> </w:t>
      </w:r>
      <w:r w:rsidR="00A269C8" w:rsidRPr="00523B92">
        <w:t>an</w:t>
      </w:r>
      <w:r w:rsidR="00F445D3">
        <w:t xml:space="preserve"> </w:t>
      </w:r>
      <w:r w:rsidR="00A269C8" w:rsidRPr="00523B92">
        <w:t>engaging</w:t>
      </w:r>
      <w:r w:rsidR="00F445D3">
        <w:t xml:space="preserve"> </w:t>
      </w:r>
      <w:r w:rsidR="00A269C8" w:rsidRPr="00523B92">
        <w:t>experience</w:t>
      </w:r>
      <w:r w:rsidR="00F445D3">
        <w:t xml:space="preserve"> </w:t>
      </w:r>
      <w:r w:rsidR="00A269C8" w:rsidRPr="00523B92">
        <w:t>optimized</w:t>
      </w:r>
      <w:r w:rsidR="00F445D3">
        <w:t xml:space="preserve"> </w:t>
      </w:r>
      <w:r w:rsidR="00A269C8" w:rsidRPr="00523B92">
        <w:t>for</w:t>
      </w:r>
      <w:r w:rsidR="00F445D3">
        <w:t xml:space="preserve"> </w:t>
      </w:r>
      <w:r w:rsidR="00A269C8" w:rsidRPr="00523B92">
        <w:t>browsing,</w:t>
      </w:r>
      <w:r w:rsidR="00F445D3">
        <w:t xml:space="preserve"> </w:t>
      </w:r>
      <w:r w:rsidR="00A269C8" w:rsidRPr="00523B92">
        <w:t>searching,</w:t>
      </w:r>
      <w:r w:rsidR="00F445D3">
        <w:t xml:space="preserve"> </w:t>
      </w:r>
      <w:r w:rsidR="00A269C8" w:rsidRPr="00523B92">
        <w:t>previewing,</w:t>
      </w:r>
      <w:r w:rsidR="00F445D3">
        <w:t xml:space="preserve"> </w:t>
      </w:r>
      <w:r w:rsidR="00A269C8" w:rsidRPr="00523B92">
        <w:t>and</w:t>
      </w:r>
      <w:r w:rsidR="00F445D3">
        <w:t xml:space="preserve"> </w:t>
      </w:r>
      <w:r w:rsidR="00A269C8" w:rsidRPr="00523B92">
        <w:t>restoring</w:t>
      </w:r>
      <w:r w:rsidR="00F445D3">
        <w:t xml:space="preserve"> </w:t>
      </w:r>
      <w:r w:rsidR="00A269C8" w:rsidRPr="00523B92">
        <w:t>files.</w:t>
      </w:r>
      <w:r w:rsidR="00F445D3">
        <w:t xml:space="preserve"> </w:t>
      </w:r>
      <w:r w:rsidR="00A269C8" w:rsidRPr="00523B92">
        <w:t>Finding</w:t>
      </w:r>
      <w:r w:rsidR="00F445D3">
        <w:t xml:space="preserve"> </w:t>
      </w:r>
      <w:r w:rsidR="00A269C8" w:rsidRPr="00523B92">
        <w:t>and</w:t>
      </w:r>
      <w:r w:rsidR="00F445D3">
        <w:t xml:space="preserve"> </w:t>
      </w:r>
      <w:r w:rsidR="00A269C8" w:rsidRPr="00523B92">
        <w:t>restoring</w:t>
      </w:r>
      <w:r w:rsidR="00F445D3">
        <w:t xml:space="preserve"> </w:t>
      </w:r>
      <w:r w:rsidR="00A269C8" w:rsidRPr="00523B92">
        <w:t>a</w:t>
      </w:r>
      <w:r w:rsidR="00F445D3">
        <w:t xml:space="preserve"> </w:t>
      </w:r>
      <w:r w:rsidR="00A269C8" w:rsidRPr="00523B92">
        <w:t>version</w:t>
      </w:r>
      <w:r w:rsidR="00F445D3">
        <w:t xml:space="preserve"> </w:t>
      </w:r>
      <w:r w:rsidR="00A269C8" w:rsidRPr="00523B92">
        <w:t>of</w:t>
      </w:r>
      <w:r w:rsidR="00F445D3">
        <w:t xml:space="preserve"> </w:t>
      </w:r>
      <w:r w:rsidR="00A269C8" w:rsidRPr="00523B92">
        <w:t>a</w:t>
      </w:r>
      <w:r w:rsidR="00F445D3">
        <w:t xml:space="preserve"> </w:t>
      </w:r>
      <w:r w:rsidR="00A269C8" w:rsidRPr="00523B92">
        <w:t>file</w:t>
      </w:r>
      <w:r w:rsidR="00F445D3">
        <w:t xml:space="preserve"> </w:t>
      </w:r>
      <w:r w:rsidR="00A269C8" w:rsidRPr="00523B92">
        <w:t>created</w:t>
      </w:r>
      <w:r w:rsidR="00F445D3">
        <w:t xml:space="preserve"> </w:t>
      </w:r>
      <w:r w:rsidR="00A269C8" w:rsidRPr="00523B92">
        <w:t>in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past</w:t>
      </w:r>
      <w:r w:rsidR="00F445D3">
        <w:t xml:space="preserve"> </w:t>
      </w:r>
      <w:r w:rsidR="00A269C8" w:rsidRPr="00523B92">
        <w:t>is</w:t>
      </w:r>
      <w:r w:rsidR="00F445D3">
        <w:t xml:space="preserve"> </w:t>
      </w:r>
      <w:r w:rsidR="00A269C8" w:rsidRPr="00523B92">
        <w:t>as</w:t>
      </w:r>
      <w:r w:rsidR="00F445D3">
        <w:t xml:space="preserve"> </w:t>
      </w:r>
      <w:r w:rsidR="00A269C8" w:rsidRPr="00523B92">
        <w:t>easy</w:t>
      </w:r>
      <w:r w:rsidR="00F445D3">
        <w:t xml:space="preserve"> </w:t>
      </w:r>
      <w:r w:rsidR="00A269C8" w:rsidRPr="00523B92">
        <w:t>as</w:t>
      </w:r>
      <w:r w:rsidR="00F445D3">
        <w:t xml:space="preserve"> </w:t>
      </w:r>
      <w:r w:rsidR="00A269C8" w:rsidRPr="00523B92">
        <w:t>one</w:t>
      </w:r>
      <w:r w:rsidR="00F445D3">
        <w:t xml:space="preserve"> </w:t>
      </w:r>
      <w:r w:rsidR="00A269C8" w:rsidRPr="00523B92">
        <w:t>click.</w:t>
      </w:r>
    </w:p>
    <w:p w:rsidR="00E7546E" w:rsidRDefault="00C67381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381699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Resto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169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4A41D3" w:rsidP="004A41D3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22</w:t>
      </w:r>
      <w:r w:rsidR="00CD2FF7">
        <w:rPr>
          <w:noProof/>
        </w:rPr>
        <w:fldChar w:fldCharType="end"/>
      </w:r>
      <w:r w:rsidRPr="006A259F">
        <w:t>:</w:t>
      </w:r>
      <w:r w:rsidR="00F445D3">
        <w:t xml:space="preserve"> </w:t>
      </w:r>
      <w:r w:rsidRPr="006A259F">
        <w:t>File</w:t>
      </w:r>
      <w:r w:rsidR="00F445D3">
        <w:t xml:space="preserve"> </w:t>
      </w:r>
      <w:r w:rsidR="00B24717">
        <w:t>H</w:t>
      </w:r>
      <w:r w:rsidRPr="006A259F">
        <w:t>istory</w:t>
      </w:r>
      <w:r w:rsidR="00F445D3">
        <w:t xml:space="preserve"> </w:t>
      </w:r>
      <w:r w:rsidR="00B24717">
        <w:t>r</w:t>
      </w:r>
      <w:r w:rsidRPr="006A259F">
        <w:t>estore</w:t>
      </w:r>
    </w:p>
    <w:p w:rsidR="00E7546E" w:rsidRDefault="00A269C8" w:rsidP="00A269C8">
      <w:pPr>
        <w:pStyle w:val="Heading3"/>
        <w:spacing w:before="0" w:after="240"/>
      </w:pPr>
      <w:bookmarkStart w:id="28" w:name="_Toc334559296"/>
      <w:bookmarkStart w:id="29" w:name="_Toc334565907"/>
      <w:r w:rsidRPr="00D5373D">
        <w:t>Configuration</w:t>
      </w:r>
      <w:bookmarkEnd w:id="28"/>
      <w:bookmarkEnd w:id="29"/>
    </w:p>
    <w:p w:rsidR="00E7546E" w:rsidRDefault="00A269C8" w:rsidP="00A269C8">
      <w:pPr>
        <w:pStyle w:val="ParagraphText"/>
        <w:spacing w:after="240"/>
      </w:pPr>
      <w:r w:rsidRPr="000F23BC">
        <w:t>File</w:t>
      </w:r>
      <w:r w:rsidR="00F445D3">
        <w:t xml:space="preserve"> </w:t>
      </w:r>
      <w:r w:rsidR="00DA644D" w:rsidRPr="001C149F">
        <w:t>History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enabled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="00DA644D" w:rsidRPr="00523B92">
        <w:t>default.</w:t>
      </w:r>
      <w:r w:rsidR="00F445D3">
        <w:t xml:space="preserve"> </w:t>
      </w:r>
      <w:r w:rsidR="00DA644D" w:rsidRPr="00523B92">
        <w:t>You</w:t>
      </w:r>
      <w:r w:rsidR="00F445D3">
        <w:t xml:space="preserve"> </w:t>
      </w:r>
      <w:r w:rsidR="00DA644D" w:rsidRPr="00523B92">
        <w:t>can</w:t>
      </w:r>
      <w:r w:rsidR="00F445D3">
        <w:t xml:space="preserve"> </w:t>
      </w:r>
      <w:r w:rsidRPr="00523B92">
        <w:t>enable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="00DA644D" w:rsidRPr="00523B92">
        <w:t>from</w:t>
      </w:r>
      <w:r w:rsidR="00F445D3">
        <w:t xml:space="preserve"> </w:t>
      </w:r>
      <w:r w:rsidR="00DA644D" w:rsidRPr="00523B92">
        <w:t>Control</w:t>
      </w:r>
      <w:r w:rsidR="00F445D3">
        <w:t xml:space="preserve"> </w:t>
      </w:r>
      <w:r w:rsidR="00DA644D" w:rsidRPr="00523B92">
        <w:t>Panel.</w:t>
      </w:r>
    </w:p>
    <w:p w:rsidR="00E7546E" w:rsidRDefault="00DA644D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8641"/>
            <wp:effectExtent l="19050" t="19050" r="1905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Of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864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DA644D" w:rsidP="00DA644D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23</w:t>
      </w:r>
      <w:r w:rsidR="00CD2FF7">
        <w:rPr>
          <w:noProof/>
        </w:rPr>
        <w:fldChar w:fldCharType="end"/>
      </w:r>
      <w:r w:rsidRPr="006A259F">
        <w:t>:</w:t>
      </w:r>
      <w:r w:rsidR="00F445D3">
        <w:t xml:space="preserve"> </w:t>
      </w:r>
      <w:r w:rsidRPr="006A259F">
        <w:t>File</w:t>
      </w:r>
      <w:r w:rsidR="00F445D3">
        <w:t xml:space="preserve"> </w:t>
      </w:r>
      <w:r w:rsidRPr="006A259F">
        <w:t>History</w:t>
      </w:r>
    </w:p>
    <w:p w:rsidR="00E7546E" w:rsidRDefault="00DA644D" w:rsidP="00DA644D">
      <w:pPr>
        <w:pStyle w:val="ParagraphText"/>
      </w:pPr>
      <w:r w:rsidRPr="00D5373D">
        <w:t>When</w:t>
      </w:r>
      <w:r w:rsidR="00F445D3">
        <w:t xml:space="preserve"> </w:t>
      </w:r>
      <w:r w:rsidRPr="00D5373D">
        <w:t>File</w:t>
      </w:r>
      <w:r w:rsidR="00F445D3">
        <w:t xml:space="preserve"> </w:t>
      </w:r>
      <w:r w:rsidRPr="00D5373D">
        <w:t>History</w:t>
      </w:r>
      <w:r w:rsidR="00F445D3">
        <w:t xml:space="preserve"> </w:t>
      </w:r>
      <w:r w:rsidRPr="00D5373D">
        <w:t>is</w:t>
      </w:r>
      <w:r w:rsidR="00F445D3">
        <w:t xml:space="preserve"> </w:t>
      </w:r>
      <w:r w:rsidRPr="00D5373D">
        <w:t>turned</w:t>
      </w:r>
      <w:r w:rsidR="00F445D3">
        <w:t xml:space="preserve"> </w:t>
      </w:r>
      <w:r w:rsidRPr="00D5373D">
        <w:t>on,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last</w:t>
      </w:r>
      <w:r w:rsidR="00F445D3">
        <w:t xml:space="preserve"> </w:t>
      </w:r>
      <w:r w:rsidRPr="00D5373D">
        <w:t>copied</w:t>
      </w:r>
      <w:r w:rsidR="00F445D3">
        <w:t xml:space="preserve"> </w:t>
      </w:r>
      <w:r w:rsidRPr="00D5373D">
        <w:t>date</w:t>
      </w:r>
      <w:r w:rsidR="00F445D3">
        <w:t xml:space="preserve"> </w:t>
      </w:r>
      <w:r w:rsidRPr="00D5373D">
        <w:t>and</w:t>
      </w:r>
      <w:r w:rsidR="00F445D3">
        <w:t xml:space="preserve"> </w:t>
      </w:r>
      <w:r w:rsidRPr="00D5373D">
        <w:t>time</w:t>
      </w:r>
      <w:r w:rsidR="00F445D3">
        <w:t xml:space="preserve"> </w:t>
      </w:r>
      <w:r w:rsidRPr="00D5373D">
        <w:t>is</w:t>
      </w:r>
      <w:r w:rsidR="00F445D3">
        <w:t xml:space="preserve"> </w:t>
      </w:r>
      <w:r w:rsidRPr="00D5373D">
        <w:t>displayed</w:t>
      </w:r>
      <w:r w:rsidR="00F445D3">
        <w:t xml:space="preserve"> </w:t>
      </w:r>
      <w:r w:rsidRPr="00D5373D">
        <w:t>in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interface,</w:t>
      </w:r>
      <w:r w:rsidR="00F445D3">
        <w:t xml:space="preserve"> </w:t>
      </w:r>
      <w:r w:rsidRPr="00D5373D">
        <w:t>as</w:t>
      </w:r>
      <w:r w:rsidR="00F445D3">
        <w:t xml:space="preserve"> </w:t>
      </w:r>
      <w:r w:rsidRPr="00D5373D">
        <w:t>shown</w:t>
      </w:r>
      <w:r w:rsidR="00F445D3">
        <w:t xml:space="preserve"> </w:t>
      </w:r>
      <w:r w:rsidRPr="00D5373D">
        <w:t>below.</w:t>
      </w:r>
    </w:p>
    <w:p w:rsidR="00E7546E" w:rsidRDefault="00DA644D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8641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Ma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864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DA644D" w:rsidP="00DA644D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24</w:t>
      </w:r>
      <w:r w:rsidR="00CD2FF7">
        <w:rPr>
          <w:noProof/>
        </w:rPr>
        <w:fldChar w:fldCharType="end"/>
      </w:r>
      <w:r w:rsidRPr="006A259F">
        <w:t>:</w:t>
      </w:r>
      <w:r w:rsidR="00F445D3">
        <w:t xml:space="preserve"> </w:t>
      </w:r>
      <w:r w:rsidRPr="006A259F">
        <w:t>File</w:t>
      </w:r>
      <w:r w:rsidR="00F445D3">
        <w:t xml:space="preserve"> </w:t>
      </w:r>
      <w:r w:rsidRPr="006A259F">
        <w:t>History</w:t>
      </w:r>
    </w:p>
    <w:p w:rsidR="00E7546E" w:rsidRDefault="00FB1461" w:rsidP="00FB1461">
      <w:pPr>
        <w:pStyle w:val="ParagraphText"/>
        <w:spacing w:after="240"/>
      </w:pPr>
      <w:r w:rsidRPr="000F23BC">
        <w:t>You</w:t>
      </w:r>
      <w:r w:rsidR="00F445D3">
        <w:t xml:space="preserve"> </w:t>
      </w:r>
      <w:r w:rsidRPr="000F23BC">
        <w:t>can</w:t>
      </w:r>
      <w:r w:rsidR="00F445D3">
        <w:t xml:space="preserve"> </w:t>
      </w:r>
      <w:r w:rsidRPr="000F23BC">
        <w:t>also</w:t>
      </w:r>
      <w:r w:rsidR="00F445D3">
        <w:t xml:space="preserve"> </w:t>
      </w:r>
      <w:r w:rsidRPr="000F23BC">
        <w:t>enable</w:t>
      </w:r>
      <w:r w:rsidR="00F445D3">
        <w:t xml:space="preserve"> </w:t>
      </w:r>
      <w:r w:rsidRPr="000F23BC">
        <w:t>File</w:t>
      </w:r>
      <w:r w:rsidR="00F445D3">
        <w:t xml:space="preserve"> </w:t>
      </w:r>
      <w:r w:rsidRPr="000F23BC">
        <w:t>History</w:t>
      </w:r>
      <w:r w:rsidR="00F445D3">
        <w:t xml:space="preserve"> </w:t>
      </w:r>
      <w:r w:rsidRPr="000F23BC">
        <w:t>through</w:t>
      </w:r>
      <w:r w:rsidR="00F445D3">
        <w:t xml:space="preserve"> </w:t>
      </w:r>
      <w:r w:rsidRPr="000F23BC">
        <w:t>Windows</w:t>
      </w:r>
      <w:r w:rsidR="00F445D3">
        <w:t xml:space="preserve"> </w:t>
      </w:r>
      <w:r w:rsidRPr="000F23BC">
        <w:t>Explorer.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do</w:t>
      </w:r>
      <w:r w:rsidR="00F445D3">
        <w:t xml:space="preserve"> </w:t>
      </w:r>
      <w:r w:rsidRPr="000F23BC">
        <w:t>this,</w:t>
      </w:r>
      <w:r w:rsidR="00F445D3">
        <w:t xml:space="preserve"> </w:t>
      </w:r>
      <w:r w:rsidRPr="000F23BC">
        <w:t>open</w:t>
      </w:r>
      <w:r w:rsidR="00F445D3">
        <w:t xml:space="preserve"> </w:t>
      </w:r>
      <w:r w:rsidRPr="000F23BC">
        <w:t>Windows</w:t>
      </w:r>
      <w:r w:rsidR="00F445D3">
        <w:t xml:space="preserve"> </w:t>
      </w:r>
      <w:r w:rsidRPr="000F23BC">
        <w:t>Explorer</w:t>
      </w:r>
      <w:r w:rsidR="00F445D3">
        <w:t xml:space="preserve"> </w:t>
      </w:r>
      <w:r w:rsidRPr="000F23BC">
        <w:t>and</w:t>
      </w:r>
      <w:r w:rsidR="00F445D3">
        <w:t xml:space="preserve"> </w:t>
      </w:r>
      <w:r w:rsidRPr="000F23BC">
        <w:t>click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rPr>
          <w:b/>
        </w:rPr>
        <w:t>History</w:t>
      </w:r>
      <w:r w:rsidR="00F445D3">
        <w:t xml:space="preserve"> </w:t>
      </w:r>
      <w:r w:rsidRPr="00523B92">
        <w:t>button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Home</w:t>
      </w:r>
      <w:r w:rsidR="00F445D3">
        <w:t xml:space="preserve"> </w:t>
      </w:r>
      <w:r w:rsidRPr="00523B92">
        <w:t>tab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ribbon.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opens,</w:t>
      </w:r>
      <w:r w:rsidR="00F445D3">
        <w:t xml:space="preserve"> </w:t>
      </w:r>
      <w:r w:rsidRPr="00523B92">
        <w:t>click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rPr>
          <w:b/>
        </w:rPr>
        <w:t>Turn</w:t>
      </w:r>
      <w:r w:rsidR="00F445D3">
        <w:rPr>
          <w:b/>
        </w:rPr>
        <w:t xml:space="preserve"> </w:t>
      </w:r>
      <w:r w:rsidRPr="00523B92">
        <w:rPr>
          <w:b/>
        </w:rPr>
        <w:t>on</w:t>
      </w:r>
      <w:r w:rsidR="00F445D3">
        <w:rPr>
          <w:b/>
        </w:rPr>
        <w:t xml:space="preserve"> </w:t>
      </w:r>
      <w:r w:rsidRPr="00523B92">
        <w:rPr>
          <w:b/>
        </w:rPr>
        <w:t>File</w:t>
      </w:r>
      <w:r w:rsidR="00F445D3">
        <w:rPr>
          <w:b/>
        </w:rPr>
        <w:t xml:space="preserve"> </w:t>
      </w:r>
      <w:r w:rsidRPr="00523B92">
        <w:rPr>
          <w:b/>
        </w:rPr>
        <w:t>History</w:t>
      </w:r>
      <w:r w:rsidR="00F445D3">
        <w:t xml:space="preserve"> </w:t>
      </w:r>
      <w:r w:rsidRPr="00523B92">
        <w:t>link</w:t>
      </w:r>
      <w:r w:rsidR="00757658">
        <w:t>,</w:t>
      </w:r>
      <w:r w:rsidR="00F445D3">
        <w:t xml:space="preserve"> </w:t>
      </w:r>
      <w:r w:rsidRPr="00523B92">
        <w:t>which</w:t>
      </w:r>
      <w:r w:rsidR="00F445D3">
        <w:t xml:space="preserve"> </w:t>
      </w:r>
      <w:r w:rsidRPr="00523B92">
        <w:t>opens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Control</w:t>
      </w:r>
      <w:r w:rsidR="00F445D3">
        <w:t xml:space="preserve"> </w:t>
      </w:r>
      <w:r w:rsidRPr="00523B92">
        <w:t>Panel.</w:t>
      </w:r>
    </w:p>
    <w:p w:rsidR="00E7546E" w:rsidRDefault="00FB1461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2657846" cy="1038370"/>
            <wp:effectExtent l="19050" t="19050" r="28575" b="2857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in explor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3837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:rsidR="00E7546E" w:rsidRDefault="00FB1461" w:rsidP="00FB1461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25</w:t>
      </w:r>
      <w:r w:rsidR="00CD2FF7">
        <w:rPr>
          <w:noProof/>
        </w:rPr>
        <w:fldChar w:fldCharType="end"/>
      </w:r>
      <w:r w:rsidRPr="006A259F">
        <w:t>:</w:t>
      </w:r>
      <w:r w:rsidR="00F445D3">
        <w:t xml:space="preserve"> </w:t>
      </w:r>
      <w:r w:rsidRPr="006A259F">
        <w:t>File</w:t>
      </w:r>
      <w:r w:rsidR="00F445D3">
        <w:t xml:space="preserve"> </w:t>
      </w:r>
      <w:r w:rsidRPr="006A259F">
        <w:t>History</w:t>
      </w:r>
      <w:r w:rsidR="00F445D3">
        <w:t xml:space="preserve"> </w:t>
      </w:r>
      <w:r w:rsidRPr="006A259F">
        <w:t>in</w:t>
      </w:r>
      <w:r w:rsidR="00F445D3">
        <w:t xml:space="preserve"> </w:t>
      </w:r>
      <w:r w:rsidRPr="006A259F">
        <w:t>Windows</w:t>
      </w:r>
      <w:r w:rsidR="00F445D3">
        <w:t xml:space="preserve"> </w:t>
      </w:r>
      <w:r w:rsidRPr="006A259F">
        <w:t>Explorer</w:t>
      </w:r>
    </w:p>
    <w:p w:rsidR="00E7546E" w:rsidRDefault="00EB6E45" w:rsidP="00040CEF">
      <w:pPr>
        <w:pStyle w:val="Heading3"/>
      </w:pPr>
      <w:bookmarkStart w:id="30" w:name="_Toc334559297"/>
      <w:bookmarkStart w:id="31" w:name="_Toc334565908"/>
      <w:r w:rsidRPr="000F23BC">
        <w:t>Locations</w:t>
      </w:r>
      <w:r w:rsidR="00F445D3">
        <w:t xml:space="preserve"> </w:t>
      </w:r>
      <w:r w:rsidRPr="000F23BC">
        <w:t>in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File</w:t>
      </w:r>
      <w:r w:rsidR="00F445D3">
        <w:t xml:space="preserve"> </w:t>
      </w:r>
      <w:r w:rsidRPr="000F23BC">
        <w:t>History</w:t>
      </w:r>
      <w:bookmarkEnd w:id="30"/>
      <w:bookmarkEnd w:id="31"/>
    </w:p>
    <w:p w:rsidR="00E7546E" w:rsidRDefault="00EB6E45" w:rsidP="00EB6E45">
      <w:pPr>
        <w:pStyle w:val="ParagraphText"/>
      </w:pP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saves</w:t>
      </w:r>
      <w:r w:rsidR="00F445D3">
        <w:t xml:space="preserve"> </w:t>
      </w:r>
      <w:r w:rsidRPr="00523B92">
        <w:t>changes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</w:t>
      </w:r>
      <w:r w:rsidR="00F445D3">
        <w:t xml:space="preserve"> </w:t>
      </w:r>
      <w:r w:rsidRPr="00523B92">
        <w:t>locations:</w:t>
      </w:r>
    </w:p>
    <w:p w:rsidR="00E7546E" w:rsidRDefault="00EB6E45" w:rsidP="00EB6E45">
      <w:pPr>
        <w:pStyle w:val="ListBullet"/>
      </w:pPr>
      <w:r w:rsidRPr="00523B92">
        <w:t>Libraries</w:t>
      </w:r>
    </w:p>
    <w:p w:rsidR="00E7546E" w:rsidRDefault="00EB6E45" w:rsidP="00EB6E45">
      <w:pPr>
        <w:pStyle w:val="ListBullet"/>
      </w:pPr>
      <w:r w:rsidRPr="00523B92">
        <w:t>Desktop</w:t>
      </w:r>
    </w:p>
    <w:p w:rsidR="00E7546E" w:rsidRDefault="00EB6E45" w:rsidP="00EB6E45">
      <w:pPr>
        <w:pStyle w:val="ListBullet"/>
      </w:pPr>
      <w:r w:rsidRPr="00523B92">
        <w:t>Favorites</w:t>
      </w:r>
    </w:p>
    <w:p w:rsidR="00E7546E" w:rsidRDefault="00EB6E45" w:rsidP="00EB6E45">
      <w:pPr>
        <w:pStyle w:val="ListBullet"/>
      </w:pPr>
      <w:r w:rsidRPr="00523B92">
        <w:t>Contacts</w:t>
      </w:r>
    </w:p>
    <w:p w:rsidR="00E7546E" w:rsidRDefault="00EB6E45" w:rsidP="00EB6E45">
      <w:pPr>
        <w:pStyle w:val="ListBullet"/>
      </w:pPr>
      <w:r w:rsidRPr="00523B92">
        <w:t>SkyDrive</w:t>
      </w:r>
      <w:r w:rsidR="00F445D3">
        <w:t xml:space="preserve"> </w:t>
      </w:r>
      <w:r w:rsidR="00C471D6" w:rsidRPr="00523B92">
        <w:t>folder:</w:t>
      </w:r>
      <w:r w:rsidR="00F445D3">
        <w:t xml:space="preserve"> </w:t>
      </w:r>
      <w:r w:rsidR="00C471D6" w:rsidRPr="00523B92">
        <w:t>If</w:t>
      </w:r>
      <w:r w:rsidR="00F445D3">
        <w:t xml:space="preserve"> </w:t>
      </w:r>
      <w:r w:rsidR="00C471D6" w:rsidRPr="00523B92">
        <w:t>you</w:t>
      </w:r>
      <w:r w:rsidR="00F445D3">
        <w:t xml:space="preserve"> </w:t>
      </w:r>
      <w:r w:rsidR="00C471D6" w:rsidRPr="00523B92">
        <w:t>have</w:t>
      </w:r>
      <w:r w:rsidR="00F445D3">
        <w:t xml:space="preserve"> </w:t>
      </w:r>
      <w:r w:rsidR="00C471D6" w:rsidRPr="00523B92">
        <w:t>the</w:t>
      </w:r>
      <w:r w:rsidR="00F445D3">
        <w:t xml:space="preserve"> </w:t>
      </w:r>
      <w:r w:rsidR="00C471D6" w:rsidRPr="00523B92">
        <w:t>SkyDrive</w:t>
      </w:r>
      <w:r w:rsidR="00F445D3">
        <w:t xml:space="preserve"> </w:t>
      </w:r>
      <w:r w:rsidR="00C471D6" w:rsidRPr="00523B92">
        <w:t>sync</w:t>
      </w:r>
      <w:r w:rsidR="00F445D3">
        <w:t xml:space="preserve"> </w:t>
      </w:r>
      <w:r w:rsidR="00C471D6" w:rsidRPr="00523B92">
        <w:t>app</w:t>
      </w:r>
      <w:r w:rsidR="00F445D3">
        <w:t xml:space="preserve"> </w:t>
      </w:r>
      <w:r w:rsidR="00C471D6" w:rsidRPr="00523B92">
        <w:t>installed,</w:t>
      </w:r>
      <w:r w:rsidR="00F445D3">
        <w:t xml:space="preserve"> </w:t>
      </w:r>
      <w:r w:rsidR="00C471D6" w:rsidRPr="00523B92">
        <w:t>your</w:t>
      </w:r>
      <w:r w:rsidR="00F445D3">
        <w:t xml:space="preserve"> </w:t>
      </w:r>
      <w:r w:rsidR="00C471D6" w:rsidRPr="00523B92">
        <w:t>local</w:t>
      </w:r>
      <w:r w:rsidR="00F445D3">
        <w:t xml:space="preserve"> </w:t>
      </w:r>
      <w:r w:rsidR="00C471D6" w:rsidRPr="00523B92">
        <w:t>SkyDrive</w:t>
      </w:r>
      <w:r w:rsidR="00F445D3">
        <w:t xml:space="preserve"> </w:t>
      </w:r>
      <w:r w:rsidR="00C471D6" w:rsidRPr="00523B92">
        <w:t>folder</w:t>
      </w:r>
      <w:r w:rsidR="00F445D3">
        <w:t xml:space="preserve"> </w:t>
      </w:r>
      <w:r w:rsidR="00C471D6" w:rsidRPr="00523B92">
        <w:t>will</w:t>
      </w:r>
      <w:r w:rsidR="00F445D3">
        <w:t xml:space="preserve"> </w:t>
      </w:r>
      <w:r w:rsidR="00C471D6" w:rsidRPr="00523B92">
        <w:t>be</w:t>
      </w:r>
      <w:r w:rsidR="00F445D3">
        <w:t xml:space="preserve"> </w:t>
      </w:r>
      <w:r w:rsidR="00C471D6" w:rsidRPr="00523B92">
        <w:t>included</w:t>
      </w:r>
      <w:r w:rsidR="00F445D3">
        <w:t xml:space="preserve"> </w:t>
      </w:r>
      <w:r w:rsidR="00C471D6" w:rsidRPr="00523B92">
        <w:t>in</w:t>
      </w:r>
      <w:r w:rsidR="00F445D3">
        <w:t xml:space="preserve"> </w:t>
      </w:r>
      <w:r w:rsidR="00C471D6" w:rsidRPr="00523B92">
        <w:t>File</w:t>
      </w:r>
      <w:r w:rsidR="00F445D3">
        <w:t xml:space="preserve"> </w:t>
      </w:r>
      <w:r w:rsidR="00C471D6" w:rsidRPr="00523B92">
        <w:t>History.</w:t>
      </w:r>
    </w:p>
    <w:p w:rsidR="00E7546E" w:rsidRDefault="003973A8" w:rsidP="003973A8">
      <w:pPr>
        <w:pStyle w:val="ParagraphText"/>
      </w:pP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change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folders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scope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two</w:t>
      </w:r>
      <w:r w:rsidR="00F445D3">
        <w:t xml:space="preserve"> </w:t>
      </w:r>
      <w:r w:rsidRPr="00523B92">
        <w:t>ways:</w:t>
      </w:r>
    </w:p>
    <w:p w:rsidR="00E7546E" w:rsidRDefault="003973A8" w:rsidP="003973A8">
      <w:pPr>
        <w:pStyle w:val="ListBullet"/>
      </w:pPr>
      <w:r w:rsidRPr="00383B0A">
        <w:rPr>
          <w:b/>
        </w:rPr>
        <w:t>Add:</w:t>
      </w:r>
      <w:r w:rsidR="00F445D3">
        <w:rPr>
          <w:b/>
        </w:rPr>
        <w:t xml:space="preserve"> </w:t>
      </w:r>
      <w:r w:rsidRPr="00523B92">
        <w:t>To</w:t>
      </w:r>
      <w:r w:rsidR="00F445D3">
        <w:t xml:space="preserve"> </w:t>
      </w:r>
      <w:r w:rsidRPr="00523B92">
        <w:t>add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folder,</w:t>
      </w:r>
      <w:r w:rsidR="00F445D3">
        <w:t xml:space="preserve"> </w:t>
      </w:r>
      <w:r w:rsidRPr="00523B92">
        <w:t>add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Library.</w:t>
      </w:r>
    </w:p>
    <w:p w:rsidR="00E7546E" w:rsidRDefault="003973A8" w:rsidP="003973A8">
      <w:pPr>
        <w:pStyle w:val="ListBullet"/>
      </w:pPr>
      <w:r w:rsidRPr="00383B0A">
        <w:rPr>
          <w:b/>
        </w:rPr>
        <w:t>Exclude: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exclude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folder,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rPr>
          <w:b/>
        </w:rPr>
        <w:t>Exclude</w:t>
      </w:r>
      <w:r w:rsidR="00F445D3">
        <w:rPr>
          <w:b/>
        </w:rPr>
        <w:t xml:space="preserve"> </w:t>
      </w:r>
      <w:r w:rsidRPr="00523B92">
        <w:rPr>
          <w:b/>
        </w:rPr>
        <w:t>folders</w:t>
      </w:r>
      <w:r w:rsidR="00F445D3">
        <w:rPr>
          <w:b/>
        </w:rPr>
        <w:t xml:space="preserve"> </w:t>
      </w:r>
      <w:r w:rsidRPr="00523B92">
        <w:t>option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left</w:t>
      </w:r>
      <w:r w:rsidR="00F445D3">
        <w:t xml:space="preserve"> </w:t>
      </w:r>
      <w:r w:rsidRPr="00523B92">
        <w:t>side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interface.</w:t>
      </w:r>
    </w:p>
    <w:p w:rsidR="00E7546E" w:rsidRDefault="003973A8" w:rsidP="00040CEF">
      <w:pPr>
        <w:pStyle w:val="Heading3"/>
      </w:pPr>
      <w:bookmarkStart w:id="32" w:name="_Toc334559298"/>
      <w:bookmarkStart w:id="33" w:name="_Toc334565909"/>
      <w:r w:rsidRPr="00523B92">
        <w:t>Select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Target</w:t>
      </w:r>
      <w:r w:rsidR="00F445D3">
        <w:t xml:space="preserve"> </w:t>
      </w:r>
      <w:r w:rsidRPr="00523B92">
        <w:t>Drive</w:t>
      </w:r>
      <w:bookmarkEnd w:id="32"/>
      <w:bookmarkEnd w:id="33"/>
    </w:p>
    <w:p w:rsidR="00E7546E" w:rsidRDefault="00A269C8" w:rsidP="00A269C8">
      <w:pPr>
        <w:pStyle w:val="ParagraphText"/>
        <w:spacing w:after="240"/>
      </w:pP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configure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make</w:t>
      </w:r>
      <w:r w:rsidR="00F445D3">
        <w:t xml:space="preserve"> </w:t>
      </w:r>
      <w:r w:rsidRPr="00523B92">
        <w:t>copies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onto</w:t>
      </w:r>
      <w:r w:rsidR="00F445D3">
        <w:t xml:space="preserve"> </w:t>
      </w:r>
      <w:r w:rsidRPr="00523B92">
        <w:t>either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hard</w:t>
      </w:r>
      <w:r w:rsidR="00F445D3">
        <w:t xml:space="preserve"> </w:t>
      </w:r>
      <w:r w:rsidRPr="00523B92">
        <w:t>disk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share.</w:t>
      </w:r>
      <w:r w:rsidR="00F445D3">
        <w:t xml:space="preserve"> </w:t>
      </w:r>
      <w:r w:rsidR="00945800" w:rsidRPr="00523B92">
        <w:t>These</w:t>
      </w:r>
      <w:r w:rsidR="00F445D3">
        <w:t xml:space="preserve"> </w:t>
      </w:r>
      <w:r w:rsidR="00945800" w:rsidRPr="00523B92">
        <w:t>options</w:t>
      </w:r>
      <w:r w:rsidR="00F445D3">
        <w:t xml:space="preserve"> </w:t>
      </w:r>
      <w:r w:rsidR="00945800" w:rsidRPr="00523B92">
        <w:t>ensure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="00945800" w:rsidRPr="00523B92">
        <w:t>your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always</w:t>
      </w:r>
      <w:r w:rsidR="00F445D3">
        <w:t xml:space="preserve"> </w:t>
      </w:r>
      <w:r w:rsidRPr="00523B92">
        <w:t>exists</w:t>
      </w:r>
      <w:r w:rsidR="00F445D3">
        <w:t xml:space="preserve"> </w:t>
      </w:r>
      <w:r w:rsidRPr="00523B92">
        <w:t>on</w:t>
      </w:r>
      <w:r w:rsidR="00F445D3">
        <w:t xml:space="preserve"> </w:t>
      </w:r>
      <w:r w:rsidR="00945800" w:rsidRPr="00523B92">
        <w:t>two</w:t>
      </w:r>
      <w:r w:rsidR="00F445D3">
        <w:t xml:space="preserve"> </w:t>
      </w:r>
      <w:r w:rsidRPr="00523B92">
        <w:t>physical</w:t>
      </w:r>
      <w:r w:rsidR="00F445D3">
        <w:t xml:space="preserve"> </w:t>
      </w:r>
      <w:r w:rsidRPr="00523B92">
        <w:t>drives.</w:t>
      </w:r>
      <w:r w:rsidR="00F445D3">
        <w:t xml:space="preserve"> </w:t>
      </w:r>
      <w:r w:rsidRPr="00523B92">
        <w:t>If</w:t>
      </w:r>
      <w:r w:rsidR="00F445D3">
        <w:t xml:space="preserve"> </w:t>
      </w:r>
      <w:r w:rsidRPr="00523B92">
        <w:t>one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those</w:t>
      </w:r>
      <w:r w:rsidR="00F445D3">
        <w:t xml:space="preserve"> </w:t>
      </w:r>
      <w:r w:rsidRPr="00523B92">
        <w:t>drives</w:t>
      </w:r>
      <w:r w:rsidR="00F445D3">
        <w:t xml:space="preserve"> </w:t>
      </w:r>
      <w:r w:rsidR="00AA32A4" w:rsidRPr="00523B92">
        <w:t>fails</w:t>
      </w:r>
      <w:r w:rsidRPr="00523B92">
        <w:t>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still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able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recover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="00945800" w:rsidRPr="00523B92">
        <w:t>from</w:t>
      </w:r>
      <w:r w:rsidR="00F445D3">
        <w:t xml:space="preserve"> </w:t>
      </w:r>
      <w:r w:rsidR="00945800" w:rsidRPr="00523B92">
        <w:t>the</w:t>
      </w:r>
      <w:r w:rsidR="00F445D3">
        <w:t xml:space="preserve"> </w:t>
      </w:r>
      <w:r w:rsidR="00945800" w:rsidRPr="00523B92">
        <w:t>other</w:t>
      </w:r>
      <w:r w:rsidR="00F445D3">
        <w:t xml:space="preserve"> </w:t>
      </w:r>
      <w:r w:rsidR="00945800" w:rsidRPr="00523B92">
        <w:t>drive.</w:t>
      </w:r>
    </w:p>
    <w:p w:rsidR="00E7546E" w:rsidRDefault="00945800" w:rsidP="00A269C8">
      <w:pPr>
        <w:pStyle w:val="ParagraphText"/>
        <w:spacing w:after="240"/>
      </w:pPr>
      <w:r w:rsidRPr="00523B92">
        <w:t>The</w:t>
      </w:r>
      <w:r w:rsidR="00F445D3">
        <w:t xml:space="preserve"> </w:t>
      </w:r>
      <w:r w:rsidRPr="00523B92">
        <w:t>steps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select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di</w:t>
      </w:r>
      <w:r w:rsidR="00AF41B6">
        <w:t>fferent</w:t>
      </w:r>
      <w:r w:rsidR="00F445D3">
        <w:t xml:space="preserve"> </w:t>
      </w:r>
      <w:r w:rsidR="00AF41B6">
        <w:t>drive</w:t>
      </w:r>
      <w:r w:rsidR="00F445D3">
        <w:t xml:space="preserve"> </w:t>
      </w:r>
      <w:r w:rsidR="00AF41B6">
        <w:t>are</w:t>
      </w:r>
      <w:r w:rsidR="00F445D3">
        <w:t xml:space="preserve"> </w:t>
      </w:r>
      <w:r w:rsidR="00AF41B6">
        <w:t>listed</w:t>
      </w:r>
      <w:r w:rsidR="00F445D3">
        <w:t xml:space="preserve"> </w:t>
      </w:r>
      <w:r w:rsidR="00AF41B6">
        <w:t>below</w:t>
      </w:r>
      <w:r w:rsidR="00A269C8" w:rsidRPr="00523B92">
        <w:t>:</w:t>
      </w:r>
    </w:p>
    <w:p w:rsidR="00E7546E" w:rsidRDefault="00A269C8" w:rsidP="0002466C">
      <w:pPr>
        <w:pStyle w:val="ListNumber"/>
        <w:numPr>
          <w:ilvl w:val="0"/>
          <w:numId w:val="7"/>
        </w:numPr>
      </w:pPr>
      <w:r w:rsidRPr="00523B92">
        <w:t>Open</w:t>
      </w:r>
      <w:r w:rsidR="00F445D3">
        <w:t xml:space="preserve"> </w:t>
      </w:r>
      <w:r w:rsidRPr="006A2F2B">
        <w:rPr>
          <w:b/>
        </w:rPr>
        <w:t>File</w:t>
      </w:r>
      <w:r w:rsidR="00F445D3">
        <w:rPr>
          <w:b/>
        </w:rPr>
        <w:t xml:space="preserve"> </w:t>
      </w:r>
      <w:r w:rsidRPr="006A2F2B">
        <w:rPr>
          <w:b/>
        </w:rPr>
        <w:t>History</w:t>
      </w:r>
      <w:r w:rsidR="00F445D3">
        <w:t xml:space="preserve"> </w:t>
      </w:r>
      <w:r w:rsidR="00FB1461" w:rsidRPr="00523B92">
        <w:t>in</w:t>
      </w:r>
      <w:r w:rsidR="00F445D3">
        <w:t xml:space="preserve"> </w:t>
      </w:r>
      <w:r w:rsidRPr="00523B92">
        <w:t>Control</w:t>
      </w:r>
      <w:r w:rsidR="00F445D3">
        <w:t xml:space="preserve"> </w:t>
      </w:r>
      <w:r w:rsidRPr="00523B92">
        <w:t>Panel.</w:t>
      </w:r>
    </w:p>
    <w:p w:rsidR="00E7546E" w:rsidRDefault="00AF41B6" w:rsidP="00FB1461">
      <w:pPr>
        <w:pStyle w:val="ListNumber"/>
      </w:pPr>
      <w:r>
        <w:t>Click</w:t>
      </w:r>
      <w:r w:rsidR="00F445D3">
        <w:t xml:space="preserve"> </w:t>
      </w:r>
      <w:r w:rsidRPr="00AF41B6">
        <w:rPr>
          <w:b/>
        </w:rPr>
        <w:t>Change</w:t>
      </w:r>
      <w:r w:rsidR="00F445D3">
        <w:rPr>
          <w:b/>
        </w:rPr>
        <w:t xml:space="preserve"> </w:t>
      </w:r>
      <w:r w:rsidRPr="00AF41B6">
        <w:rPr>
          <w:b/>
        </w:rPr>
        <w:t>drive</w:t>
      </w:r>
      <w:r w:rsidR="00F445D3">
        <w:t xml:space="preserve"> </w:t>
      </w:r>
      <w:r w:rsidR="00A269C8" w:rsidRPr="00523B92">
        <w:t>in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Task</w:t>
      </w:r>
      <w:r w:rsidR="00F445D3">
        <w:t xml:space="preserve"> </w:t>
      </w:r>
      <w:r w:rsidR="00A269C8" w:rsidRPr="00523B92">
        <w:t>Pane</w:t>
      </w:r>
      <w:r w:rsidR="00F445D3">
        <w:t xml:space="preserve"> </w:t>
      </w:r>
      <w:r w:rsidR="00A269C8" w:rsidRPr="00523B92">
        <w:t>on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left.</w:t>
      </w:r>
    </w:p>
    <w:p w:rsidR="00E7546E" w:rsidRDefault="00A269C8" w:rsidP="00FB1461">
      <w:pPr>
        <w:pStyle w:val="ListNumber"/>
      </w:pPr>
      <w:r w:rsidRPr="00523B92">
        <w:t>All</w:t>
      </w:r>
      <w:r w:rsidR="00F445D3">
        <w:t xml:space="preserve"> </w:t>
      </w:r>
      <w:r w:rsidRPr="00523B92">
        <w:t>eligible</w:t>
      </w:r>
      <w:r w:rsidR="00F445D3">
        <w:t xml:space="preserve"> </w:t>
      </w:r>
      <w:r w:rsidR="00FB1461" w:rsidRPr="00523B92">
        <w:t>local</w:t>
      </w:r>
      <w:r w:rsidR="00F445D3">
        <w:t xml:space="preserve"> </w:t>
      </w:r>
      <w:r w:rsidRPr="00523B92">
        <w:t>drives</w:t>
      </w:r>
      <w:r w:rsidR="00F445D3">
        <w:t xml:space="preserve"> </w:t>
      </w:r>
      <w:r w:rsidR="00FB1461" w:rsidRPr="00523B92">
        <w:t>are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list.</w:t>
      </w:r>
      <w:r w:rsidR="00F445D3">
        <w:t xml:space="preserve"> </w:t>
      </w:r>
      <w:r w:rsidR="00FB1461" w:rsidRPr="00523B92">
        <w:t>The</w:t>
      </w:r>
      <w:r w:rsidR="00F445D3">
        <w:t xml:space="preserve"> </w:t>
      </w:r>
      <w:r w:rsidR="00FB1461" w:rsidRPr="00523B92">
        <w:t>physical</w:t>
      </w:r>
      <w:r w:rsidR="00F445D3">
        <w:t xml:space="preserve"> </w:t>
      </w:r>
      <w:r w:rsidR="00FB1461" w:rsidRPr="00523B92">
        <w:t>disk</w:t>
      </w:r>
      <w:r w:rsidR="00F445D3">
        <w:t xml:space="preserve"> </w:t>
      </w:r>
      <w:r w:rsidR="00FB1461" w:rsidRPr="00523B92">
        <w:t>that</w:t>
      </w:r>
      <w:r w:rsidR="00F445D3">
        <w:t xml:space="preserve"> </w:t>
      </w:r>
      <w:r w:rsidR="00FB1461" w:rsidRPr="00523B92">
        <w:t>Windows</w:t>
      </w:r>
      <w:r w:rsidR="00F445D3">
        <w:t xml:space="preserve"> </w:t>
      </w:r>
      <w:r w:rsidR="00FB1461" w:rsidRPr="00523B92">
        <w:t>is</w:t>
      </w:r>
      <w:r w:rsidR="00F445D3">
        <w:t xml:space="preserve"> </w:t>
      </w:r>
      <w:r w:rsidR="00FB1461" w:rsidRPr="00523B92">
        <w:t>installed</w:t>
      </w:r>
      <w:r w:rsidR="00F445D3">
        <w:t xml:space="preserve"> </w:t>
      </w:r>
      <w:r w:rsidR="00FB1461" w:rsidRPr="00523B92">
        <w:t>on</w:t>
      </w:r>
      <w:r w:rsidR="00F445D3">
        <w:t xml:space="preserve"> </w:t>
      </w:r>
      <w:r w:rsidR="00FB1461" w:rsidRPr="00523B92">
        <w:t>will</w:t>
      </w:r>
      <w:r w:rsidR="00F445D3">
        <w:t xml:space="preserve"> </w:t>
      </w:r>
      <w:r w:rsidR="00FB1461" w:rsidRPr="00523B92">
        <w:t>not</w:t>
      </w:r>
      <w:r w:rsidR="00F445D3">
        <w:t xml:space="preserve"> </w:t>
      </w:r>
      <w:r w:rsidR="00FB1461" w:rsidRPr="00523B92">
        <w:t>be</w:t>
      </w:r>
      <w:r w:rsidR="00F445D3">
        <w:t xml:space="preserve"> </w:t>
      </w:r>
      <w:r w:rsidR="00FB1461" w:rsidRPr="00523B92">
        <w:t>eligible.</w:t>
      </w:r>
      <w:r w:rsidR="00F445D3">
        <w:t xml:space="preserve"> </w:t>
      </w:r>
      <w:r w:rsidR="00FB1461" w:rsidRPr="00523B92">
        <w:t>This</w:t>
      </w:r>
      <w:r w:rsidR="00F445D3">
        <w:t xml:space="preserve"> </w:t>
      </w:r>
      <w:r w:rsidR="00FB1461" w:rsidRPr="00523B92">
        <w:t>is</w:t>
      </w:r>
      <w:r w:rsidR="00F445D3">
        <w:t xml:space="preserve"> </w:t>
      </w:r>
      <w:r w:rsidR="00FB1461" w:rsidRPr="00523B92">
        <w:t>true</w:t>
      </w:r>
      <w:r w:rsidR="00F445D3">
        <w:t xml:space="preserve"> </w:t>
      </w:r>
      <w:r w:rsidR="00FB1461" w:rsidRPr="00523B92">
        <w:t>even</w:t>
      </w:r>
      <w:r w:rsidR="00F445D3">
        <w:t xml:space="preserve"> </w:t>
      </w:r>
      <w:r w:rsidR="00FB1461" w:rsidRPr="00523B92">
        <w:t>if</w:t>
      </w:r>
      <w:r w:rsidR="00F445D3">
        <w:t xml:space="preserve"> </w:t>
      </w:r>
      <w:r w:rsidR="00FB1461" w:rsidRPr="00523B92">
        <w:t>the</w:t>
      </w:r>
      <w:r w:rsidR="00F445D3">
        <w:t xml:space="preserve"> </w:t>
      </w:r>
      <w:r w:rsidR="00FB1461" w:rsidRPr="00523B92">
        <w:t>disk</w:t>
      </w:r>
      <w:r w:rsidR="00F445D3">
        <w:t xml:space="preserve"> </w:t>
      </w:r>
      <w:r w:rsidR="00FB1461" w:rsidRPr="00523B92">
        <w:t>is</w:t>
      </w:r>
      <w:r w:rsidR="00F445D3">
        <w:t xml:space="preserve"> </w:t>
      </w:r>
      <w:r w:rsidR="00FB1461" w:rsidRPr="00523B92">
        <w:t>divided</w:t>
      </w:r>
      <w:r w:rsidR="00F445D3">
        <w:t xml:space="preserve"> </w:t>
      </w:r>
      <w:r w:rsidR="00FB1461" w:rsidRPr="00523B92">
        <w:t>into</w:t>
      </w:r>
      <w:r w:rsidR="00F445D3">
        <w:t xml:space="preserve"> </w:t>
      </w:r>
      <w:r w:rsidR="00FB1461" w:rsidRPr="00523B92">
        <w:t>multiple</w:t>
      </w:r>
      <w:r w:rsidR="00F445D3">
        <w:t xml:space="preserve"> </w:t>
      </w:r>
      <w:r w:rsidR="00FB1461" w:rsidRPr="00523B92">
        <w:t>partitions.</w:t>
      </w:r>
    </w:p>
    <w:p w:rsidR="00E7546E" w:rsidRDefault="00FB1461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8640"/>
            <wp:effectExtent l="19050" t="19050" r="1905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DriveSelec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864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FB1461" w:rsidP="00FB1461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26</w:t>
      </w:r>
      <w:r w:rsidR="00CD2FF7">
        <w:rPr>
          <w:noProof/>
        </w:rPr>
        <w:fldChar w:fldCharType="end"/>
      </w:r>
      <w:r w:rsidRPr="00523B92">
        <w:t>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Change</w:t>
      </w:r>
      <w:r w:rsidR="00F445D3">
        <w:t xml:space="preserve"> </w:t>
      </w:r>
      <w:r w:rsidRPr="00523B92">
        <w:t>Drive</w:t>
      </w:r>
    </w:p>
    <w:p w:rsidR="00E7546E" w:rsidRDefault="00A269C8" w:rsidP="00FB1461">
      <w:pPr>
        <w:pStyle w:val="ListNumber"/>
      </w:pPr>
      <w:r w:rsidRPr="005167AD">
        <w:t>Select</w:t>
      </w:r>
      <w:r w:rsidR="00F445D3">
        <w:t xml:space="preserve"> </w:t>
      </w:r>
      <w:r w:rsidRPr="005167AD">
        <w:t>your</w:t>
      </w:r>
      <w:r w:rsidR="00F445D3">
        <w:t xml:space="preserve"> </w:t>
      </w:r>
      <w:r w:rsidRPr="005167AD">
        <w:t>desired</w:t>
      </w:r>
      <w:r w:rsidR="00F445D3">
        <w:t xml:space="preserve"> </w:t>
      </w:r>
      <w:r w:rsidRPr="005167AD">
        <w:t>target</w:t>
      </w:r>
      <w:r w:rsidR="00F445D3">
        <w:t xml:space="preserve"> </w:t>
      </w:r>
      <w:r w:rsidRPr="005167AD">
        <w:t>drive</w:t>
      </w:r>
      <w:r w:rsidR="00F445D3">
        <w:t xml:space="preserve"> </w:t>
      </w:r>
      <w:r w:rsidRPr="005167AD">
        <w:t>and</w:t>
      </w:r>
      <w:r w:rsidR="00F445D3">
        <w:t xml:space="preserve"> </w:t>
      </w:r>
      <w:r w:rsidRPr="005167AD">
        <w:t>click</w:t>
      </w:r>
      <w:r w:rsidR="00F445D3">
        <w:t xml:space="preserve"> </w:t>
      </w:r>
      <w:r w:rsidRPr="00D55DF2">
        <w:rPr>
          <w:b/>
        </w:rPr>
        <w:t>OK</w:t>
      </w:r>
      <w:r w:rsidRPr="00EA7DCF">
        <w:t>.</w:t>
      </w:r>
    </w:p>
    <w:p w:rsidR="00E7546E" w:rsidRDefault="00A269C8" w:rsidP="00FB1461">
      <w:pPr>
        <w:pStyle w:val="ListNumber"/>
      </w:pPr>
      <w:r w:rsidRPr="005167AD">
        <w:t>You</w:t>
      </w:r>
      <w:r w:rsidR="00F445D3">
        <w:t xml:space="preserve"> </w:t>
      </w:r>
      <w:r w:rsidRPr="005167AD">
        <w:t>will</w:t>
      </w:r>
      <w:r w:rsidR="00F445D3">
        <w:t xml:space="preserve"> </w:t>
      </w:r>
      <w:r w:rsidR="00945800" w:rsidRPr="005167AD">
        <w:t>see</w:t>
      </w:r>
      <w:r w:rsidR="00F445D3">
        <w:t xml:space="preserve"> </w:t>
      </w:r>
      <w:r w:rsidR="00945800" w:rsidRPr="005167AD">
        <w:t>a</w:t>
      </w:r>
      <w:r w:rsidR="00F445D3">
        <w:t xml:space="preserve"> </w:t>
      </w:r>
      <w:r w:rsidRPr="005167AD">
        <w:t>dialog</w:t>
      </w:r>
      <w:r w:rsidR="00F445D3">
        <w:t xml:space="preserve"> </w:t>
      </w:r>
      <w:r w:rsidRPr="005167AD">
        <w:t>asking</w:t>
      </w:r>
      <w:r w:rsidR="00F445D3">
        <w:t xml:space="preserve"> </w:t>
      </w:r>
      <w:r w:rsidRPr="005167AD">
        <w:t>"Do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want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move</w:t>
      </w:r>
      <w:r w:rsidR="00F445D3">
        <w:t xml:space="preserve"> </w:t>
      </w:r>
      <w:r w:rsidRPr="005167AD">
        <w:t>your</w:t>
      </w:r>
      <w:r w:rsidR="00F445D3">
        <w:t xml:space="preserve"> </w:t>
      </w:r>
      <w:r w:rsidRPr="005167AD">
        <w:t>existing</w:t>
      </w:r>
      <w:r w:rsidR="00F445D3">
        <w:t xml:space="preserve"> </w:t>
      </w:r>
      <w:r w:rsidRPr="005167AD">
        <w:t>file</w:t>
      </w:r>
      <w:r w:rsidRPr="006A259F">
        <w:t>s,</w:t>
      </w:r>
      <w:r w:rsidR="00F445D3">
        <w:t xml:space="preserve"> </w:t>
      </w:r>
      <w:r w:rsidRPr="006A259F">
        <w:t>too</w:t>
      </w:r>
      <w:r w:rsidRPr="00D5373D">
        <w:t>?"</w:t>
      </w:r>
    </w:p>
    <w:p w:rsidR="00E7546E" w:rsidRDefault="00FB1461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4596826" cy="2336508"/>
            <wp:effectExtent l="19050" t="19050" r="13335" b="260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MoveExisti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26" cy="2336508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FB1461" w:rsidP="00FB1461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27</w:t>
      </w:r>
      <w:r w:rsidR="00CD2FF7">
        <w:rPr>
          <w:noProof/>
        </w:rPr>
        <w:fldChar w:fldCharType="end"/>
      </w:r>
      <w:r w:rsidRPr="00523B92">
        <w:t>:</w:t>
      </w:r>
      <w:r w:rsidR="00F445D3">
        <w:t xml:space="preserve"> </w:t>
      </w:r>
      <w:r w:rsidRPr="00523B92">
        <w:t>Move</w:t>
      </w:r>
      <w:r w:rsidR="00F445D3">
        <w:t xml:space="preserve"> </w:t>
      </w:r>
      <w:r w:rsidRPr="00523B92">
        <w:t>Existing</w:t>
      </w:r>
      <w:r w:rsidR="00F445D3">
        <w:t xml:space="preserve"> </w:t>
      </w:r>
      <w:r w:rsidRPr="00523B92">
        <w:t>Files?</w:t>
      </w:r>
    </w:p>
    <w:p w:rsidR="00E7546E" w:rsidRDefault="00A269C8" w:rsidP="00383B0A">
      <w:pPr>
        <w:pStyle w:val="ListBullet2"/>
      </w:pPr>
      <w:r w:rsidRPr="005167AD">
        <w:t>Clicking</w:t>
      </w:r>
      <w:r w:rsidR="00F445D3">
        <w:t xml:space="preserve"> </w:t>
      </w:r>
      <w:r w:rsidRPr="005167AD">
        <w:rPr>
          <w:b/>
        </w:rPr>
        <w:t>Yes</w:t>
      </w:r>
      <w:r w:rsidR="00F445D3">
        <w:t xml:space="preserve"> </w:t>
      </w:r>
      <w:r w:rsidRPr="005167AD">
        <w:t>moves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existing</w:t>
      </w:r>
      <w:r w:rsidR="00F445D3">
        <w:t xml:space="preserve"> </w:t>
      </w:r>
      <w:r w:rsidRPr="005167AD">
        <w:t>copies</w:t>
      </w:r>
      <w:r w:rsidR="00F445D3">
        <w:t xml:space="preserve"> </w:t>
      </w:r>
      <w:r w:rsidRPr="005167AD">
        <w:t>created</w:t>
      </w:r>
      <w:r w:rsidR="00F445D3">
        <w:t xml:space="preserve"> </w:t>
      </w:r>
      <w:r w:rsidRPr="005167AD">
        <w:t>by</w:t>
      </w:r>
      <w:r w:rsidR="00F445D3">
        <w:t xml:space="preserve"> </w:t>
      </w:r>
      <w:r w:rsidRPr="005167AD">
        <w:t>File</w:t>
      </w:r>
      <w:r w:rsidR="00F445D3">
        <w:t xml:space="preserve"> </w:t>
      </w:r>
      <w:r w:rsidRPr="005167AD">
        <w:t>History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new</w:t>
      </w:r>
      <w:r w:rsidR="00F445D3">
        <w:t xml:space="preserve"> </w:t>
      </w:r>
      <w:r w:rsidRPr="005167AD">
        <w:t>location</w:t>
      </w:r>
      <w:r w:rsidR="00F445D3">
        <w:t xml:space="preserve"> </w:t>
      </w:r>
      <w:r w:rsidR="00945800" w:rsidRPr="005167AD">
        <w:t>you</w:t>
      </w:r>
      <w:r w:rsidR="00F445D3">
        <w:t xml:space="preserve"> </w:t>
      </w:r>
      <w:r w:rsidR="00945800" w:rsidRPr="005167AD">
        <w:t>selected</w:t>
      </w:r>
      <w:r w:rsidRPr="006A259F">
        <w:t>.</w:t>
      </w:r>
    </w:p>
    <w:p w:rsidR="00E7546E" w:rsidRDefault="00A269C8" w:rsidP="00383B0A">
      <w:pPr>
        <w:pStyle w:val="ListBullet2"/>
      </w:pPr>
      <w:r w:rsidRPr="000F23BC">
        <w:t>Clicking</w:t>
      </w:r>
      <w:r w:rsidR="00F445D3">
        <w:t xml:space="preserve"> </w:t>
      </w:r>
      <w:r w:rsidRPr="000F23BC">
        <w:rPr>
          <w:b/>
        </w:rPr>
        <w:t>No</w:t>
      </w:r>
      <w:r w:rsidR="00F445D3">
        <w:t xml:space="preserve"> </w:t>
      </w:r>
      <w:r w:rsidRPr="000F23BC">
        <w:t>does</w:t>
      </w:r>
      <w:r w:rsidR="00F445D3">
        <w:t xml:space="preserve"> </w:t>
      </w:r>
      <w:r w:rsidRPr="000F23BC">
        <w:t>not</w:t>
      </w:r>
      <w:r w:rsidR="00F445D3">
        <w:t xml:space="preserve"> </w:t>
      </w:r>
      <w:r w:rsidRPr="000F23BC">
        <w:t>move</w:t>
      </w:r>
      <w:r w:rsidR="00F445D3">
        <w:t xml:space="preserve"> </w:t>
      </w:r>
      <w:r w:rsidRPr="000F23BC">
        <w:t>your</w:t>
      </w:r>
      <w:r w:rsidR="00F445D3">
        <w:t xml:space="preserve"> </w:t>
      </w:r>
      <w:r w:rsidRPr="000F23BC">
        <w:t>previous</w:t>
      </w:r>
      <w:r w:rsidR="00F445D3">
        <w:t xml:space="preserve"> </w:t>
      </w:r>
      <w:r w:rsidRPr="000F23BC">
        <w:t>File</w:t>
      </w:r>
      <w:r w:rsidR="00F445D3">
        <w:t xml:space="preserve"> </w:t>
      </w:r>
      <w:r w:rsidRPr="000F23BC">
        <w:t>History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new</w:t>
      </w:r>
      <w:r w:rsidR="00F445D3">
        <w:t xml:space="preserve"> </w:t>
      </w:r>
      <w:r w:rsidRPr="000F23BC">
        <w:t>location,</w:t>
      </w:r>
      <w:r w:rsidR="00F445D3">
        <w:t xml:space="preserve"> </w:t>
      </w:r>
      <w:r w:rsidRPr="000F23BC">
        <w:t>but</w:t>
      </w:r>
      <w:r w:rsidR="00F445D3">
        <w:t xml:space="preserve"> </w:t>
      </w:r>
      <w:r w:rsidRPr="000F23BC">
        <w:t>those</w:t>
      </w:r>
      <w:r w:rsidR="00F445D3">
        <w:t xml:space="preserve"> </w:t>
      </w:r>
      <w:r w:rsidRPr="000F23BC">
        <w:t>previous</w:t>
      </w:r>
      <w:r w:rsidR="00F445D3">
        <w:t xml:space="preserve"> </w:t>
      </w:r>
      <w:r w:rsidRPr="000F23BC">
        <w:t>copies</w:t>
      </w:r>
      <w:r w:rsidR="00F445D3">
        <w:t xml:space="preserve"> </w:t>
      </w:r>
      <w:r w:rsidRPr="000F23BC">
        <w:t>will</w:t>
      </w:r>
      <w:r w:rsidR="00F445D3">
        <w:t xml:space="preserve"> </w:t>
      </w:r>
      <w:r w:rsidRPr="000F23BC">
        <w:t>remain</w:t>
      </w:r>
      <w:r w:rsidR="00F445D3">
        <w:t xml:space="preserve"> </w:t>
      </w:r>
      <w:r w:rsidRPr="000F23BC">
        <w:t>available</w:t>
      </w:r>
      <w:r w:rsidR="00F445D3">
        <w:t xml:space="preserve"> </w:t>
      </w:r>
      <w:r w:rsidRPr="000F23BC">
        <w:t>as</w:t>
      </w:r>
      <w:r w:rsidR="00F445D3">
        <w:t xml:space="preserve"> </w:t>
      </w:r>
      <w:r w:rsidRPr="000F23BC">
        <w:t>long</w:t>
      </w:r>
      <w:r w:rsidR="00F445D3">
        <w:t xml:space="preserve"> </w:t>
      </w:r>
      <w:r w:rsidRPr="000F23BC">
        <w:t>as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drive</w:t>
      </w:r>
      <w:r w:rsidR="00F445D3">
        <w:t xml:space="preserve"> </w:t>
      </w:r>
      <w:r w:rsidRPr="000F23BC">
        <w:t>they</w:t>
      </w:r>
      <w:r w:rsidR="00F445D3">
        <w:t xml:space="preserve"> </w:t>
      </w:r>
      <w:r w:rsidRPr="000F23BC">
        <w:t>are</w:t>
      </w:r>
      <w:r w:rsidR="00F445D3">
        <w:t xml:space="preserve"> </w:t>
      </w:r>
      <w:r w:rsidRPr="000F23BC">
        <w:t>on</w:t>
      </w:r>
      <w:r w:rsidR="00F445D3">
        <w:t xml:space="preserve"> </w:t>
      </w:r>
      <w:r w:rsidRPr="000F23BC">
        <w:t>remains</w:t>
      </w:r>
      <w:r w:rsidR="00F445D3">
        <w:t xml:space="preserve"> </w:t>
      </w:r>
      <w:r w:rsidRPr="000F23BC">
        <w:t>attached.</w:t>
      </w:r>
    </w:p>
    <w:p w:rsidR="00E7546E" w:rsidRDefault="008573FF" w:rsidP="00040CEF">
      <w:pPr>
        <w:pStyle w:val="Heading3"/>
      </w:pPr>
      <w:bookmarkStart w:id="34" w:name="_Toc334559299"/>
      <w:bookmarkStart w:id="35" w:name="_Toc334565910"/>
      <w:r>
        <w:t>Configuration</w:t>
      </w:r>
      <w:r w:rsidR="00F445D3">
        <w:t xml:space="preserve"> </w:t>
      </w:r>
      <w:r>
        <w:t>with</w:t>
      </w:r>
      <w:r w:rsidR="00F445D3">
        <w:t xml:space="preserve"> </w:t>
      </w:r>
      <w:r>
        <w:t>a</w:t>
      </w:r>
      <w:r w:rsidR="00F445D3">
        <w:t xml:space="preserve"> </w:t>
      </w:r>
      <w:r>
        <w:t>Network</w:t>
      </w:r>
      <w:r w:rsidR="00F445D3">
        <w:t xml:space="preserve"> </w:t>
      </w:r>
      <w:r>
        <w:t>S</w:t>
      </w:r>
      <w:r w:rsidR="00A269C8" w:rsidRPr="00523B92">
        <w:t>hare</w:t>
      </w:r>
      <w:bookmarkEnd w:id="34"/>
      <w:bookmarkEnd w:id="35"/>
    </w:p>
    <w:p w:rsidR="00E7546E" w:rsidRDefault="00A269C8" w:rsidP="00A269C8">
      <w:pPr>
        <w:pStyle w:val="ParagraphText"/>
        <w:spacing w:after="240"/>
      </w:pPr>
      <w:r w:rsidRPr="00523B92">
        <w:t>To</w:t>
      </w:r>
      <w:r w:rsidR="00F445D3">
        <w:t xml:space="preserve"> </w:t>
      </w:r>
      <w:r w:rsidRPr="00523B92">
        <w:t>configure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share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used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copies,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do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following:</w:t>
      </w:r>
    </w:p>
    <w:p w:rsidR="00E7546E" w:rsidRDefault="00A269C8" w:rsidP="0002466C">
      <w:pPr>
        <w:pStyle w:val="ListNumber"/>
        <w:numPr>
          <w:ilvl w:val="0"/>
          <w:numId w:val="6"/>
        </w:numPr>
      </w:pPr>
      <w:r w:rsidRPr="00523B92">
        <w:t>Open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Control</w:t>
      </w:r>
      <w:r w:rsidR="00F445D3">
        <w:t xml:space="preserve"> </w:t>
      </w:r>
      <w:r w:rsidRPr="00523B92">
        <w:t>Panel.</w:t>
      </w:r>
    </w:p>
    <w:p w:rsidR="00E7546E" w:rsidRDefault="00EA7DCF" w:rsidP="003973A8">
      <w:pPr>
        <w:pStyle w:val="ListNumber"/>
      </w:pPr>
      <w:r>
        <w:t>Click</w:t>
      </w:r>
      <w:r w:rsidR="00F445D3">
        <w:t xml:space="preserve"> </w:t>
      </w:r>
      <w:r>
        <w:t>the</w:t>
      </w:r>
      <w:r w:rsidR="00F445D3">
        <w:t xml:space="preserve"> </w:t>
      </w:r>
      <w:r w:rsidRPr="00EA7DCF">
        <w:rPr>
          <w:b/>
        </w:rPr>
        <w:t>Change</w:t>
      </w:r>
      <w:r w:rsidR="00F445D3">
        <w:rPr>
          <w:b/>
        </w:rPr>
        <w:t xml:space="preserve"> </w:t>
      </w:r>
      <w:r w:rsidRPr="00EA7DCF">
        <w:rPr>
          <w:b/>
        </w:rPr>
        <w:t>drive</w:t>
      </w:r>
      <w:r w:rsidR="00F445D3">
        <w:t xml:space="preserve"> </w:t>
      </w:r>
      <w:r w:rsidR="00A269C8" w:rsidRPr="00523B92">
        <w:t>link</w:t>
      </w:r>
      <w:r w:rsidR="00F445D3">
        <w:t xml:space="preserve"> </w:t>
      </w:r>
      <w:r w:rsidR="00A269C8" w:rsidRPr="00523B92">
        <w:t>in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Task</w:t>
      </w:r>
      <w:r w:rsidR="00F445D3">
        <w:t xml:space="preserve"> </w:t>
      </w:r>
      <w:r w:rsidR="00A269C8" w:rsidRPr="00523B92">
        <w:t>Pane</w:t>
      </w:r>
      <w:r w:rsidR="00F445D3">
        <w:t xml:space="preserve"> </w:t>
      </w:r>
      <w:r w:rsidR="00A269C8" w:rsidRPr="00523B92">
        <w:t>on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left.</w:t>
      </w:r>
    </w:p>
    <w:p w:rsidR="00E7546E" w:rsidRDefault="00A269C8" w:rsidP="003973A8">
      <w:pPr>
        <w:pStyle w:val="ListNumber"/>
      </w:pPr>
      <w:r w:rsidRPr="00523B92">
        <w:t>Click</w:t>
      </w:r>
      <w:r w:rsidR="00F445D3">
        <w:t xml:space="preserve"> </w:t>
      </w:r>
      <w:r w:rsidRPr="00383B0A">
        <w:t>the</w:t>
      </w:r>
      <w:r w:rsidR="00F445D3">
        <w:rPr>
          <w:b/>
        </w:rPr>
        <w:t xml:space="preserve"> </w:t>
      </w:r>
      <w:r w:rsidRPr="00392C6E">
        <w:rPr>
          <w:b/>
        </w:rPr>
        <w:t>Add</w:t>
      </w:r>
      <w:r w:rsidR="00F445D3">
        <w:rPr>
          <w:b/>
        </w:rPr>
        <w:t xml:space="preserve"> </w:t>
      </w:r>
      <w:r w:rsidRPr="00392C6E">
        <w:rPr>
          <w:b/>
        </w:rPr>
        <w:t>network</w:t>
      </w:r>
      <w:r w:rsidR="00F445D3">
        <w:rPr>
          <w:b/>
        </w:rPr>
        <w:t xml:space="preserve"> </w:t>
      </w:r>
      <w:r w:rsidRPr="00392C6E">
        <w:rPr>
          <w:b/>
        </w:rPr>
        <w:t>location</w:t>
      </w:r>
      <w:r w:rsidR="00F445D3">
        <w:t xml:space="preserve"> </w:t>
      </w:r>
      <w:r w:rsidRPr="00523B92">
        <w:t>button.</w:t>
      </w:r>
    </w:p>
    <w:p w:rsidR="00E7546E" w:rsidRDefault="006A2F2B" w:rsidP="00902FD3">
      <w:pPr>
        <w:pStyle w:val="Graphic"/>
      </w:pPr>
      <w:r>
        <w:rPr>
          <w:noProof/>
          <w:lang w:eastAsia="zh-CN"/>
        </w:rPr>
        <w:drawing>
          <wp:inline distT="0" distB="0" distL="0" distR="0">
            <wp:extent cx="3550920" cy="2552700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5527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3973A8" w:rsidP="003973A8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28</w:t>
      </w:r>
      <w:r w:rsidR="00CD2FF7">
        <w:rPr>
          <w:noProof/>
        </w:rPr>
        <w:fldChar w:fldCharType="end"/>
      </w:r>
      <w:r w:rsidRPr="00523B92">
        <w:t>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Add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Location</w:t>
      </w:r>
    </w:p>
    <w:p w:rsidR="00E7546E" w:rsidRDefault="00A269C8" w:rsidP="003973A8">
      <w:pPr>
        <w:pStyle w:val="ListNumber"/>
      </w:pPr>
      <w:r w:rsidRPr="005167AD">
        <w:t>Browse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network</w:t>
      </w:r>
      <w:r w:rsidR="00F445D3">
        <w:t xml:space="preserve"> </w:t>
      </w:r>
      <w:r w:rsidRPr="005167AD">
        <w:t>share</w:t>
      </w:r>
      <w:r w:rsidR="00F445D3">
        <w:t xml:space="preserve"> </w:t>
      </w:r>
      <w:r w:rsidRPr="005167AD">
        <w:t>where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wish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save</w:t>
      </w:r>
      <w:r w:rsidR="00F445D3">
        <w:t xml:space="preserve"> </w:t>
      </w:r>
      <w:r w:rsidRPr="005167AD">
        <w:t>your</w:t>
      </w:r>
      <w:r w:rsidR="00F445D3">
        <w:t xml:space="preserve"> </w:t>
      </w:r>
      <w:r w:rsidRPr="005167AD">
        <w:t>File</w:t>
      </w:r>
      <w:r w:rsidR="00F445D3">
        <w:t xml:space="preserve"> </w:t>
      </w:r>
      <w:r w:rsidRPr="005167AD">
        <w:t>History</w:t>
      </w:r>
      <w:r w:rsidR="00F445D3">
        <w:t xml:space="preserve"> </w:t>
      </w:r>
      <w:r w:rsidRPr="005167AD">
        <w:t>copies.</w:t>
      </w:r>
    </w:p>
    <w:p w:rsidR="00E7546E" w:rsidRDefault="00A269C8" w:rsidP="003973A8">
      <w:pPr>
        <w:pStyle w:val="ListNumber2"/>
      </w:pPr>
      <w:r w:rsidRPr="00D5373D">
        <w:t>Alternately</w:t>
      </w:r>
      <w:r w:rsidR="00F445D3">
        <w:t xml:space="preserve"> </w:t>
      </w:r>
      <w:r w:rsidRPr="00D5373D">
        <w:t>you</w:t>
      </w:r>
      <w:r w:rsidR="00F445D3">
        <w:t xml:space="preserve"> </w:t>
      </w:r>
      <w:r w:rsidRPr="00D5373D">
        <w:t>can</w:t>
      </w:r>
      <w:r w:rsidR="00F445D3">
        <w:t xml:space="preserve"> </w:t>
      </w:r>
      <w:r w:rsidRPr="00D5373D">
        <w:t>type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UNC</w:t>
      </w:r>
      <w:r w:rsidR="00F445D3">
        <w:t xml:space="preserve"> </w:t>
      </w:r>
      <w:r w:rsidRPr="00D5373D">
        <w:t>path</w:t>
      </w:r>
      <w:r w:rsidR="00F445D3">
        <w:t xml:space="preserve"> </w:t>
      </w:r>
      <w:r w:rsidRPr="00D5373D">
        <w:t>directly</w:t>
      </w:r>
      <w:r w:rsidR="00F445D3">
        <w:t xml:space="preserve"> </w:t>
      </w:r>
      <w:r w:rsidRPr="00D5373D">
        <w:t>in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Folder</w:t>
      </w:r>
      <w:r w:rsidR="00F445D3">
        <w:t xml:space="preserve"> </w:t>
      </w:r>
      <w:r w:rsidRPr="00D5373D">
        <w:t>text</w:t>
      </w:r>
      <w:r w:rsidR="00F445D3">
        <w:t xml:space="preserve"> </w:t>
      </w:r>
      <w:r w:rsidRPr="00D5373D">
        <w:t>field</w:t>
      </w:r>
      <w:r w:rsidR="00F445D3">
        <w:t xml:space="preserve"> </w:t>
      </w:r>
      <w:r w:rsidRPr="00D5373D">
        <w:t>to</w:t>
      </w:r>
      <w:r w:rsidR="00F445D3">
        <w:t xml:space="preserve"> </w:t>
      </w:r>
      <w:r w:rsidRPr="00D5373D">
        <w:t>bypass</w:t>
      </w:r>
      <w:r w:rsidR="00F445D3">
        <w:t xml:space="preserve"> </w:t>
      </w:r>
      <w:r w:rsidRPr="00D5373D">
        <w:t>the</w:t>
      </w:r>
      <w:r w:rsidR="00F445D3">
        <w:t xml:space="preserve"> </w:t>
      </w:r>
      <w:r w:rsidRPr="00D5373D">
        <w:t>browsing</w:t>
      </w:r>
      <w:r w:rsidR="00F445D3">
        <w:t xml:space="preserve"> </w:t>
      </w:r>
      <w:r w:rsidRPr="00D5373D">
        <w:t>mecha</w:t>
      </w:r>
      <w:r w:rsidRPr="000F23BC">
        <w:t>nism.</w:t>
      </w:r>
    </w:p>
    <w:p w:rsidR="00E7546E" w:rsidRDefault="00A269C8" w:rsidP="003973A8">
      <w:pPr>
        <w:pStyle w:val="ListNumber2"/>
      </w:pPr>
      <w:r w:rsidRPr="000F23BC">
        <w:t>If</w:t>
      </w:r>
      <w:r w:rsidR="00F445D3">
        <w:t xml:space="preserve"> </w:t>
      </w:r>
      <w:r w:rsidRPr="000F23BC">
        <w:t>you</w:t>
      </w:r>
      <w:r w:rsidR="00F445D3">
        <w:t xml:space="preserve"> </w:t>
      </w:r>
      <w:r w:rsidRPr="000F23BC">
        <w:t>are</w:t>
      </w:r>
      <w:r w:rsidR="00F445D3">
        <w:t xml:space="preserve"> </w:t>
      </w:r>
      <w:r w:rsidRPr="000F23BC">
        <w:t>unable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access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UNC</w:t>
      </w:r>
      <w:r w:rsidR="00F445D3">
        <w:t xml:space="preserve"> </w:t>
      </w:r>
      <w:r w:rsidRPr="000F23BC">
        <w:t>path</w:t>
      </w:r>
      <w:r w:rsidR="00F445D3">
        <w:t xml:space="preserve"> </w:t>
      </w:r>
      <w:r w:rsidRPr="000F23BC">
        <w:t>directly,</w:t>
      </w:r>
      <w:r w:rsidR="00F445D3">
        <w:t xml:space="preserve"> </w:t>
      </w:r>
      <w:r w:rsidRPr="000F23BC">
        <w:t>try</w:t>
      </w:r>
      <w:r w:rsidR="00F445D3">
        <w:t xml:space="preserve"> </w:t>
      </w:r>
      <w:r w:rsidRPr="000F23BC">
        <w:t>appending</w:t>
      </w:r>
      <w:r w:rsidR="00F445D3">
        <w:t xml:space="preserve"> </w:t>
      </w:r>
      <w:r w:rsidRPr="000F23BC">
        <w:t>.local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server</w:t>
      </w:r>
      <w:r w:rsidR="00F445D3">
        <w:t xml:space="preserve"> </w:t>
      </w:r>
      <w:r w:rsidRPr="000F23BC">
        <w:t>name.</w:t>
      </w:r>
      <w:r w:rsidR="00F445D3">
        <w:t xml:space="preserve"> </w:t>
      </w:r>
      <w:r w:rsidRPr="000F23BC">
        <w:t>For</w:t>
      </w:r>
      <w:r w:rsidR="00F445D3">
        <w:t xml:space="preserve"> </w:t>
      </w:r>
      <w:r w:rsidRPr="000F23BC">
        <w:t>example,</w:t>
      </w:r>
      <w:r w:rsidR="00F445D3">
        <w:t xml:space="preserve"> </w:t>
      </w:r>
      <w:r w:rsidRPr="000F23BC">
        <w:t>instead</w:t>
      </w:r>
      <w:r w:rsidR="00F445D3">
        <w:t xml:space="preserve"> </w:t>
      </w:r>
      <w:r w:rsidRPr="000F23BC">
        <w:t>of</w:t>
      </w:r>
      <w:r w:rsidR="00F445D3">
        <w:t xml:space="preserve"> </w:t>
      </w:r>
      <w:r w:rsidR="00E822F0" w:rsidRPr="00957F8C">
        <w:t>\\server</w:t>
      </w:r>
      <w:r w:rsidR="00F445D3">
        <w:t xml:space="preserve"> </w:t>
      </w:r>
      <w:r w:rsidRPr="00523B92">
        <w:t>try</w:t>
      </w:r>
      <w:r w:rsidR="00F445D3">
        <w:t xml:space="preserve"> </w:t>
      </w:r>
      <w:r w:rsidR="00E822F0" w:rsidRPr="00957F8C">
        <w:t>\\server.local</w:t>
      </w:r>
      <w:r w:rsidRPr="00523B92">
        <w:t>.</w:t>
      </w:r>
    </w:p>
    <w:p w:rsidR="00E7546E" w:rsidRDefault="00EA7DCF" w:rsidP="003973A8">
      <w:pPr>
        <w:pStyle w:val="ListNumber2"/>
      </w:pPr>
      <w:r>
        <w:t>Click</w:t>
      </w:r>
      <w:r w:rsidR="00F445D3">
        <w:t xml:space="preserve"> </w:t>
      </w:r>
      <w:r w:rsidRPr="00EA7DCF">
        <w:rPr>
          <w:b/>
        </w:rPr>
        <w:t>Select</w:t>
      </w:r>
      <w:r w:rsidR="00F445D3">
        <w:rPr>
          <w:b/>
        </w:rPr>
        <w:t xml:space="preserve"> </w:t>
      </w:r>
      <w:r w:rsidRPr="00EA7DCF">
        <w:rPr>
          <w:b/>
        </w:rPr>
        <w:t>Folder</w:t>
      </w:r>
      <w:r>
        <w:t>.</w:t>
      </w:r>
    </w:p>
    <w:p w:rsidR="00E7546E" w:rsidRDefault="003973A8" w:rsidP="003973A8">
      <w:pPr>
        <w:pStyle w:val="ListNumber"/>
      </w:pPr>
      <w:r w:rsidRPr="00D5373D">
        <w:t>You</w:t>
      </w:r>
      <w:r w:rsidR="00F445D3">
        <w:t xml:space="preserve"> </w:t>
      </w:r>
      <w:r w:rsidRPr="00D5373D">
        <w:t>will</w:t>
      </w:r>
      <w:r w:rsidR="00F445D3">
        <w:t xml:space="preserve"> </w:t>
      </w:r>
      <w:r w:rsidRPr="000F23BC">
        <w:t>see</w:t>
      </w:r>
      <w:r w:rsidR="00F445D3">
        <w:t xml:space="preserve"> </w:t>
      </w:r>
      <w:r w:rsidRPr="000F23BC">
        <w:t>a</w:t>
      </w:r>
      <w:r w:rsidR="00F445D3">
        <w:t xml:space="preserve"> </w:t>
      </w:r>
      <w:r w:rsidRPr="000F23BC">
        <w:t>dialog</w:t>
      </w:r>
      <w:r w:rsidR="00F445D3">
        <w:t xml:space="preserve"> </w:t>
      </w:r>
      <w:r w:rsidRPr="000F23BC">
        <w:t>asking</w:t>
      </w:r>
      <w:r w:rsidR="00F445D3">
        <w:t xml:space="preserve"> </w:t>
      </w:r>
      <w:r w:rsidRPr="000F23BC">
        <w:t>"Do</w:t>
      </w:r>
      <w:r w:rsidR="00F445D3">
        <w:t xml:space="preserve"> </w:t>
      </w:r>
      <w:r w:rsidRPr="000F23BC">
        <w:t>you</w:t>
      </w:r>
      <w:r w:rsidR="00F445D3">
        <w:t xml:space="preserve"> </w:t>
      </w:r>
      <w:r w:rsidRPr="000F23BC">
        <w:t>want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move</w:t>
      </w:r>
      <w:r w:rsidR="00F445D3">
        <w:t xml:space="preserve"> </w:t>
      </w:r>
      <w:r w:rsidRPr="000F23BC">
        <w:t>your</w:t>
      </w:r>
      <w:r w:rsidR="00F445D3">
        <w:t xml:space="preserve"> </w:t>
      </w:r>
      <w:r w:rsidRPr="000F23BC">
        <w:t>existing</w:t>
      </w:r>
      <w:r w:rsidR="00F445D3">
        <w:t xml:space="preserve"> </w:t>
      </w:r>
      <w:r w:rsidRPr="000F23BC">
        <w:t>files,</w:t>
      </w:r>
      <w:r w:rsidR="00F445D3">
        <w:t xml:space="preserve"> </w:t>
      </w:r>
      <w:r w:rsidRPr="000F23BC">
        <w:t>too?"</w:t>
      </w:r>
    </w:p>
    <w:p w:rsidR="00E7546E" w:rsidRDefault="003973A8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3238170" cy="1645920"/>
            <wp:effectExtent l="19050" t="19050" r="1968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MoveExisti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170" cy="164592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3973A8" w:rsidP="003973A8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29</w:t>
      </w:r>
      <w:r w:rsidR="00CD2FF7">
        <w:rPr>
          <w:noProof/>
        </w:rPr>
        <w:fldChar w:fldCharType="end"/>
      </w:r>
      <w:r w:rsidRPr="00523B92">
        <w:t>:</w:t>
      </w:r>
      <w:r w:rsidR="00F445D3">
        <w:t xml:space="preserve"> </w:t>
      </w:r>
      <w:r w:rsidRPr="00523B92">
        <w:t>Move</w:t>
      </w:r>
      <w:r w:rsidR="00F445D3">
        <w:t xml:space="preserve"> </w:t>
      </w:r>
      <w:r w:rsidRPr="00523B92">
        <w:t>Existing</w:t>
      </w:r>
      <w:r w:rsidR="00F445D3">
        <w:t xml:space="preserve"> </w:t>
      </w:r>
      <w:r w:rsidRPr="00523B92">
        <w:t>Files?</w:t>
      </w:r>
    </w:p>
    <w:p w:rsidR="00E7546E" w:rsidRDefault="003973A8" w:rsidP="00383B0A">
      <w:pPr>
        <w:pStyle w:val="ListBullet2"/>
      </w:pPr>
      <w:r w:rsidRPr="005167AD">
        <w:t>Clicking</w:t>
      </w:r>
      <w:r w:rsidR="00F445D3">
        <w:t xml:space="preserve"> </w:t>
      </w:r>
      <w:r w:rsidRPr="005167AD">
        <w:rPr>
          <w:b/>
        </w:rPr>
        <w:t>Yes</w:t>
      </w:r>
      <w:r w:rsidR="00F445D3">
        <w:t xml:space="preserve"> </w:t>
      </w:r>
      <w:r w:rsidRPr="005167AD">
        <w:t>moves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existing</w:t>
      </w:r>
      <w:r w:rsidR="00F445D3">
        <w:t xml:space="preserve"> </w:t>
      </w:r>
      <w:r w:rsidRPr="005167AD">
        <w:t>copies</w:t>
      </w:r>
      <w:r w:rsidR="00F445D3">
        <w:t xml:space="preserve"> </w:t>
      </w:r>
      <w:r w:rsidRPr="005167AD">
        <w:t>created</w:t>
      </w:r>
      <w:r w:rsidR="00F445D3">
        <w:t xml:space="preserve"> </w:t>
      </w:r>
      <w:r w:rsidRPr="005167AD">
        <w:t>by</w:t>
      </w:r>
      <w:r w:rsidR="00F445D3">
        <w:t xml:space="preserve"> </w:t>
      </w:r>
      <w:r w:rsidRPr="005167AD">
        <w:t>File</w:t>
      </w:r>
      <w:r w:rsidR="00F445D3">
        <w:t xml:space="preserve"> </w:t>
      </w:r>
      <w:r w:rsidRPr="005167AD">
        <w:t>History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new</w:t>
      </w:r>
      <w:r w:rsidR="00F445D3">
        <w:t xml:space="preserve"> </w:t>
      </w:r>
      <w:r w:rsidRPr="005167AD">
        <w:t>location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selected</w:t>
      </w:r>
      <w:r w:rsidRPr="006A259F">
        <w:t>.</w:t>
      </w:r>
    </w:p>
    <w:p w:rsidR="00E7546E" w:rsidRDefault="003973A8" w:rsidP="00383B0A">
      <w:pPr>
        <w:pStyle w:val="ListBullet2"/>
      </w:pPr>
      <w:r w:rsidRPr="000F23BC">
        <w:t>Clicking</w:t>
      </w:r>
      <w:r w:rsidR="00F445D3">
        <w:t xml:space="preserve"> </w:t>
      </w:r>
      <w:r w:rsidRPr="000F23BC">
        <w:rPr>
          <w:b/>
        </w:rPr>
        <w:t>No</w:t>
      </w:r>
      <w:r w:rsidR="00F445D3">
        <w:t xml:space="preserve"> </w:t>
      </w:r>
      <w:r w:rsidRPr="000F23BC">
        <w:t>does</w:t>
      </w:r>
      <w:r w:rsidR="00F445D3">
        <w:t xml:space="preserve"> </w:t>
      </w:r>
      <w:r w:rsidRPr="000F23BC">
        <w:t>not</w:t>
      </w:r>
      <w:r w:rsidR="00F445D3">
        <w:t xml:space="preserve"> </w:t>
      </w:r>
      <w:r w:rsidRPr="000F23BC">
        <w:t>move</w:t>
      </w:r>
      <w:r w:rsidR="00F445D3">
        <w:t xml:space="preserve"> </w:t>
      </w:r>
      <w:r w:rsidRPr="000F23BC">
        <w:t>your</w:t>
      </w:r>
      <w:r w:rsidR="00F445D3">
        <w:t xml:space="preserve"> </w:t>
      </w:r>
      <w:r w:rsidRPr="000F23BC">
        <w:t>previous</w:t>
      </w:r>
      <w:r w:rsidR="00F445D3">
        <w:t xml:space="preserve"> </w:t>
      </w:r>
      <w:r w:rsidRPr="000F23BC">
        <w:t>File</w:t>
      </w:r>
      <w:r w:rsidR="00F445D3">
        <w:t xml:space="preserve"> </w:t>
      </w:r>
      <w:r w:rsidRPr="000F23BC">
        <w:t>History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new</w:t>
      </w:r>
      <w:r w:rsidR="00F445D3">
        <w:t xml:space="preserve"> </w:t>
      </w:r>
      <w:r w:rsidRPr="000F23BC">
        <w:t>location,</w:t>
      </w:r>
      <w:r w:rsidR="00F445D3">
        <w:t xml:space="preserve"> </w:t>
      </w:r>
      <w:r w:rsidRPr="000F23BC">
        <w:t>but</w:t>
      </w:r>
      <w:r w:rsidR="00F445D3">
        <w:t xml:space="preserve"> </w:t>
      </w:r>
      <w:r w:rsidRPr="000F23BC">
        <w:t>those</w:t>
      </w:r>
      <w:r w:rsidR="00F445D3">
        <w:t xml:space="preserve"> </w:t>
      </w:r>
      <w:r w:rsidRPr="000F23BC">
        <w:t>previous</w:t>
      </w:r>
      <w:r w:rsidR="00F445D3">
        <w:t xml:space="preserve"> </w:t>
      </w:r>
      <w:r w:rsidRPr="000F23BC">
        <w:t>copies</w:t>
      </w:r>
      <w:r w:rsidR="00F445D3">
        <w:t xml:space="preserve"> </w:t>
      </w:r>
      <w:r w:rsidRPr="000F23BC">
        <w:t>will</w:t>
      </w:r>
      <w:r w:rsidR="00F445D3">
        <w:t xml:space="preserve"> </w:t>
      </w:r>
      <w:r w:rsidRPr="000F23BC">
        <w:t>remain</w:t>
      </w:r>
      <w:r w:rsidR="00F445D3">
        <w:t xml:space="preserve"> </w:t>
      </w:r>
      <w:r w:rsidRPr="000F23BC">
        <w:t>available</w:t>
      </w:r>
      <w:r w:rsidR="00F445D3">
        <w:t xml:space="preserve"> </w:t>
      </w:r>
      <w:r w:rsidRPr="000F23BC">
        <w:t>as</w:t>
      </w:r>
      <w:r w:rsidR="00F445D3">
        <w:t xml:space="preserve"> </w:t>
      </w:r>
      <w:r w:rsidRPr="000F23BC">
        <w:t>long</w:t>
      </w:r>
      <w:r w:rsidR="00F445D3">
        <w:t xml:space="preserve"> </w:t>
      </w:r>
      <w:r w:rsidRPr="000F23BC">
        <w:t>as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drive</w:t>
      </w:r>
      <w:r w:rsidR="00F445D3">
        <w:t xml:space="preserve"> </w:t>
      </w:r>
      <w:r w:rsidRPr="000F23BC">
        <w:t>they</w:t>
      </w:r>
      <w:r w:rsidR="00F445D3">
        <w:t xml:space="preserve"> </w:t>
      </w:r>
      <w:r w:rsidRPr="000F23BC">
        <w:t>are</w:t>
      </w:r>
      <w:r w:rsidR="00F445D3">
        <w:t xml:space="preserve"> </w:t>
      </w:r>
      <w:r w:rsidRPr="000F23BC">
        <w:t>on</w:t>
      </w:r>
      <w:r w:rsidR="00F445D3">
        <w:t xml:space="preserve"> </w:t>
      </w:r>
      <w:r w:rsidRPr="000F23BC">
        <w:t>remains</w:t>
      </w:r>
      <w:r w:rsidR="00F445D3">
        <w:t xml:space="preserve"> </w:t>
      </w:r>
      <w:r w:rsidRPr="000F23BC">
        <w:t>attached.</w:t>
      </w:r>
    </w:p>
    <w:p w:rsidR="00E7546E" w:rsidRDefault="00A269C8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2727960" cy="1920240"/>
            <wp:effectExtent l="19050" t="19050" r="15240" b="2286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92024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:rsidR="00E7546E" w:rsidRDefault="00945800" w:rsidP="00945800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30</w:t>
      </w:r>
      <w:r w:rsidR="00CD2FF7">
        <w:rPr>
          <w:noProof/>
        </w:rPr>
        <w:fldChar w:fldCharType="end"/>
      </w:r>
      <w:r w:rsidRPr="00523B92">
        <w:t>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Location</w:t>
      </w:r>
    </w:p>
    <w:p w:rsidR="00E7546E" w:rsidRDefault="00A269C8" w:rsidP="00A269C8">
      <w:pPr>
        <w:pStyle w:val="ParagraphText"/>
        <w:spacing w:after="240"/>
      </w:pPr>
      <w:r w:rsidRPr="005167AD">
        <w:t>If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don’t</w:t>
      </w:r>
      <w:r w:rsidR="00F445D3">
        <w:t xml:space="preserve"> </w:t>
      </w:r>
      <w:r w:rsidRPr="005167AD">
        <w:t>have</w:t>
      </w:r>
      <w:r w:rsidR="00F445D3">
        <w:t xml:space="preserve"> </w:t>
      </w:r>
      <w:r w:rsidRPr="005167AD">
        <w:t>an</w:t>
      </w:r>
      <w:r w:rsidR="00F445D3">
        <w:t xml:space="preserve"> </w:t>
      </w:r>
      <w:r w:rsidRPr="005167AD">
        <w:t>externally</w:t>
      </w:r>
      <w:r w:rsidR="00F445D3">
        <w:t xml:space="preserve"> </w:t>
      </w:r>
      <w:r w:rsidRPr="005167AD">
        <w:t>attached</w:t>
      </w:r>
      <w:r w:rsidR="00F445D3">
        <w:t xml:space="preserve"> </w:t>
      </w:r>
      <w:r w:rsidRPr="005167AD">
        <w:t>hard</w:t>
      </w:r>
      <w:r w:rsidR="00F445D3">
        <w:t xml:space="preserve"> </w:t>
      </w:r>
      <w:r w:rsidRPr="005167AD">
        <w:t>drive,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will</w:t>
      </w:r>
      <w:r w:rsidR="00F445D3">
        <w:t xml:space="preserve"> </w:t>
      </w:r>
      <w:r w:rsidRPr="005167AD">
        <w:t>not</w:t>
      </w:r>
      <w:r w:rsidR="00F445D3">
        <w:t xml:space="preserve"> </w:t>
      </w:r>
      <w:r w:rsidRPr="005167AD">
        <w:t>be</w:t>
      </w:r>
      <w:r w:rsidR="00F445D3">
        <w:t xml:space="preserve"> </w:t>
      </w:r>
      <w:r w:rsidRPr="005167AD">
        <w:t>able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turn</w:t>
      </w:r>
      <w:r w:rsidR="00F445D3">
        <w:t xml:space="preserve"> </w:t>
      </w:r>
      <w:r w:rsidRPr="005167AD">
        <w:t>on</w:t>
      </w:r>
      <w:r w:rsidR="00F445D3">
        <w:t xml:space="preserve"> </w:t>
      </w:r>
      <w:r w:rsidRPr="005167AD">
        <w:t>File</w:t>
      </w:r>
      <w:r w:rsidR="00F445D3">
        <w:t xml:space="preserve"> </w:t>
      </w:r>
      <w:r w:rsidRPr="005167AD">
        <w:t>History</w:t>
      </w:r>
      <w:r w:rsidR="00F445D3">
        <w:t xml:space="preserve"> </w:t>
      </w:r>
      <w:r w:rsidRPr="005167AD">
        <w:t>by</w:t>
      </w:r>
      <w:r w:rsidR="00F445D3">
        <w:t xml:space="preserve"> </w:t>
      </w:r>
      <w:r w:rsidRPr="005167AD">
        <w:t>default.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can</w:t>
      </w:r>
      <w:r w:rsidR="00F445D3">
        <w:t xml:space="preserve"> </w:t>
      </w:r>
      <w:r w:rsidRPr="005167AD">
        <w:t>get</w:t>
      </w:r>
      <w:r w:rsidR="00F445D3">
        <w:t xml:space="preserve"> </w:t>
      </w:r>
      <w:r w:rsidRPr="005167AD">
        <w:t>around</w:t>
      </w:r>
      <w:r w:rsidR="00F445D3">
        <w:t xml:space="preserve"> </w:t>
      </w:r>
      <w:r w:rsidRPr="005167AD">
        <w:t>this</w:t>
      </w:r>
      <w:r w:rsidR="00F445D3">
        <w:t xml:space="preserve"> </w:t>
      </w:r>
      <w:r w:rsidRPr="005167AD">
        <w:t>by</w:t>
      </w:r>
      <w:r w:rsidR="00F445D3">
        <w:t xml:space="preserve"> </w:t>
      </w:r>
      <w:r w:rsidRPr="005167AD">
        <w:t>first</w:t>
      </w:r>
      <w:r w:rsidR="00F445D3">
        <w:t xml:space="preserve"> </w:t>
      </w:r>
      <w:r w:rsidRPr="005167AD">
        <w:t>configuring</w:t>
      </w:r>
      <w:r w:rsidR="00F445D3">
        <w:t xml:space="preserve"> </w:t>
      </w:r>
      <w:r w:rsidRPr="005167AD">
        <w:t>File</w:t>
      </w:r>
      <w:r w:rsidR="00F445D3">
        <w:t xml:space="preserve"> </w:t>
      </w:r>
      <w:r w:rsidRPr="005167AD">
        <w:t>History</w:t>
      </w:r>
      <w:r w:rsidR="00F445D3">
        <w:t xml:space="preserve"> </w:t>
      </w:r>
      <w:r w:rsidRPr="005167AD">
        <w:t>to</w:t>
      </w:r>
      <w:r w:rsidR="00F445D3">
        <w:t xml:space="preserve"> </w:t>
      </w:r>
      <w:r w:rsidRPr="005167AD">
        <w:t>use</w:t>
      </w:r>
      <w:r w:rsidR="00F445D3">
        <w:t xml:space="preserve"> </w:t>
      </w:r>
      <w:r w:rsidRPr="005167AD">
        <w:t>a</w:t>
      </w:r>
      <w:r w:rsidR="00F445D3">
        <w:t xml:space="preserve"> </w:t>
      </w:r>
      <w:r w:rsidRPr="005167AD">
        <w:t>network</w:t>
      </w:r>
      <w:r w:rsidR="00F445D3">
        <w:t xml:space="preserve"> </w:t>
      </w:r>
      <w:r w:rsidRPr="005167AD">
        <w:t>share</w:t>
      </w:r>
      <w:r w:rsidR="00F445D3">
        <w:t xml:space="preserve"> </w:t>
      </w:r>
      <w:r w:rsidRPr="005167AD">
        <w:t>using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Change</w:t>
      </w:r>
      <w:r w:rsidR="00F445D3">
        <w:t xml:space="preserve"> </w:t>
      </w:r>
      <w:r w:rsidRPr="005167AD">
        <w:t>drive</w:t>
      </w:r>
      <w:r w:rsidR="00F445D3">
        <w:t xml:space="preserve"> </w:t>
      </w:r>
      <w:r w:rsidRPr="005167AD">
        <w:t>option</w:t>
      </w:r>
      <w:r w:rsidR="00F445D3">
        <w:t xml:space="preserve"> </w:t>
      </w:r>
      <w:r w:rsidRPr="005167AD">
        <w:t>described</w:t>
      </w:r>
      <w:r w:rsidR="00F445D3">
        <w:t xml:space="preserve"> </w:t>
      </w:r>
      <w:r w:rsidRPr="005167AD">
        <w:t>above.</w:t>
      </w:r>
      <w:r w:rsidR="00F445D3">
        <w:t xml:space="preserve"> </w:t>
      </w:r>
      <w:r w:rsidRPr="005167AD">
        <w:t>After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do</w:t>
      </w:r>
      <w:r w:rsidR="00F445D3">
        <w:t xml:space="preserve"> </w:t>
      </w:r>
      <w:r w:rsidRPr="005167AD">
        <w:t>this,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will</w:t>
      </w:r>
      <w:r w:rsidR="00F445D3">
        <w:t xml:space="preserve"> </w:t>
      </w:r>
      <w:r w:rsidRPr="005167AD">
        <w:t>then</w:t>
      </w:r>
      <w:r w:rsidR="00F445D3">
        <w:t xml:space="preserve"> </w:t>
      </w:r>
      <w:r w:rsidRPr="005167AD">
        <w:t>be</w:t>
      </w:r>
      <w:r w:rsidR="00F445D3">
        <w:t xml:space="preserve"> </w:t>
      </w:r>
      <w:r w:rsidRPr="005167AD">
        <w:t>abl</w:t>
      </w:r>
      <w:r w:rsidRPr="00D5373D">
        <w:t>e</w:t>
      </w:r>
      <w:r w:rsidR="00F445D3">
        <w:t xml:space="preserve"> </w:t>
      </w:r>
      <w:r w:rsidRPr="00D5373D">
        <w:t>to</w:t>
      </w:r>
      <w:r w:rsidR="00F445D3">
        <w:t xml:space="preserve"> </w:t>
      </w:r>
      <w:r w:rsidRPr="00D5373D">
        <w:t>turn</w:t>
      </w:r>
      <w:r w:rsidR="00F445D3">
        <w:t xml:space="preserve"> </w:t>
      </w:r>
      <w:r w:rsidRPr="00D5373D">
        <w:t>on</w:t>
      </w:r>
      <w:r w:rsidR="00F445D3">
        <w:t xml:space="preserve"> </w:t>
      </w:r>
      <w:r w:rsidRPr="00D5373D">
        <w:t>File</w:t>
      </w:r>
      <w:r w:rsidR="00F445D3">
        <w:t xml:space="preserve"> </w:t>
      </w:r>
      <w:r w:rsidRPr="00D5373D">
        <w:t>History.</w:t>
      </w:r>
      <w:r w:rsidR="00F445D3">
        <w:t xml:space="preserve"> </w:t>
      </w:r>
      <w:r w:rsidR="00BB072A">
        <w:t>However,</w:t>
      </w:r>
      <w:r w:rsidR="00F445D3">
        <w:t xml:space="preserve"> </w:t>
      </w:r>
      <w:r w:rsidR="00BB072A">
        <w:t>t</w:t>
      </w:r>
      <w:r w:rsidRPr="00D5373D">
        <w:t>his</w:t>
      </w:r>
      <w:r w:rsidR="00F445D3">
        <w:t xml:space="preserve"> </w:t>
      </w:r>
      <w:r w:rsidRPr="00D5373D">
        <w:t>is</w:t>
      </w:r>
      <w:r w:rsidR="00F445D3">
        <w:t xml:space="preserve"> </w:t>
      </w:r>
      <w:r w:rsidRPr="00D5373D">
        <w:t>a</w:t>
      </w:r>
      <w:r w:rsidR="00F445D3">
        <w:t xml:space="preserve"> </w:t>
      </w:r>
      <w:r w:rsidR="00AA32A4" w:rsidRPr="000F23BC">
        <w:t>two-step</w:t>
      </w:r>
      <w:r w:rsidR="00F445D3">
        <w:t xml:space="preserve"> </w:t>
      </w:r>
      <w:r w:rsidRPr="000F23BC">
        <w:t>process.</w:t>
      </w:r>
      <w:r w:rsidR="00F445D3">
        <w:t xml:space="preserve"> </w:t>
      </w:r>
      <w:r w:rsidRPr="000F23BC">
        <w:t>First</w:t>
      </w:r>
      <w:r w:rsidR="00BB072A">
        <w:t>,</w:t>
      </w:r>
      <w:r w:rsidR="00F445D3">
        <w:t xml:space="preserve"> </w:t>
      </w:r>
      <w:r w:rsidRPr="000F23BC">
        <w:t>you</w:t>
      </w:r>
      <w:r w:rsidR="00F445D3">
        <w:t xml:space="preserve"> </w:t>
      </w:r>
      <w:r w:rsidRPr="000F23BC">
        <w:t>must</w:t>
      </w:r>
      <w:r w:rsidR="00F445D3">
        <w:t xml:space="preserve"> </w:t>
      </w:r>
      <w:r w:rsidRPr="000F23BC">
        <w:t>change</w:t>
      </w:r>
      <w:r w:rsidR="00F445D3">
        <w:t xml:space="preserve"> </w:t>
      </w:r>
      <w:r w:rsidRPr="000F23BC">
        <w:t>to</w:t>
      </w:r>
      <w:r w:rsidR="00F445D3">
        <w:t xml:space="preserve"> </w:t>
      </w:r>
      <w:r w:rsidRPr="000F23BC">
        <w:t>using</w:t>
      </w:r>
      <w:r w:rsidR="00F445D3">
        <w:t xml:space="preserve"> </w:t>
      </w:r>
      <w:r w:rsidRPr="000F23BC">
        <w:t>a</w:t>
      </w:r>
      <w:r w:rsidR="00F445D3">
        <w:t xml:space="preserve"> </w:t>
      </w:r>
      <w:r w:rsidRPr="000F23BC">
        <w:t>network</w:t>
      </w:r>
      <w:r w:rsidR="00F445D3">
        <w:t xml:space="preserve"> </w:t>
      </w:r>
      <w:r w:rsidRPr="000F23BC">
        <w:t>share,</w:t>
      </w:r>
      <w:r w:rsidR="00F445D3">
        <w:t xml:space="preserve"> </w:t>
      </w:r>
      <w:r w:rsidRPr="000F23BC">
        <w:t>and</w:t>
      </w:r>
      <w:r w:rsidR="00F445D3">
        <w:t xml:space="preserve"> </w:t>
      </w:r>
      <w:r w:rsidRPr="000F23BC">
        <w:t>then</w:t>
      </w:r>
      <w:r w:rsidR="00F445D3">
        <w:t xml:space="preserve"> </w:t>
      </w:r>
      <w:r w:rsidRPr="000F23BC">
        <w:t>you</w:t>
      </w:r>
      <w:r w:rsidR="00F445D3">
        <w:t xml:space="preserve"> </w:t>
      </w:r>
      <w:r w:rsidRPr="000F23BC">
        <w:t>can</w:t>
      </w:r>
      <w:r w:rsidR="00F445D3">
        <w:t xml:space="preserve"> </w:t>
      </w:r>
      <w:r w:rsidRPr="000F23BC">
        <w:t>turn</w:t>
      </w:r>
      <w:r w:rsidR="00F445D3">
        <w:t xml:space="preserve"> </w:t>
      </w:r>
      <w:r w:rsidRPr="000F23BC">
        <w:t>on</w:t>
      </w:r>
      <w:r w:rsidR="00F445D3">
        <w:t xml:space="preserve"> </w:t>
      </w:r>
      <w:r w:rsidRPr="000F23BC">
        <w:t>File</w:t>
      </w:r>
      <w:r w:rsidR="00F445D3">
        <w:t xml:space="preserve"> </w:t>
      </w:r>
      <w:r w:rsidRPr="000F23BC">
        <w:t>History.</w:t>
      </w:r>
    </w:p>
    <w:p w:rsidR="00E7546E" w:rsidRDefault="00EF4DBE" w:rsidP="00A269C8">
      <w:pPr>
        <w:pStyle w:val="Heading3"/>
        <w:spacing w:before="0" w:after="240"/>
      </w:pPr>
      <w:bookmarkStart w:id="36" w:name="_Toc334559300"/>
      <w:bookmarkStart w:id="37" w:name="_Toc334565911"/>
      <w:r>
        <w:t>Recovering</w:t>
      </w:r>
      <w:r w:rsidR="00F445D3">
        <w:t xml:space="preserve"> </w:t>
      </w:r>
      <w:r>
        <w:t>F</w:t>
      </w:r>
      <w:r w:rsidR="00A269C8" w:rsidRPr="00523B92">
        <w:t>iles</w:t>
      </w:r>
      <w:r w:rsidR="00F445D3">
        <w:t xml:space="preserve"> </w:t>
      </w:r>
      <w:r w:rsidR="00A269C8" w:rsidRPr="00523B92">
        <w:t>with</w:t>
      </w:r>
      <w:r w:rsidR="00F445D3">
        <w:t xml:space="preserve"> </w:t>
      </w:r>
      <w:r w:rsidR="00A269C8" w:rsidRPr="00523B92">
        <w:t>File</w:t>
      </w:r>
      <w:r w:rsidR="00F445D3">
        <w:t xml:space="preserve"> </w:t>
      </w:r>
      <w:r w:rsidR="00A269C8" w:rsidRPr="00523B92">
        <w:t>History</w:t>
      </w:r>
      <w:bookmarkEnd w:id="36"/>
      <w:bookmarkEnd w:id="37"/>
    </w:p>
    <w:p w:rsidR="00E7546E" w:rsidRDefault="00A269C8" w:rsidP="00945800">
      <w:pPr>
        <w:pStyle w:val="ParagraphText"/>
        <w:spacing w:after="240"/>
      </w:pP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access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interface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recovering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="00945800" w:rsidRPr="00523B92">
        <w:t>using</w:t>
      </w:r>
      <w:r w:rsidR="00F445D3">
        <w:t xml:space="preserve"> </w:t>
      </w:r>
      <w:r w:rsidR="00945800" w:rsidRPr="00523B92">
        <w:t>a</w:t>
      </w:r>
      <w:r w:rsidR="00F445D3">
        <w:t xml:space="preserve"> </w:t>
      </w:r>
      <w:r w:rsidR="00945800" w:rsidRPr="00523B92">
        <w:t>few</w:t>
      </w:r>
      <w:r w:rsidR="00F445D3">
        <w:t xml:space="preserve"> </w:t>
      </w:r>
      <w:r w:rsidR="00945800" w:rsidRPr="00523B92">
        <w:t>different</w:t>
      </w:r>
      <w:r w:rsidR="00F445D3">
        <w:t xml:space="preserve"> </w:t>
      </w:r>
      <w:r w:rsidR="00945800" w:rsidRPr="00523B92">
        <w:t>methods.</w:t>
      </w:r>
      <w:r w:rsidR="00F445D3">
        <w:t xml:space="preserve"> </w:t>
      </w:r>
      <w:r w:rsidR="00945800" w:rsidRPr="00523B92">
        <w:t>In</w:t>
      </w:r>
      <w:r w:rsidR="00F445D3">
        <w:t xml:space="preserve"> </w:t>
      </w:r>
      <w:r w:rsidR="00945800" w:rsidRPr="00523B92">
        <w:t>Windows</w:t>
      </w:r>
      <w:r w:rsidR="00F445D3">
        <w:t xml:space="preserve"> </w:t>
      </w:r>
      <w:r w:rsidR="00945800" w:rsidRPr="00523B92">
        <w:t>Explorer</w:t>
      </w:r>
      <w:r w:rsidR="00F445D3">
        <w:t xml:space="preserve"> </w:t>
      </w:r>
      <w:r w:rsidR="00945800" w:rsidRPr="00523B92">
        <w:t>you</w:t>
      </w:r>
      <w:r w:rsidR="00F445D3">
        <w:t xml:space="preserve"> </w:t>
      </w:r>
      <w:r w:rsidR="00945800" w:rsidRPr="00523B92">
        <w:t>can</w:t>
      </w:r>
      <w:r w:rsidR="00F445D3">
        <w:t xml:space="preserve"> </w:t>
      </w:r>
      <w:r w:rsidRPr="00523B92">
        <w:t>select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button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Home</w:t>
      </w:r>
      <w:r w:rsidR="00F445D3">
        <w:t xml:space="preserve"> </w:t>
      </w:r>
      <w:r w:rsidRPr="00523B92">
        <w:t>tab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ribbon.</w:t>
      </w:r>
    </w:p>
    <w:p w:rsidR="00E7546E" w:rsidRDefault="00A269C8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2657846" cy="1038370"/>
            <wp:effectExtent l="19050" t="19050" r="28575" b="2857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in explor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3837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:rsidR="00E7546E" w:rsidRDefault="00945800" w:rsidP="00945800">
      <w:pPr>
        <w:pStyle w:val="ParagraphText"/>
      </w:pPr>
      <w:r w:rsidRPr="00523B92">
        <w:t>When</w:t>
      </w:r>
      <w:r w:rsidR="00F445D3">
        <w:t xml:space="preserve"> </w:t>
      </w:r>
      <w:r w:rsidRPr="00523B92">
        <w:t>opening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window</w:t>
      </w:r>
      <w:r w:rsidR="00F445D3">
        <w:t xml:space="preserve"> </w:t>
      </w:r>
      <w:r w:rsidRPr="00523B92">
        <w:t>using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Explorer,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show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currently</w:t>
      </w:r>
      <w:r w:rsidR="00F445D3">
        <w:t xml:space="preserve"> </w:t>
      </w:r>
      <w:r w:rsidRPr="00523B92">
        <w:t>selected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Explorer.</w:t>
      </w:r>
    </w:p>
    <w:p w:rsidR="00E7546E" w:rsidRDefault="00945800" w:rsidP="00945800">
      <w:pPr>
        <w:pStyle w:val="ParagraphText"/>
      </w:pPr>
      <w:r w:rsidRPr="00523B92">
        <w:t>Another</w:t>
      </w:r>
      <w:r w:rsidR="00F445D3">
        <w:t xml:space="preserve"> </w:t>
      </w:r>
      <w:r w:rsidRPr="00523B92">
        <w:t>method</w:t>
      </w:r>
      <w:r w:rsidR="00F445D3">
        <w:t xml:space="preserve"> </w:t>
      </w:r>
      <w:r w:rsidRPr="00523B92">
        <w:t>starts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A269C8" w:rsidRPr="00523B92">
        <w:t>File</w:t>
      </w:r>
      <w:r w:rsidR="00F445D3">
        <w:t xml:space="preserve"> </w:t>
      </w:r>
      <w:r w:rsidR="00A269C8" w:rsidRPr="00523B92">
        <w:t>History</w:t>
      </w:r>
      <w:r w:rsidR="00F445D3">
        <w:t xml:space="preserve"> </w:t>
      </w:r>
      <w:r w:rsidR="00A269C8" w:rsidRPr="00523B92">
        <w:t>Control</w:t>
      </w:r>
      <w:r w:rsidR="00F445D3">
        <w:t xml:space="preserve"> </w:t>
      </w:r>
      <w:r w:rsidR="00A269C8" w:rsidRPr="00523B92">
        <w:t>Panel</w:t>
      </w:r>
      <w:r w:rsidRPr="00523B92">
        <w:t>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146822" w:rsidRPr="00146822">
        <w:rPr>
          <w:b/>
        </w:rPr>
        <w:t>Restore</w:t>
      </w:r>
      <w:r w:rsidR="00F445D3">
        <w:rPr>
          <w:b/>
        </w:rPr>
        <w:t xml:space="preserve"> </w:t>
      </w:r>
      <w:r w:rsidR="00146822" w:rsidRPr="00146822">
        <w:rPr>
          <w:b/>
        </w:rPr>
        <w:t>personal</w:t>
      </w:r>
      <w:r w:rsidR="00F445D3">
        <w:rPr>
          <w:b/>
        </w:rPr>
        <w:t xml:space="preserve"> </w:t>
      </w:r>
      <w:r w:rsidR="00146822" w:rsidRPr="00146822">
        <w:rPr>
          <w:b/>
        </w:rPr>
        <w:t>files</w:t>
      </w:r>
      <w:r w:rsidR="00F445D3">
        <w:t xml:space="preserve"> </w:t>
      </w:r>
      <w:r w:rsidR="00A269C8" w:rsidRPr="00523B92">
        <w:t>link</w:t>
      </w:r>
      <w:r w:rsidR="00F445D3">
        <w:t xml:space="preserve"> </w:t>
      </w:r>
      <w:r w:rsidR="00A269C8" w:rsidRPr="00523B92">
        <w:t>at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bottom</w:t>
      </w:r>
      <w:r w:rsidR="00F445D3">
        <w:t xml:space="preserve"> </w:t>
      </w:r>
      <w:r w:rsidR="00A269C8" w:rsidRPr="00523B92">
        <w:t>of</w:t>
      </w:r>
      <w:r w:rsidR="00F445D3">
        <w:t xml:space="preserve"> </w:t>
      </w:r>
      <w:r w:rsidR="00A269C8" w:rsidRPr="00523B92">
        <w:t>the</w:t>
      </w:r>
      <w:r w:rsidR="00F445D3">
        <w:t xml:space="preserve"> </w:t>
      </w:r>
      <w:r w:rsidR="00A269C8" w:rsidRPr="00523B92">
        <w:t>task</w:t>
      </w:r>
      <w:r w:rsidR="00F445D3">
        <w:t xml:space="preserve"> </w:t>
      </w:r>
      <w:r w:rsidR="00A269C8" w:rsidRPr="00523B92">
        <w:t>pane</w:t>
      </w:r>
      <w:r w:rsidR="00F445D3">
        <w:t xml:space="preserve"> </w:t>
      </w:r>
      <w:r w:rsidRPr="00523B92">
        <w:t>opens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window.</w:t>
      </w:r>
    </w:p>
    <w:p w:rsidR="00E7546E" w:rsidRDefault="00A269C8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2705478" cy="1514687"/>
            <wp:effectExtent l="19050" t="19050" r="19050" b="2857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 Restore Personal File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514687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:rsidR="00E7546E" w:rsidRDefault="00A269C8" w:rsidP="00A269C8">
      <w:pPr>
        <w:pStyle w:val="ParagraphText"/>
        <w:spacing w:after="240"/>
      </w:pPr>
      <w:r w:rsidRPr="00523B92">
        <w:t>Both</w:t>
      </w:r>
      <w:r w:rsidR="00F445D3">
        <w:t xml:space="preserve"> </w:t>
      </w:r>
      <w:r w:rsidRPr="00523B92">
        <w:t>of</w:t>
      </w:r>
      <w:r w:rsidR="00F445D3">
        <w:t xml:space="preserve"> </w:t>
      </w:r>
      <w:r w:rsidR="00945800" w:rsidRPr="00523B92">
        <w:t>these</w:t>
      </w:r>
      <w:r w:rsidR="00F445D3">
        <w:t xml:space="preserve"> </w:t>
      </w:r>
      <w:r w:rsidR="00945800" w:rsidRPr="00523B92">
        <w:t>steps</w:t>
      </w:r>
      <w:r w:rsidR="00F445D3">
        <w:t xml:space="preserve"> </w:t>
      </w:r>
      <w:r w:rsidRPr="00523B92">
        <w:t>open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window</w:t>
      </w:r>
      <w:r w:rsidR="00F445D3">
        <w:t xml:space="preserve"> </w:t>
      </w:r>
      <w:r w:rsidRPr="00523B92">
        <w:t>where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view</w:t>
      </w:r>
      <w:r w:rsidR="00F445D3">
        <w:t xml:space="preserve"> </w:t>
      </w:r>
      <w:r w:rsidRPr="00523B92">
        <w:t>previous</w:t>
      </w:r>
      <w:r w:rsidR="00F445D3">
        <w:t xml:space="preserve"> </w:t>
      </w:r>
      <w:r w:rsidRPr="00523B92">
        <w:t>version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been</w:t>
      </w:r>
      <w:r w:rsidR="00F445D3">
        <w:t xml:space="preserve"> </w:t>
      </w:r>
      <w:r w:rsidRPr="00523B92">
        <w:t>saved.</w:t>
      </w:r>
    </w:p>
    <w:p w:rsidR="00E7546E" w:rsidRDefault="00945800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381699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Resto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81699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945800" w:rsidP="00945800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31</w:t>
      </w:r>
      <w:r w:rsidR="00CD2FF7">
        <w:rPr>
          <w:noProof/>
        </w:rPr>
        <w:fldChar w:fldCharType="end"/>
      </w:r>
      <w:r w:rsidRPr="00523B92">
        <w:t>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</w:p>
    <w:p w:rsidR="00E7546E" w:rsidRDefault="00945800" w:rsidP="00945800">
      <w:pPr>
        <w:pStyle w:val="ParagraphText"/>
      </w:pPr>
      <w:r w:rsidRPr="005167AD">
        <w:t>Within</w:t>
      </w:r>
      <w:r w:rsidR="00F445D3">
        <w:t xml:space="preserve"> </w:t>
      </w:r>
      <w:r w:rsidRPr="005167AD">
        <w:t>this</w:t>
      </w:r>
      <w:r w:rsidR="00F445D3">
        <w:t xml:space="preserve"> </w:t>
      </w:r>
      <w:r w:rsidRPr="005167AD">
        <w:t>folder</w:t>
      </w:r>
      <w:r w:rsidR="00DD014C">
        <w:t>,</w:t>
      </w:r>
      <w:r w:rsidR="00F445D3">
        <w:t xml:space="preserve"> </w:t>
      </w:r>
      <w:r w:rsidRPr="005167AD">
        <w:t>you</w:t>
      </w:r>
      <w:r w:rsidR="00F445D3">
        <w:t xml:space="preserve"> </w:t>
      </w:r>
      <w:r w:rsidRPr="005167AD">
        <w:t>can</w:t>
      </w:r>
      <w:r w:rsidR="00F445D3">
        <w:t xml:space="preserve"> </w:t>
      </w:r>
      <w:r w:rsidRPr="005167AD">
        <w:t>perform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following</w:t>
      </w:r>
      <w:r w:rsidR="00F445D3">
        <w:t xml:space="preserve"> </w:t>
      </w:r>
      <w:r w:rsidRPr="005167AD">
        <w:t>actions:</w:t>
      </w:r>
    </w:p>
    <w:p w:rsidR="00E7546E" w:rsidRDefault="00A27343" w:rsidP="00945800">
      <w:pPr>
        <w:pStyle w:val="ListBullet"/>
      </w:pPr>
      <w:r w:rsidRPr="005167AD">
        <w:t>Click</w:t>
      </w:r>
      <w:r w:rsidR="00F445D3">
        <w:t xml:space="preserve"> </w:t>
      </w:r>
      <w:r w:rsidRPr="005167AD">
        <w:t>the</w:t>
      </w:r>
      <w:r w:rsidR="00F445D3">
        <w:t xml:space="preserve"> </w:t>
      </w:r>
      <w:r w:rsidR="00A269C8" w:rsidRPr="00957F8C">
        <w:rPr>
          <w:b/>
        </w:rPr>
        <w:t>Home</w:t>
      </w:r>
      <w:r w:rsidR="00F445D3">
        <w:t xml:space="preserve"> </w:t>
      </w:r>
      <w:r w:rsidR="00A269C8" w:rsidRPr="005167AD">
        <w:t>button</w:t>
      </w:r>
      <w:r w:rsidR="00F445D3">
        <w:t xml:space="preserve"> </w:t>
      </w:r>
      <w:r w:rsidR="00A269C8" w:rsidRPr="005167AD">
        <w:t>on</w:t>
      </w:r>
      <w:r w:rsidR="00F445D3">
        <w:t xml:space="preserve"> </w:t>
      </w:r>
      <w:r w:rsidR="00A269C8" w:rsidRPr="005167AD">
        <w:t>the</w:t>
      </w:r>
      <w:r w:rsidR="00F445D3">
        <w:t xml:space="preserve"> </w:t>
      </w:r>
      <w:r w:rsidR="00A269C8" w:rsidRPr="005167AD">
        <w:t>top</w:t>
      </w:r>
      <w:r w:rsidR="00DD014C">
        <w:t>-</w:t>
      </w:r>
      <w:r w:rsidR="00A269C8" w:rsidRPr="005167AD">
        <w:t>left</w:t>
      </w:r>
      <w:r w:rsidR="00F445D3">
        <w:t xml:space="preserve"> </w:t>
      </w:r>
      <w:r w:rsidR="00A269C8" w:rsidRPr="005167AD">
        <w:t>view</w:t>
      </w:r>
      <w:r w:rsidR="00F445D3">
        <w:t xml:space="preserve"> </w:t>
      </w:r>
      <w:r w:rsidR="00945800" w:rsidRPr="00D5373D">
        <w:t>all</w:t>
      </w:r>
      <w:r w:rsidR="00F445D3">
        <w:t xml:space="preserve"> </w:t>
      </w:r>
      <w:r w:rsidR="00A269C8" w:rsidRPr="000F23BC">
        <w:t>of</w:t>
      </w:r>
      <w:r w:rsidR="00F445D3">
        <w:t xml:space="preserve"> </w:t>
      </w:r>
      <w:r w:rsidR="00A269C8" w:rsidRPr="000F23BC">
        <w:t>the</w:t>
      </w:r>
      <w:r w:rsidR="00F445D3">
        <w:t xml:space="preserve"> </w:t>
      </w:r>
      <w:r w:rsidR="00A269C8" w:rsidRPr="000F23BC">
        <w:t>folders</w:t>
      </w:r>
      <w:r w:rsidR="00F445D3">
        <w:t xml:space="preserve"> </w:t>
      </w:r>
      <w:r w:rsidR="00A269C8" w:rsidRPr="000F23BC">
        <w:t>and</w:t>
      </w:r>
      <w:r w:rsidR="00F445D3">
        <w:t xml:space="preserve"> </w:t>
      </w:r>
      <w:r w:rsidR="00A269C8" w:rsidRPr="000F23BC">
        <w:t>libraries</w:t>
      </w:r>
      <w:r w:rsidR="00F445D3">
        <w:t xml:space="preserve"> </w:t>
      </w:r>
      <w:r w:rsidR="00A269C8" w:rsidRPr="000F23BC">
        <w:t>that</w:t>
      </w:r>
      <w:r w:rsidR="00F445D3">
        <w:t xml:space="preserve"> </w:t>
      </w:r>
      <w:r w:rsidR="00A269C8" w:rsidRPr="000F23BC">
        <w:t>are</w:t>
      </w:r>
      <w:r w:rsidR="00F445D3">
        <w:t xml:space="preserve"> </w:t>
      </w:r>
      <w:r w:rsidR="00A269C8" w:rsidRPr="000F23BC">
        <w:t>being</w:t>
      </w:r>
      <w:r w:rsidR="00F445D3">
        <w:t xml:space="preserve"> </w:t>
      </w:r>
      <w:r w:rsidR="00A269C8" w:rsidRPr="000F23BC">
        <w:t>protected</w:t>
      </w:r>
      <w:r w:rsidR="00F445D3">
        <w:t xml:space="preserve"> </w:t>
      </w:r>
      <w:r w:rsidR="00A269C8" w:rsidRPr="000F23BC">
        <w:t>by</w:t>
      </w:r>
      <w:r w:rsidR="00F445D3">
        <w:t xml:space="preserve"> </w:t>
      </w:r>
      <w:r w:rsidR="00A269C8" w:rsidRPr="000F23BC">
        <w:t>File</w:t>
      </w:r>
      <w:r w:rsidR="00F445D3">
        <w:t xml:space="preserve"> </w:t>
      </w:r>
      <w:r w:rsidR="00A269C8" w:rsidRPr="000F23BC">
        <w:t>History.</w:t>
      </w:r>
    </w:p>
    <w:p w:rsidR="00E7546E" w:rsidRDefault="00945800" w:rsidP="00945800">
      <w:pPr>
        <w:pStyle w:val="ListBullet"/>
      </w:pPr>
      <w:r w:rsidRPr="00523B92">
        <w:t>Use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right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left</w:t>
      </w:r>
      <w:r w:rsidR="00F445D3">
        <w:t xml:space="preserve"> </w:t>
      </w:r>
      <w:r w:rsidRPr="00523B92">
        <w:t>arrows</w:t>
      </w:r>
      <w:r w:rsidR="00F445D3">
        <w:t xml:space="preserve"> </w:t>
      </w:r>
      <w:r w:rsidRPr="00523B92">
        <w:t>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bottom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navigate</w:t>
      </w:r>
      <w:r w:rsidR="00F445D3">
        <w:t xml:space="preserve"> </w:t>
      </w:r>
      <w:r w:rsidRPr="00523B92">
        <w:t>between</w:t>
      </w:r>
      <w:r w:rsidR="00F445D3">
        <w:t xml:space="preserve"> </w:t>
      </w:r>
      <w:r w:rsidRPr="00523B92">
        <w:t>days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times.</w:t>
      </w:r>
    </w:p>
    <w:p w:rsidR="00E7546E" w:rsidRDefault="00A269C8" w:rsidP="00945800">
      <w:pPr>
        <w:pStyle w:val="ListBullet"/>
      </w:pPr>
      <w:r w:rsidRPr="00523B92">
        <w:t>Click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select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and</w:t>
      </w:r>
      <w:r w:rsidR="00F445D3">
        <w:t xml:space="preserve"> </w:t>
      </w:r>
      <w:r w:rsidR="00945800" w:rsidRPr="00523B92">
        <w:t>folders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would</w:t>
      </w:r>
      <w:r w:rsidR="00F445D3">
        <w:t xml:space="preserve"> </w:t>
      </w:r>
      <w:r w:rsidRPr="00523B92">
        <w:t>like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restore.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CTRL-Click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select</w:t>
      </w:r>
      <w:r w:rsidR="00F445D3">
        <w:t xml:space="preserve"> </w:t>
      </w:r>
      <w:r w:rsidRPr="00523B92">
        <w:t>multiple</w:t>
      </w:r>
      <w:r w:rsidR="00F445D3">
        <w:t xml:space="preserve"> </w:t>
      </w:r>
      <w:r w:rsidRPr="00523B92">
        <w:t>items,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Shift-Click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select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range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items.</w:t>
      </w:r>
    </w:p>
    <w:p w:rsidR="00E7546E" w:rsidRDefault="00A269C8" w:rsidP="00945800">
      <w:pPr>
        <w:pStyle w:val="ListBullet"/>
      </w:pPr>
      <w:r w:rsidRPr="00523B92">
        <w:t>After</w:t>
      </w:r>
      <w:r w:rsidR="00F445D3">
        <w:t xml:space="preserve"> </w:t>
      </w:r>
      <w:r w:rsidRPr="00523B92">
        <w:t>selecting</w:t>
      </w:r>
      <w:r w:rsidR="00F445D3">
        <w:t xml:space="preserve"> </w:t>
      </w:r>
      <w:r w:rsidRPr="00523B92">
        <w:t>all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would</w:t>
      </w:r>
      <w:r w:rsidR="00F445D3">
        <w:t xml:space="preserve"> </w:t>
      </w:r>
      <w:r w:rsidRPr="00523B92">
        <w:t>like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restore,</w:t>
      </w:r>
      <w:r w:rsidR="00F445D3">
        <w:t xml:space="preserve"> </w:t>
      </w:r>
      <w:r w:rsidRPr="00523B92">
        <w:t>click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blue</w:t>
      </w:r>
      <w:r w:rsidR="00F445D3">
        <w:t xml:space="preserve"> </w:t>
      </w:r>
      <w:r w:rsidRPr="00523B92">
        <w:t>button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circular</w:t>
      </w:r>
      <w:r w:rsidR="00F445D3">
        <w:t xml:space="preserve"> </w:t>
      </w:r>
      <w:r w:rsidRPr="00523B92">
        <w:t>arrow</w:t>
      </w:r>
      <w:r w:rsidR="00F445D3">
        <w:t xml:space="preserve"> </w:t>
      </w:r>
      <w:r w:rsidRPr="00523B92">
        <w:t>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bottom-center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back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their</w:t>
      </w:r>
      <w:r w:rsidR="00F445D3">
        <w:t xml:space="preserve"> </w:t>
      </w:r>
      <w:r w:rsidRPr="00523B92">
        <w:t>original</w:t>
      </w:r>
      <w:r w:rsidR="00F445D3">
        <w:t xml:space="preserve"> </w:t>
      </w:r>
      <w:r w:rsidRPr="00523B92">
        <w:t>location.</w:t>
      </w:r>
    </w:p>
    <w:p w:rsidR="00E7546E" w:rsidRDefault="00A269C8" w:rsidP="00945800">
      <w:pPr>
        <w:pStyle w:val="ListBullet"/>
      </w:pP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location</w:t>
      </w:r>
      <w:r w:rsidR="00F445D3">
        <w:t xml:space="preserve"> </w:t>
      </w:r>
      <w:r w:rsidRPr="00523B92">
        <w:t>other</w:t>
      </w:r>
      <w:r w:rsidR="00F445D3">
        <w:t xml:space="preserve"> </w:t>
      </w:r>
      <w:r w:rsidRPr="00523B92">
        <w:t>than</w:t>
      </w:r>
      <w:r w:rsidR="00F445D3">
        <w:t xml:space="preserve"> </w:t>
      </w:r>
      <w:r w:rsidRPr="00523B92">
        <w:t>their</w:t>
      </w:r>
      <w:r w:rsidR="00F445D3">
        <w:t xml:space="preserve"> </w:t>
      </w:r>
      <w:r w:rsidRPr="00523B92">
        <w:t>original</w:t>
      </w:r>
      <w:r w:rsidR="00F445D3">
        <w:t xml:space="preserve"> </w:t>
      </w:r>
      <w:r w:rsidRPr="00523B92">
        <w:t>location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doing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following:</w:t>
      </w:r>
    </w:p>
    <w:p w:rsidR="00E7546E" w:rsidRDefault="00A269C8" w:rsidP="00945800">
      <w:pPr>
        <w:pStyle w:val="ListBullet2"/>
      </w:pPr>
      <w:r w:rsidRPr="00523B92">
        <w:t>Click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Settings</w:t>
      </w:r>
      <w:r w:rsidR="00F445D3">
        <w:t xml:space="preserve"> </w:t>
      </w:r>
      <w:r w:rsidRPr="00523B92">
        <w:t>icon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top</w:t>
      </w:r>
      <w:r w:rsidR="00F445D3">
        <w:t xml:space="preserve"> </w:t>
      </w:r>
      <w:r w:rsidRPr="00523B92">
        <w:t>left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</w:t>
      </w:r>
      <w:r w:rsidR="00F445D3">
        <w:t xml:space="preserve"> </w:t>
      </w:r>
      <w:r w:rsidRPr="00523B92">
        <w:t>(it</w:t>
      </w:r>
      <w:r w:rsidR="00F445D3">
        <w:t xml:space="preserve"> </w:t>
      </w:r>
      <w:r w:rsidRPr="00523B92">
        <w:t>looks</w:t>
      </w:r>
      <w:r w:rsidR="00F445D3">
        <w:t xml:space="preserve"> </w:t>
      </w:r>
      <w:r w:rsidRPr="00523B92">
        <w:t>like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gear).</w:t>
      </w:r>
    </w:p>
    <w:p w:rsidR="00E7546E" w:rsidRDefault="00A269C8" w:rsidP="00945800">
      <w:pPr>
        <w:pStyle w:val="ListBullet2"/>
      </w:pPr>
      <w:r w:rsidRPr="00523B92">
        <w:t>Select</w:t>
      </w:r>
      <w:r w:rsidR="00F445D3">
        <w:t xml:space="preserve"> </w:t>
      </w:r>
      <w:r w:rsidRPr="00383B0A">
        <w:rPr>
          <w:b/>
        </w:rPr>
        <w:t>File</w:t>
      </w:r>
      <w:r w:rsidR="00F445D3">
        <w:t xml:space="preserve"> </w:t>
      </w:r>
      <w:r w:rsidRPr="00523B92">
        <w:t>&gt;</w:t>
      </w:r>
      <w:r w:rsidR="00F445D3">
        <w:t xml:space="preserve"> </w:t>
      </w:r>
      <w:r w:rsidRPr="00383B0A">
        <w:rPr>
          <w:b/>
        </w:rPr>
        <w:t>Restore</w:t>
      </w:r>
      <w:r w:rsidR="00F445D3">
        <w:t xml:space="preserve"> </w:t>
      </w:r>
      <w:r w:rsidRPr="00523B92">
        <w:t>&gt;</w:t>
      </w:r>
      <w:r w:rsidR="00F445D3">
        <w:t xml:space="preserve"> </w:t>
      </w:r>
      <w:r w:rsidRPr="00383B0A">
        <w:rPr>
          <w:b/>
        </w:rPr>
        <w:t>Restore</w:t>
      </w:r>
      <w:r w:rsidR="00F445D3">
        <w:rPr>
          <w:b/>
        </w:rPr>
        <w:t xml:space="preserve"> </w:t>
      </w:r>
      <w:r w:rsidRPr="00383B0A">
        <w:rPr>
          <w:b/>
        </w:rPr>
        <w:t>To</w:t>
      </w:r>
      <w:r w:rsidRPr="00523B92">
        <w:t>.</w:t>
      </w:r>
    </w:p>
    <w:p w:rsidR="00E7546E" w:rsidRDefault="00A269C8" w:rsidP="00945800">
      <w:pPr>
        <w:pStyle w:val="ListBullet2"/>
      </w:pPr>
      <w:r w:rsidRPr="00523B92">
        <w:t>Browse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want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folders</w:t>
      </w:r>
      <w:r w:rsidR="00F445D3">
        <w:t xml:space="preserve"> </w:t>
      </w:r>
      <w:r w:rsidRPr="00523B92">
        <w:t>to.</w:t>
      </w:r>
    </w:p>
    <w:p w:rsidR="00E7546E" w:rsidRDefault="00D17881" w:rsidP="00945800">
      <w:pPr>
        <w:pStyle w:val="ListBullet2"/>
      </w:pPr>
      <w:r>
        <w:t>Click</w:t>
      </w:r>
      <w:r w:rsidR="00F445D3">
        <w:t xml:space="preserve"> </w:t>
      </w:r>
      <w:r w:rsidRPr="00383B0A">
        <w:rPr>
          <w:b/>
        </w:rPr>
        <w:t>Select</w:t>
      </w:r>
      <w:r w:rsidR="00F445D3">
        <w:rPr>
          <w:b/>
        </w:rPr>
        <w:t xml:space="preserve"> </w:t>
      </w:r>
      <w:r w:rsidRPr="00383B0A">
        <w:rPr>
          <w:b/>
        </w:rPr>
        <w:t>Folder</w:t>
      </w:r>
      <w:r w:rsidR="00A269C8" w:rsidRPr="00523B92">
        <w:t>.</w:t>
      </w:r>
    </w:p>
    <w:p w:rsidR="00E7546E" w:rsidRDefault="00A269C8" w:rsidP="00A269C8">
      <w:pPr>
        <w:pStyle w:val="Heading3"/>
      </w:pPr>
      <w:bookmarkStart w:id="38" w:name="_Toc334559301"/>
      <w:bookmarkStart w:id="39" w:name="_Toc334565912"/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Details</w:t>
      </w:r>
      <w:bookmarkEnd w:id="38"/>
      <w:bookmarkEnd w:id="39"/>
    </w:p>
    <w:p w:rsidR="00E7546E" w:rsidRDefault="003973A8" w:rsidP="003973A8">
      <w:pPr>
        <w:pStyle w:val="ParagraphText"/>
      </w:pPr>
      <w:r w:rsidRPr="00523B92">
        <w:t>This</w:t>
      </w:r>
      <w:r w:rsidR="00F445D3">
        <w:t xml:space="preserve"> </w:t>
      </w:r>
      <w:r w:rsidRPr="00523B92">
        <w:t>topic</w:t>
      </w:r>
      <w:r w:rsidR="00F445D3">
        <w:t xml:space="preserve"> </w:t>
      </w:r>
      <w:r w:rsidRPr="00523B92">
        <w:t>examines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storage,</w:t>
      </w:r>
      <w:r w:rsidR="00F445D3">
        <w:t xml:space="preserve"> </w:t>
      </w:r>
      <w:r w:rsidRPr="00523B92">
        <w:t>cache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other</w:t>
      </w:r>
      <w:r w:rsidR="00F445D3">
        <w:t xml:space="preserve"> </w:t>
      </w:r>
      <w:r w:rsidRPr="00523B92">
        <w:t>details</w:t>
      </w:r>
      <w:r w:rsidR="00F445D3">
        <w:t xml:space="preserve"> </w:t>
      </w:r>
      <w:r w:rsidRPr="00523B92">
        <w:t>related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History.</w:t>
      </w:r>
    </w:p>
    <w:p w:rsidR="00E7546E" w:rsidRDefault="003973A8" w:rsidP="003973A8">
      <w:pPr>
        <w:pStyle w:val="Heading4"/>
      </w:pPr>
      <w:r w:rsidRPr="00523B92">
        <w:t>Storage</w:t>
      </w:r>
    </w:p>
    <w:p w:rsidR="00E7546E" w:rsidRDefault="003973A8" w:rsidP="003973A8">
      <w:pPr>
        <w:pStyle w:val="ParagraphText"/>
      </w:pP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save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any</w:t>
      </w:r>
      <w:r w:rsidR="00F445D3">
        <w:t xml:space="preserve"> </w:t>
      </w:r>
      <w:r w:rsidRPr="00523B92">
        <w:t>drive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satisfies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requirements:</w:t>
      </w:r>
    </w:p>
    <w:p w:rsidR="00E7546E" w:rsidRDefault="003973A8" w:rsidP="003973A8">
      <w:pPr>
        <w:pStyle w:val="ListBullet"/>
      </w:pP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Local</w:t>
      </w:r>
      <w:r w:rsidR="00F445D3">
        <w:t xml:space="preserve"> </w:t>
      </w:r>
      <w:r w:rsidRPr="00523B92">
        <w:t>internal</w:t>
      </w:r>
      <w:r w:rsidR="00F445D3">
        <w:t xml:space="preserve"> </w:t>
      </w:r>
      <w:r w:rsidRPr="00523B92">
        <w:t>drive,</w:t>
      </w:r>
      <w:r w:rsidR="00F445D3">
        <w:t xml:space="preserve"> </w:t>
      </w:r>
      <w:r w:rsidRPr="00523B92">
        <w:t>Local</w:t>
      </w:r>
      <w:r w:rsidR="00F445D3">
        <w:t xml:space="preserve"> </w:t>
      </w:r>
      <w:r w:rsidRPr="00523B92">
        <w:t>external</w:t>
      </w:r>
      <w:r w:rsidR="00F445D3">
        <w:t xml:space="preserve"> </w:t>
      </w:r>
      <w:r w:rsidRPr="00523B92">
        <w:t>drive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share.</w:t>
      </w:r>
    </w:p>
    <w:p w:rsidR="00E7546E" w:rsidRDefault="003973A8" w:rsidP="003973A8">
      <w:pPr>
        <w:pStyle w:val="ListBullet"/>
      </w:pPr>
      <w:r w:rsidRPr="00523B92">
        <w:t>You</w:t>
      </w:r>
      <w:r w:rsidR="00F445D3">
        <w:t xml:space="preserve"> </w:t>
      </w:r>
      <w:r w:rsidRPr="00523B92">
        <w:t>cannot</w:t>
      </w:r>
      <w:r w:rsidR="00F445D3">
        <w:t xml:space="preserve"> </w:t>
      </w:r>
      <w:r w:rsidRPr="00523B92">
        <w:t>put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physical</w:t>
      </w:r>
      <w:r w:rsidR="00F445D3">
        <w:t xml:space="preserve"> </w:t>
      </w:r>
      <w:r w:rsidRPr="00523B92">
        <w:t>disk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drive.</w:t>
      </w:r>
    </w:p>
    <w:p w:rsidR="00E7546E" w:rsidRDefault="003973A8" w:rsidP="003973A8">
      <w:pPr>
        <w:pStyle w:val="ParagraphText"/>
      </w:pPr>
      <w:r w:rsidRPr="00523B92">
        <w:t>When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runs,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uses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NTFS</w:t>
      </w:r>
      <w:r w:rsidR="00F445D3">
        <w:t xml:space="preserve"> </w:t>
      </w:r>
      <w:r w:rsidRPr="00523B92">
        <w:t>USN</w:t>
      </w:r>
      <w:r w:rsidR="00F445D3">
        <w:t xml:space="preserve"> </w:t>
      </w:r>
      <w:r w:rsidRPr="00523B92">
        <w:t>journal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pick</w:t>
      </w:r>
      <w:r w:rsidR="00F445D3">
        <w:t xml:space="preserve"> </w:t>
      </w:r>
      <w:r w:rsidRPr="00523B92">
        <w:t>up</w:t>
      </w:r>
      <w:r w:rsidR="00F445D3">
        <w:t xml:space="preserve"> </w:t>
      </w:r>
      <w:r w:rsidRPr="00523B92">
        <w:t>changes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important</w:t>
      </w:r>
      <w:r w:rsidR="00F445D3">
        <w:t xml:space="preserve"> </w:t>
      </w:r>
      <w:r w:rsidRPr="00523B92">
        <w:t>folders.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then</w:t>
      </w:r>
      <w:r w:rsidR="00F445D3">
        <w:t xml:space="preserve"> </w:t>
      </w:r>
      <w:r w:rsidRPr="00523B92">
        <w:t>replicates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automatically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target</w:t>
      </w:r>
      <w:r w:rsidR="00F445D3">
        <w:t xml:space="preserve"> </w:t>
      </w:r>
      <w:r w:rsidRPr="00523B92">
        <w:t>location.</w:t>
      </w:r>
    </w:p>
    <w:p w:rsidR="00E7546E" w:rsidRDefault="00A269C8" w:rsidP="00945800">
      <w:pPr>
        <w:pStyle w:val="ParagraphText"/>
      </w:pPr>
      <w:r w:rsidRPr="00523B92">
        <w:t>After</w:t>
      </w:r>
      <w:r w:rsidR="00F445D3">
        <w:t xml:space="preserve"> </w:t>
      </w:r>
      <w:r w:rsidRPr="00523B92">
        <w:t>enabling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either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local</w:t>
      </w:r>
      <w:r w:rsidR="00F445D3">
        <w:t xml:space="preserve"> </w:t>
      </w:r>
      <w:r w:rsidRPr="00523B92">
        <w:t>disk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share,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structure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created</w:t>
      </w:r>
      <w:r w:rsidR="00F445D3">
        <w:t xml:space="preserve"> </w:t>
      </w:r>
      <w:r w:rsidRPr="00523B92">
        <w:t>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root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drive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share.</w:t>
      </w:r>
    </w:p>
    <w:p w:rsidR="00E7546E" w:rsidRPr="006A2F2B" w:rsidRDefault="00A269C8" w:rsidP="006A2F2B">
      <w:pPr>
        <w:pStyle w:val="code"/>
        <w:rPr>
          <w:b/>
        </w:rPr>
      </w:pPr>
      <w:r w:rsidRPr="006A2F2B">
        <w:rPr>
          <w:b/>
        </w:rPr>
        <w:t>\FileHistory\&lt;User</w:t>
      </w:r>
      <w:r w:rsidR="00F445D3">
        <w:rPr>
          <w:b/>
        </w:rPr>
        <w:t xml:space="preserve"> </w:t>
      </w:r>
      <w:r w:rsidRPr="006A2F2B">
        <w:rPr>
          <w:b/>
        </w:rPr>
        <w:t>Name&gt;</w:t>
      </w:r>
    </w:p>
    <w:p w:rsidR="00E7546E" w:rsidRDefault="00A269C8" w:rsidP="00945800">
      <w:pPr>
        <w:pStyle w:val="ParagraphText"/>
      </w:pPr>
      <w:r w:rsidRPr="00523B92">
        <w:t>The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="003973A8" w:rsidRPr="00523B92">
        <w:t>is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format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profile</w:t>
      </w:r>
      <w:r w:rsidR="00F445D3">
        <w:t xml:space="preserve"> </w:t>
      </w:r>
      <w:r w:rsidRPr="00523B92">
        <w:t>folder.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separate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created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each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enables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points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location.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created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Public</w:t>
      </w:r>
      <w:r w:rsidR="00F445D3">
        <w:t xml:space="preserve"> </w:t>
      </w:r>
      <w:r w:rsidRPr="00523B92">
        <w:t>since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default</w:t>
      </w:r>
      <w:r w:rsidR="00F445D3">
        <w:t xml:space="preserve"> </w:t>
      </w:r>
      <w:r w:rsidRPr="00523B92">
        <w:t>configuration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libraries</w:t>
      </w:r>
      <w:r w:rsidR="00F445D3">
        <w:t xml:space="preserve"> </w:t>
      </w:r>
      <w:r w:rsidRPr="00523B92">
        <w:t>includes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only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folders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profile,</w:t>
      </w:r>
      <w:r w:rsidR="00F445D3">
        <w:t xml:space="preserve"> </w:t>
      </w:r>
      <w:r w:rsidRPr="00523B92">
        <w:t>but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Public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profile.</w:t>
      </w:r>
      <w:r w:rsidR="00F445D3">
        <w:t xml:space="preserve"> </w:t>
      </w:r>
      <w:r w:rsidRPr="00523B92">
        <w:t>Backing</w:t>
      </w:r>
      <w:r w:rsidR="00F445D3">
        <w:t xml:space="preserve"> </w:t>
      </w:r>
      <w:r w:rsidRPr="00523B92">
        <w:t>up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library</w:t>
      </w:r>
      <w:r w:rsidR="00F445D3">
        <w:t xml:space="preserve"> </w:t>
      </w:r>
      <w:r w:rsidRPr="00523B92">
        <w:t>requires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all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locations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make</w:t>
      </w:r>
      <w:r w:rsidR="00F445D3">
        <w:t xml:space="preserve"> </w:t>
      </w:r>
      <w:r w:rsidRPr="00523B92">
        <w:t>up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library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saved.</w:t>
      </w:r>
    </w:p>
    <w:p w:rsidR="00E7546E" w:rsidRDefault="006A2F2B" w:rsidP="006A2F2B">
      <w:pPr>
        <w:pStyle w:val="code"/>
      </w:pPr>
      <w:r w:rsidRPr="006A2F2B">
        <w:t>\FileHistory\&lt;User</w:t>
      </w:r>
      <w:r w:rsidR="00F445D3">
        <w:t xml:space="preserve"> </w:t>
      </w:r>
      <w:r w:rsidRPr="006A2F2B">
        <w:t>Name&gt;</w:t>
      </w:r>
      <w:r w:rsidR="00A269C8" w:rsidRPr="00523B92">
        <w:t>\</w:t>
      </w:r>
      <w:r w:rsidR="00A269C8" w:rsidRPr="006A2F2B">
        <w:rPr>
          <w:b/>
        </w:rPr>
        <w:t>&lt;Computer</w:t>
      </w:r>
      <w:r w:rsidR="00F445D3">
        <w:rPr>
          <w:b/>
        </w:rPr>
        <w:t xml:space="preserve"> </w:t>
      </w:r>
      <w:r w:rsidR="00A269C8" w:rsidRPr="006A2F2B">
        <w:rPr>
          <w:b/>
        </w:rPr>
        <w:t>Name&gt;</w:t>
      </w:r>
    </w:p>
    <w:p w:rsidR="00E7546E" w:rsidRDefault="00A269C8" w:rsidP="003973A8">
      <w:pPr>
        <w:pStyle w:val="ParagraphText"/>
      </w:pPr>
      <w:r w:rsidRPr="00523B92">
        <w:t>The</w:t>
      </w:r>
      <w:r w:rsidR="00F445D3">
        <w:t xml:space="preserve"> </w:t>
      </w:r>
      <w:r w:rsidRPr="00523B92">
        <w:t>computer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allows</w:t>
      </w:r>
      <w:r w:rsidR="00F445D3">
        <w:t xml:space="preserve"> </w:t>
      </w:r>
      <w:r w:rsidRPr="00523B92">
        <w:t>users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multiple</w:t>
      </w:r>
      <w:r w:rsidR="00F445D3">
        <w:t xml:space="preserve"> </w:t>
      </w:r>
      <w:r w:rsidRPr="00523B92">
        <w:t>PCs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storage</w:t>
      </w:r>
      <w:r w:rsidR="00F445D3">
        <w:t xml:space="preserve"> </w:t>
      </w:r>
      <w:r w:rsidRPr="00523B92">
        <w:t>location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without</w:t>
      </w:r>
      <w:r w:rsidR="00F445D3">
        <w:t xml:space="preserve"> </w:t>
      </w:r>
      <w:r w:rsidRPr="00523B92">
        <w:t>conflicting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each</w:t>
      </w:r>
      <w:r w:rsidR="00F445D3">
        <w:t xml:space="preserve"> </w:t>
      </w:r>
      <w:r w:rsidRPr="00523B92">
        <w:t>other.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especially</w:t>
      </w:r>
      <w:r w:rsidR="00F445D3">
        <w:t xml:space="preserve"> </w:t>
      </w:r>
      <w:r w:rsidRPr="00523B92">
        <w:t>important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used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multiple</w:t>
      </w:r>
      <w:r w:rsidR="00F445D3">
        <w:t xml:space="preserve"> </w:t>
      </w:r>
      <w:r w:rsidRPr="00523B92">
        <w:t>PCs</w:t>
      </w:r>
      <w:r w:rsidR="00D17881">
        <w:t>.</w:t>
      </w:r>
    </w:p>
    <w:p w:rsidR="00E7546E" w:rsidRDefault="006A2F2B" w:rsidP="006A2F2B">
      <w:pPr>
        <w:pStyle w:val="code"/>
      </w:pPr>
      <w:r w:rsidRPr="006A2F2B">
        <w:t>\FileHistory\&lt;User</w:t>
      </w:r>
      <w:r w:rsidR="00F445D3">
        <w:t xml:space="preserve"> </w:t>
      </w:r>
      <w:r w:rsidRPr="006A2F2B">
        <w:t>Name&gt;\&lt;Computer</w:t>
      </w:r>
      <w:r w:rsidR="00F445D3">
        <w:t xml:space="preserve"> </w:t>
      </w:r>
      <w:r w:rsidRPr="006A2F2B">
        <w:t>Name&gt;</w:t>
      </w:r>
      <w:r w:rsidR="00A269C8" w:rsidRPr="00523B92">
        <w:t>\</w:t>
      </w:r>
      <w:r w:rsidR="00A269C8" w:rsidRPr="006A2F2B">
        <w:rPr>
          <w:b/>
        </w:rPr>
        <w:t>Configuration</w:t>
      </w:r>
    </w:p>
    <w:p w:rsidR="00E7546E" w:rsidRDefault="00A269C8" w:rsidP="003973A8">
      <w:pPr>
        <w:pStyle w:val="ParagraphText"/>
      </w:pPr>
      <w:r w:rsidRPr="00523B92">
        <w:t>This</w:t>
      </w:r>
      <w:r w:rsidR="00F445D3">
        <w:t xml:space="preserve"> </w:t>
      </w:r>
      <w:r w:rsidRPr="00523B92">
        <w:t>configuration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includes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database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state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all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folders</w:t>
      </w:r>
      <w:r w:rsidR="00F445D3">
        <w:t xml:space="preserve"> </w:t>
      </w:r>
      <w:r w:rsidRPr="00523B92">
        <w:t>being</w:t>
      </w:r>
      <w:r w:rsidR="00F445D3">
        <w:t xml:space="preserve"> </w:t>
      </w:r>
      <w:r w:rsidRPr="00523B92">
        <w:t>protected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two</w:t>
      </w:r>
      <w:r w:rsidR="00F445D3">
        <w:t xml:space="preserve"> </w:t>
      </w:r>
      <w:r w:rsidRPr="00523B92">
        <w:t>XML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configuration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given</w:t>
      </w:r>
      <w:r w:rsidR="00F445D3">
        <w:t xml:space="preserve"> </w:t>
      </w:r>
      <w:r w:rsidRPr="00523B92">
        <w:t>user.</w:t>
      </w:r>
      <w:r w:rsidR="00F445D3">
        <w:t xml:space="preserve"> </w:t>
      </w:r>
      <w:r w:rsidRPr="00523B92">
        <w:t>Each</w:t>
      </w:r>
      <w:r w:rsidR="00F445D3">
        <w:t xml:space="preserve"> </w:t>
      </w:r>
      <w:r w:rsidRPr="00523B92">
        <w:t>XML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contains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exact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data.</w:t>
      </w:r>
    </w:p>
    <w:p w:rsidR="006A2F2B" w:rsidRDefault="006A2F2B" w:rsidP="006A2F2B">
      <w:pPr>
        <w:pStyle w:val="code"/>
      </w:pPr>
      <w:r w:rsidRPr="006A2F2B">
        <w:t>\FileHistory\&lt;User</w:t>
      </w:r>
      <w:r w:rsidR="00F445D3">
        <w:t xml:space="preserve"> </w:t>
      </w:r>
      <w:r w:rsidRPr="006A2F2B">
        <w:t>Name&gt;\&lt;Computer</w:t>
      </w:r>
      <w:r w:rsidR="00F445D3">
        <w:t xml:space="preserve"> </w:t>
      </w:r>
      <w:r w:rsidRPr="006A2F2B">
        <w:t>Name&gt;</w:t>
      </w:r>
      <w:r w:rsidRPr="00523B92">
        <w:t>\</w:t>
      </w:r>
      <w:r w:rsidRPr="006A2F2B">
        <w:rPr>
          <w:b/>
        </w:rPr>
        <w:t>Data</w:t>
      </w:r>
    </w:p>
    <w:p w:rsidR="00E7546E" w:rsidRDefault="003973A8" w:rsidP="003973A8">
      <w:pPr>
        <w:pStyle w:val="ParagraphText"/>
      </w:pPr>
      <w:r w:rsidRPr="00523B92">
        <w:t>The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peer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C</w:t>
      </w:r>
      <w:r w:rsidR="006A2F2B">
        <w:t>onfiguration.</w:t>
      </w:r>
      <w:r w:rsidR="00F445D3">
        <w:t xml:space="preserve"> </w:t>
      </w:r>
      <w:r w:rsidR="006A2F2B">
        <w:t>This</w:t>
      </w:r>
      <w:r w:rsidR="00F445D3">
        <w:t xml:space="preserve"> </w:t>
      </w:r>
      <w:r w:rsidR="006A2F2B">
        <w:t>is</w:t>
      </w:r>
      <w:r w:rsidR="00F445D3">
        <w:t xml:space="preserve"> </w:t>
      </w:r>
      <w:r w:rsidR="006A2F2B">
        <w:t>where</w:t>
      </w:r>
      <w:r w:rsidR="00F445D3">
        <w:t xml:space="preserve"> </w:t>
      </w:r>
      <w:r w:rsidR="006A2F2B">
        <w:t>user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stored.</w:t>
      </w:r>
    </w:p>
    <w:p w:rsidR="00E7546E" w:rsidRDefault="006A2F2B" w:rsidP="006A2F2B">
      <w:pPr>
        <w:pStyle w:val="code"/>
      </w:pPr>
      <w:r w:rsidRPr="006A2F2B">
        <w:t>\FileHistory\&lt;User</w:t>
      </w:r>
      <w:r w:rsidR="00F445D3">
        <w:t xml:space="preserve"> </w:t>
      </w:r>
      <w:r w:rsidRPr="006A2F2B">
        <w:t>Name&gt;\&lt;Computer</w:t>
      </w:r>
      <w:r w:rsidR="00F445D3">
        <w:t xml:space="preserve"> </w:t>
      </w:r>
      <w:r w:rsidRPr="006A2F2B">
        <w:t>Name&gt;</w:t>
      </w:r>
      <w:r w:rsidRPr="00523B92">
        <w:t>\</w:t>
      </w:r>
      <w:r>
        <w:t>Data</w:t>
      </w:r>
      <w:r w:rsidR="00A269C8" w:rsidRPr="00523B92">
        <w:t>\</w:t>
      </w:r>
      <w:r w:rsidR="00A269C8" w:rsidRPr="006A2F2B">
        <w:rPr>
          <w:b/>
        </w:rPr>
        <w:t>&lt;Full</w:t>
      </w:r>
      <w:r w:rsidR="00F445D3">
        <w:rPr>
          <w:b/>
        </w:rPr>
        <w:t xml:space="preserve"> </w:t>
      </w:r>
      <w:r w:rsidR="00A269C8" w:rsidRPr="006A2F2B">
        <w:rPr>
          <w:b/>
        </w:rPr>
        <w:t>path</w:t>
      </w:r>
      <w:r w:rsidR="00F445D3">
        <w:rPr>
          <w:b/>
        </w:rPr>
        <w:t xml:space="preserve"> </w:t>
      </w:r>
      <w:r w:rsidR="00A269C8" w:rsidRPr="006A2F2B">
        <w:rPr>
          <w:b/>
        </w:rPr>
        <w:t>to</w:t>
      </w:r>
      <w:r w:rsidR="00F445D3">
        <w:rPr>
          <w:b/>
        </w:rPr>
        <w:t xml:space="preserve"> </w:t>
      </w:r>
      <w:r w:rsidR="00A269C8" w:rsidRPr="006A2F2B">
        <w:rPr>
          <w:b/>
        </w:rPr>
        <w:t>user</w:t>
      </w:r>
      <w:r w:rsidR="00F445D3">
        <w:rPr>
          <w:b/>
        </w:rPr>
        <w:t xml:space="preserve"> </w:t>
      </w:r>
      <w:r w:rsidR="00A269C8" w:rsidRPr="006A2F2B">
        <w:rPr>
          <w:b/>
        </w:rPr>
        <w:t>data&gt;</w:t>
      </w:r>
    </w:p>
    <w:p w:rsidR="00E7546E" w:rsidRDefault="00A269C8" w:rsidP="003973A8">
      <w:pPr>
        <w:pStyle w:val="ParagraphText"/>
      </w:pPr>
      <w:r w:rsidRPr="00523B92">
        <w:t>The</w:t>
      </w:r>
      <w:r w:rsidR="00F445D3">
        <w:t xml:space="preserve"> </w:t>
      </w:r>
      <w:r w:rsidRPr="00523B92">
        <w:t>full</w:t>
      </w:r>
      <w:r w:rsidR="00F445D3">
        <w:t xml:space="preserve"> </w:t>
      </w:r>
      <w:r w:rsidRPr="00523B92">
        <w:t>path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user’s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stored</w:t>
      </w:r>
      <w:r w:rsidR="00F445D3">
        <w:t xml:space="preserve"> </w:t>
      </w:r>
      <w:r w:rsidRPr="00523B92">
        <w:t>starting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named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drive</w:t>
      </w:r>
      <w:r w:rsidR="00F445D3">
        <w:t xml:space="preserve"> </w:t>
      </w:r>
      <w:r w:rsidRPr="00523B92">
        <w:t>letter.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example,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path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documents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Bob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profile</w:t>
      </w:r>
      <w:r w:rsidR="00F445D3">
        <w:t xml:space="preserve"> </w:t>
      </w:r>
      <w:r w:rsidRPr="00523B92">
        <w:t>would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F445D3">
        <w:rPr>
          <w:rStyle w:val="codeChar"/>
          <w:sz w:val="20"/>
        </w:rPr>
        <w:t>\c\Users\Bob\Documents\</w:t>
      </w:r>
      <w:r w:rsidRPr="00F445D3">
        <w:t>.</w:t>
      </w:r>
    </w:p>
    <w:p w:rsidR="00E7546E" w:rsidRDefault="009C2EB2" w:rsidP="000600A1">
      <w:pPr>
        <w:pStyle w:val="code"/>
      </w:pPr>
      <w:r w:rsidRPr="006A2F2B">
        <w:t>\FileHistory\&lt;User</w:t>
      </w:r>
      <w:r w:rsidR="00F445D3">
        <w:t xml:space="preserve"> </w:t>
      </w:r>
      <w:r w:rsidRPr="006A2F2B">
        <w:t>Name&gt;\&lt;Computer</w:t>
      </w:r>
      <w:r w:rsidR="00F445D3">
        <w:t xml:space="preserve"> </w:t>
      </w:r>
      <w:r w:rsidRPr="006A2F2B">
        <w:t>Name&gt;</w:t>
      </w:r>
      <w:r w:rsidRPr="00523B92">
        <w:t>\</w:t>
      </w:r>
      <w:r>
        <w:t>Data</w:t>
      </w:r>
      <w:r w:rsidRPr="009C2EB2">
        <w:t>\&lt;Full</w:t>
      </w:r>
      <w:r w:rsidR="00F445D3">
        <w:t xml:space="preserve"> </w:t>
      </w:r>
      <w:r w:rsidRPr="009C2EB2">
        <w:t>path</w:t>
      </w:r>
      <w:r w:rsidR="00F445D3">
        <w:t xml:space="preserve"> </w:t>
      </w:r>
      <w:r w:rsidRPr="009C2EB2">
        <w:t>to</w:t>
      </w:r>
      <w:r w:rsidR="00F445D3">
        <w:t xml:space="preserve"> </w:t>
      </w:r>
      <w:r w:rsidRPr="009C2EB2">
        <w:t>user</w:t>
      </w:r>
      <w:r w:rsidR="00F445D3">
        <w:t xml:space="preserve"> </w:t>
      </w:r>
      <w:r w:rsidRPr="009C2EB2">
        <w:t>data&gt;</w:t>
      </w:r>
      <w:r w:rsidR="00A269C8" w:rsidRPr="002209C2">
        <w:t>\</w:t>
      </w:r>
      <w:r w:rsidR="00A269C8" w:rsidRPr="009C2EB2">
        <w:rPr>
          <w:b/>
        </w:rPr>
        <w:t>&lt;File</w:t>
      </w:r>
      <w:r w:rsidR="00F445D3">
        <w:rPr>
          <w:b/>
        </w:rPr>
        <w:t xml:space="preserve"> </w:t>
      </w:r>
      <w:r w:rsidR="00A269C8" w:rsidRPr="009C2EB2">
        <w:rPr>
          <w:b/>
        </w:rPr>
        <w:t>name&gt;</w:t>
      </w:r>
      <w:r w:rsidR="00F445D3">
        <w:rPr>
          <w:b/>
        </w:rPr>
        <w:t xml:space="preserve"> </w:t>
      </w:r>
      <w:r w:rsidRPr="009C2EB2">
        <w:rPr>
          <w:b/>
        </w:rPr>
        <w:t>(</w:t>
      </w:r>
      <w:r w:rsidR="00A269C8" w:rsidRPr="009C2EB2">
        <w:rPr>
          <w:b/>
        </w:rPr>
        <w:t>&lt;Date&gt;</w:t>
      </w:r>
      <w:r w:rsidRPr="009C2EB2">
        <w:rPr>
          <w:b/>
        </w:rPr>
        <w:t>)</w:t>
      </w:r>
      <w:r w:rsidR="00A269C8" w:rsidRPr="009C2EB2">
        <w:rPr>
          <w:b/>
        </w:rPr>
        <w:t>.&lt;extension&gt;</w:t>
      </w:r>
    </w:p>
    <w:p w:rsidR="00E7546E" w:rsidRDefault="00A269C8" w:rsidP="003973A8">
      <w:pPr>
        <w:pStyle w:val="ParagraphText"/>
      </w:pPr>
      <w:r w:rsidRPr="00523B92">
        <w:t>The</w:t>
      </w:r>
      <w:r w:rsidR="00F445D3">
        <w:t xml:space="preserve"> </w:t>
      </w:r>
      <w:r w:rsidRPr="00523B92">
        <w:t>individual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stores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but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date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UTC</w:t>
      </w:r>
      <w:r w:rsidR="00F445D3">
        <w:t xml:space="preserve"> </w:t>
      </w:r>
      <w:r w:rsidRPr="00523B92">
        <w:t>format</w:t>
      </w:r>
      <w:r w:rsidR="00F445D3">
        <w:t xml:space="preserve"> </w:t>
      </w:r>
      <w:r w:rsidRPr="00523B92">
        <w:t>appended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portion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before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extension.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example,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might</w:t>
      </w:r>
      <w:r w:rsidR="00F445D3">
        <w:t xml:space="preserve"> </w:t>
      </w:r>
      <w:r w:rsidRPr="00523B92">
        <w:t>see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</w:t>
      </w:r>
      <w:r w:rsidR="00F445D3">
        <w:t xml:space="preserve"> </w:t>
      </w:r>
      <w:r w:rsidRPr="00523B92">
        <w:t>format:</w:t>
      </w:r>
      <w:r w:rsidR="00F445D3">
        <w:t xml:space="preserve"> </w:t>
      </w:r>
      <w:r w:rsidRPr="00F445D3">
        <w:rPr>
          <w:rStyle w:val="codeChar"/>
          <w:sz w:val="20"/>
        </w:rPr>
        <w:t>Photo3694</w:t>
      </w:r>
      <w:r w:rsidR="00F445D3">
        <w:rPr>
          <w:rStyle w:val="codeChar"/>
          <w:sz w:val="20"/>
        </w:rPr>
        <w:t xml:space="preserve"> </w:t>
      </w:r>
      <w:r w:rsidRPr="00F445D3">
        <w:rPr>
          <w:rStyle w:val="codeChar"/>
          <w:sz w:val="20"/>
        </w:rPr>
        <w:t>(2011_09_04</w:t>
      </w:r>
      <w:r w:rsidR="00F445D3">
        <w:rPr>
          <w:rStyle w:val="codeChar"/>
          <w:sz w:val="20"/>
        </w:rPr>
        <w:t xml:space="preserve"> </w:t>
      </w:r>
      <w:r w:rsidRPr="00F445D3">
        <w:rPr>
          <w:rStyle w:val="codeChar"/>
          <w:sz w:val="20"/>
        </w:rPr>
        <w:t>19_32_35</w:t>
      </w:r>
      <w:r w:rsidR="00F445D3">
        <w:rPr>
          <w:rStyle w:val="codeChar"/>
          <w:sz w:val="20"/>
        </w:rPr>
        <w:t xml:space="preserve"> </w:t>
      </w:r>
      <w:r w:rsidRPr="00F445D3">
        <w:rPr>
          <w:rStyle w:val="codeChar"/>
          <w:sz w:val="20"/>
        </w:rPr>
        <w:t>UTC).png</w:t>
      </w:r>
      <w:r w:rsidRPr="00523B92">
        <w:t>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allows</w:t>
      </w:r>
      <w:r w:rsidR="00F445D3">
        <w:t xml:space="preserve"> </w:t>
      </w:r>
      <w:r w:rsidRPr="00523B92">
        <w:t>all</w:t>
      </w:r>
      <w:r w:rsidR="00F445D3">
        <w:t xml:space="preserve"> </w:t>
      </w:r>
      <w:r w:rsidRPr="00523B92">
        <w:t>versions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particular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stored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same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without</w:t>
      </w:r>
      <w:r w:rsidR="00F445D3">
        <w:t xml:space="preserve"> </w:t>
      </w:r>
      <w:r w:rsidRPr="00523B92">
        <w:t>name</w:t>
      </w:r>
      <w:r w:rsidR="00F445D3">
        <w:t xml:space="preserve"> </w:t>
      </w:r>
      <w:r w:rsidRPr="00523B92">
        <w:t>collisions.</w:t>
      </w:r>
    </w:p>
    <w:p w:rsidR="00E7546E" w:rsidRDefault="00A269C8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3162300" cy="1531620"/>
            <wp:effectExtent l="19050" t="19050" r="19050" b="1143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3162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:rsidR="00E7546E" w:rsidRDefault="003973A8" w:rsidP="003973A8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32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Example</w:t>
      </w:r>
    </w:p>
    <w:p w:rsidR="00E7546E" w:rsidRDefault="00A269C8" w:rsidP="00CD64A9">
      <w:pPr>
        <w:pStyle w:val="Note"/>
      </w:pPr>
      <w:r w:rsidRPr="00CD64A9">
        <w:rPr>
          <w:b/>
        </w:rPr>
        <w:t>Note:</w:t>
      </w:r>
      <w:r w:rsidR="00F445D3">
        <w:t xml:space="preserve"> </w:t>
      </w:r>
      <w:r w:rsidRPr="00523B92">
        <w:t>Unlike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backup,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does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store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ZIP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VHD</w:t>
      </w:r>
      <w:r w:rsidR="00F445D3">
        <w:t xml:space="preserve"> </w:t>
      </w:r>
      <w:r w:rsidRPr="00523B92">
        <w:t>files</w:t>
      </w:r>
      <w:r w:rsidR="00DD014C">
        <w:t>;</w:t>
      </w:r>
      <w:r w:rsidR="00F445D3">
        <w:t xml:space="preserve"> </w:t>
      </w:r>
      <w:r w:rsidRPr="00523B92">
        <w:t>instead</w:t>
      </w:r>
      <w:r w:rsidR="00DD014C">
        <w:t>,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stores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directly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without</w:t>
      </w:r>
      <w:r w:rsidR="00F445D3">
        <w:t xml:space="preserve"> </w:t>
      </w:r>
      <w:r w:rsidRPr="00523B92">
        <w:t>any</w:t>
      </w:r>
      <w:r w:rsidR="00F445D3">
        <w:t xml:space="preserve"> </w:t>
      </w:r>
      <w:r w:rsidRPr="00523B92">
        <w:t>special</w:t>
      </w:r>
      <w:r w:rsidR="00F445D3">
        <w:t xml:space="preserve"> </w:t>
      </w:r>
      <w:r w:rsidRPr="00523B92">
        <w:t>permissions</w:t>
      </w:r>
      <w:r w:rsidR="00F445D3">
        <w:t xml:space="preserve"> </w:t>
      </w:r>
      <w:r w:rsidRPr="00523B92">
        <w:t>restricting</w:t>
      </w:r>
      <w:r w:rsidR="00F445D3">
        <w:t xml:space="preserve"> </w:t>
      </w:r>
      <w:r w:rsidRPr="00523B92">
        <w:t>access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folder.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make</w:t>
      </w:r>
      <w:r w:rsidR="00F445D3">
        <w:t xml:space="preserve"> </w:t>
      </w:r>
      <w:r w:rsidRPr="00523B92">
        <w:t>recovery</w:t>
      </w:r>
      <w:r w:rsidR="00F445D3">
        <w:t xml:space="preserve"> </w:t>
      </w:r>
      <w:r w:rsidRPr="00523B92">
        <w:t>efforts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event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problem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much</w:t>
      </w:r>
      <w:r w:rsidR="00F445D3">
        <w:t xml:space="preserve"> </w:t>
      </w:r>
      <w:r w:rsidRPr="00523B92">
        <w:t>simpler.</w:t>
      </w:r>
    </w:p>
    <w:p w:rsidR="00E7546E" w:rsidRDefault="003014D5" w:rsidP="003973A8">
      <w:pPr>
        <w:pStyle w:val="Heading4"/>
      </w:pPr>
      <w:r>
        <w:t>Offline</w:t>
      </w:r>
      <w:r w:rsidR="00F445D3">
        <w:t xml:space="preserve"> </w:t>
      </w:r>
      <w:r>
        <w:t>C</w:t>
      </w:r>
      <w:r w:rsidR="00A269C8" w:rsidRPr="00523B92">
        <w:t>ache</w:t>
      </w:r>
    </w:p>
    <w:p w:rsidR="00E7546E" w:rsidRDefault="00A269C8" w:rsidP="00A269C8">
      <w:pPr>
        <w:pStyle w:val="ParagraphText"/>
      </w:pPr>
      <w:r w:rsidRPr="00523B92">
        <w:t>If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external</w:t>
      </w:r>
      <w:r w:rsidR="00F445D3">
        <w:t xml:space="preserve"> </w:t>
      </w:r>
      <w:r w:rsidRPr="00523B92">
        <w:t>drive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share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using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available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trying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save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data,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data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copied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Offline</w:t>
      </w:r>
      <w:r w:rsidR="00F445D3">
        <w:t xml:space="preserve"> </w:t>
      </w:r>
      <w:r w:rsidRPr="00523B92">
        <w:t>cache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interim</w:t>
      </w:r>
      <w:r w:rsidR="00F445D3">
        <w:t xml:space="preserve"> </w:t>
      </w:r>
      <w:r w:rsidRPr="00523B92">
        <w:t>until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storage</w:t>
      </w:r>
      <w:r w:rsidR="00F445D3">
        <w:t xml:space="preserve"> </w:t>
      </w:r>
      <w:r w:rsidRPr="00523B92">
        <w:t>location</w:t>
      </w:r>
      <w:r w:rsidR="00F445D3">
        <w:t xml:space="preserve"> </w:t>
      </w:r>
      <w:r w:rsidRPr="00523B92">
        <w:t>becomes</w:t>
      </w:r>
      <w:r w:rsidR="00F445D3">
        <w:t xml:space="preserve"> </w:t>
      </w:r>
      <w:r w:rsidRPr="00523B92">
        <w:t>available</w:t>
      </w:r>
      <w:r w:rsidR="00F445D3">
        <w:t xml:space="preserve"> </w:t>
      </w:r>
      <w:r w:rsidRPr="00523B92">
        <w:t>again.</w:t>
      </w:r>
    </w:p>
    <w:p w:rsidR="00E7546E" w:rsidRDefault="00A269C8" w:rsidP="00383B0A">
      <w:pPr>
        <w:pStyle w:val="ParagraphText"/>
      </w:pPr>
      <w:r w:rsidRPr="00523B92">
        <w:t>That</w:t>
      </w:r>
      <w:r w:rsidR="00F445D3">
        <w:t xml:space="preserve"> </w:t>
      </w:r>
      <w:r w:rsidRPr="00523B92">
        <w:t>staging</w:t>
      </w:r>
      <w:r w:rsidR="00F445D3">
        <w:t xml:space="preserve"> </w:t>
      </w:r>
      <w:r w:rsidRPr="00523B92">
        <w:t>area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located</w:t>
      </w:r>
      <w:r w:rsidR="00F445D3">
        <w:t xml:space="preserve"> </w:t>
      </w:r>
      <w:r w:rsidRPr="00523B92">
        <w:t>at</w:t>
      </w:r>
      <w:r w:rsidR="00F445D3">
        <w:t xml:space="preserve"> </w:t>
      </w:r>
      <w:r w:rsidRPr="00F445D3">
        <w:rPr>
          <w:rStyle w:val="codeChar"/>
          <w:sz w:val="20"/>
        </w:rPr>
        <w:t>%</w:t>
      </w:r>
      <w:r w:rsidR="002A19C9" w:rsidRPr="00F445D3">
        <w:rPr>
          <w:rStyle w:val="codeChar"/>
          <w:sz w:val="20"/>
        </w:rPr>
        <w:t>LocalAppData</w:t>
      </w:r>
      <w:r w:rsidRPr="00F445D3">
        <w:rPr>
          <w:rStyle w:val="codeChar"/>
          <w:sz w:val="20"/>
        </w:rPr>
        <w:t>%\Microsoft\Windows\FileHistory</w:t>
      </w:r>
      <w:r w:rsidRPr="000600A1">
        <w:t>.</w:t>
      </w:r>
    </w:p>
    <w:p w:rsidR="00E7546E" w:rsidRDefault="00A269C8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4213860" cy="1196340"/>
            <wp:effectExtent l="19050" t="19050" r="15240" b="2286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19634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:rsidR="00E7546E" w:rsidRDefault="003973A8" w:rsidP="003973A8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33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="008D3436">
        <w:t>o</w:t>
      </w:r>
      <w:r w:rsidRPr="00523B92">
        <w:t>ffline</w:t>
      </w:r>
      <w:r w:rsidR="00F445D3">
        <w:t xml:space="preserve"> </w:t>
      </w:r>
      <w:r w:rsidR="008D3436">
        <w:t>c</w:t>
      </w:r>
      <w:r w:rsidRPr="00523B92">
        <w:t>ache</w:t>
      </w:r>
    </w:p>
    <w:p w:rsidR="00E7546E" w:rsidRDefault="00A269C8" w:rsidP="00A269C8">
      <w:pPr>
        <w:pStyle w:val="Heading4"/>
      </w:pPr>
      <w:r w:rsidRPr="00523B92">
        <w:t>Settings</w:t>
      </w:r>
    </w:p>
    <w:p w:rsidR="00E7546E" w:rsidRDefault="00A269C8" w:rsidP="00A269C8">
      <w:pPr>
        <w:pStyle w:val="ParagraphText"/>
      </w:pPr>
      <w:r w:rsidRPr="00523B92">
        <w:t>By</w:t>
      </w:r>
      <w:r w:rsidR="00F445D3">
        <w:t xml:space="preserve"> </w:t>
      </w:r>
      <w:r w:rsidRPr="00523B92">
        <w:t>default,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keep</w:t>
      </w:r>
      <w:r w:rsidR="00F445D3">
        <w:t xml:space="preserve"> </w:t>
      </w:r>
      <w:r w:rsidRPr="00523B92">
        <w:t>saved</w:t>
      </w:r>
      <w:r w:rsidR="00F445D3">
        <w:t xml:space="preserve"> </w:t>
      </w:r>
      <w:r w:rsidRPr="00523B92">
        <w:t>versions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forever,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check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save</w:t>
      </w:r>
      <w:r w:rsidR="00F445D3">
        <w:t xml:space="preserve"> </w:t>
      </w:r>
      <w:r w:rsidRPr="00523B92">
        <w:t>changes</w:t>
      </w:r>
      <w:r w:rsidR="00F445D3">
        <w:t xml:space="preserve"> </w:t>
      </w:r>
      <w:r w:rsidRPr="00523B92">
        <w:t>every</w:t>
      </w:r>
      <w:r w:rsidR="00F445D3">
        <w:t xml:space="preserve"> </w:t>
      </w:r>
      <w:r w:rsidRPr="00523B92">
        <w:t>hour,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up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5%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available</w:t>
      </w:r>
      <w:r w:rsidR="00F445D3">
        <w:t xml:space="preserve"> </w:t>
      </w:r>
      <w:r w:rsidRPr="00523B92">
        <w:t>disk</w:t>
      </w:r>
      <w:r w:rsidR="00F445D3">
        <w:t xml:space="preserve"> </w:t>
      </w:r>
      <w:r w:rsidRPr="00523B92">
        <w:t>space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offline</w:t>
      </w:r>
      <w:r w:rsidR="00F445D3">
        <w:t xml:space="preserve"> </w:t>
      </w:r>
      <w:r w:rsidRPr="00523B92">
        <w:t>cache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F445D3">
        <w:rPr>
          <w:rStyle w:val="codeChar"/>
          <w:sz w:val="20"/>
        </w:rPr>
        <w:t>%LocalAppData%</w:t>
      </w:r>
      <w:r w:rsidRPr="00F445D3">
        <w:t>.</w:t>
      </w:r>
      <w:r w:rsidR="00F445D3">
        <w:t xml:space="preserve"> </w:t>
      </w:r>
      <w:r w:rsidRPr="00523B92">
        <w:t>All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items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configurable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Advanced</w:t>
      </w:r>
      <w:r w:rsidR="00F445D3">
        <w:t xml:space="preserve"> </w:t>
      </w:r>
      <w:r w:rsidRPr="00523B92">
        <w:t>settings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task</w:t>
      </w:r>
      <w:r w:rsidR="00F445D3">
        <w:t xml:space="preserve"> </w:t>
      </w:r>
      <w:r w:rsidRPr="00523B92">
        <w:t>pane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Control</w:t>
      </w:r>
      <w:r w:rsidR="00F445D3">
        <w:t xml:space="preserve"> </w:t>
      </w:r>
      <w:r w:rsidRPr="00523B92">
        <w:t>Panel.</w:t>
      </w:r>
    </w:p>
    <w:p w:rsidR="00E7546E" w:rsidRDefault="003973A8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8641"/>
            <wp:effectExtent l="19050" t="19050" r="190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istory_AdvancedSetting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864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3973A8" w:rsidP="003973A8">
      <w:pPr>
        <w:pStyle w:val="Caption"/>
      </w:pPr>
      <w:r w:rsidRPr="00523B92">
        <w:t>Figure</w:t>
      </w:r>
      <w:r w:rsidR="00F445D3">
        <w:t xml:space="preserve"> </w:t>
      </w:r>
      <w:r w:rsidR="00CD2FF7" w:rsidRPr="000600A1">
        <w:fldChar w:fldCharType="begin"/>
      </w:r>
      <w:r w:rsidR="003F47B9" w:rsidRPr="00523B92">
        <w:instrText xml:space="preserve"> SEQ Figure \* ARABIC </w:instrText>
      </w:r>
      <w:r w:rsidR="00CD2FF7" w:rsidRPr="000600A1">
        <w:fldChar w:fldCharType="separate"/>
      </w:r>
      <w:r w:rsidR="00F445D3">
        <w:rPr>
          <w:noProof/>
        </w:rPr>
        <w:t>34</w:t>
      </w:r>
      <w:r w:rsidR="00CD2FF7" w:rsidRPr="000600A1">
        <w:fldChar w:fldCharType="end"/>
      </w:r>
      <w:r w:rsidRPr="00523B92">
        <w:t>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</w:p>
    <w:p w:rsidR="00E7546E" w:rsidRDefault="003973A8" w:rsidP="003973A8">
      <w:pPr>
        <w:pStyle w:val="ParagraphText"/>
      </w:pPr>
      <w:r w:rsidRPr="00523B92">
        <w:t>The</w:t>
      </w:r>
      <w:r w:rsidR="00F445D3">
        <w:t xml:space="preserve"> </w:t>
      </w:r>
      <w:r w:rsidRPr="00523B92">
        <w:t>options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follows:</w:t>
      </w:r>
    </w:p>
    <w:p w:rsidR="00E7546E" w:rsidRDefault="003973A8" w:rsidP="003973A8">
      <w:pPr>
        <w:pStyle w:val="ListBullet"/>
      </w:pPr>
      <w:r w:rsidRPr="008D3436">
        <w:rPr>
          <w:b/>
        </w:rPr>
        <w:t>Save</w:t>
      </w:r>
      <w:r w:rsidR="00F445D3">
        <w:rPr>
          <w:b/>
        </w:rPr>
        <w:t xml:space="preserve"> </w:t>
      </w:r>
      <w:r w:rsidRPr="008D3436">
        <w:rPr>
          <w:b/>
        </w:rPr>
        <w:t>copies</w:t>
      </w:r>
      <w:r w:rsidR="00F445D3">
        <w:rPr>
          <w:b/>
        </w:rPr>
        <w:t xml:space="preserve"> </w:t>
      </w:r>
      <w:r w:rsidRPr="008D3436">
        <w:rPr>
          <w:b/>
        </w:rPr>
        <w:t>of</w:t>
      </w:r>
      <w:r w:rsidR="00F445D3">
        <w:rPr>
          <w:b/>
        </w:rPr>
        <w:t xml:space="preserve"> </w:t>
      </w:r>
      <w:r w:rsidRPr="008D3436">
        <w:rPr>
          <w:b/>
        </w:rPr>
        <w:t>files: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configures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delay</w:t>
      </w:r>
      <w:r w:rsidR="00F445D3">
        <w:t xml:space="preserve"> </w:t>
      </w:r>
      <w:r w:rsidRPr="00523B92">
        <w:t>between</w:t>
      </w:r>
      <w:r w:rsidR="00F445D3">
        <w:t xml:space="preserve"> </w:t>
      </w:r>
      <w:r w:rsidRPr="00523B92">
        <w:t>scans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changes.</w:t>
      </w:r>
    </w:p>
    <w:p w:rsidR="00E7546E" w:rsidRDefault="003973A8" w:rsidP="003973A8">
      <w:pPr>
        <w:pStyle w:val="ListBullet"/>
      </w:pPr>
      <w:r w:rsidRPr="008D3436">
        <w:rPr>
          <w:b/>
        </w:rPr>
        <w:t>Size</w:t>
      </w:r>
      <w:r w:rsidR="00F445D3">
        <w:rPr>
          <w:b/>
        </w:rPr>
        <w:t xml:space="preserve"> </w:t>
      </w:r>
      <w:r w:rsidRPr="008D3436">
        <w:rPr>
          <w:b/>
        </w:rPr>
        <w:t>of</w:t>
      </w:r>
      <w:r w:rsidR="00F445D3">
        <w:rPr>
          <w:b/>
        </w:rPr>
        <w:t xml:space="preserve"> </w:t>
      </w:r>
      <w:r w:rsidRPr="008D3436">
        <w:rPr>
          <w:b/>
        </w:rPr>
        <w:t>offline</w:t>
      </w:r>
      <w:r w:rsidR="00F445D3">
        <w:rPr>
          <w:b/>
        </w:rPr>
        <w:t xml:space="preserve"> </w:t>
      </w:r>
      <w:r w:rsidRPr="008D3436">
        <w:rPr>
          <w:b/>
        </w:rPr>
        <w:t>cache: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supports</w:t>
      </w:r>
      <w:r w:rsidR="00F445D3">
        <w:t xml:space="preserve"> </w:t>
      </w:r>
      <w:r w:rsidRPr="00523B92">
        <w:t>network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external</w:t>
      </w:r>
      <w:r w:rsidR="00F445D3">
        <w:t xml:space="preserve"> </w:t>
      </w:r>
      <w:r w:rsidRPr="00523B92">
        <w:t>locations.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offline</w:t>
      </w:r>
      <w:r w:rsidR="00F445D3">
        <w:t xml:space="preserve"> </w:t>
      </w:r>
      <w:r w:rsidRPr="00523B92">
        <w:t>cache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used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collect</w:t>
      </w:r>
      <w:r w:rsidR="00F445D3">
        <w:t xml:space="preserve"> </w:t>
      </w:r>
      <w:r w:rsidRPr="00523B92">
        <w:t>changes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location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unavailable.</w:t>
      </w:r>
      <w:r w:rsidR="00F445D3">
        <w:t xml:space="preserve"> </w:t>
      </w:r>
      <w:r w:rsidR="00A27343" w:rsidRPr="00523B92">
        <w:t>When</w:t>
      </w:r>
      <w:r w:rsidR="00F445D3">
        <w:t xml:space="preserve"> </w:t>
      </w:r>
      <w:r w:rsidR="00A27343" w:rsidRPr="00523B92">
        <w:t>a</w:t>
      </w:r>
      <w:r w:rsidR="00F445D3">
        <w:t xml:space="preserve"> </w:t>
      </w:r>
      <w:r w:rsidR="00A27343" w:rsidRPr="00523B92">
        <w:t>connection</w:t>
      </w:r>
      <w:r w:rsidR="00F445D3">
        <w:t xml:space="preserve"> </w:t>
      </w:r>
      <w:r w:rsidR="00A27343" w:rsidRPr="00523B92">
        <w:t>to</w:t>
      </w:r>
      <w:r w:rsidR="00F445D3">
        <w:t xml:space="preserve"> </w:t>
      </w:r>
      <w:r w:rsidR="00A27343" w:rsidRPr="00523B92">
        <w:t>the</w:t>
      </w:r>
      <w:r w:rsidR="00F445D3">
        <w:t xml:space="preserve"> </w:t>
      </w:r>
      <w:r w:rsidR="00A27343" w:rsidRPr="00523B92">
        <w:t>File</w:t>
      </w:r>
      <w:r w:rsidR="00F445D3">
        <w:t xml:space="preserve"> </w:t>
      </w:r>
      <w:r w:rsidR="00A27343" w:rsidRPr="00523B92">
        <w:t>History</w:t>
      </w:r>
      <w:r w:rsidR="00F445D3">
        <w:t xml:space="preserve"> </w:t>
      </w:r>
      <w:r w:rsidR="00A27343" w:rsidRPr="00523B92">
        <w:t>location</w:t>
      </w:r>
      <w:r w:rsidR="00F445D3">
        <w:t xml:space="preserve"> </w:t>
      </w:r>
      <w:r w:rsidR="00A27343" w:rsidRPr="00523B92">
        <w:t>is</w:t>
      </w:r>
      <w:r w:rsidR="00F445D3">
        <w:t xml:space="preserve"> </w:t>
      </w:r>
      <w:r w:rsidR="00A27343" w:rsidRPr="00523B92">
        <w:t>restored,</w:t>
      </w:r>
      <w:r w:rsidR="00F445D3">
        <w:t xml:space="preserve"> </w:t>
      </w:r>
      <w:r w:rsidR="00A27343" w:rsidRPr="00523B92">
        <w:t>the</w:t>
      </w:r>
      <w:r w:rsidR="00F445D3">
        <w:t xml:space="preserve"> </w:t>
      </w:r>
      <w:r w:rsidR="00A27343" w:rsidRPr="00523B92">
        <w:t>cached</w:t>
      </w:r>
      <w:r w:rsidR="00F445D3">
        <w:t xml:space="preserve"> </w:t>
      </w:r>
      <w:r w:rsidR="00A27343" w:rsidRPr="00523B92">
        <w:t>changes</w:t>
      </w:r>
      <w:r w:rsidR="00F445D3">
        <w:t xml:space="preserve"> </w:t>
      </w:r>
      <w:r w:rsidR="00A27343" w:rsidRPr="00523B92">
        <w:t>are</w:t>
      </w:r>
      <w:r w:rsidR="00F445D3">
        <w:t xml:space="preserve"> </w:t>
      </w:r>
      <w:r w:rsidR="00A27343" w:rsidRPr="00523B92">
        <w:t>sent</w:t>
      </w:r>
      <w:r w:rsidR="00F445D3">
        <w:t xml:space="preserve"> </w:t>
      </w:r>
      <w:r w:rsidR="00A27343" w:rsidRPr="00523B92">
        <w:t>to</w:t>
      </w:r>
      <w:r w:rsidR="00F445D3">
        <w:t xml:space="preserve"> </w:t>
      </w:r>
      <w:r w:rsidR="00A27343" w:rsidRPr="00523B92">
        <w:t>the</w:t>
      </w:r>
      <w:r w:rsidR="00F445D3">
        <w:t xml:space="preserve"> </w:t>
      </w:r>
      <w:r w:rsidR="00A27343" w:rsidRPr="00523B92">
        <w:t>drive.</w:t>
      </w:r>
    </w:p>
    <w:p w:rsidR="00E7546E" w:rsidRDefault="003973A8" w:rsidP="003973A8">
      <w:pPr>
        <w:pStyle w:val="ListBullet"/>
      </w:pPr>
      <w:r w:rsidRPr="008D3436">
        <w:rPr>
          <w:b/>
        </w:rPr>
        <w:t>Keep</w:t>
      </w:r>
      <w:r w:rsidR="00F445D3">
        <w:rPr>
          <w:b/>
        </w:rPr>
        <w:t xml:space="preserve"> </w:t>
      </w:r>
      <w:r w:rsidRPr="008D3436">
        <w:rPr>
          <w:b/>
        </w:rPr>
        <w:t>saved</w:t>
      </w:r>
      <w:r w:rsidR="00F445D3">
        <w:rPr>
          <w:b/>
        </w:rPr>
        <w:t xml:space="preserve"> </w:t>
      </w:r>
      <w:r w:rsidRPr="008D3436">
        <w:rPr>
          <w:b/>
        </w:rPr>
        <w:t>versions: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setting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used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limit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maximum</w:t>
      </w:r>
      <w:r w:rsidR="00F445D3">
        <w:t xml:space="preserve"> </w:t>
      </w:r>
      <w:r w:rsidRPr="00523B92">
        <w:t>age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saved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versions.</w:t>
      </w:r>
    </w:p>
    <w:p w:rsidR="00CE6A85" w:rsidRDefault="00CE6A85" w:rsidP="00CE6A85">
      <w:pPr>
        <w:pStyle w:val="ListBullet"/>
      </w:pPr>
      <w:r w:rsidRPr="008D3436">
        <w:rPr>
          <w:b/>
        </w:rPr>
        <w:t>Open</w:t>
      </w:r>
      <w:r w:rsidR="00F445D3">
        <w:rPr>
          <w:b/>
        </w:rPr>
        <w:t xml:space="preserve"> </w:t>
      </w:r>
      <w:r w:rsidRPr="008D3436">
        <w:rPr>
          <w:b/>
        </w:rPr>
        <w:t>File</w:t>
      </w:r>
      <w:r w:rsidR="00F445D3">
        <w:rPr>
          <w:b/>
        </w:rPr>
        <w:t xml:space="preserve"> </w:t>
      </w:r>
      <w:r w:rsidRPr="008D3436">
        <w:rPr>
          <w:b/>
        </w:rPr>
        <w:t>History</w:t>
      </w:r>
      <w:r w:rsidR="00F445D3">
        <w:rPr>
          <w:b/>
        </w:rPr>
        <w:t xml:space="preserve"> </w:t>
      </w:r>
      <w:r w:rsidRPr="008D3436">
        <w:rPr>
          <w:b/>
        </w:rPr>
        <w:t>event</w:t>
      </w:r>
      <w:r w:rsidR="00F445D3">
        <w:rPr>
          <w:b/>
        </w:rPr>
        <w:t xml:space="preserve"> </w:t>
      </w:r>
      <w:r w:rsidRPr="008D3436">
        <w:rPr>
          <w:b/>
        </w:rPr>
        <w:t>logs: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opens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Event</w:t>
      </w:r>
      <w:r w:rsidR="00F445D3">
        <w:t xml:space="preserve"> </w:t>
      </w:r>
      <w:r w:rsidRPr="00523B92">
        <w:t>Log</w:t>
      </w:r>
      <w:r w:rsidR="00F445D3">
        <w:t xml:space="preserve"> </w:t>
      </w:r>
      <w:r w:rsidRPr="00523B92">
        <w:t>interface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log</w:t>
      </w:r>
      <w:r w:rsidR="00F445D3">
        <w:t xml:space="preserve"> </w:t>
      </w:r>
      <w:r w:rsidRPr="00523B92">
        <w:t>selected.</w:t>
      </w:r>
    </w:p>
    <w:p w:rsidR="00CE6A85" w:rsidRDefault="003973A8" w:rsidP="003973A8">
      <w:pPr>
        <w:pStyle w:val="ListBullet"/>
      </w:pPr>
      <w:r w:rsidRPr="008D3436">
        <w:rPr>
          <w:b/>
        </w:rPr>
        <w:t>Recommend</w:t>
      </w:r>
      <w:r w:rsidR="00F445D3">
        <w:rPr>
          <w:b/>
        </w:rPr>
        <w:t xml:space="preserve"> </w:t>
      </w:r>
      <w:r w:rsidRPr="008D3436">
        <w:rPr>
          <w:b/>
        </w:rPr>
        <w:t>this</w:t>
      </w:r>
      <w:r w:rsidR="00F445D3">
        <w:rPr>
          <w:b/>
        </w:rPr>
        <w:t xml:space="preserve"> </w:t>
      </w:r>
      <w:r w:rsidRPr="008D3436">
        <w:rPr>
          <w:b/>
        </w:rPr>
        <w:t>drive: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option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HomeGroup</w:t>
      </w:r>
      <w:r w:rsidR="00F445D3">
        <w:t xml:space="preserve"> </w:t>
      </w:r>
      <w:r w:rsidRPr="00523B92">
        <w:t>configuration.</w:t>
      </w:r>
      <w:r w:rsidR="00F445D3">
        <w:t xml:space="preserve"> </w:t>
      </w:r>
      <w:r w:rsidRPr="00523B92">
        <w:t>If</w:t>
      </w:r>
      <w:r w:rsidR="00F445D3">
        <w:t xml:space="preserve"> </w:t>
      </w:r>
      <w:r w:rsidRPr="00523B92">
        <w:t>y</w:t>
      </w:r>
      <w:r w:rsidR="008D3436">
        <w:t>ou</w:t>
      </w:r>
      <w:r w:rsidR="00F445D3">
        <w:t xml:space="preserve"> </w:t>
      </w:r>
      <w:r w:rsidR="008D3436">
        <w:t>click</w:t>
      </w:r>
      <w:r w:rsidR="00F445D3">
        <w:t xml:space="preserve"> </w:t>
      </w:r>
      <w:r w:rsidR="008D3436">
        <w:t>this</w:t>
      </w:r>
      <w:r w:rsidR="00F445D3">
        <w:t xml:space="preserve"> </w:t>
      </w:r>
      <w:r w:rsidR="008D3436">
        <w:t>checkbox,</w:t>
      </w:r>
      <w:r w:rsidR="00F445D3">
        <w:t xml:space="preserve"> </w:t>
      </w:r>
      <w:r w:rsidR="008D3436">
        <w:t>other</w:t>
      </w:r>
      <w:r w:rsidR="00F445D3">
        <w:t xml:space="preserve"> </w:t>
      </w:r>
      <w:r w:rsidR="008D3436">
        <w:t>PC</w:t>
      </w:r>
      <w:r w:rsidRPr="00523B92">
        <w:t>s</w:t>
      </w:r>
      <w:r w:rsidR="00F445D3">
        <w:t xml:space="preserve"> </w:t>
      </w:r>
      <w:r w:rsidRPr="00523B92">
        <w:t>joined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HomeGroup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see</w:t>
      </w:r>
      <w:r w:rsidR="00F445D3">
        <w:t xml:space="preserve"> </w:t>
      </w:r>
      <w:r w:rsidR="00EB6E45" w:rsidRPr="00523B92">
        <w:t>“&lt;Drive&gt;</w:t>
      </w:r>
      <w:r w:rsidR="00F445D3">
        <w:t xml:space="preserve"> </w:t>
      </w:r>
      <w:r w:rsidR="00EB6E45" w:rsidRPr="00523B92">
        <w:t>on</w:t>
      </w:r>
      <w:r w:rsidR="00F445D3">
        <w:t xml:space="preserve"> </w:t>
      </w:r>
      <w:r w:rsidR="00EB6E45" w:rsidRPr="00523B92">
        <w:t>&lt;Computer</w:t>
      </w:r>
      <w:r w:rsidR="00F445D3">
        <w:t xml:space="preserve"> </w:t>
      </w:r>
      <w:r w:rsidR="00EB6E45" w:rsidRPr="00523B92">
        <w:t>name&gt;”</w:t>
      </w:r>
      <w:r w:rsidR="00F445D3">
        <w:t xml:space="preserve"> </w:t>
      </w:r>
      <w:r w:rsidR="00EB6E45" w:rsidRPr="00523B92">
        <w:t>as</w:t>
      </w:r>
      <w:r w:rsidR="00F445D3">
        <w:t xml:space="preserve"> </w:t>
      </w:r>
      <w:r w:rsidR="00EB6E45" w:rsidRPr="00523B92">
        <w:t>an</w:t>
      </w:r>
      <w:r w:rsidR="00F445D3">
        <w:t xml:space="preserve"> </w:t>
      </w:r>
      <w:r w:rsidR="00EB6E45" w:rsidRPr="00523B92">
        <w:t>available</w:t>
      </w:r>
      <w:r w:rsidR="00F445D3">
        <w:t xml:space="preserve"> </w:t>
      </w:r>
      <w:r w:rsidR="00EB6E45" w:rsidRPr="00523B92">
        <w:t>choice</w:t>
      </w:r>
      <w:r w:rsidR="00F445D3">
        <w:t xml:space="preserve"> </w:t>
      </w:r>
      <w:r w:rsidR="00EB6E45" w:rsidRPr="00523B92">
        <w:t>in</w:t>
      </w:r>
      <w:r w:rsidR="00F445D3">
        <w:t xml:space="preserve"> </w:t>
      </w:r>
      <w:r w:rsidR="00EB6E45" w:rsidRPr="00523B92">
        <w:t>the</w:t>
      </w:r>
      <w:r w:rsidR="00F445D3">
        <w:t xml:space="preserve"> </w:t>
      </w:r>
      <w:r w:rsidR="00EB6E45" w:rsidRPr="00523B92">
        <w:t>Change</w:t>
      </w:r>
      <w:r w:rsidR="00F445D3">
        <w:t xml:space="preserve"> </w:t>
      </w:r>
      <w:r w:rsidR="00EB6E45" w:rsidRPr="00523B92">
        <w:t>drive</w:t>
      </w:r>
      <w:r w:rsidR="00F445D3">
        <w:t xml:space="preserve"> </w:t>
      </w:r>
      <w:r w:rsidR="00EB6E45" w:rsidRPr="00523B92">
        <w:t>interface.</w:t>
      </w:r>
      <w:r w:rsidR="00F445D3">
        <w:t xml:space="preserve"> </w:t>
      </w:r>
    </w:p>
    <w:p w:rsidR="00E7546E" w:rsidRDefault="00CE6A85" w:rsidP="00CE6A85">
      <w:pPr>
        <w:pStyle w:val="ListBullet2"/>
      </w:pPr>
      <w:r>
        <w:t>Users</w:t>
      </w:r>
      <w:r w:rsidR="00F445D3">
        <w:t xml:space="preserve"> </w:t>
      </w:r>
      <w:r>
        <w:t>on</w:t>
      </w:r>
      <w:r w:rsidR="00F445D3">
        <w:t xml:space="preserve"> </w:t>
      </w:r>
      <w:r>
        <w:t>another</w:t>
      </w:r>
      <w:r w:rsidR="00F445D3">
        <w:t xml:space="preserve"> </w:t>
      </w:r>
      <w:r>
        <w:t>PC</w:t>
      </w:r>
      <w:r w:rsidR="00F445D3">
        <w:t xml:space="preserve"> </w:t>
      </w:r>
      <w:r>
        <w:t>in</w:t>
      </w:r>
      <w:r w:rsidR="00F445D3">
        <w:t xml:space="preserve"> </w:t>
      </w:r>
      <w:r>
        <w:t>the</w:t>
      </w:r>
      <w:r w:rsidR="00F445D3">
        <w:t xml:space="preserve"> </w:t>
      </w:r>
      <w:r>
        <w:t>HomeGroup</w:t>
      </w:r>
      <w:r w:rsidR="00F445D3">
        <w:t xml:space="preserve"> </w:t>
      </w:r>
      <w:r>
        <w:t>will</w:t>
      </w:r>
      <w:r w:rsidR="00F445D3">
        <w:t xml:space="preserve"> </w:t>
      </w:r>
      <w:r>
        <w:t>see</w:t>
      </w:r>
      <w:r w:rsidR="00F445D3">
        <w:t xml:space="preserve"> </w:t>
      </w:r>
      <w:r>
        <w:t>something</w:t>
      </w:r>
      <w:r w:rsidR="00F445D3">
        <w:t xml:space="preserve"> </w:t>
      </w:r>
      <w:r>
        <w:t>similar</w:t>
      </w:r>
      <w:r w:rsidR="00F445D3">
        <w:t xml:space="preserve"> </w:t>
      </w:r>
      <w:r>
        <w:t>to</w:t>
      </w:r>
      <w:r w:rsidR="00F445D3">
        <w:t xml:space="preserve"> </w:t>
      </w:r>
      <w:r>
        <w:t>the</w:t>
      </w:r>
      <w:r w:rsidR="00F445D3">
        <w:t xml:space="preserve"> </w:t>
      </w:r>
      <w:r>
        <w:t>screenshot</w:t>
      </w:r>
      <w:r w:rsidR="00F445D3">
        <w:t xml:space="preserve"> </w:t>
      </w:r>
      <w:r>
        <w:t>below</w:t>
      </w:r>
      <w:r w:rsidR="00F445D3">
        <w:t xml:space="preserve"> </w:t>
      </w:r>
      <w:r>
        <w:t>if</w:t>
      </w:r>
      <w:r w:rsidR="00F445D3">
        <w:t xml:space="preserve"> </w:t>
      </w:r>
      <w:r>
        <w:t>there</w:t>
      </w:r>
      <w:r w:rsidR="00F445D3">
        <w:t xml:space="preserve"> </w:t>
      </w:r>
      <w:r>
        <w:t>is</w:t>
      </w:r>
      <w:r w:rsidR="00F445D3">
        <w:t xml:space="preserve"> </w:t>
      </w:r>
      <w:r>
        <w:t>a</w:t>
      </w:r>
      <w:r w:rsidR="00F445D3">
        <w:t xml:space="preserve"> </w:t>
      </w:r>
      <w:r>
        <w:t>drive</w:t>
      </w:r>
      <w:r w:rsidR="00F445D3">
        <w:t xml:space="preserve"> </w:t>
      </w:r>
      <w:r>
        <w:t>that</w:t>
      </w:r>
      <w:r w:rsidR="00F445D3">
        <w:t xml:space="preserve"> </w:t>
      </w:r>
      <w:r>
        <w:t>is</w:t>
      </w:r>
      <w:r w:rsidR="00F445D3">
        <w:t xml:space="preserve"> </w:t>
      </w:r>
      <w:r>
        <w:t>recommended</w:t>
      </w:r>
      <w:r w:rsidR="00F445D3">
        <w:t xml:space="preserve"> </w:t>
      </w:r>
      <w:r>
        <w:t>on</w:t>
      </w:r>
      <w:r w:rsidR="00F445D3">
        <w:t xml:space="preserve"> </w:t>
      </w:r>
      <w:r>
        <w:t>the</w:t>
      </w:r>
      <w:r w:rsidR="00F445D3">
        <w:t xml:space="preserve"> </w:t>
      </w:r>
      <w:r>
        <w:t>homegroup.</w:t>
      </w:r>
      <w:r w:rsidR="00F445D3">
        <w:t xml:space="preserve"> </w:t>
      </w:r>
      <w:r>
        <w:t>The</w:t>
      </w:r>
      <w:r w:rsidR="00F445D3">
        <w:t xml:space="preserve"> </w:t>
      </w:r>
      <w:r>
        <w:t>FileHistory</w:t>
      </w:r>
      <w:r w:rsidR="00F445D3">
        <w:t xml:space="preserve"> </w:t>
      </w:r>
      <w:r>
        <w:t>share</w:t>
      </w:r>
      <w:r w:rsidR="00F445D3">
        <w:t xml:space="preserve"> </w:t>
      </w:r>
      <w:r>
        <w:t>is</w:t>
      </w:r>
      <w:r w:rsidR="00F445D3">
        <w:t xml:space="preserve"> </w:t>
      </w:r>
      <w:r>
        <w:t>recommended</w:t>
      </w:r>
      <w:r w:rsidR="00F445D3">
        <w:t xml:space="preserve"> </w:t>
      </w:r>
      <w:r>
        <w:t>by</w:t>
      </w:r>
      <w:r w:rsidR="00F445D3">
        <w:t xml:space="preserve"> </w:t>
      </w:r>
      <w:r>
        <w:t>HomeGroup</w:t>
      </w:r>
      <w:r w:rsidR="00F445D3">
        <w:t xml:space="preserve"> </w:t>
      </w:r>
      <w:r>
        <w:t>in</w:t>
      </w:r>
      <w:r w:rsidR="00F445D3">
        <w:t xml:space="preserve"> </w:t>
      </w:r>
      <w:r>
        <w:t>this</w:t>
      </w:r>
      <w:r w:rsidR="00F445D3">
        <w:t xml:space="preserve"> </w:t>
      </w:r>
      <w:r>
        <w:t>case.</w:t>
      </w:r>
    </w:p>
    <w:p w:rsidR="00CE6A85" w:rsidRDefault="00CE6A85" w:rsidP="002370B3">
      <w:pPr>
        <w:pStyle w:val="GraphicWide"/>
      </w:pPr>
      <w:r>
        <w:rPr>
          <w:lang w:eastAsia="zh-CN"/>
        </w:rPr>
        <w:drawing>
          <wp:inline distT="0" distB="0" distL="0" distR="0">
            <wp:extent cx="5332825" cy="2834640"/>
            <wp:effectExtent l="19050" t="19050" r="2032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25" cy="283464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E6A85" w:rsidRDefault="00CE6A85" w:rsidP="00CE6A85">
      <w:pPr>
        <w:pStyle w:val="Caption"/>
      </w:pPr>
      <w:r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35</w:t>
      </w:r>
      <w:r w:rsidR="00CD2FF7">
        <w:rPr>
          <w:noProof/>
        </w:rPr>
        <w:fldChar w:fldCharType="end"/>
      </w:r>
      <w:r w:rsidR="008D3D88">
        <w:t>:</w:t>
      </w:r>
      <w:r w:rsidR="00F445D3">
        <w:t xml:space="preserve"> </w:t>
      </w:r>
      <w:r w:rsidR="008D3D88">
        <w:t>Drive</w:t>
      </w:r>
      <w:r w:rsidR="00F445D3">
        <w:t xml:space="preserve"> </w:t>
      </w:r>
      <w:r w:rsidR="008D3D88">
        <w:t>recommended</w:t>
      </w:r>
      <w:r w:rsidR="00F445D3">
        <w:t xml:space="preserve"> </w:t>
      </w:r>
      <w:r w:rsidR="008D3D88">
        <w:t>on</w:t>
      </w:r>
      <w:r w:rsidR="00F445D3">
        <w:t xml:space="preserve"> </w:t>
      </w:r>
      <w:r w:rsidR="008D3D88">
        <w:t>the</w:t>
      </w:r>
      <w:r w:rsidR="00F445D3">
        <w:t xml:space="preserve"> </w:t>
      </w:r>
      <w:r w:rsidR="008D3D88">
        <w:t>HomeGroup</w:t>
      </w:r>
      <w:r w:rsidR="00F445D3">
        <w:t xml:space="preserve"> </w:t>
      </w:r>
      <w:r w:rsidR="008D3D88">
        <w:t>for</w:t>
      </w:r>
      <w:r w:rsidR="00F445D3">
        <w:t xml:space="preserve"> </w:t>
      </w:r>
      <w:r w:rsidR="008D3D88">
        <w:t>File</w:t>
      </w:r>
      <w:r w:rsidR="00F445D3">
        <w:t xml:space="preserve"> </w:t>
      </w:r>
      <w:r w:rsidR="008D3D88">
        <w:t>History</w:t>
      </w:r>
    </w:p>
    <w:p w:rsidR="00E7546E" w:rsidRDefault="00A269C8" w:rsidP="00A269C8">
      <w:pPr>
        <w:pStyle w:val="Heading2"/>
      </w:pPr>
      <w:bookmarkStart w:id="40" w:name="_Toc334559302"/>
      <w:bookmarkStart w:id="41" w:name="_Toc334565913"/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Recovery</w:t>
      </w:r>
      <w:bookmarkEnd w:id="40"/>
      <w:bookmarkEnd w:id="41"/>
    </w:p>
    <w:p w:rsidR="00E7546E" w:rsidRDefault="00A269C8" w:rsidP="00A269C8">
      <w:pPr>
        <w:pStyle w:val="ParagraphText"/>
      </w:pPr>
      <w:r w:rsidRPr="00523B92">
        <w:t>While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now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recommended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backup</w:t>
      </w:r>
      <w:r w:rsidR="00F445D3">
        <w:t xml:space="preserve"> </w:t>
      </w:r>
      <w:r w:rsidRPr="00523B92">
        <w:t>solution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legacy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Backup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functionality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included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functionality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changed,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still</w:t>
      </w:r>
      <w:r w:rsidR="00F445D3">
        <w:t xml:space="preserve"> </w:t>
      </w:r>
      <w:r w:rsidRPr="00523B92">
        <w:t>setup</w:t>
      </w:r>
      <w:r w:rsidR="00F445D3">
        <w:t xml:space="preserve"> </w:t>
      </w:r>
      <w:r w:rsidRPr="00523B92">
        <w:t>automatic</w:t>
      </w:r>
      <w:r w:rsidR="00F445D3">
        <w:t xml:space="preserve"> </w:t>
      </w:r>
      <w:r w:rsidRPr="00523B92">
        <w:t>“file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folder”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“system</w:t>
      </w:r>
      <w:r w:rsidR="00F445D3">
        <w:t xml:space="preserve"> </w:t>
      </w:r>
      <w:r w:rsidRPr="00523B92">
        <w:t>image”</w:t>
      </w:r>
      <w:r w:rsidR="00F445D3">
        <w:t xml:space="preserve"> </w:t>
      </w:r>
      <w:r w:rsidRPr="00523B92">
        <w:t>backups</w:t>
      </w:r>
      <w:r w:rsidR="00F445D3">
        <w:t xml:space="preserve"> </w:t>
      </w:r>
      <w:r w:rsidRPr="00523B92">
        <w:t>using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tool.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backup</w:t>
      </w:r>
      <w:r w:rsidR="00F445D3">
        <w:t xml:space="preserve"> </w:t>
      </w:r>
      <w:r w:rsidRPr="00523B92">
        <w:t>solution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we</w:t>
      </w:r>
      <w:r w:rsidR="00F445D3">
        <w:t xml:space="preserve"> </w:t>
      </w:r>
      <w:r w:rsidRPr="00523B92">
        <w:t>should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recommending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customers</w:t>
      </w:r>
      <w:r w:rsidR="001C4EE7">
        <w:t>,</w:t>
      </w:r>
      <w:r w:rsidR="00F445D3">
        <w:t xml:space="preserve"> </w:t>
      </w:r>
      <w:r w:rsidRPr="00523B92">
        <w:t>however.</w:t>
      </w:r>
    </w:p>
    <w:p w:rsidR="00E7546E" w:rsidRDefault="00A269C8" w:rsidP="00A269C8">
      <w:pPr>
        <w:pStyle w:val="ParagraphText"/>
      </w:pPr>
      <w:r w:rsidRPr="00523B92">
        <w:t>The</w:t>
      </w:r>
      <w:r w:rsidR="00F445D3">
        <w:t xml:space="preserve"> </w:t>
      </w:r>
      <w:r w:rsidRPr="00523B92">
        <w:t>continued</w:t>
      </w:r>
      <w:r w:rsidR="00F445D3">
        <w:t xml:space="preserve"> </w:t>
      </w:r>
      <w:r w:rsidRPr="00523B92">
        <w:t>inclusion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legacy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Backup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been</w:t>
      </w:r>
      <w:r w:rsidR="00F445D3">
        <w:t xml:space="preserve"> </w:t>
      </w:r>
      <w:r w:rsidRPr="00523B92">
        <w:t>positioned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solution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customers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their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backups</w:t>
      </w:r>
      <w:r w:rsidR="00F445D3">
        <w:t xml:space="preserve"> </w:t>
      </w:r>
      <w:r w:rsidRPr="00523B92">
        <w:t>after</w:t>
      </w:r>
      <w:r w:rsidR="00F445D3">
        <w:t xml:space="preserve"> </w:t>
      </w:r>
      <w:r w:rsidRPr="00523B92">
        <w:t>moving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8,</w:t>
      </w:r>
      <w:r w:rsidR="00F445D3">
        <w:t xml:space="preserve"> </w:t>
      </w:r>
      <w:r w:rsidRPr="00523B92">
        <w:t>which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why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located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Control</w:t>
      </w:r>
      <w:r w:rsidR="00F445D3">
        <w:t xml:space="preserve"> </w:t>
      </w:r>
      <w:r w:rsidRPr="00523B92">
        <w:t>Panel</w:t>
      </w:r>
      <w:r w:rsidR="00F445D3">
        <w:t xml:space="preserve"> </w:t>
      </w:r>
      <w:r w:rsidRPr="00523B92">
        <w:t>under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Recovery.</w:t>
      </w:r>
    </w:p>
    <w:p w:rsidR="00E7546E" w:rsidRDefault="00A269C8" w:rsidP="00902FD3">
      <w:pPr>
        <w:pStyle w:val="Graphic"/>
      </w:pPr>
      <w:r w:rsidRPr="002209C2">
        <w:rPr>
          <w:noProof/>
          <w:lang w:eastAsia="zh-CN"/>
        </w:rPr>
        <w:drawing>
          <wp:inline distT="0" distB="0" distL="0" distR="0">
            <wp:extent cx="2293620" cy="701040"/>
            <wp:effectExtent l="19050" t="19050" r="11430" b="2286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701040"/>
                    </a:xfrm>
                    <a:prstGeom prst="rect">
                      <a:avLst/>
                    </a:prstGeom>
                    <a:ln w="9522" cmpd="sng">
                      <a:solidFill>
                        <a:srgbClr val="E0E0E0"/>
                      </a:solidFill>
                      <a:prstDash val="solid"/>
                    </a:ln>
                    <a:effectLst/>
                  </pic:spPr>
                </pic:pic>
              </a:graphicData>
            </a:graphic>
          </wp:inline>
        </w:drawing>
      </w:r>
    </w:p>
    <w:p w:rsidR="00040CEF" w:rsidRDefault="00040CEF" w:rsidP="00040CEF">
      <w:pPr>
        <w:pStyle w:val="Caption"/>
      </w:pPr>
      <w:r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36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>
        <w:t>Windows</w:t>
      </w:r>
      <w:r w:rsidR="00F445D3">
        <w:t xml:space="preserve"> </w:t>
      </w:r>
      <w:r>
        <w:t>7</w:t>
      </w:r>
      <w:r w:rsidR="00F445D3">
        <w:t xml:space="preserve"> </w:t>
      </w:r>
      <w:r>
        <w:t>File</w:t>
      </w:r>
      <w:r w:rsidR="00F445D3">
        <w:t xml:space="preserve"> </w:t>
      </w:r>
      <w:r>
        <w:t>Recovery</w:t>
      </w:r>
    </w:p>
    <w:p w:rsidR="00E7546E" w:rsidRDefault="00523B92" w:rsidP="00A269C8">
      <w:pPr>
        <w:pStyle w:val="ParagraphText"/>
      </w:pPr>
      <w:r w:rsidRPr="00F34049">
        <w:t>Functionality</w:t>
      </w:r>
      <w:r w:rsidR="00F445D3">
        <w:t xml:space="preserve"> </w:t>
      </w:r>
      <w:r w:rsidRPr="00F34049">
        <w:t>and</w:t>
      </w:r>
      <w:r w:rsidR="00F445D3">
        <w:t xml:space="preserve"> </w:t>
      </w:r>
      <w:r w:rsidRPr="00F34049">
        <w:t>troubleshooting</w:t>
      </w:r>
      <w:r w:rsidR="00F445D3">
        <w:t xml:space="preserve"> </w:t>
      </w:r>
      <w:r w:rsidRPr="00F34049">
        <w:t>for</w:t>
      </w:r>
      <w:r w:rsidR="00F445D3">
        <w:t xml:space="preserve"> </w:t>
      </w:r>
      <w:r w:rsidRPr="00F34049">
        <w:t>this</w:t>
      </w:r>
      <w:r w:rsidR="00F445D3">
        <w:t xml:space="preserve"> </w:t>
      </w:r>
      <w:r w:rsidRPr="00F34049">
        <w:t>feature</w:t>
      </w:r>
      <w:r w:rsidR="00F445D3">
        <w:t xml:space="preserve"> </w:t>
      </w:r>
      <w:r w:rsidRPr="00F34049">
        <w:t>has</w:t>
      </w:r>
      <w:r w:rsidR="00F445D3">
        <w:t xml:space="preserve"> </w:t>
      </w:r>
      <w:r w:rsidRPr="00F34049">
        <w:t>not</w:t>
      </w:r>
      <w:r w:rsidR="00F445D3">
        <w:t xml:space="preserve"> </w:t>
      </w:r>
      <w:r w:rsidRPr="00F34049">
        <w:t>changed</w:t>
      </w:r>
      <w:r w:rsidR="00F445D3">
        <w:t xml:space="preserve"> </w:t>
      </w:r>
      <w:r w:rsidRPr="00F34049">
        <w:t>from</w:t>
      </w:r>
      <w:r w:rsidR="00F445D3">
        <w:t xml:space="preserve"> </w:t>
      </w:r>
      <w:r w:rsidRPr="00F34049">
        <w:t>Windows</w:t>
      </w:r>
      <w:r w:rsidR="00F445D3">
        <w:t xml:space="preserve"> </w:t>
      </w:r>
      <w:r w:rsidRPr="00F34049">
        <w:t>7</w:t>
      </w:r>
      <w:r>
        <w:t>.</w:t>
      </w:r>
      <w:r w:rsidR="00F445D3">
        <w:t xml:space="preserve"> </w:t>
      </w:r>
      <w:r>
        <w:t>T</w:t>
      </w:r>
      <w:r w:rsidRPr="00523B92">
        <w:t>he</w:t>
      </w:r>
      <w:r w:rsidR="00F445D3">
        <w:t xml:space="preserve"> </w:t>
      </w:r>
      <w:r w:rsidRPr="00523B92">
        <w:t>existing</w:t>
      </w:r>
      <w:r w:rsidR="00F445D3">
        <w:t xml:space="preserve"> </w:t>
      </w:r>
      <w:r w:rsidRPr="00523B92">
        <w:t>Backup</w:t>
      </w:r>
      <w:r w:rsidR="00F445D3">
        <w:t xml:space="preserve"> </w:t>
      </w:r>
      <w:r w:rsidRPr="00523B92">
        <w:t>training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New</w:t>
      </w:r>
      <w:r w:rsidR="00F445D3">
        <w:t xml:space="preserve"> </w:t>
      </w:r>
      <w:r w:rsidRPr="00523B92">
        <w:t>Hire</w:t>
      </w:r>
      <w:r w:rsidR="00F445D3">
        <w:t xml:space="preserve"> </w:t>
      </w:r>
      <w:r w:rsidRPr="00523B92">
        <w:t>course</w:t>
      </w:r>
      <w:r w:rsidR="00F445D3">
        <w:t xml:space="preserve"> </w:t>
      </w:r>
      <w:r w:rsidRPr="00523B92">
        <w:t>continues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apply.</w:t>
      </w:r>
    </w:p>
    <w:p w:rsidR="00E7546E" w:rsidRDefault="00EB6E45" w:rsidP="00A269C8">
      <w:pPr>
        <w:pStyle w:val="Heading2"/>
        <w:spacing w:before="0" w:after="240"/>
      </w:pPr>
      <w:bookmarkStart w:id="42" w:name="_Toc334559303"/>
      <w:bookmarkStart w:id="43" w:name="_Toc334565914"/>
      <w:r w:rsidRPr="00D5373D">
        <w:t>Boot</w:t>
      </w:r>
      <w:r w:rsidR="00F445D3">
        <w:t xml:space="preserve"> </w:t>
      </w:r>
      <w:r w:rsidRPr="00D5373D">
        <w:t>Menu</w:t>
      </w:r>
      <w:r w:rsidR="00F445D3">
        <w:t xml:space="preserve"> </w:t>
      </w:r>
      <w:r w:rsidRPr="00D5373D">
        <w:t>and</w:t>
      </w:r>
      <w:r w:rsidR="00F445D3">
        <w:t xml:space="preserve"> </w:t>
      </w:r>
      <w:r w:rsidR="00A269C8" w:rsidRPr="000F23BC">
        <w:t>WinRE</w:t>
      </w:r>
      <w:bookmarkEnd w:id="42"/>
      <w:bookmarkEnd w:id="43"/>
    </w:p>
    <w:p w:rsidR="00E7546E" w:rsidRDefault="00681EDE" w:rsidP="00EB6E45">
      <w:pPr>
        <w:pStyle w:val="ParagraphText"/>
      </w:pPr>
      <w:r>
        <w:t>The</w:t>
      </w:r>
      <w:r w:rsidR="00F445D3">
        <w:t xml:space="preserve"> </w:t>
      </w:r>
      <w:r>
        <w:t>St</w:t>
      </w:r>
      <w:r w:rsidR="00EB6E45" w:rsidRPr="000F23BC">
        <w:t>artup</w:t>
      </w:r>
      <w:r w:rsidR="00F445D3">
        <w:t xml:space="preserve"> </w:t>
      </w:r>
      <w:r w:rsidR="00EB6E45" w:rsidRPr="000F23BC">
        <w:t>menu</w:t>
      </w:r>
      <w:r w:rsidR="00F445D3">
        <w:t xml:space="preserve"> </w:t>
      </w:r>
      <w:r w:rsidR="00EB6E45" w:rsidRPr="000F23BC">
        <w:t>and</w:t>
      </w:r>
      <w:r w:rsidR="00F445D3">
        <w:t xml:space="preserve"> </w:t>
      </w:r>
      <w:r w:rsidR="00EB6E45" w:rsidRPr="000F23BC">
        <w:t>Windows</w:t>
      </w:r>
      <w:r w:rsidR="00F445D3">
        <w:t xml:space="preserve"> </w:t>
      </w:r>
      <w:r w:rsidR="00EB6E45" w:rsidRPr="000F23BC">
        <w:t>Recovery</w:t>
      </w:r>
      <w:r w:rsidR="00F445D3">
        <w:t xml:space="preserve"> </w:t>
      </w:r>
      <w:r w:rsidR="00EB6E45" w:rsidRPr="000F23BC">
        <w:t>Environment</w:t>
      </w:r>
      <w:r w:rsidR="00F445D3">
        <w:t xml:space="preserve"> </w:t>
      </w:r>
      <w:r w:rsidR="00EB6E45" w:rsidRPr="000F23BC">
        <w:t>(WinRE)</w:t>
      </w:r>
      <w:r w:rsidR="00F445D3">
        <w:t xml:space="preserve"> </w:t>
      </w:r>
      <w:r w:rsidR="00EB6E45" w:rsidRPr="000F23BC">
        <w:t>interfaces</w:t>
      </w:r>
      <w:r w:rsidR="00F445D3">
        <w:t xml:space="preserve"> </w:t>
      </w:r>
      <w:r w:rsidR="00EB6E45" w:rsidRPr="000F23BC">
        <w:t>have</w:t>
      </w:r>
      <w:r w:rsidR="00F445D3">
        <w:t xml:space="preserve"> </w:t>
      </w:r>
      <w:r w:rsidR="00EB6E45" w:rsidRPr="000F23BC">
        <w:t>been</w:t>
      </w:r>
      <w:r w:rsidR="00F445D3">
        <w:t xml:space="preserve"> </w:t>
      </w:r>
      <w:r w:rsidR="00EB6E45" w:rsidRPr="000F23BC">
        <w:t>dramatically</w:t>
      </w:r>
      <w:r w:rsidR="00F445D3">
        <w:t xml:space="preserve"> </w:t>
      </w:r>
      <w:r w:rsidR="00EB6E45" w:rsidRPr="000F23BC">
        <w:t>updated</w:t>
      </w:r>
      <w:r w:rsidR="00F445D3">
        <w:t xml:space="preserve"> </w:t>
      </w:r>
      <w:r w:rsidR="00EB6E45" w:rsidRPr="000F23BC">
        <w:t>in</w:t>
      </w:r>
      <w:r w:rsidR="00F445D3">
        <w:t xml:space="preserve"> </w:t>
      </w:r>
      <w:r w:rsidR="00EB6E45" w:rsidRPr="000F23BC">
        <w:t>Windows</w:t>
      </w:r>
      <w:r w:rsidR="00F445D3">
        <w:t xml:space="preserve"> </w:t>
      </w:r>
      <w:r w:rsidR="00EB6E45" w:rsidRPr="000F23BC">
        <w:t>8.</w:t>
      </w:r>
      <w:r w:rsidR="00F445D3">
        <w:t xml:space="preserve"> </w:t>
      </w:r>
      <w:r w:rsidR="00EB6E45" w:rsidRPr="000F23BC">
        <w:t>The</w:t>
      </w:r>
      <w:r w:rsidR="00F445D3">
        <w:t xml:space="preserve"> </w:t>
      </w:r>
      <w:r w:rsidR="00EB6E45" w:rsidRPr="000F23BC">
        <w:t>interfaces</w:t>
      </w:r>
      <w:r w:rsidR="00F445D3">
        <w:t xml:space="preserve"> </w:t>
      </w:r>
      <w:r w:rsidR="00EB6E45" w:rsidRPr="000F23BC">
        <w:t>are</w:t>
      </w:r>
      <w:r w:rsidR="00F445D3">
        <w:t xml:space="preserve"> </w:t>
      </w:r>
      <w:r w:rsidR="00EB6E45" w:rsidRPr="000F23BC">
        <w:t>graphical</w:t>
      </w:r>
      <w:r w:rsidR="00F445D3">
        <w:t xml:space="preserve"> </w:t>
      </w:r>
      <w:r w:rsidR="00EB6E45" w:rsidRPr="000F23BC">
        <w:t>and</w:t>
      </w:r>
      <w:r w:rsidR="00F445D3">
        <w:t xml:space="preserve"> </w:t>
      </w:r>
      <w:r w:rsidR="00A269C8" w:rsidRPr="000F23BC">
        <w:t>support</w:t>
      </w:r>
      <w:r w:rsidR="00F445D3">
        <w:t xml:space="preserve"> </w:t>
      </w:r>
      <w:r w:rsidR="00A269C8" w:rsidRPr="000F23BC">
        <w:t>touch</w:t>
      </w:r>
      <w:r w:rsidR="00F445D3">
        <w:t xml:space="preserve"> </w:t>
      </w:r>
      <w:r w:rsidR="00EB6E45" w:rsidRPr="000F23BC">
        <w:t>and</w:t>
      </w:r>
      <w:r w:rsidR="00F445D3">
        <w:t xml:space="preserve"> </w:t>
      </w:r>
      <w:r w:rsidR="00EB6E45" w:rsidRPr="000F23BC">
        <w:t>mouse</w:t>
      </w:r>
      <w:r w:rsidR="00F445D3">
        <w:t xml:space="preserve"> </w:t>
      </w:r>
      <w:r w:rsidR="00A269C8" w:rsidRPr="000F23BC">
        <w:t>input.</w:t>
      </w:r>
      <w:r w:rsidR="00F445D3">
        <w:t xml:space="preserve"> </w:t>
      </w:r>
      <w:r w:rsidR="00A269C8" w:rsidRPr="000F23BC">
        <w:t>Many</w:t>
      </w:r>
      <w:r w:rsidR="00F445D3">
        <w:t xml:space="preserve"> </w:t>
      </w:r>
      <w:r w:rsidR="00A269C8" w:rsidRPr="000F23BC">
        <w:t>of</w:t>
      </w:r>
      <w:r w:rsidR="00F445D3">
        <w:t xml:space="preserve"> </w:t>
      </w:r>
      <w:r w:rsidR="00A269C8" w:rsidRPr="000F23BC">
        <w:t>the</w:t>
      </w:r>
      <w:r w:rsidR="00F445D3">
        <w:t xml:space="preserve"> </w:t>
      </w:r>
      <w:r w:rsidR="00A269C8" w:rsidRPr="000F23BC">
        <w:t>options</w:t>
      </w:r>
      <w:r w:rsidR="00F445D3">
        <w:t xml:space="preserve"> </w:t>
      </w:r>
      <w:r w:rsidR="00A269C8" w:rsidRPr="000F23BC">
        <w:t>are</w:t>
      </w:r>
      <w:r w:rsidR="00F445D3">
        <w:t xml:space="preserve"> </w:t>
      </w:r>
      <w:r w:rsidR="00A269C8" w:rsidRPr="000F23BC">
        <w:t>still</w:t>
      </w:r>
      <w:r w:rsidR="00F445D3">
        <w:t xml:space="preserve"> </w:t>
      </w:r>
      <w:r w:rsidR="00A269C8" w:rsidRPr="000F23BC">
        <w:t>the</w:t>
      </w:r>
      <w:r w:rsidR="00F445D3">
        <w:t xml:space="preserve"> </w:t>
      </w:r>
      <w:r w:rsidR="00A269C8" w:rsidRPr="000F23BC">
        <w:t>same;</w:t>
      </w:r>
      <w:r w:rsidR="00F445D3">
        <w:t xml:space="preserve"> </w:t>
      </w:r>
      <w:r w:rsidR="00A269C8" w:rsidRPr="000F23BC">
        <w:t>however</w:t>
      </w:r>
      <w:r>
        <w:t>,</w:t>
      </w:r>
      <w:r w:rsidR="00F445D3">
        <w:t xml:space="preserve"> </w:t>
      </w:r>
      <w:r w:rsidR="00A269C8" w:rsidRPr="000F23BC">
        <w:t>they</w:t>
      </w:r>
      <w:r w:rsidR="00F445D3">
        <w:t xml:space="preserve"> </w:t>
      </w:r>
      <w:r w:rsidR="00A269C8" w:rsidRPr="000F23BC">
        <w:t>are</w:t>
      </w:r>
      <w:r w:rsidR="00F445D3">
        <w:t xml:space="preserve"> </w:t>
      </w:r>
      <w:r w:rsidR="00A269C8" w:rsidRPr="000F23BC">
        <w:t>just</w:t>
      </w:r>
      <w:r w:rsidR="00F445D3">
        <w:t xml:space="preserve"> </w:t>
      </w:r>
      <w:r w:rsidR="00A269C8" w:rsidRPr="000F23BC">
        <w:t>presented</w:t>
      </w:r>
      <w:r w:rsidR="00F445D3">
        <w:t xml:space="preserve"> </w:t>
      </w:r>
      <w:r w:rsidR="00A269C8" w:rsidRPr="000F23BC">
        <w:t>to</w:t>
      </w:r>
      <w:r w:rsidR="00F445D3">
        <w:t xml:space="preserve"> </w:t>
      </w:r>
      <w:r w:rsidR="00A269C8" w:rsidRPr="000F23BC">
        <w:t>the</w:t>
      </w:r>
      <w:r w:rsidR="00F445D3">
        <w:t xml:space="preserve"> </w:t>
      </w:r>
      <w:r w:rsidR="00A269C8" w:rsidRPr="000F23BC">
        <w:t>user</w:t>
      </w:r>
      <w:r w:rsidR="00F445D3">
        <w:t xml:space="preserve"> </w:t>
      </w:r>
      <w:r w:rsidR="00A269C8" w:rsidRPr="000F23BC">
        <w:t>using</w:t>
      </w:r>
      <w:r w:rsidR="00F445D3">
        <w:t xml:space="preserve"> </w:t>
      </w:r>
      <w:r w:rsidR="00A269C8" w:rsidRPr="000F23BC">
        <w:t>this</w:t>
      </w:r>
      <w:r w:rsidR="00F445D3">
        <w:t xml:space="preserve"> </w:t>
      </w:r>
      <w:r w:rsidR="00A269C8" w:rsidRPr="000F23BC">
        <w:t>new</w:t>
      </w:r>
      <w:r w:rsidR="00F445D3">
        <w:t xml:space="preserve"> </w:t>
      </w:r>
      <w:r w:rsidR="00A269C8" w:rsidRPr="000F23BC">
        <w:t>touch-friendly</w:t>
      </w:r>
      <w:r w:rsidR="00F445D3">
        <w:t xml:space="preserve"> </w:t>
      </w:r>
      <w:r w:rsidR="00A269C8" w:rsidRPr="000F23BC">
        <w:t>in</w:t>
      </w:r>
      <w:r w:rsidR="00A269C8" w:rsidRPr="00523B92">
        <w:t>terface.</w:t>
      </w:r>
    </w:p>
    <w:p w:rsidR="00E7546E" w:rsidRDefault="008C52BC" w:rsidP="00EB6E45">
      <w:pPr>
        <w:pStyle w:val="ParagraphText"/>
      </w:pPr>
      <w:r w:rsidRPr="00523B92">
        <w:t>An</w:t>
      </w:r>
      <w:r w:rsidR="00F445D3">
        <w:t xml:space="preserve"> </w:t>
      </w:r>
      <w:r w:rsidRPr="00523B92">
        <w:t>example</w:t>
      </w:r>
      <w:r w:rsidR="00F445D3">
        <w:t xml:space="preserve"> </w:t>
      </w:r>
      <w:r w:rsidR="00575AD2">
        <w:t>of</w:t>
      </w:r>
      <w:r w:rsidR="00F445D3">
        <w:t xml:space="preserve"> </w:t>
      </w:r>
      <w:r w:rsidR="00575AD2">
        <w:t>this</w:t>
      </w:r>
      <w:r w:rsidR="00F445D3">
        <w:t xml:space="preserve"> </w:t>
      </w:r>
      <w:r w:rsidR="00575AD2">
        <w:t>new</w:t>
      </w:r>
      <w:r w:rsidR="00F445D3">
        <w:t xml:space="preserve"> </w:t>
      </w:r>
      <w:r w:rsidR="00575AD2">
        <w:t>interface</w:t>
      </w:r>
      <w:r w:rsidR="00F445D3">
        <w:t xml:space="preserve"> </w:t>
      </w:r>
      <w:r w:rsidR="00575AD2">
        <w:t>on</w:t>
      </w:r>
      <w:r w:rsidR="00F445D3">
        <w:t xml:space="preserve"> </w:t>
      </w:r>
      <w:r w:rsidR="00575AD2">
        <w:t>a</w:t>
      </w:r>
      <w:r w:rsidR="00F445D3">
        <w:t xml:space="preserve"> </w:t>
      </w:r>
      <w:r w:rsidR="00575AD2">
        <w:t>dual-</w:t>
      </w:r>
      <w:r w:rsidRPr="00523B92">
        <w:t>boot</w:t>
      </w:r>
      <w:r w:rsidR="00F445D3">
        <w:t xml:space="preserve"> </w:t>
      </w:r>
      <w:r w:rsidRPr="00523B92">
        <w:t>configuration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below.</w:t>
      </w:r>
    </w:p>
    <w:p w:rsidR="00E7546E" w:rsidRDefault="008C52BC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ualBoot_Menu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8C52BC" w:rsidP="008C52BC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37</w:t>
      </w:r>
      <w:r w:rsidR="00CD2FF7">
        <w:rPr>
          <w:noProof/>
        </w:rPr>
        <w:fldChar w:fldCharType="end"/>
      </w:r>
      <w:r w:rsidRPr="006A259F">
        <w:t>:</w:t>
      </w:r>
      <w:r w:rsidR="00F445D3">
        <w:t xml:space="preserve"> </w:t>
      </w:r>
      <w:r w:rsidRPr="006A259F">
        <w:t>Windows</w:t>
      </w:r>
      <w:r w:rsidR="00F445D3">
        <w:t xml:space="preserve"> </w:t>
      </w:r>
      <w:r w:rsidRPr="006A259F">
        <w:t>8</w:t>
      </w:r>
      <w:r w:rsidR="00F445D3">
        <w:t xml:space="preserve"> </w:t>
      </w:r>
      <w:r w:rsidRPr="006A259F">
        <w:t>Startup</w:t>
      </w:r>
      <w:r w:rsidR="00F445D3">
        <w:t xml:space="preserve"> </w:t>
      </w:r>
      <w:r w:rsidRPr="006A259F">
        <w:t>Menu</w:t>
      </w:r>
    </w:p>
    <w:p w:rsidR="00E7546E" w:rsidRDefault="00CD61C6" w:rsidP="008C52BC">
      <w:pPr>
        <w:pStyle w:val="ParagraphText"/>
      </w:pPr>
      <w:r w:rsidRPr="000F23BC">
        <w:t>The</w:t>
      </w:r>
      <w:r w:rsidR="00F445D3">
        <w:t xml:space="preserve"> </w:t>
      </w:r>
      <w:r w:rsidRPr="000F23BC">
        <w:t>WinRE</w:t>
      </w:r>
      <w:r w:rsidR="00F445D3">
        <w:t xml:space="preserve"> </w:t>
      </w:r>
      <w:r w:rsidRPr="000F23BC">
        <w:t>options</w:t>
      </w:r>
      <w:r w:rsidR="00F445D3">
        <w:t xml:space="preserve"> </w:t>
      </w:r>
      <w:r w:rsidRPr="000F23BC">
        <w:t>menu</w:t>
      </w:r>
      <w:r w:rsidR="00F445D3">
        <w:t xml:space="preserve"> </w:t>
      </w:r>
      <w:r w:rsidRPr="000F23BC">
        <w:t>uses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same</w:t>
      </w:r>
      <w:r w:rsidR="00F445D3">
        <w:t xml:space="preserve"> </w:t>
      </w:r>
      <w:r w:rsidRPr="000F23BC">
        <w:t>style,</w:t>
      </w:r>
      <w:r w:rsidR="00F445D3">
        <w:t xml:space="preserve"> </w:t>
      </w:r>
      <w:r w:rsidRPr="000F23BC">
        <w:t>as</w:t>
      </w:r>
      <w:r w:rsidR="00F445D3">
        <w:t xml:space="preserve"> </w:t>
      </w:r>
      <w:r w:rsidRPr="000F23BC">
        <w:t>shown</w:t>
      </w:r>
      <w:r w:rsidR="00F445D3">
        <w:t xml:space="preserve"> </w:t>
      </w:r>
      <w:r w:rsidRPr="000F23BC">
        <w:t>below.</w:t>
      </w:r>
    </w:p>
    <w:p w:rsidR="00E7546E" w:rsidRDefault="00CD61C6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RE_Menu-Mai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CD61C6" w:rsidP="00CD61C6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38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WinRE</w:t>
      </w:r>
      <w:r w:rsidR="00F445D3">
        <w:t xml:space="preserve"> </w:t>
      </w:r>
      <w:r w:rsidR="00681EDE">
        <w:t>o</w:t>
      </w:r>
      <w:r w:rsidRPr="005167AD">
        <w:t>ptions</w:t>
      </w:r>
      <w:r w:rsidR="00F445D3">
        <w:t xml:space="preserve"> </w:t>
      </w:r>
      <w:r w:rsidR="00681EDE">
        <w:t>m</w:t>
      </w:r>
      <w:r w:rsidRPr="005167AD">
        <w:t>enu</w:t>
      </w:r>
    </w:p>
    <w:p w:rsidR="00E7546E" w:rsidRDefault="00CD61C6" w:rsidP="00CD61C6">
      <w:pPr>
        <w:pStyle w:val="Heading3"/>
      </w:pPr>
      <w:bookmarkStart w:id="44" w:name="_Toc334559304"/>
      <w:bookmarkStart w:id="45" w:name="_Toc334565915"/>
      <w:r w:rsidRPr="00D5373D">
        <w:t>Troubleshooting</w:t>
      </w:r>
      <w:r w:rsidR="00F445D3">
        <w:t xml:space="preserve"> </w:t>
      </w:r>
      <w:r w:rsidRPr="00D5373D">
        <w:t>Options</w:t>
      </w:r>
      <w:bookmarkEnd w:id="44"/>
      <w:bookmarkEnd w:id="45"/>
    </w:p>
    <w:p w:rsidR="00E7546E" w:rsidRDefault="00CD61C6" w:rsidP="00A269C8">
      <w:pPr>
        <w:pStyle w:val="ParagraphText"/>
      </w:pPr>
      <w:r w:rsidRPr="000F23BC">
        <w:t>Troubleshooting</w:t>
      </w:r>
      <w:r w:rsidR="00F445D3">
        <w:t xml:space="preserve"> </w:t>
      </w:r>
      <w:r w:rsidRPr="000F23BC">
        <w:t>tools</w:t>
      </w:r>
      <w:r w:rsidR="00F445D3">
        <w:t xml:space="preserve"> </w:t>
      </w:r>
      <w:r w:rsidRPr="000F23BC">
        <w:t>are</w:t>
      </w:r>
      <w:r w:rsidR="00F445D3">
        <w:t xml:space="preserve"> </w:t>
      </w:r>
      <w:r w:rsidRPr="000F23BC">
        <w:t>available</w:t>
      </w:r>
      <w:r w:rsidR="00F445D3">
        <w:t xml:space="preserve"> </w:t>
      </w:r>
      <w:r w:rsidRPr="000F23BC">
        <w:t>from</w:t>
      </w:r>
      <w:r w:rsidR="00F445D3">
        <w:t xml:space="preserve"> </w:t>
      </w:r>
      <w:r w:rsidRPr="000F23BC">
        <w:t>both</w:t>
      </w:r>
      <w:r w:rsidR="00F445D3">
        <w:t xml:space="preserve"> </w:t>
      </w:r>
      <w:r w:rsidRPr="000F23BC">
        <w:t>of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menus</w:t>
      </w:r>
      <w:r w:rsidR="00F445D3">
        <w:t xml:space="preserve"> </w:t>
      </w:r>
      <w:r w:rsidRPr="000F23BC">
        <w:t>above:</w:t>
      </w:r>
    </w:p>
    <w:p w:rsidR="00E7546E" w:rsidRDefault="00CD61C6" w:rsidP="00CD61C6">
      <w:pPr>
        <w:pStyle w:val="ListBullet"/>
      </w:pPr>
      <w:r w:rsidRPr="000F23BC">
        <w:t>On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CD64A9">
        <w:t>Startup</w:t>
      </w:r>
      <w:r w:rsidR="00F445D3">
        <w:t xml:space="preserve"> </w:t>
      </w:r>
      <w:r w:rsidRPr="000F23BC">
        <w:t>menu,</w:t>
      </w:r>
      <w:r w:rsidR="00F445D3">
        <w:t xml:space="preserve"> </w:t>
      </w:r>
      <w:r w:rsidRPr="000F23BC">
        <w:t>click</w:t>
      </w:r>
      <w:r w:rsidR="00F445D3">
        <w:t xml:space="preserve"> </w:t>
      </w:r>
      <w:r w:rsidRPr="00CD64A9">
        <w:rPr>
          <w:b/>
        </w:rPr>
        <w:t>Change</w:t>
      </w:r>
      <w:r w:rsidR="00F445D3">
        <w:rPr>
          <w:b/>
        </w:rPr>
        <w:t xml:space="preserve"> </w:t>
      </w:r>
      <w:r w:rsidRPr="00CD64A9">
        <w:rPr>
          <w:b/>
        </w:rPr>
        <w:t>defaults</w:t>
      </w:r>
      <w:r w:rsidR="00F445D3">
        <w:rPr>
          <w:b/>
        </w:rPr>
        <w:t xml:space="preserve"> </w:t>
      </w:r>
      <w:r w:rsidRPr="00CD64A9">
        <w:rPr>
          <w:b/>
        </w:rPr>
        <w:t>or</w:t>
      </w:r>
      <w:r w:rsidR="00F445D3">
        <w:rPr>
          <w:b/>
        </w:rPr>
        <w:t xml:space="preserve"> </w:t>
      </w:r>
      <w:r w:rsidRPr="00CD64A9">
        <w:rPr>
          <w:b/>
        </w:rPr>
        <w:t>choose</w:t>
      </w:r>
      <w:r w:rsidR="00F445D3">
        <w:rPr>
          <w:b/>
        </w:rPr>
        <w:t xml:space="preserve"> </w:t>
      </w:r>
      <w:r w:rsidRPr="00CD64A9">
        <w:rPr>
          <w:b/>
        </w:rPr>
        <w:t>other</w:t>
      </w:r>
      <w:r w:rsidR="00F445D3">
        <w:rPr>
          <w:b/>
        </w:rPr>
        <w:t xml:space="preserve"> </w:t>
      </w:r>
      <w:r w:rsidRPr="00CD64A9">
        <w:rPr>
          <w:b/>
        </w:rPr>
        <w:t>options</w:t>
      </w:r>
      <w:r w:rsidRPr="001C149F">
        <w:t>,</w:t>
      </w:r>
      <w:r w:rsidR="00F445D3">
        <w:t xml:space="preserve"> </w:t>
      </w:r>
      <w:r w:rsidR="001C4EE7">
        <w:t>and</w:t>
      </w:r>
      <w:r w:rsidR="00F445D3">
        <w:t xml:space="preserve"> </w:t>
      </w:r>
      <w:r w:rsidRPr="001C149F">
        <w:t>then</w:t>
      </w:r>
      <w:r w:rsidR="00F445D3">
        <w:t xml:space="preserve"> </w:t>
      </w:r>
      <w:r w:rsidRPr="001C149F">
        <w:t>click</w:t>
      </w:r>
      <w:r w:rsidR="00F445D3">
        <w:t xml:space="preserve"> </w:t>
      </w:r>
      <w:r w:rsidRPr="00CD64A9">
        <w:rPr>
          <w:b/>
        </w:rPr>
        <w:t>Troubleshoot</w:t>
      </w:r>
      <w:r w:rsidRPr="001C149F">
        <w:t>.</w:t>
      </w:r>
    </w:p>
    <w:p w:rsidR="00E7546E" w:rsidRDefault="00CD61C6" w:rsidP="00CD61C6">
      <w:pPr>
        <w:pStyle w:val="ListBullet"/>
      </w:pP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WinRE</w:t>
      </w:r>
      <w:r w:rsidR="00F445D3">
        <w:t xml:space="preserve"> </w:t>
      </w:r>
      <w:r w:rsidRPr="00523B92">
        <w:t>Options</w:t>
      </w:r>
      <w:r w:rsidR="00F445D3">
        <w:t xml:space="preserve"> </w:t>
      </w:r>
      <w:r w:rsidRPr="00523B92">
        <w:t>menu</w:t>
      </w:r>
      <w:r w:rsidR="00681EDE">
        <w:t>,</w:t>
      </w:r>
      <w:r w:rsidR="00F445D3">
        <w:t xml:space="preserve"> </w:t>
      </w:r>
      <w:r w:rsidRPr="00523B92">
        <w:t>click</w:t>
      </w:r>
      <w:r w:rsidR="00F445D3">
        <w:t xml:space="preserve"> </w:t>
      </w:r>
      <w:r w:rsidRPr="00CD64A9">
        <w:rPr>
          <w:b/>
        </w:rPr>
        <w:t>Troubleshoot</w:t>
      </w:r>
      <w:r w:rsidRPr="00523B92">
        <w:t>.</w:t>
      </w:r>
    </w:p>
    <w:p w:rsidR="00E7546E" w:rsidRDefault="00CD61C6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RE_Menu-Troubleshoo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CD61C6" w:rsidP="00CD61C6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39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Troubleshoot</w:t>
      </w:r>
      <w:r w:rsidR="00F445D3">
        <w:t xml:space="preserve"> </w:t>
      </w:r>
      <w:r w:rsidRPr="005167AD">
        <w:t>Menu</w:t>
      </w:r>
    </w:p>
    <w:p w:rsidR="00E7546E" w:rsidRDefault="00A269C8" w:rsidP="00A269C8">
      <w:pPr>
        <w:pStyle w:val="ParagraphText"/>
      </w:pPr>
      <w:r w:rsidRPr="00D5373D">
        <w:t>The</w:t>
      </w:r>
      <w:r w:rsidR="00F445D3">
        <w:t xml:space="preserve"> </w:t>
      </w:r>
      <w:r w:rsidRPr="00D5373D">
        <w:t>following</w:t>
      </w:r>
      <w:r w:rsidR="00F445D3">
        <w:t xml:space="preserve"> </w:t>
      </w:r>
      <w:r w:rsidR="00AA32A4" w:rsidRPr="000F23BC">
        <w:t>options</w:t>
      </w:r>
      <w:r w:rsidR="00F445D3">
        <w:t xml:space="preserve"> </w:t>
      </w:r>
      <w:r w:rsidR="00AA32A4" w:rsidRPr="000F23BC">
        <w:t>are</w:t>
      </w:r>
      <w:r w:rsidR="00F445D3">
        <w:t xml:space="preserve"> </w:t>
      </w:r>
      <w:r w:rsidRPr="000F23BC">
        <w:t>available</w:t>
      </w:r>
      <w:r w:rsidR="00F445D3">
        <w:t xml:space="preserve"> </w:t>
      </w:r>
      <w:r w:rsidR="001C4EE7">
        <w:t>o</w:t>
      </w:r>
      <w:r w:rsidRPr="000F23BC">
        <w:t>n</w:t>
      </w:r>
      <w:r w:rsidR="00F445D3">
        <w:t xml:space="preserve"> </w:t>
      </w:r>
      <w:r w:rsidRPr="000F23BC">
        <w:t>this</w:t>
      </w:r>
      <w:r w:rsidR="00F445D3">
        <w:t xml:space="preserve"> </w:t>
      </w:r>
      <w:r w:rsidR="00CD61C6" w:rsidRPr="000F23BC">
        <w:t>menu</w:t>
      </w:r>
      <w:r w:rsidRPr="000F23BC">
        <w:t>:</w:t>
      </w:r>
    </w:p>
    <w:p w:rsidR="00E7546E" w:rsidRDefault="00CD61C6" w:rsidP="00040CEF">
      <w:pPr>
        <w:pStyle w:val="ListBullet"/>
      </w:pPr>
      <w:r w:rsidRPr="00523B92">
        <w:t>Refresh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PC</w:t>
      </w:r>
    </w:p>
    <w:p w:rsidR="00E7546E" w:rsidRDefault="00CD61C6" w:rsidP="00040CEF">
      <w:pPr>
        <w:pStyle w:val="ListBullet"/>
      </w:pPr>
      <w:r w:rsidRPr="00523B92">
        <w:t>Reset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PC</w:t>
      </w:r>
    </w:p>
    <w:p w:rsidR="00E7546E" w:rsidRDefault="00CD61C6" w:rsidP="00040CEF">
      <w:pPr>
        <w:pStyle w:val="ListBullet"/>
      </w:pPr>
      <w:r w:rsidRPr="00523B92">
        <w:t>Advanced</w:t>
      </w:r>
      <w:r w:rsidR="00F445D3">
        <w:t xml:space="preserve"> </w:t>
      </w:r>
      <w:r w:rsidRPr="00523B92">
        <w:t>options</w:t>
      </w:r>
    </w:p>
    <w:p w:rsidR="00E7546E" w:rsidRDefault="00CD61C6" w:rsidP="00CD61C6">
      <w:pPr>
        <w:pStyle w:val="ParagraphText"/>
      </w:pPr>
      <w:r w:rsidRPr="00523B92">
        <w:t>This</w:t>
      </w:r>
      <w:r w:rsidR="00F445D3">
        <w:t xml:space="preserve"> </w:t>
      </w:r>
      <w:r w:rsidRPr="00523B92">
        <w:t>last</w:t>
      </w:r>
      <w:r w:rsidR="00F445D3">
        <w:t xml:space="preserve"> </w:t>
      </w:r>
      <w:r w:rsidRPr="00523B92">
        <w:t>choice</w:t>
      </w:r>
      <w:r w:rsidR="00F445D3">
        <w:t xml:space="preserve"> </w:t>
      </w:r>
      <w:r w:rsidRPr="00523B92">
        <w:t>brings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menu</w:t>
      </w:r>
      <w:r w:rsidR="00F445D3">
        <w:t xml:space="preserve"> </w:t>
      </w:r>
      <w:r w:rsidRPr="00523B92">
        <w:t>showing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selection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tools</w:t>
      </w:r>
      <w:r w:rsidR="00F445D3">
        <w:t xml:space="preserve"> </w:t>
      </w:r>
      <w:r w:rsidRPr="00523B92">
        <w:t>similar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what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find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7</w:t>
      </w:r>
      <w:r w:rsidR="00F445D3">
        <w:t xml:space="preserve"> </w:t>
      </w:r>
      <w:r w:rsidRPr="00523B92">
        <w:t>WinRE</w:t>
      </w:r>
      <w:r w:rsidR="00F445D3">
        <w:t xml:space="preserve"> </w:t>
      </w:r>
      <w:r w:rsidRPr="00523B92">
        <w:t>interface.</w:t>
      </w:r>
    </w:p>
    <w:p w:rsidR="00E7546E" w:rsidRDefault="00CD61C6" w:rsidP="002370B3">
      <w:pPr>
        <w:pStyle w:val="GraphicWide"/>
      </w:pPr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RE_Menu-Troubleshoot-AdvancedOption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CD61C6" w:rsidP="00CD61C6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40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Troubleshooting</w:t>
      </w:r>
      <w:r w:rsidR="00F445D3">
        <w:t xml:space="preserve"> </w:t>
      </w:r>
      <w:r w:rsidRPr="005167AD">
        <w:t>Advanced</w:t>
      </w:r>
      <w:r w:rsidR="00F445D3">
        <w:t xml:space="preserve"> </w:t>
      </w:r>
      <w:r w:rsidRPr="005167AD">
        <w:t>Options</w:t>
      </w:r>
    </w:p>
    <w:p w:rsidR="00E7546E" w:rsidRDefault="00CD61C6" w:rsidP="00CD61C6">
      <w:pPr>
        <w:pStyle w:val="ParagraphText"/>
      </w:pPr>
      <w:r w:rsidRPr="00D5373D">
        <w:t>The</w:t>
      </w:r>
      <w:r w:rsidR="00F445D3">
        <w:t xml:space="preserve"> </w:t>
      </w:r>
      <w:r w:rsidRPr="00D5373D">
        <w:t>tools</w:t>
      </w:r>
      <w:r w:rsidR="00F445D3">
        <w:t xml:space="preserve"> </w:t>
      </w:r>
      <w:r w:rsidRPr="00D5373D">
        <w:t>available</w:t>
      </w:r>
      <w:r w:rsidR="00F445D3">
        <w:t xml:space="preserve"> </w:t>
      </w:r>
      <w:r w:rsidRPr="00D5373D">
        <w:t>here</w:t>
      </w:r>
      <w:r w:rsidR="00F445D3">
        <w:t xml:space="preserve"> </w:t>
      </w:r>
      <w:r w:rsidRPr="00D5373D">
        <w:t>include:</w:t>
      </w:r>
    </w:p>
    <w:p w:rsidR="00E7546E" w:rsidRDefault="00A269C8" w:rsidP="002F40D7">
      <w:pPr>
        <w:pStyle w:val="ListBullet"/>
      </w:pPr>
      <w:r w:rsidRPr="000F23BC">
        <w:t>System</w:t>
      </w:r>
      <w:r w:rsidR="00F445D3">
        <w:t xml:space="preserve"> </w:t>
      </w:r>
      <w:r w:rsidRPr="000F23BC">
        <w:t>Restore</w:t>
      </w:r>
    </w:p>
    <w:p w:rsidR="00E7546E" w:rsidRDefault="00A269C8" w:rsidP="002F40D7">
      <w:pPr>
        <w:pStyle w:val="ListBullet"/>
      </w:pPr>
      <w:r w:rsidRPr="000F23BC">
        <w:t>System</w:t>
      </w:r>
      <w:r w:rsidR="00F445D3">
        <w:t xml:space="preserve"> </w:t>
      </w:r>
      <w:r w:rsidRPr="000F23BC">
        <w:t>Image</w:t>
      </w:r>
      <w:r w:rsidR="00F445D3">
        <w:t xml:space="preserve"> </w:t>
      </w:r>
      <w:r w:rsidRPr="000F23BC">
        <w:t>Recovery</w:t>
      </w:r>
    </w:p>
    <w:p w:rsidR="00E7546E" w:rsidRDefault="00A269C8" w:rsidP="002F40D7">
      <w:pPr>
        <w:pStyle w:val="ListBullet"/>
      </w:pPr>
      <w:r w:rsidRPr="00523B92">
        <w:t>Automatic</w:t>
      </w:r>
      <w:r w:rsidR="00F445D3">
        <w:t xml:space="preserve"> </w:t>
      </w:r>
      <w:r w:rsidRPr="00523B92">
        <w:t>Repair</w:t>
      </w:r>
      <w:r w:rsidR="00F445D3">
        <w:t xml:space="preserve"> </w:t>
      </w:r>
      <w:r w:rsidRPr="00523B92">
        <w:t>(launches</w:t>
      </w:r>
      <w:r w:rsidR="00F445D3">
        <w:t xml:space="preserve"> </w:t>
      </w:r>
      <w:r w:rsidRPr="00523B92">
        <w:t>Startup</w:t>
      </w:r>
      <w:r w:rsidR="00F445D3">
        <w:t xml:space="preserve"> </w:t>
      </w:r>
      <w:r w:rsidRPr="00523B92">
        <w:t>Repair)</w:t>
      </w:r>
    </w:p>
    <w:p w:rsidR="00E7546E" w:rsidRDefault="00A269C8" w:rsidP="002F40D7">
      <w:pPr>
        <w:pStyle w:val="ListBullet"/>
      </w:pPr>
      <w:r w:rsidRPr="00523B92">
        <w:t>Command</w:t>
      </w:r>
      <w:r w:rsidR="00F445D3">
        <w:t xml:space="preserve"> </w:t>
      </w:r>
      <w:r w:rsidRPr="00523B92">
        <w:t>Prompt</w:t>
      </w:r>
    </w:p>
    <w:p w:rsidR="00E7546E" w:rsidRDefault="002209C2" w:rsidP="00A269C8">
      <w:pPr>
        <w:pStyle w:val="ParagraphText"/>
      </w:pPr>
      <w:r>
        <w:t>For</w:t>
      </w:r>
      <w:r w:rsidR="00F445D3">
        <w:t xml:space="preserve"> </w:t>
      </w:r>
      <w:r>
        <w:t>more</w:t>
      </w:r>
      <w:r w:rsidR="00F445D3">
        <w:t xml:space="preserve"> </w:t>
      </w:r>
      <w:r>
        <w:t>information</w:t>
      </w:r>
      <w:r w:rsidR="00F445D3">
        <w:t xml:space="preserve"> </w:t>
      </w:r>
      <w:r>
        <w:t>on</w:t>
      </w:r>
      <w:r w:rsidR="00F445D3">
        <w:t xml:space="preserve"> </w:t>
      </w:r>
      <w:r>
        <w:t>the</w:t>
      </w:r>
      <w:r w:rsidR="00F445D3">
        <w:t xml:space="preserve"> </w:t>
      </w:r>
      <w:r>
        <w:t>startup</w:t>
      </w:r>
      <w:r w:rsidR="00F445D3">
        <w:t xml:space="preserve"> </w:t>
      </w:r>
      <w:r>
        <w:t>menu,</w:t>
      </w:r>
      <w:r w:rsidR="00F445D3">
        <w:t xml:space="preserve"> </w:t>
      </w:r>
      <w:r>
        <w:t>see</w:t>
      </w:r>
      <w:r w:rsidR="00F445D3">
        <w:t xml:space="preserve"> </w:t>
      </w:r>
      <w:r>
        <w:t>the</w:t>
      </w:r>
      <w:r w:rsidR="00F445D3">
        <w:t xml:space="preserve"> </w:t>
      </w:r>
      <w:r>
        <w:t>Startup</w:t>
      </w:r>
      <w:r w:rsidR="00F445D3">
        <w:t xml:space="preserve"> </w:t>
      </w:r>
      <w:r>
        <w:t>module</w:t>
      </w:r>
      <w:r w:rsidR="00F445D3">
        <w:t xml:space="preserve"> </w:t>
      </w:r>
      <w:r>
        <w:t>in</w:t>
      </w:r>
      <w:r w:rsidR="00F445D3">
        <w:t xml:space="preserve"> </w:t>
      </w:r>
      <w:r>
        <w:t>this</w:t>
      </w:r>
      <w:r w:rsidR="00F445D3">
        <w:t xml:space="preserve"> </w:t>
      </w:r>
      <w:r>
        <w:t>course.</w:t>
      </w:r>
    </w:p>
    <w:p w:rsidR="00E7546E" w:rsidRDefault="00FB1461" w:rsidP="00AA07AB">
      <w:pPr>
        <w:pStyle w:val="Heading2"/>
      </w:pPr>
      <w:bookmarkStart w:id="46" w:name="_Toc334559305"/>
      <w:bookmarkStart w:id="47" w:name="_Toc334565916"/>
      <w:r w:rsidRPr="00523B92">
        <w:t>Other</w:t>
      </w:r>
      <w:r w:rsidR="00F445D3">
        <w:t xml:space="preserve"> </w:t>
      </w:r>
      <w:r w:rsidRPr="00523B92">
        <w:t>Troubleshooting</w:t>
      </w:r>
      <w:r w:rsidR="00F445D3">
        <w:t xml:space="preserve"> </w:t>
      </w:r>
      <w:r w:rsidRPr="00523B92">
        <w:t>Changes</w:t>
      </w:r>
      <w:bookmarkEnd w:id="46"/>
      <w:bookmarkEnd w:id="47"/>
    </w:p>
    <w:p w:rsidR="00E7546E" w:rsidRDefault="001803E3" w:rsidP="00AA07AB">
      <w:pPr>
        <w:pStyle w:val="ParagraphText"/>
      </w:pP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introduces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few</w:t>
      </w:r>
      <w:r w:rsidR="00F445D3">
        <w:t xml:space="preserve"> </w:t>
      </w:r>
      <w:r w:rsidRPr="00523B92">
        <w:t>othe</w:t>
      </w:r>
      <w:r w:rsidR="005B5F90" w:rsidRPr="00523B92">
        <w:t>r</w:t>
      </w:r>
      <w:r w:rsidR="00F445D3">
        <w:t xml:space="preserve"> </w:t>
      </w:r>
      <w:r w:rsidR="005B5F90" w:rsidRPr="00523B92">
        <w:t>troubleshootin</w:t>
      </w:r>
      <w:r w:rsidR="00040CEF">
        <w:t>g</w:t>
      </w:r>
      <w:r w:rsidR="00F445D3">
        <w:t xml:space="preserve"> </w:t>
      </w:r>
      <w:r w:rsidR="00040CEF">
        <w:t>tool</w:t>
      </w:r>
      <w:r w:rsidR="00F445D3">
        <w:t xml:space="preserve"> </w:t>
      </w:r>
      <w:r w:rsidR="00040CEF">
        <w:t>changes</w:t>
      </w:r>
      <w:r w:rsidR="00F445D3">
        <w:t xml:space="preserve"> </w:t>
      </w:r>
      <w:r w:rsidR="00040CEF">
        <w:t>not</w:t>
      </w:r>
      <w:r w:rsidR="00F445D3">
        <w:t xml:space="preserve"> </w:t>
      </w:r>
      <w:r w:rsidR="00040CEF">
        <w:t>listed</w:t>
      </w:r>
      <w:r w:rsidR="00F445D3">
        <w:t xml:space="preserve"> </w:t>
      </w:r>
      <w:r w:rsidR="00040CEF">
        <w:t>above:</w:t>
      </w:r>
    </w:p>
    <w:p w:rsidR="00040CEF" w:rsidRDefault="00040CEF" w:rsidP="00040CEF">
      <w:pPr>
        <w:pStyle w:val="ListBullet"/>
      </w:pPr>
      <w:r>
        <w:t>MSConfig</w:t>
      </w:r>
    </w:p>
    <w:p w:rsidR="00040CEF" w:rsidRDefault="00040CEF" w:rsidP="00040CEF">
      <w:pPr>
        <w:pStyle w:val="ListBullet"/>
      </w:pPr>
      <w:r>
        <w:t>Last</w:t>
      </w:r>
      <w:r w:rsidR="00F445D3">
        <w:t xml:space="preserve"> </w:t>
      </w:r>
      <w:r>
        <w:t>Known</w:t>
      </w:r>
      <w:r w:rsidR="00F445D3">
        <w:t xml:space="preserve"> </w:t>
      </w:r>
      <w:r>
        <w:t>Good</w:t>
      </w:r>
      <w:r w:rsidR="00F445D3">
        <w:t xml:space="preserve"> </w:t>
      </w:r>
      <w:r>
        <w:t>Configuration</w:t>
      </w:r>
      <w:r w:rsidR="00F445D3">
        <w:t xml:space="preserve"> </w:t>
      </w:r>
      <w:r>
        <w:t>Removal</w:t>
      </w:r>
    </w:p>
    <w:p w:rsidR="00040CEF" w:rsidRDefault="00040CEF" w:rsidP="00040CEF">
      <w:pPr>
        <w:pStyle w:val="ListBullet"/>
      </w:pPr>
      <w:r>
        <w:t>STOP</w:t>
      </w:r>
      <w:r w:rsidR="00F445D3">
        <w:t xml:space="preserve"> </w:t>
      </w:r>
      <w:r>
        <w:t>Errors</w:t>
      </w:r>
    </w:p>
    <w:p w:rsidR="00040CEF" w:rsidRDefault="00040CEF" w:rsidP="00040CEF">
      <w:pPr>
        <w:pStyle w:val="ListBullet"/>
      </w:pPr>
      <w:r>
        <w:t>Windows</w:t>
      </w:r>
      <w:r w:rsidR="00F445D3">
        <w:t xml:space="preserve"> </w:t>
      </w:r>
      <w:r>
        <w:t>PowerShell</w:t>
      </w:r>
    </w:p>
    <w:p w:rsidR="00E7546E" w:rsidRDefault="00AA07AB" w:rsidP="008C7730">
      <w:pPr>
        <w:pStyle w:val="Heading3"/>
      </w:pPr>
      <w:bookmarkStart w:id="48" w:name="_Toc334559306"/>
      <w:bookmarkStart w:id="49" w:name="_Toc334565917"/>
      <w:r w:rsidRPr="00523B92">
        <w:t>MSConfig</w:t>
      </w:r>
      <w:bookmarkEnd w:id="48"/>
      <w:bookmarkEnd w:id="49"/>
    </w:p>
    <w:p w:rsidR="00E7546E" w:rsidRDefault="008B4420" w:rsidP="00AA07AB">
      <w:pPr>
        <w:pStyle w:val="ParagraphText"/>
      </w:pPr>
      <w:r w:rsidRPr="00523B92">
        <w:t>The</w:t>
      </w:r>
      <w:r w:rsidR="00F445D3">
        <w:t xml:space="preserve"> </w:t>
      </w:r>
      <w:r w:rsidRPr="00957F8C">
        <w:rPr>
          <w:b/>
        </w:rPr>
        <w:t>Startup</w:t>
      </w:r>
      <w:r w:rsidR="00F445D3">
        <w:t xml:space="preserve"> </w:t>
      </w:r>
      <w:r w:rsidRPr="00523B92">
        <w:t>tab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MSConfig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been</w:t>
      </w:r>
      <w:r w:rsidR="00F445D3">
        <w:t xml:space="preserve"> </w:t>
      </w:r>
      <w:r w:rsidRPr="00523B92">
        <w:t>replaced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functionality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new</w:t>
      </w:r>
      <w:r w:rsidR="00F445D3">
        <w:t xml:space="preserve"> </w:t>
      </w:r>
      <w:r w:rsidRPr="00523B92">
        <w:t>Task</w:t>
      </w:r>
      <w:r w:rsidR="00F445D3">
        <w:t xml:space="preserve"> </w:t>
      </w:r>
      <w:r w:rsidRPr="00523B92">
        <w:t>Manager.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features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Task</w:t>
      </w:r>
      <w:r w:rsidR="00F445D3">
        <w:t xml:space="preserve"> </w:t>
      </w:r>
      <w:r w:rsidRPr="00523B92">
        <w:t>Manager</w:t>
      </w:r>
      <w:r w:rsidR="00F445D3">
        <w:t xml:space="preserve"> </w:t>
      </w:r>
      <w:r w:rsidRPr="00523B92">
        <w:t>include</w:t>
      </w:r>
      <w:r w:rsidR="00F445D3">
        <w:t xml:space="preserve"> </w:t>
      </w:r>
      <w:r w:rsidRPr="00523B92">
        <w:t>performance</w:t>
      </w:r>
      <w:r w:rsidR="00F445D3">
        <w:t xml:space="preserve"> </w:t>
      </w:r>
      <w:r w:rsidRPr="00523B92">
        <w:t>impact</w:t>
      </w:r>
      <w:r w:rsidR="00F445D3">
        <w:t xml:space="preserve"> </w:t>
      </w:r>
      <w:r w:rsidRPr="00523B92">
        <w:t>assessment,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ability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disable</w:t>
      </w:r>
      <w:r w:rsidR="00F445D3">
        <w:t xml:space="preserve"> </w:t>
      </w:r>
      <w:r w:rsidRPr="00523B92">
        <w:t>startup</w:t>
      </w:r>
      <w:r w:rsidR="00F445D3">
        <w:t xml:space="preserve"> </w:t>
      </w:r>
      <w:r w:rsidRPr="00523B92">
        <w:t>items,</w:t>
      </w:r>
      <w:r w:rsidR="00F445D3">
        <w:t xml:space="preserve"> </w:t>
      </w:r>
      <w:r w:rsidRPr="00523B92">
        <w:t>just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could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MSConfig.</w:t>
      </w:r>
      <w:r w:rsidR="00F445D3">
        <w:t xml:space="preserve"> </w:t>
      </w:r>
      <w:r w:rsidRPr="00523B92">
        <w:t>MSConfig</w:t>
      </w:r>
      <w:r w:rsidR="00F445D3">
        <w:t xml:space="preserve"> </w:t>
      </w:r>
      <w:r w:rsidRPr="00523B92">
        <w:t>provides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link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open</w:t>
      </w:r>
      <w:r w:rsidR="00F445D3">
        <w:t xml:space="preserve"> </w:t>
      </w:r>
      <w:r w:rsidRPr="00523B92">
        <w:t>Task</w:t>
      </w:r>
      <w:r w:rsidR="00F445D3">
        <w:t xml:space="preserve"> </w:t>
      </w:r>
      <w:r w:rsidRPr="00523B92">
        <w:t>Manager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help</w:t>
      </w:r>
      <w:r w:rsidR="00F445D3">
        <w:t xml:space="preserve"> </w:t>
      </w:r>
      <w:r w:rsidRPr="00523B92">
        <w:t>direct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best</w:t>
      </w:r>
      <w:r w:rsidR="00F445D3">
        <w:t xml:space="preserve"> </w:t>
      </w:r>
      <w:r w:rsidRPr="00523B92">
        <w:t>tool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startup</w:t>
      </w:r>
      <w:r w:rsidR="00F445D3">
        <w:t xml:space="preserve"> </w:t>
      </w:r>
      <w:r w:rsidRPr="00523B92">
        <w:t>troubleshooting.</w:t>
      </w:r>
    </w:p>
    <w:p w:rsidR="00E7546E" w:rsidRDefault="008B4420" w:rsidP="002370B3">
      <w:pPr>
        <w:pStyle w:val="GraphicWide"/>
      </w:pPr>
      <w:r w:rsidRPr="002370B3">
        <w:rPr>
          <w:lang w:eastAsia="zh-CN"/>
        </w:rPr>
        <w:drawing>
          <wp:inline distT="0" distB="0" distL="0" distR="0">
            <wp:extent cx="5448888" cy="365760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Config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88" cy="3657600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7546E" w:rsidRDefault="008B4420" w:rsidP="008B4420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41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MSConfig</w:t>
      </w:r>
      <w:r w:rsidR="00F445D3">
        <w:t xml:space="preserve"> </w:t>
      </w:r>
      <w:r w:rsidRPr="005167AD">
        <w:t>Startup</w:t>
      </w:r>
    </w:p>
    <w:p w:rsidR="00E7546E" w:rsidRDefault="008B4420" w:rsidP="00CD64A9">
      <w:pPr>
        <w:pStyle w:val="Warning"/>
      </w:pPr>
      <w:r w:rsidRPr="00CD64A9">
        <w:rPr>
          <w:b/>
        </w:rPr>
        <w:t>Warning:</w:t>
      </w:r>
      <w:r w:rsidR="00F445D3">
        <w:rPr>
          <w:b/>
        </w:rPr>
        <w:t xml:space="preserve"> </w:t>
      </w:r>
      <w:r w:rsidR="001634B8" w:rsidRPr="000F23BC">
        <w:t>Due</w:t>
      </w:r>
      <w:r w:rsidR="00F445D3">
        <w:t xml:space="preserve"> </w:t>
      </w:r>
      <w:r w:rsidR="001634B8" w:rsidRPr="000F23BC">
        <w:t>to</w:t>
      </w:r>
      <w:r w:rsidR="00F445D3">
        <w:t xml:space="preserve"> </w:t>
      </w:r>
      <w:r w:rsidR="001634B8" w:rsidRPr="000F23BC">
        <w:t>this</w:t>
      </w:r>
      <w:r w:rsidR="00F445D3">
        <w:t xml:space="preserve"> </w:t>
      </w:r>
      <w:r w:rsidR="001634B8" w:rsidRPr="000F23BC">
        <w:t>change,</w:t>
      </w:r>
      <w:r w:rsidR="00F445D3">
        <w:t xml:space="preserve"> </w:t>
      </w:r>
      <w:r w:rsidR="001634B8" w:rsidRPr="000F23BC">
        <w:t>i</w:t>
      </w:r>
      <w:r w:rsidRPr="000F23BC">
        <w:t>f</w:t>
      </w:r>
      <w:r w:rsidR="00F445D3">
        <w:t xml:space="preserve"> </w:t>
      </w:r>
      <w:r w:rsidRPr="000F23BC">
        <w:t>you</w:t>
      </w:r>
      <w:r w:rsidR="00F445D3">
        <w:t xml:space="preserve"> </w:t>
      </w:r>
      <w:r w:rsidRPr="000F23BC">
        <w:t>use</w:t>
      </w:r>
      <w:r w:rsidR="00F445D3">
        <w:t xml:space="preserve"> </w:t>
      </w:r>
      <w:r w:rsidRPr="000F23BC">
        <w:t>MSConfig</w:t>
      </w:r>
      <w:r w:rsidR="00F445D3">
        <w:t xml:space="preserve"> </w:t>
      </w:r>
      <w:r w:rsidRPr="000F23BC">
        <w:t>in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Selective</w:t>
      </w:r>
      <w:r w:rsidR="00F445D3">
        <w:t xml:space="preserve"> </w:t>
      </w:r>
      <w:r w:rsidRPr="000F23BC">
        <w:t>or</w:t>
      </w:r>
      <w:r w:rsidR="00F445D3">
        <w:t xml:space="preserve"> </w:t>
      </w:r>
      <w:r w:rsidRPr="000F23BC">
        <w:t>Diagnostic</w:t>
      </w:r>
      <w:r w:rsidR="00F445D3">
        <w:t xml:space="preserve"> </w:t>
      </w:r>
      <w:r w:rsidRPr="000F23BC">
        <w:t>startup</w:t>
      </w:r>
      <w:r w:rsidR="00F445D3">
        <w:t xml:space="preserve"> </w:t>
      </w:r>
      <w:r w:rsidRPr="000F23BC">
        <w:t>configurations,</w:t>
      </w:r>
      <w:r w:rsidR="00F445D3">
        <w:t xml:space="preserve"> </w:t>
      </w:r>
      <w:r w:rsidRPr="000F23BC">
        <w:t>Startup</w:t>
      </w:r>
      <w:r w:rsidR="00F445D3">
        <w:t xml:space="preserve"> </w:t>
      </w:r>
      <w:r w:rsidRPr="000F23BC">
        <w:t>items</w:t>
      </w:r>
      <w:r w:rsidR="00F445D3">
        <w:t xml:space="preserve"> </w:t>
      </w:r>
      <w:r w:rsidRPr="000F23BC">
        <w:t>will</w:t>
      </w:r>
      <w:r w:rsidR="00F445D3">
        <w:t xml:space="preserve"> </w:t>
      </w:r>
      <w:r w:rsidRPr="000F23BC">
        <w:t>not</w:t>
      </w:r>
      <w:r w:rsidR="00F445D3">
        <w:t xml:space="preserve"> </w:t>
      </w:r>
      <w:r w:rsidRPr="000F23BC">
        <w:t>be</w:t>
      </w:r>
      <w:r w:rsidR="00F445D3">
        <w:t xml:space="preserve"> </w:t>
      </w:r>
      <w:r w:rsidRPr="000F23BC">
        <w:t>disabled.</w:t>
      </w:r>
    </w:p>
    <w:p w:rsidR="00E7546E" w:rsidRDefault="004F31A1" w:rsidP="008C7730">
      <w:pPr>
        <w:pStyle w:val="Heading3"/>
      </w:pPr>
      <w:bookmarkStart w:id="50" w:name="_Toc334559307"/>
      <w:bookmarkStart w:id="51" w:name="_Toc334565918"/>
      <w:r w:rsidRPr="00523B92">
        <w:t>Last</w:t>
      </w:r>
      <w:r w:rsidR="00F445D3">
        <w:t xml:space="preserve"> </w:t>
      </w:r>
      <w:r w:rsidRPr="00523B92">
        <w:t>Known</w:t>
      </w:r>
      <w:r w:rsidR="00F445D3">
        <w:t xml:space="preserve"> </w:t>
      </w:r>
      <w:r w:rsidRPr="00523B92">
        <w:t>Good</w:t>
      </w:r>
      <w:r w:rsidR="00F445D3">
        <w:t xml:space="preserve"> </w:t>
      </w:r>
      <w:r w:rsidR="005B5F90" w:rsidRPr="00523B92">
        <w:t>Configuration</w:t>
      </w:r>
      <w:r w:rsidR="00F445D3">
        <w:t xml:space="preserve"> </w:t>
      </w:r>
      <w:r w:rsidR="005B5F90" w:rsidRPr="00523B92">
        <w:t>Removal</w:t>
      </w:r>
      <w:bookmarkEnd w:id="50"/>
      <w:bookmarkEnd w:id="51"/>
    </w:p>
    <w:p w:rsidR="00E7546E" w:rsidRDefault="004F31A1" w:rsidP="004F31A1">
      <w:pPr>
        <w:pStyle w:val="ParagraphText"/>
      </w:pPr>
      <w:r w:rsidRPr="00523B92">
        <w:t>The</w:t>
      </w:r>
      <w:r w:rsidR="00F445D3">
        <w:t xml:space="preserve"> </w:t>
      </w:r>
      <w:r w:rsidRPr="00523B92">
        <w:t>Last</w:t>
      </w:r>
      <w:r w:rsidR="00F445D3">
        <w:t xml:space="preserve"> </w:t>
      </w:r>
      <w:r w:rsidRPr="00523B92">
        <w:t>Known</w:t>
      </w:r>
      <w:r w:rsidR="00F445D3">
        <w:t xml:space="preserve"> </w:t>
      </w:r>
      <w:r w:rsidRPr="00523B92">
        <w:t>Good</w:t>
      </w:r>
      <w:r w:rsidR="00F445D3">
        <w:t xml:space="preserve"> </w:t>
      </w:r>
      <w:r w:rsidRPr="00523B92">
        <w:t>Configuration</w:t>
      </w:r>
      <w:r w:rsidR="00F445D3">
        <w:t xml:space="preserve"> </w:t>
      </w:r>
      <w:r w:rsidRPr="00523B92">
        <w:t>mechanism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been</w:t>
      </w:r>
      <w:r w:rsidR="00F445D3">
        <w:t xml:space="preserve"> </w:t>
      </w:r>
      <w:r w:rsidRPr="00523B92">
        <w:t>disabled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was</w:t>
      </w:r>
      <w:r w:rsidR="00F445D3">
        <w:t xml:space="preserve"> </w:t>
      </w:r>
      <w:r w:rsidRPr="00523B92">
        <w:t>used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earlier</w:t>
      </w:r>
      <w:r w:rsidR="00F445D3">
        <w:t xml:space="preserve"> </w:t>
      </w:r>
      <w:r w:rsidRPr="00523B92">
        <w:t>versions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provide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quick</w:t>
      </w:r>
      <w:r w:rsidR="00F445D3">
        <w:t xml:space="preserve"> </w:t>
      </w:r>
      <w:r w:rsidRPr="00523B92">
        <w:t>return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state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System</w:t>
      </w:r>
      <w:r w:rsidR="00F445D3">
        <w:t xml:space="preserve"> </w:t>
      </w:r>
      <w:r w:rsidRPr="00523B92">
        <w:t>registry</w:t>
      </w:r>
      <w:r w:rsidR="00F445D3">
        <w:t xml:space="preserve"> </w:t>
      </w:r>
      <w:r w:rsidRPr="00523B92">
        <w:t>hive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limited</w:t>
      </w:r>
      <w:r w:rsidR="00F445D3">
        <w:t xml:space="preserve"> </w:t>
      </w:r>
      <w:r w:rsidRPr="00523B92">
        <w:t>OS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last</w:t>
      </w:r>
      <w:r w:rsidR="00F445D3">
        <w:t xml:space="preserve"> </w:t>
      </w:r>
      <w:r w:rsidRPr="00523B92">
        <w:t>successful</w:t>
      </w:r>
      <w:r w:rsidR="00F445D3">
        <w:t xml:space="preserve"> </w:t>
      </w:r>
      <w:r w:rsidRPr="00523B92">
        <w:t>startup.</w:t>
      </w:r>
    </w:p>
    <w:p w:rsidR="00E7546E" w:rsidRDefault="004F31A1" w:rsidP="004F31A1">
      <w:pPr>
        <w:pStyle w:val="ParagraphText"/>
      </w:pPr>
      <w:r w:rsidRPr="00523B92">
        <w:t>As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become</w:t>
      </w:r>
      <w:r w:rsidR="00F445D3">
        <w:t xml:space="preserve"> </w:t>
      </w:r>
      <w:r w:rsidRPr="00523B92">
        <w:t>more</w:t>
      </w:r>
      <w:r w:rsidR="00F445D3">
        <w:t xml:space="preserve"> </w:t>
      </w:r>
      <w:r w:rsidRPr="00523B92">
        <w:t>complex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implemented</w:t>
      </w:r>
      <w:r w:rsidR="00F445D3">
        <w:t xml:space="preserve"> </w:t>
      </w:r>
      <w:r w:rsidRPr="00523B92">
        <w:t>other</w:t>
      </w:r>
      <w:r w:rsidR="00F445D3">
        <w:t xml:space="preserve"> </w:t>
      </w:r>
      <w:r w:rsidRPr="00523B92">
        <w:t>recovery</w:t>
      </w:r>
      <w:r w:rsidR="00F445D3">
        <w:t xml:space="preserve"> </w:t>
      </w:r>
      <w:r w:rsidRPr="00523B92">
        <w:t>features,</w:t>
      </w:r>
      <w:r w:rsidR="00F445D3">
        <w:t xml:space="preserve"> </w:t>
      </w:r>
      <w:r w:rsidRPr="00523B92">
        <w:t>Last</w:t>
      </w:r>
      <w:r w:rsidR="00F445D3">
        <w:t xml:space="preserve"> </w:t>
      </w:r>
      <w:r w:rsidRPr="00523B92">
        <w:t>Known</w:t>
      </w:r>
      <w:r w:rsidR="00F445D3">
        <w:t xml:space="preserve"> </w:t>
      </w:r>
      <w:r w:rsidRPr="00523B92">
        <w:t>Good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become</w:t>
      </w:r>
      <w:r w:rsidR="00F445D3">
        <w:t xml:space="preserve"> </w:t>
      </w:r>
      <w:r w:rsidRPr="00523B92">
        <w:t>less</w:t>
      </w:r>
      <w:r w:rsidR="00F445D3">
        <w:t xml:space="preserve"> </w:t>
      </w:r>
      <w:r w:rsidRPr="00523B92">
        <w:t>useful,</w:t>
      </w:r>
      <w:r w:rsidR="00F445D3">
        <w:t xml:space="preserve"> </w:t>
      </w:r>
      <w:r w:rsidRPr="00523B92">
        <w:t>while</w:t>
      </w:r>
      <w:r w:rsidR="00F445D3">
        <w:t xml:space="preserve"> </w:t>
      </w:r>
      <w:r w:rsidRPr="00523B92">
        <w:t>still</w:t>
      </w:r>
      <w:r w:rsidR="00F445D3">
        <w:t xml:space="preserve"> </w:t>
      </w:r>
      <w:r w:rsidRPr="00523B92">
        <w:t>incurring</w:t>
      </w:r>
      <w:r w:rsidR="00F445D3">
        <w:t xml:space="preserve"> </w:t>
      </w:r>
      <w:r w:rsidRPr="00523B92">
        <w:t>some</w:t>
      </w:r>
      <w:r w:rsidR="00F445D3">
        <w:t xml:space="preserve"> </w:t>
      </w:r>
      <w:r w:rsidRPr="00523B92">
        <w:t>overhead</w:t>
      </w:r>
      <w:r w:rsidR="00F445D3">
        <w:t xml:space="preserve"> </w:t>
      </w:r>
      <w:r w:rsidRPr="00523B92">
        <w:t>during</w:t>
      </w:r>
      <w:r w:rsidR="00F445D3">
        <w:t xml:space="preserve"> </w:t>
      </w:r>
      <w:r w:rsidRPr="00523B92">
        <w:t>startup.</w:t>
      </w:r>
    </w:p>
    <w:p w:rsidR="00E7546E" w:rsidRDefault="001C4EE7" w:rsidP="004F31A1">
      <w:pPr>
        <w:pStyle w:val="ParagraphText"/>
      </w:pPr>
      <w:r>
        <w:t>I</w:t>
      </w:r>
      <w:r w:rsidR="004F31A1" w:rsidRPr="00523B92">
        <w:t>n</w:t>
      </w:r>
      <w:r w:rsidR="00F445D3">
        <w:t xml:space="preserve"> </w:t>
      </w:r>
      <w:r w:rsidR="004F31A1" w:rsidRPr="00523B92">
        <w:t>Windows</w:t>
      </w:r>
      <w:r w:rsidR="00F445D3">
        <w:t xml:space="preserve"> </w:t>
      </w:r>
      <w:r w:rsidR="004F31A1" w:rsidRPr="00523B92">
        <w:t>8</w:t>
      </w:r>
      <w:r>
        <w:t>,</w:t>
      </w:r>
      <w:r w:rsidR="00F445D3">
        <w:t xml:space="preserve"> </w:t>
      </w:r>
      <w:r w:rsidR="004F31A1" w:rsidRPr="00523B92">
        <w:t>you</w:t>
      </w:r>
      <w:r w:rsidR="00F445D3">
        <w:t xml:space="preserve"> </w:t>
      </w:r>
      <w:r w:rsidR="004F31A1" w:rsidRPr="00523B92">
        <w:t>will</w:t>
      </w:r>
      <w:r w:rsidR="00F445D3">
        <w:t xml:space="preserve"> </w:t>
      </w:r>
      <w:r w:rsidR="004F31A1" w:rsidRPr="00523B92">
        <w:t>see</w:t>
      </w:r>
      <w:r w:rsidR="00F445D3">
        <w:t xml:space="preserve"> </w:t>
      </w:r>
      <w:r w:rsidR="004F31A1" w:rsidRPr="00523B92">
        <w:t>this</w:t>
      </w:r>
      <w:r w:rsidR="00F445D3">
        <w:t xml:space="preserve"> </w:t>
      </w:r>
      <w:r w:rsidR="004F31A1" w:rsidRPr="00523B92">
        <w:t>reflected</w:t>
      </w:r>
      <w:r w:rsidR="00F445D3">
        <w:t xml:space="preserve"> </w:t>
      </w:r>
      <w:r w:rsidR="004F31A1" w:rsidRPr="00523B92">
        <w:t>in</w:t>
      </w:r>
      <w:r w:rsidR="00F445D3">
        <w:t xml:space="preserve"> </w:t>
      </w:r>
      <w:r w:rsidR="004F31A1" w:rsidRPr="00523B92">
        <w:t>the</w:t>
      </w:r>
      <w:r w:rsidR="00F445D3">
        <w:t xml:space="preserve"> </w:t>
      </w:r>
      <w:r w:rsidR="004F31A1" w:rsidRPr="00523B92">
        <w:t>structure</w:t>
      </w:r>
      <w:r w:rsidR="00F445D3">
        <w:t xml:space="preserve"> </w:t>
      </w:r>
      <w:r w:rsidR="004F31A1" w:rsidRPr="00523B92">
        <w:t>of</w:t>
      </w:r>
      <w:r w:rsidR="00F445D3">
        <w:t xml:space="preserve"> </w:t>
      </w:r>
      <w:r w:rsidR="004F31A1" w:rsidRPr="00523B92">
        <w:t>the</w:t>
      </w:r>
      <w:r w:rsidR="00F445D3">
        <w:t xml:space="preserve"> </w:t>
      </w:r>
      <w:r w:rsidR="004F31A1" w:rsidRPr="00523B92">
        <w:t>System</w:t>
      </w:r>
      <w:r w:rsidR="00F445D3">
        <w:t xml:space="preserve"> </w:t>
      </w:r>
      <w:r w:rsidR="004F31A1" w:rsidRPr="00523B92">
        <w:t>registry</w:t>
      </w:r>
      <w:r w:rsidR="00F445D3">
        <w:t xml:space="preserve"> </w:t>
      </w:r>
      <w:r w:rsidR="004F31A1" w:rsidRPr="00523B92">
        <w:t>hive</w:t>
      </w:r>
      <w:r w:rsidR="00F445D3">
        <w:t xml:space="preserve"> </w:t>
      </w:r>
      <w:r w:rsidR="004F31A1" w:rsidRPr="00523B92">
        <w:t>under</w:t>
      </w:r>
      <w:r w:rsidR="00F445D3">
        <w:t xml:space="preserve"> </w:t>
      </w:r>
      <w:r w:rsidR="004F31A1" w:rsidRPr="00523B92">
        <w:t>HKLM\System.</w:t>
      </w:r>
      <w:r w:rsidR="00F445D3">
        <w:t xml:space="preserve"> </w:t>
      </w:r>
      <w:r w:rsidR="004F31A1" w:rsidRPr="00523B92">
        <w:t>There</w:t>
      </w:r>
      <w:r w:rsidR="00F445D3">
        <w:t xml:space="preserve"> </w:t>
      </w:r>
      <w:r w:rsidR="004F31A1" w:rsidRPr="00523B92">
        <w:t>is</w:t>
      </w:r>
      <w:r w:rsidR="00F445D3">
        <w:t xml:space="preserve"> </w:t>
      </w:r>
      <w:r w:rsidR="004F31A1" w:rsidRPr="00523B92">
        <w:t>only</w:t>
      </w:r>
      <w:r w:rsidR="00F445D3">
        <w:t xml:space="preserve"> </w:t>
      </w:r>
      <w:r w:rsidR="004F31A1" w:rsidRPr="00523B92">
        <w:t>one</w:t>
      </w:r>
      <w:r w:rsidR="00F445D3">
        <w:t xml:space="preserve"> </w:t>
      </w:r>
      <w:r w:rsidR="004F31A1" w:rsidRPr="00523B92">
        <w:t>ControlSet</w:t>
      </w:r>
      <w:r w:rsidR="00F445D3">
        <w:t xml:space="preserve"> </w:t>
      </w:r>
      <w:r w:rsidR="004F31A1" w:rsidRPr="00523B92">
        <w:t>–</w:t>
      </w:r>
      <w:r w:rsidR="00F445D3">
        <w:t xml:space="preserve"> </w:t>
      </w:r>
      <w:r w:rsidR="004F31A1" w:rsidRPr="00523B92">
        <w:t>ControlSet001.</w:t>
      </w:r>
      <w:r w:rsidR="00F445D3">
        <w:t xml:space="preserve"> </w:t>
      </w:r>
      <w:r w:rsidR="004F31A1" w:rsidRPr="00523B92">
        <w:t>CurrentControlSet</w:t>
      </w:r>
      <w:r w:rsidR="00F445D3">
        <w:t xml:space="preserve"> </w:t>
      </w:r>
      <w:r w:rsidR="004F31A1" w:rsidRPr="00523B92">
        <w:t>remains</w:t>
      </w:r>
      <w:r w:rsidR="00F445D3">
        <w:t xml:space="preserve"> </w:t>
      </w:r>
      <w:r w:rsidR="004F31A1" w:rsidRPr="00523B92">
        <w:t>an</w:t>
      </w:r>
      <w:r w:rsidR="00F445D3">
        <w:t xml:space="preserve"> </w:t>
      </w:r>
      <w:r w:rsidR="004F31A1" w:rsidRPr="00523B92">
        <w:t>alias</w:t>
      </w:r>
      <w:r w:rsidR="00F445D3">
        <w:t xml:space="preserve"> </w:t>
      </w:r>
      <w:r w:rsidR="004F31A1" w:rsidRPr="00523B92">
        <w:t>for</w:t>
      </w:r>
      <w:r w:rsidR="00F445D3">
        <w:t xml:space="preserve"> </w:t>
      </w:r>
      <w:r w:rsidR="004F31A1" w:rsidRPr="00523B92">
        <w:t>backward</w:t>
      </w:r>
      <w:r w:rsidR="00F445D3">
        <w:t xml:space="preserve"> </w:t>
      </w:r>
      <w:r w:rsidR="004F31A1" w:rsidRPr="00523B92">
        <w:t>compatibility.</w:t>
      </w:r>
    </w:p>
    <w:p w:rsidR="00E7546E" w:rsidRDefault="003E5920" w:rsidP="008C7730">
      <w:pPr>
        <w:pStyle w:val="Heading3"/>
      </w:pPr>
      <w:bookmarkStart w:id="52" w:name="_Toc334559308"/>
      <w:bookmarkStart w:id="53" w:name="_Toc334565919"/>
      <w:r w:rsidRPr="00523B92">
        <w:t>STOP</w:t>
      </w:r>
      <w:r w:rsidR="00F445D3">
        <w:t xml:space="preserve"> </w:t>
      </w:r>
      <w:r w:rsidRPr="00523B92">
        <w:t>Errors</w:t>
      </w:r>
      <w:bookmarkEnd w:id="52"/>
      <w:bookmarkEnd w:id="53"/>
    </w:p>
    <w:p w:rsidR="00E7546E" w:rsidRDefault="003E5920" w:rsidP="003E5920">
      <w:pPr>
        <w:pStyle w:val="ParagraphText"/>
      </w:pPr>
      <w:r w:rsidRPr="00523B92">
        <w:t>As</w:t>
      </w:r>
      <w:r w:rsidR="00F445D3">
        <w:t xml:space="preserve"> </w:t>
      </w:r>
      <w:r w:rsidRPr="00523B92">
        <w:t>part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change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style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lower</w:t>
      </w:r>
      <w:r w:rsidR="00F445D3">
        <w:t xml:space="preserve"> </w:t>
      </w:r>
      <w:r w:rsidRPr="00523B92">
        <w:t>level</w:t>
      </w:r>
      <w:r w:rsidR="00F445D3">
        <w:t xml:space="preserve"> </w:t>
      </w:r>
      <w:r w:rsidRPr="00523B92">
        <w:t>interfaces,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has</w:t>
      </w:r>
      <w:r w:rsidR="00F445D3">
        <w:t xml:space="preserve"> </w:t>
      </w:r>
      <w:r w:rsidRPr="00523B92">
        <w:t>replaced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STOP</w:t>
      </w:r>
      <w:r w:rsidR="00F445D3">
        <w:t xml:space="preserve"> </w:t>
      </w:r>
      <w:r w:rsidRPr="00523B92">
        <w:t>error</w:t>
      </w:r>
      <w:r w:rsidR="00F445D3">
        <w:t xml:space="preserve"> </w:t>
      </w:r>
      <w:r w:rsidRPr="00523B92">
        <w:t>screens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simpler</w:t>
      </w:r>
      <w:r w:rsidR="00F445D3">
        <w:t xml:space="preserve"> </w:t>
      </w:r>
      <w:r w:rsidRPr="00523B92">
        <w:t>error</w:t>
      </w:r>
      <w:r w:rsidR="00F445D3">
        <w:t xml:space="preserve"> </w:t>
      </w:r>
      <w:r w:rsidRPr="00523B92">
        <w:t>message.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example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shown</w:t>
      </w:r>
      <w:r w:rsidR="00F445D3">
        <w:t xml:space="preserve"> </w:t>
      </w:r>
      <w:r w:rsidRPr="00523B92">
        <w:t>below.</w:t>
      </w:r>
    </w:p>
    <w:p w:rsidR="00E7546E" w:rsidRDefault="003E5920" w:rsidP="002370B3">
      <w:pPr>
        <w:pStyle w:val="GraphicWide"/>
      </w:pPr>
      <w:bookmarkStart w:id="54" w:name="_GoBack"/>
      <w:r w:rsidRPr="002209C2">
        <w:rPr>
          <w:lang w:eastAsia="zh-CN"/>
        </w:rPr>
        <w:drawing>
          <wp:inline distT="0" distB="0" distL="0" distR="0">
            <wp:extent cx="6400800" cy="4800601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nelErro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1"/>
                    </a:xfrm>
                    <a:prstGeom prst="rect">
                      <a:avLst/>
                    </a:prstGeom>
                    <a:ln w="3174" cmpd="sng">
                      <a:solidFill>
                        <a:srgbClr val="E0E0E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End w:id="54"/>
    </w:p>
    <w:p w:rsidR="00E7546E" w:rsidRDefault="003E5920" w:rsidP="003E5920">
      <w:pPr>
        <w:pStyle w:val="Caption"/>
      </w:pPr>
      <w:r w:rsidRPr="00523B92">
        <w:t>Figure</w:t>
      </w:r>
      <w:r w:rsidR="00F445D3">
        <w:t xml:space="preserve"> </w:t>
      </w:r>
      <w:r w:rsidR="00CD2FF7">
        <w:fldChar w:fldCharType="begin"/>
      </w:r>
      <w:r w:rsidR="00EB51D9">
        <w:instrText xml:space="preserve"> SEQ Figure \* ARABIC </w:instrText>
      </w:r>
      <w:r w:rsidR="00CD2FF7">
        <w:fldChar w:fldCharType="separate"/>
      </w:r>
      <w:r w:rsidR="00F445D3">
        <w:rPr>
          <w:noProof/>
        </w:rPr>
        <w:t>42</w:t>
      </w:r>
      <w:r w:rsidR="00CD2FF7">
        <w:rPr>
          <w:noProof/>
        </w:rPr>
        <w:fldChar w:fldCharType="end"/>
      </w:r>
      <w:r w:rsidRPr="005167AD">
        <w:t>:</w:t>
      </w:r>
      <w:r w:rsidR="00F445D3">
        <w:t xml:space="preserve"> </w:t>
      </w:r>
      <w:r w:rsidRPr="005167AD">
        <w:t>Error</w:t>
      </w:r>
    </w:p>
    <w:p w:rsidR="00E7546E" w:rsidRDefault="003E5920" w:rsidP="003E5920">
      <w:pPr>
        <w:pStyle w:val="ParagraphText"/>
      </w:pPr>
      <w:r w:rsidRPr="00D5373D">
        <w:t>Notice</w:t>
      </w:r>
      <w:r w:rsidR="00F445D3">
        <w:t xml:space="preserve"> </w:t>
      </w:r>
      <w:r w:rsidRPr="00D5373D">
        <w:t>that</w:t>
      </w:r>
      <w:r w:rsidR="00F445D3">
        <w:t xml:space="preserve"> </w:t>
      </w:r>
      <w:r w:rsidRPr="00D5373D">
        <w:t>the</w:t>
      </w:r>
      <w:r w:rsidR="00F445D3">
        <w:t xml:space="preserve"> </w:t>
      </w:r>
      <w:r w:rsidR="002A19C9" w:rsidRPr="000F23BC">
        <w:t>text</w:t>
      </w:r>
      <w:r w:rsidR="00F445D3">
        <w:t xml:space="preserve"> </w:t>
      </w:r>
      <w:r w:rsidR="002A19C9" w:rsidRPr="000F23BC">
        <w:t>version</w:t>
      </w:r>
      <w:r w:rsidR="00F445D3">
        <w:t xml:space="preserve"> </w:t>
      </w:r>
      <w:r w:rsidR="002A19C9" w:rsidRPr="000F23BC">
        <w:t>of</w:t>
      </w:r>
      <w:r w:rsidR="00F445D3">
        <w:t xml:space="preserve"> </w:t>
      </w:r>
      <w:r w:rsidR="002A19C9" w:rsidRPr="000F23BC">
        <w:t>the</w:t>
      </w:r>
      <w:r w:rsidR="00F445D3">
        <w:t xml:space="preserve"> </w:t>
      </w:r>
      <w:r w:rsidR="002A19C9" w:rsidRPr="000F23BC">
        <w:t>STOP</w:t>
      </w:r>
      <w:r w:rsidR="00F445D3">
        <w:t xml:space="preserve"> </w:t>
      </w:r>
      <w:r w:rsidR="002A19C9" w:rsidRPr="000F23BC">
        <w:t>code</w:t>
      </w:r>
      <w:r w:rsidR="00F445D3">
        <w:t xml:space="preserve"> </w:t>
      </w:r>
      <w:r w:rsidR="002A19C9" w:rsidRPr="000F23BC">
        <w:t>is</w:t>
      </w:r>
      <w:r w:rsidR="00F445D3">
        <w:t xml:space="preserve"> </w:t>
      </w:r>
      <w:r w:rsidR="002A19C9" w:rsidRPr="000F23BC">
        <w:t>displayed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message</w:t>
      </w:r>
      <w:r w:rsidR="00F445D3">
        <w:t xml:space="preserve"> </w:t>
      </w:r>
      <w:r w:rsidRPr="00523B92">
        <w:t>(DRIVER_IRQL_NOT_LESS_OR_EQUAL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case),</w:t>
      </w:r>
      <w:r w:rsidR="00F445D3">
        <w:t xml:space="preserve"> </w:t>
      </w:r>
      <w:r w:rsidRPr="00523B92">
        <w:t>but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2A19C9" w:rsidRPr="00523B92">
        <w:t>numeric</w:t>
      </w:r>
      <w:r w:rsidR="00F445D3">
        <w:t xml:space="preserve"> </w:t>
      </w:r>
      <w:r w:rsidR="002A19C9" w:rsidRPr="00523B92">
        <w:t>value</w:t>
      </w:r>
      <w:r w:rsidR="00F445D3">
        <w:t xml:space="preserve"> </w:t>
      </w:r>
      <w:r w:rsidRPr="00523B92">
        <w:t>STOP</w:t>
      </w:r>
      <w:r w:rsidR="00F445D3">
        <w:t xml:space="preserve"> </w:t>
      </w:r>
      <w:r w:rsidRPr="00523B92">
        <w:t>code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not</w:t>
      </w:r>
      <w:r w:rsidR="00F445D3">
        <w:t xml:space="preserve"> </w:t>
      </w:r>
      <w:r w:rsidRPr="00523B92">
        <w:t>displayed.</w:t>
      </w:r>
      <w:r w:rsidR="00F445D3">
        <w:t xml:space="preserve"> </w:t>
      </w:r>
      <w:r w:rsidR="000C6471" w:rsidRPr="00523B92">
        <w:t>This</w:t>
      </w:r>
      <w:r w:rsidR="00F445D3">
        <w:t xml:space="preserve"> </w:t>
      </w:r>
      <w:r w:rsidR="000C6471" w:rsidRPr="00523B92">
        <w:t>text</w:t>
      </w:r>
      <w:r w:rsidR="00F445D3">
        <w:t xml:space="preserve"> </w:t>
      </w:r>
      <w:r w:rsidR="000C6471" w:rsidRPr="00523B92">
        <w:t>string</w:t>
      </w:r>
      <w:r w:rsidR="00F445D3">
        <w:t xml:space="preserve"> </w:t>
      </w:r>
      <w:r w:rsidR="000C6471" w:rsidRPr="00523B92">
        <w:t>is</w:t>
      </w:r>
      <w:r w:rsidR="00F445D3">
        <w:t xml:space="preserve"> </w:t>
      </w:r>
      <w:r w:rsidR="000C6471" w:rsidRPr="00523B92">
        <w:t>the</w:t>
      </w:r>
      <w:r w:rsidR="00F445D3">
        <w:t xml:space="preserve"> </w:t>
      </w:r>
      <w:r w:rsidR="000C6471" w:rsidRPr="00523B92">
        <w:t>same</w:t>
      </w:r>
      <w:r w:rsidR="00F445D3">
        <w:t xml:space="preserve"> </w:t>
      </w:r>
      <w:r w:rsidR="000C6471" w:rsidRPr="00523B92">
        <w:t>as</w:t>
      </w:r>
      <w:r w:rsidR="00F445D3">
        <w:t xml:space="preserve"> </w:t>
      </w:r>
      <w:r w:rsidR="000C6471" w:rsidRPr="00523B92">
        <w:t>have</w:t>
      </w:r>
      <w:r w:rsidR="00F445D3">
        <w:t xml:space="preserve"> </w:t>
      </w:r>
      <w:r w:rsidR="000C6471" w:rsidRPr="00523B92">
        <w:t>been</w:t>
      </w:r>
      <w:r w:rsidR="00F445D3">
        <w:t xml:space="preserve"> </w:t>
      </w:r>
      <w:r w:rsidR="000C6471" w:rsidRPr="00523B92">
        <w:t>shown</w:t>
      </w:r>
      <w:r w:rsidR="00F445D3">
        <w:t xml:space="preserve"> </w:t>
      </w:r>
      <w:r w:rsidR="000C6471" w:rsidRPr="00523B92">
        <w:t>with</w:t>
      </w:r>
      <w:r w:rsidR="00F445D3">
        <w:t xml:space="preserve"> </w:t>
      </w:r>
      <w:r w:rsidR="000C6471" w:rsidRPr="00523B92">
        <w:t>the</w:t>
      </w:r>
      <w:r w:rsidR="00F445D3">
        <w:t xml:space="preserve"> </w:t>
      </w:r>
      <w:r w:rsidR="000C6471" w:rsidRPr="00523B92">
        <w:t>error</w:t>
      </w:r>
      <w:r w:rsidR="00F445D3">
        <w:t xml:space="preserve"> </w:t>
      </w:r>
      <w:r w:rsidR="000C6471" w:rsidRPr="00523B92">
        <w:t>code</w:t>
      </w:r>
      <w:r w:rsidR="00F445D3">
        <w:t xml:space="preserve"> </w:t>
      </w:r>
      <w:r w:rsidR="000C6471" w:rsidRPr="00523B92">
        <w:t>on</w:t>
      </w:r>
      <w:r w:rsidR="00F445D3">
        <w:t xml:space="preserve"> </w:t>
      </w:r>
      <w:r w:rsidR="000C6471" w:rsidRPr="00523B92">
        <w:t>previous</w:t>
      </w:r>
      <w:r w:rsidR="00F445D3">
        <w:t xml:space="preserve"> </w:t>
      </w:r>
      <w:r w:rsidR="000C6471" w:rsidRPr="00523B92">
        <w:t>Windows</w:t>
      </w:r>
      <w:r w:rsidR="00F445D3">
        <w:t xml:space="preserve"> </w:t>
      </w:r>
      <w:r w:rsidR="000C6471" w:rsidRPr="00523B92">
        <w:t>versions.</w:t>
      </w:r>
      <w:r w:rsidR="00F445D3">
        <w:t xml:space="preserve"> </w:t>
      </w:r>
      <w:r w:rsidR="000C6471" w:rsidRPr="00523B92">
        <w:t>This</w:t>
      </w:r>
      <w:r w:rsidR="00F445D3">
        <w:t xml:space="preserve"> </w:t>
      </w:r>
      <w:r w:rsidR="000C6471" w:rsidRPr="00523B92">
        <w:t>makes</w:t>
      </w:r>
      <w:r w:rsidR="00F445D3">
        <w:t xml:space="preserve"> </w:t>
      </w:r>
      <w:r w:rsidR="000C6471" w:rsidRPr="00523B92">
        <w:t>the</w:t>
      </w:r>
      <w:r w:rsidR="00F445D3">
        <w:t xml:space="preserve"> </w:t>
      </w:r>
      <w:r w:rsidR="000C6471" w:rsidRPr="00523B92">
        <w:t>text</w:t>
      </w:r>
      <w:r w:rsidR="00F445D3">
        <w:t xml:space="preserve"> </w:t>
      </w:r>
      <w:r w:rsidR="000C6471" w:rsidRPr="00523B92">
        <w:t>string</w:t>
      </w:r>
      <w:r w:rsidR="00F445D3">
        <w:t xml:space="preserve"> </w:t>
      </w:r>
      <w:r w:rsidR="000C6471" w:rsidRPr="00523B92">
        <w:t>a</w:t>
      </w:r>
      <w:r w:rsidR="00F445D3">
        <w:t xml:space="preserve"> </w:t>
      </w:r>
      <w:r w:rsidR="000C6471" w:rsidRPr="00523B92">
        <w:t>useful</w:t>
      </w:r>
      <w:r w:rsidR="00F445D3">
        <w:t xml:space="preserve"> </w:t>
      </w:r>
      <w:r w:rsidR="000C6471" w:rsidRPr="00523B92">
        <w:t>search</w:t>
      </w:r>
      <w:r w:rsidR="00F445D3">
        <w:t xml:space="preserve"> </w:t>
      </w:r>
      <w:r w:rsidR="000C6471" w:rsidRPr="00523B92">
        <w:t>term</w:t>
      </w:r>
      <w:r w:rsidR="00F445D3">
        <w:t xml:space="preserve"> </w:t>
      </w:r>
      <w:r w:rsidR="000C6471" w:rsidRPr="00523B92">
        <w:t>when</w:t>
      </w:r>
      <w:r w:rsidR="00F445D3">
        <w:t xml:space="preserve"> </w:t>
      </w:r>
      <w:r w:rsidR="000C6471" w:rsidRPr="00523B92">
        <w:t>troubleshooting.</w:t>
      </w:r>
    </w:p>
    <w:p w:rsidR="00E7546E" w:rsidRDefault="00552888" w:rsidP="003E5920">
      <w:pPr>
        <w:pStyle w:val="ParagraphText"/>
      </w:pPr>
      <w:r w:rsidRPr="00523B92">
        <w:t>To</w:t>
      </w:r>
      <w:r w:rsidR="00F445D3">
        <w:t xml:space="preserve"> </w:t>
      </w:r>
      <w:r w:rsidRPr="00523B92">
        <w:t>collect</w:t>
      </w:r>
      <w:r w:rsidR="00F445D3">
        <w:t xml:space="preserve"> </w:t>
      </w:r>
      <w:r w:rsidRPr="00523B92">
        <w:t>more</w:t>
      </w:r>
      <w:r w:rsidR="00F445D3">
        <w:t xml:space="preserve"> </w:t>
      </w:r>
      <w:r w:rsidRPr="00523B92">
        <w:t>details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error,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one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following</w:t>
      </w:r>
      <w:r w:rsidR="00F445D3">
        <w:t xml:space="preserve"> </w:t>
      </w:r>
      <w:r w:rsidRPr="00523B92">
        <w:t>methods:</w:t>
      </w:r>
    </w:p>
    <w:p w:rsidR="00E7546E" w:rsidRDefault="00552888" w:rsidP="00552888">
      <w:pPr>
        <w:pStyle w:val="ListBullet"/>
      </w:pPr>
      <w:r w:rsidRPr="00523B92">
        <w:t>Open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Error</w:t>
      </w:r>
      <w:r w:rsidR="00F445D3">
        <w:t xml:space="preserve"> </w:t>
      </w:r>
      <w:r w:rsidRPr="00523B92">
        <w:t>Reporting</w:t>
      </w:r>
      <w:r w:rsidR="00F445D3">
        <w:t xml:space="preserve"> </w:t>
      </w:r>
      <w:r w:rsidRPr="00523B92">
        <w:t>interface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sort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list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error</w:t>
      </w:r>
      <w:r w:rsidR="00F445D3">
        <w:t xml:space="preserve"> </w:t>
      </w:r>
      <w:r w:rsidRPr="00523B92">
        <w:t>reports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find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one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looking</w:t>
      </w:r>
      <w:r w:rsidR="00F445D3">
        <w:t xml:space="preserve"> </w:t>
      </w:r>
      <w:r w:rsidRPr="00523B92">
        <w:t>for.</w:t>
      </w:r>
    </w:p>
    <w:p w:rsidR="00E7546E" w:rsidRDefault="00552888" w:rsidP="00552888">
      <w:pPr>
        <w:pStyle w:val="ListBullet"/>
      </w:pPr>
      <w:r w:rsidRPr="00523B92">
        <w:t>View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Reliability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Action</w:t>
      </w:r>
      <w:r w:rsidR="00F445D3">
        <w:t xml:space="preserve"> </w:t>
      </w:r>
      <w:r w:rsidRPr="00523B92">
        <w:t>Center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see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error</w:t>
      </w:r>
      <w:r w:rsidR="00F445D3">
        <w:t xml:space="preserve"> </w:t>
      </w:r>
      <w:r w:rsidRPr="00523B92">
        <w:t>events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PC.</w:t>
      </w:r>
    </w:p>
    <w:p w:rsidR="00E7546E" w:rsidRDefault="00552888" w:rsidP="00552888">
      <w:pPr>
        <w:pStyle w:val="ListBullet"/>
      </w:pPr>
      <w:r w:rsidRPr="00523B92">
        <w:t>Use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Error</w:t>
      </w:r>
      <w:r w:rsidR="00F445D3">
        <w:t xml:space="preserve"> </w:t>
      </w:r>
      <w:r w:rsidRPr="00523B92">
        <w:t>Reporting</w:t>
      </w:r>
      <w:r w:rsidR="00F445D3">
        <w:t xml:space="preserve"> </w:t>
      </w:r>
      <w:r w:rsidRPr="00523B92">
        <w:t>events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System</w:t>
      </w:r>
      <w:r w:rsidR="00F445D3">
        <w:t xml:space="preserve"> </w:t>
      </w:r>
      <w:r w:rsidRPr="00523B92">
        <w:t>log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source</w:t>
      </w:r>
      <w:r w:rsidR="00F445D3">
        <w:t xml:space="preserve"> </w:t>
      </w:r>
      <w:r w:rsidRPr="00523B92">
        <w:t>details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an</w:t>
      </w:r>
      <w:r w:rsidR="00F445D3">
        <w:t xml:space="preserve"> </w:t>
      </w:r>
      <w:r w:rsidRPr="00523B92">
        <w:t>error.</w:t>
      </w:r>
    </w:p>
    <w:p w:rsidR="00E7546E" w:rsidRDefault="004148DB" w:rsidP="008C7730">
      <w:pPr>
        <w:pStyle w:val="Heading3"/>
      </w:pPr>
      <w:bookmarkStart w:id="55" w:name="_Toc334559309"/>
      <w:bookmarkStart w:id="56" w:name="_Toc334565920"/>
      <w:r>
        <w:t>Windows</w:t>
      </w:r>
      <w:r w:rsidR="00F445D3">
        <w:t xml:space="preserve"> </w:t>
      </w:r>
      <w:r w:rsidR="00AA07AB" w:rsidRPr="00523B92">
        <w:t>PowerShell</w:t>
      </w:r>
      <w:bookmarkEnd w:id="55"/>
      <w:bookmarkEnd w:id="56"/>
    </w:p>
    <w:p w:rsidR="00E7546E" w:rsidRDefault="00D53738" w:rsidP="00AA07AB">
      <w:pPr>
        <w:pStyle w:val="ParagraphText"/>
      </w:pPr>
      <w:r w:rsidRPr="00523B92">
        <w:t>The</w:t>
      </w:r>
      <w:r w:rsidR="00F445D3">
        <w:t xml:space="preserve"> </w:t>
      </w:r>
      <w:r w:rsidR="004148DB">
        <w:t>Windows</w:t>
      </w:r>
      <w:r w:rsidR="00F445D3">
        <w:t xml:space="preserve"> </w:t>
      </w:r>
      <w:r w:rsidRPr="00523B92">
        <w:t>PowerShell</w:t>
      </w:r>
      <w:r w:rsidR="001F2A47">
        <w:rPr>
          <w:rFonts w:cs="Segoe UI"/>
        </w:rPr>
        <w:t>™</w:t>
      </w:r>
      <w:r w:rsidR="00F445D3">
        <w:t xml:space="preserve"> </w:t>
      </w:r>
      <w:r w:rsidRPr="00523B92">
        <w:t>environment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increasingly</w:t>
      </w:r>
      <w:r w:rsidR="00F445D3">
        <w:t xml:space="preserve"> </w:t>
      </w:r>
      <w:r w:rsidRPr="00523B92">
        <w:t>important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management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support.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first</w:t>
      </w:r>
      <w:r w:rsidR="00F445D3">
        <w:t xml:space="preserve"> </w:t>
      </w:r>
      <w:r w:rsidRPr="00523B92">
        <w:t>version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where</w:t>
      </w:r>
      <w:r w:rsidR="00F445D3">
        <w:t xml:space="preserve"> </w:t>
      </w:r>
      <w:r w:rsidRPr="00523B92">
        <w:t>some</w:t>
      </w:r>
      <w:r w:rsidR="00F445D3">
        <w:t xml:space="preserve"> </w:t>
      </w:r>
      <w:r w:rsidRPr="00523B92">
        <w:t>consumer</w:t>
      </w:r>
      <w:r w:rsidR="00F445D3">
        <w:t xml:space="preserve"> </w:t>
      </w:r>
      <w:r w:rsidRPr="00523B92">
        <w:t>troubleshooting</w:t>
      </w:r>
      <w:r w:rsidR="00F445D3">
        <w:t xml:space="preserve"> </w:t>
      </w:r>
      <w:r w:rsidRPr="00523B92">
        <w:t>actions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only</w:t>
      </w:r>
      <w:r w:rsidR="00F445D3">
        <w:t xml:space="preserve"> </w:t>
      </w:r>
      <w:r w:rsidRPr="00523B92">
        <w:t>possible</w:t>
      </w:r>
      <w:r w:rsidR="00F445D3">
        <w:t xml:space="preserve"> </w:t>
      </w:r>
      <w:r w:rsidRPr="00523B92">
        <w:t>using</w:t>
      </w:r>
      <w:r w:rsidR="00F445D3">
        <w:t xml:space="preserve"> </w:t>
      </w:r>
      <w:r w:rsidR="009E22E4">
        <w:t>Windows</w:t>
      </w:r>
      <w:r w:rsidR="00F445D3">
        <w:t xml:space="preserve"> </w:t>
      </w:r>
      <w:r w:rsidRPr="00523B92">
        <w:t>PowerShell.</w:t>
      </w:r>
    </w:p>
    <w:p w:rsidR="00E7546E" w:rsidRDefault="00D53738" w:rsidP="00AA07AB">
      <w:pPr>
        <w:pStyle w:val="ParagraphText"/>
      </w:pPr>
      <w:r w:rsidRPr="00523B92">
        <w:t>So</w:t>
      </w:r>
      <w:r w:rsidR="00F445D3">
        <w:t xml:space="preserve"> </w:t>
      </w:r>
      <w:r w:rsidRPr="00523B92">
        <w:t>it’s</w:t>
      </w:r>
      <w:r w:rsidR="00F445D3">
        <w:t xml:space="preserve"> </w:t>
      </w:r>
      <w:r w:rsidRPr="00523B92">
        <w:t>time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start</w:t>
      </w:r>
      <w:r w:rsidR="00F445D3">
        <w:t xml:space="preserve"> </w:t>
      </w:r>
      <w:r w:rsidRPr="00523B92">
        <w:t>(or</w:t>
      </w:r>
      <w:r w:rsidR="00F445D3">
        <w:t xml:space="preserve"> </w:t>
      </w:r>
      <w:r w:rsidRPr="00523B92">
        <w:t>continue!)</w:t>
      </w:r>
      <w:r w:rsidR="00F445D3">
        <w:t xml:space="preserve"> </w:t>
      </w:r>
      <w:r w:rsidRPr="00523B92">
        <w:t>working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="009E22E4">
        <w:t>Window</w:t>
      </w:r>
      <w:r w:rsidR="00D10A77">
        <w:t>s</w:t>
      </w:r>
      <w:r w:rsidR="00F445D3">
        <w:t xml:space="preserve"> </w:t>
      </w:r>
      <w:r w:rsidRPr="00523B92">
        <w:t>PowerShell,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getting</w:t>
      </w:r>
      <w:r w:rsidR="00F445D3">
        <w:t xml:space="preserve"> </w:t>
      </w:r>
      <w:r w:rsidRPr="00523B92">
        <w:t>familiar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syntax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usage.</w:t>
      </w:r>
    </w:p>
    <w:p w:rsidR="00E7546E" w:rsidRDefault="00D53738" w:rsidP="00040CEF">
      <w:pPr>
        <w:pStyle w:val="ListBullet"/>
      </w:pPr>
      <w:r w:rsidRPr="00523B92">
        <w:t>There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guidance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performing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variety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general</w:t>
      </w:r>
      <w:r w:rsidR="00F445D3">
        <w:t xml:space="preserve"> </w:t>
      </w:r>
      <w:r w:rsidRPr="00523B92">
        <w:t>tasks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="0035563A">
        <w:t>Windows</w:t>
      </w:r>
      <w:r w:rsidR="00F445D3">
        <w:t xml:space="preserve"> </w:t>
      </w:r>
      <w:r w:rsidRPr="00523B92">
        <w:t>PowerShell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TechNet</w:t>
      </w:r>
      <w:r w:rsidR="00F445D3">
        <w:t xml:space="preserve"> </w:t>
      </w:r>
      <w:r w:rsidRPr="00523B92">
        <w:t>here:</w:t>
      </w:r>
      <w:r w:rsidR="00B0268F">
        <w:br/>
      </w:r>
      <w:hyperlink r:id="rId58" w:history="1">
        <w:r w:rsidRPr="00523B92">
          <w:rPr>
            <w:rStyle w:val="Hyperlink"/>
          </w:rPr>
          <w:t>http://technet.microsoft.com/en-us/scriptcenter/dd772285.aspx</w:t>
        </w:r>
      </w:hyperlink>
    </w:p>
    <w:p w:rsidR="00E7546E" w:rsidRDefault="00385A43" w:rsidP="00040CEF">
      <w:pPr>
        <w:pStyle w:val="ListBullet"/>
      </w:pPr>
      <w:r w:rsidRPr="00523B92">
        <w:t>There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great</w:t>
      </w:r>
      <w:r w:rsidR="00F445D3">
        <w:t xml:space="preserve"> </w:t>
      </w:r>
      <w:r w:rsidRPr="00523B92">
        <w:t>video</w:t>
      </w:r>
      <w:r w:rsidR="00F445D3">
        <w:t xml:space="preserve"> </w:t>
      </w:r>
      <w:r w:rsidRPr="00523B92">
        <w:t>series</w:t>
      </w:r>
      <w:r w:rsidR="00F445D3">
        <w:t xml:space="preserve"> </w:t>
      </w:r>
      <w:r w:rsidRPr="00523B92">
        <w:t>here:</w:t>
      </w:r>
      <w:r w:rsidR="00B0268F">
        <w:br/>
      </w:r>
      <w:hyperlink r:id="rId59" w:history="1">
        <w:r w:rsidRPr="00523B92">
          <w:rPr>
            <w:rStyle w:val="Hyperlink"/>
          </w:rPr>
          <w:t>http://technet.microsoft.com/en-us/scriptcenter/dd742419.aspx</w:t>
        </w:r>
      </w:hyperlink>
    </w:p>
    <w:p w:rsidR="00E7546E" w:rsidRDefault="00F2733A" w:rsidP="00040CEF">
      <w:pPr>
        <w:pStyle w:val="ListBullet"/>
      </w:pPr>
      <w:r w:rsidRPr="00523B92">
        <w:t>And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D10A77">
        <w:t>Windows</w:t>
      </w:r>
      <w:r w:rsidR="00F445D3">
        <w:t xml:space="preserve"> </w:t>
      </w:r>
      <w:r w:rsidRPr="00523B92">
        <w:t>PowerShell</w:t>
      </w:r>
      <w:r w:rsidR="00F445D3">
        <w:t xml:space="preserve"> </w:t>
      </w:r>
      <w:r w:rsidRPr="00523B92">
        <w:t>User</w:t>
      </w:r>
      <w:r w:rsidR="00F445D3">
        <w:t xml:space="preserve"> </w:t>
      </w:r>
      <w:r w:rsidRPr="00523B92">
        <w:t>Guide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here:</w:t>
      </w:r>
      <w:r w:rsidR="00B0268F">
        <w:br/>
      </w:r>
      <w:hyperlink r:id="rId60" w:history="1">
        <w:r w:rsidRPr="00523B92">
          <w:rPr>
            <w:rStyle w:val="Hyperlink"/>
          </w:rPr>
          <w:t>http://technet.microsoft.com/en-us/library/cc196356.aspx</w:t>
        </w:r>
      </w:hyperlink>
    </w:p>
    <w:p w:rsidR="00E7546E" w:rsidRDefault="00385A43" w:rsidP="00385A43">
      <w:pPr>
        <w:pStyle w:val="Heading4"/>
      </w:pPr>
      <w:r w:rsidRPr="00523B92">
        <w:t>Command</w:t>
      </w:r>
      <w:r w:rsidR="00F445D3">
        <w:t xml:space="preserve"> </w:t>
      </w:r>
      <w:r w:rsidRPr="00523B92">
        <w:t>Line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Scripting</w:t>
      </w:r>
    </w:p>
    <w:p w:rsidR="00E7546E" w:rsidRDefault="00385A43" w:rsidP="00AA07AB">
      <w:pPr>
        <w:pStyle w:val="ParagraphText"/>
      </w:pPr>
      <w:r w:rsidRPr="00523B92">
        <w:t>One</w:t>
      </w:r>
      <w:r w:rsidR="00F445D3">
        <w:t xml:space="preserve"> </w:t>
      </w:r>
      <w:r w:rsidRPr="00523B92">
        <w:t>thing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notice</w:t>
      </w:r>
      <w:r w:rsidR="00F445D3">
        <w:t xml:space="preserve"> </w:t>
      </w:r>
      <w:r w:rsidRPr="00523B92">
        <w:t>very</w:t>
      </w:r>
      <w:r w:rsidR="00F445D3">
        <w:t xml:space="preserve"> </w:t>
      </w:r>
      <w:r w:rsidRPr="00523B92">
        <w:t>quickly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searching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information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="005A3ADE">
        <w:t>Windows</w:t>
      </w:r>
      <w:r w:rsidR="00F445D3">
        <w:t xml:space="preserve"> </w:t>
      </w:r>
      <w:r w:rsidRPr="00523B92">
        <w:t>PowerShell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much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guidance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focused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scripting</w:t>
      </w:r>
      <w:r w:rsidR="00F445D3">
        <w:t xml:space="preserve"> </w:t>
      </w:r>
      <w:r w:rsidRPr="00523B92">
        <w:t>–</w:t>
      </w:r>
      <w:r w:rsidR="00F445D3">
        <w:t xml:space="preserve"> </w:t>
      </w:r>
      <w:r w:rsidRPr="00523B92">
        <w:t>using</w:t>
      </w:r>
      <w:r w:rsidR="00F445D3">
        <w:t xml:space="preserve"> </w:t>
      </w:r>
      <w:r w:rsidR="0035563A">
        <w:t>Windows</w:t>
      </w:r>
      <w:r w:rsidR="00F445D3">
        <w:t xml:space="preserve"> </w:t>
      </w:r>
      <w:r w:rsidRPr="00523B92">
        <w:t>PowerShell</w:t>
      </w:r>
      <w:r w:rsidR="00F445D3">
        <w:t xml:space="preserve"> </w:t>
      </w:r>
      <w:r w:rsidRPr="00523B92">
        <w:t>as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scripting</w:t>
      </w:r>
      <w:r w:rsidR="00F445D3">
        <w:t xml:space="preserve"> </w:t>
      </w:r>
      <w:r w:rsidRPr="00523B92">
        <w:t>environ</w:t>
      </w:r>
      <w:r w:rsidR="004C35E8">
        <w:t>ment</w:t>
      </w:r>
      <w:r w:rsidR="00F445D3">
        <w:t xml:space="preserve"> </w:t>
      </w:r>
      <w:r w:rsidR="004C35E8">
        <w:t>rather</w:t>
      </w:r>
      <w:r w:rsidR="00F445D3">
        <w:t xml:space="preserve"> </w:t>
      </w:r>
      <w:r w:rsidR="004C35E8">
        <w:t>than</w:t>
      </w:r>
      <w:r w:rsidR="00F445D3">
        <w:t xml:space="preserve"> </w:t>
      </w:r>
      <w:r w:rsidR="004C35E8">
        <w:t>just</w:t>
      </w:r>
      <w:r w:rsidR="00F445D3">
        <w:t xml:space="preserve"> </w:t>
      </w:r>
      <w:r w:rsidR="004C35E8">
        <w:t>a</w:t>
      </w:r>
      <w:r w:rsidR="00F445D3">
        <w:t xml:space="preserve"> </w:t>
      </w:r>
      <w:r w:rsidR="004C35E8">
        <w:t>command-</w:t>
      </w:r>
      <w:r w:rsidRPr="00523B92">
        <w:t>line</w:t>
      </w:r>
      <w:r w:rsidR="00F445D3">
        <w:t xml:space="preserve"> </w:t>
      </w:r>
      <w:r w:rsidRPr="00523B92">
        <w:t>interface.</w:t>
      </w:r>
    </w:p>
    <w:p w:rsidR="00E7546E" w:rsidRDefault="00385A43" w:rsidP="00AA07AB">
      <w:pPr>
        <w:pStyle w:val="ParagraphText"/>
      </w:pPr>
      <w:r w:rsidRPr="00523B92">
        <w:t>If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little</w:t>
      </w:r>
      <w:r w:rsidR="00F445D3">
        <w:t xml:space="preserve"> </w:t>
      </w:r>
      <w:r w:rsidRPr="00523B92">
        <w:t>scripting</w:t>
      </w:r>
      <w:r w:rsidR="00F445D3">
        <w:t xml:space="preserve"> </w:t>
      </w:r>
      <w:r w:rsidRPr="00523B92">
        <w:t>experience,</w:t>
      </w:r>
      <w:r w:rsidR="00F445D3">
        <w:t xml:space="preserve"> </w:t>
      </w:r>
      <w:r w:rsidRPr="00523B92">
        <w:t>don’t</w:t>
      </w:r>
      <w:r w:rsidR="00F445D3">
        <w:t xml:space="preserve"> </w:t>
      </w:r>
      <w:r w:rsidRPr="00523B92">
        <w:t>let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worry</w:t>
      </w:r>
      <w:r w:rsidR="00F445D3">
        <w:t xml:space="preserve"> </w:t>
      </w:r>
      <w:r w:rsidRPr="00523B92">
        <w:t>you.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similar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how</w:t>
      </w:r>
      <w:r w:rsidR="00F445D3">
        <w:t xml:space="preserve"> </w:t>
      </w:r>
      <w:r w:rsidRPr="00523B92">
        <w:t>our</w:t>
      </w:r>
      <w:r w:rsidR="00F445D3">
        <w:t xml:space="preserve"> </w:t>
      </w:r>
      <w:r w:rsidRPr="00523B92">
        <w:t>regular</w:t>
      </w:r>
      <w:r w:rsidR="00F445D3">
        <w:t xml:space="preserve"> </w:t>
      </w:r>
      <w:r w:rsidRPr="00523B92">
        <w:t>old</w:t>
      </w:r>
      <w:r w:rsidR="00F445D3">
        <w:t xml:space="preserve"> </w:t>
      </w:r>
      <w:r w:rsidRPr="00523B92">
        <w:t>command</w:t>
      </w:r>
      <w:r w:rsidR="00F445D3">
        <w:t xml:space="preserve"> </w:t>
      </w:r>
      <w:r w:rsidRPr="00523B92">
        <w:t>prompt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become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script</w:t>
      </w:r>
      <w:r w:rsidR="00F445D3">
        <w:t xml:space="preserve"> </w:t>
      </w:r>
      <w:r w:rsidRPr="00523B92">
        <w:t>environment</w:t>
      </w:r>
      <w:r w:rsidR="00F445D3">
        <w:t xml:space="preserve"> </w:t>
      </w:r>
      <w:r w:rsidRPr="00523B92">
        <w:t>when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start</w:t>
      </w:r>
      <w:r w:rsidR="00F445D3">
        <w:t xml:space="preserve"> </w:t>
      </w:r>
      <w:r w:rsidRPr="00523B92">
        <w:t>creating</w:t>
      </w:r>
      <w:r w:rsidR="00F445D3">
        <w:t xml:space="preserve"> </w:t>
      </w:r>
      <w:r w:rsidRPr="00523B92">
        <w:t>batch</w:t>
      </w:r>
      <w:r w:rsidR="00F445D3">
        <w:t xml:space="preserve"> </w:t>
      </w:r>
      <w:r w:rsidRPr="00523B92">
        <w:t>files.</w:t>
      </w:r>
    </w:p>
    <w:p w:rsidR="00E7546E" w:rsidRDefault="005A3ADE" w:rsidP="00AA07AB">
      <w:pPr>
        <w:pStyle w:val="ParagraphText"/>
      </w:pPr>
      <w:r>
        <w:t>Windows</w:t>
      </w:r>
      <w:r w:rsidR="00F445D3">
        <w:t xml:space="preserve"> </w:t>
      </w:r>
      <w:r w:rsidR="00385A43" w:rsidRPr="00523B92">
        <w:t>PowerShell</w:t>
      </w:r>
      <w:r w:rsidR="00F445D3">
        <w:t xml:space="preserve"> </w:t>
      </w:r>
      <w:r w:rsidR="00385A43" w:rsidRPr="00523B92">
        <w:t>is</w:t>
      </w:r>
      <w:r w:rsidR="00F445D3">
        <w:t xml:space="preserve"> </w:t>
      </w:r>
      <w:r w:rsidR="00385A43" w:rsidRPr="00523B92">
        <w:t>really</w:t>
      </w:r>
      <w:r w:rsidR="00F445D3">
        <w:t xml:space="preserve"> </w:t>
      </w:r>
      <w:r w:rsidR="00385A43" w:rsidRPr="00523B92">
        <w:t>intended</w:t>
      </w:r>
      <w:r w:rsidR="00F445D3">
        <w:t xml:space="preserve"> </w:t>
      </w:r>
      <w:r w:rsidR="00385A43" w:rsidRPr="00523B92">
        <w:t>to</w:t>
      </w:r>
      <w:r w:rsidR="00F445D3">
        <w:t xml:space="preserve"> </w:t>
      </w:r>
      <w:r w:rsidR="00385A43" w:rsidRPr="00523B92">
        <w:t>provide</w:t>
      </w:r>
      <w:r w:rsidR="00F445D3">
        <w:t xml:space="preserve"> </w:t>
      </w:r>
      <w:r w:rsidR="00385A43" w:rsidRPr="00523B92">
        <w:t>a</w:t>
      </w:r>
      <w:r w:rsidR="00F445D3">
        <w:t xml:space="preserve"> </w:t>
      </w:r>
      <w:r w:rsidR="00385A43" w:rsidRPr="00523B92">
        <w:t>broad</w:t>
      </w:r>
      <w:r w:rsidR="00F445D3">
        <w:t xml:space="preserve"> </w:t>
      </w:r>
      <w:r w:rsidR="00385A43" w:rsidRPr="00523B92">
        <w:t>and</w:t>
      </w:r>
      <w:r w:rsidR="00F445D3">
        <w:t xml:space="preserve"> </w:t>
      </w:r>
      <w:r w:rsidR="00385A43" w:rsidRPr="00523B92">
        <w:t>flexible</w:t>
      </w:r>
      <w:r w:rsidR="00F445D3">
        <w:t xml:space="preserve"> </w:t>
      </w:r>
      <w:r w:rsidR="00385A43" w:rsidRPr="00523B92">
        <w:t>interface</w:t>
      </w:r>
      <w:r w:rsidR="00F445D3">
        <w:t xml:space="preserve"> </w:t>
      </w:r>
      <w:r w:rsidR="00385A43" w:rsidRPr="00523B92">
        <w:t>to</w:t>
      </w:r>
      <w:r w:rsidR="00F445D3">
        <w:t xml:space="preserve"> </w:t>
      </w:r>
      <w:r w:rsidR="00385A43" w:rsidRPr="00523B92">
        <w:t>many</w:t>
      </w:r>
      <w:r w:rsidR="00F445D3">
        <w:t xml:space="preserve"> </w:t>
      </w:r>
      <w:r w:rsidR="00385A43" w:rsidRPr="00523B92">
        <w:t>Windows</w:t>
      </w:r>
      <w:r w:rsidR="00F445D3">
        <w:t xml:space="preserve"> </w:t>
      </w:r>
      <w:r w:rsidR="00385A43" w:rsidRPr="00523B92">
        <w:t>subsystems</w:t>
      </w:r>
      <w:r w:rsidR="00F445D3">
        <w:t xml:space="preserve"> </w:t>
      </w:r>
      <w:r w:rsidR="00385A43" w:rsidRPr="00523B92">
        <w:t>which</w:t>
      </w:r>
      <w:r w:rsidR="00F445D3">
        <w:t xml:space="preserve"> </w:t>
      </w:r>
      <w:r w:rsidR="00385A43" w:rsidRPr="00523B92">
        <w:t>can</w:t>
      </w:r>
      <w:r w:rsidR="00F445D3">
        <w:t xml:space="preserve"> </w:t>
      </w:r>
      <w:r w:rsidR="00385A43" w:rsidRPr="00523B92">
        <w:t>be</w:t>
      </w:r>
      <w:r w:rsidR="00F445D3">
        <w:t xml:space="preserve"> </w:t>
      </w:r>
      <w:r w:rsidR="00385A43" w:rsidRPr="00523B92">
        <w:t>leveraged</w:t>
      </w:r>
      <w:r w:rsidR="00F445D3">
        <w:t xml:space="preserve"> </w:t>
      </w:r>
      <w:r w:rsidR="00385A43" w:rsidRPr="00523B92">
        <w:t>at</w:t>
      </w:r>
      <w:r w:rsidR="00F445D3">
        <w:t xml:space="preserve"> </w:t>
      </w:r>
      <w:r w:rsidR="00385A43" w:rsidRPr="00523B92">
        <w:t>the</w:t>
      </w:r>
      <w:r w:rsidR="00F445D3">
        <w:t xml:space="preserve"> </w:t>
      </w:r>
      <w:r w:rsidR="00385A43" w:rsidRPr="00523B92">
        <w:t>command</w:t>
      </w:r>
      <w:r w:rsidR="00F445D3">
        <w:t xml:space="preserve"> </w:t>
      </w:r>
      <w:r w:rsidR="00385A43" w:rsidRPr="00523B92">
        <w:t>line</w:t>
      </w:r>
      <w:r w:rsidR="00F445D3">
        <w:t xml:space="preserve"> </w:t>
      </w:r>
      <w:r w:rsidR="00385A43" w:rsidRPr="00523B92">
        <w:t>or</w:t>
      </w:r>
      <w:r w:rsidR="00F445D3">
        <w:t xml:space="preserve"> </w:t>
      </w:r>
      <w:r w:rsidR="00385A43" w:rsidRPr="00523B92">
        <w:t>through</w:t>
      </w:r>
      <w:r w:rsidR="00F445D3">
        <w:t xml:space="preserve"> </w:t>
      </w:r>
      <w:r w:rsidR="00385A43" w:rsidRPr="00523B92">
        <w:t>scripts</w:t>
      </w:r>
      <w:r w:rsidR="00F445D3">
        <w:t xml:space="preserve"> </w:t>
      </w:r>
      <w:r w:rsidR="00385A43" w:rsidRPr="00523B92">
        <w:t>(or</w:t>
      </w:r>
      <w:r w:rsidR="00F445D3">
        <w:t xml:space="preserve"> </w:t>
      </w:r>
      <w:r w:rsidR="00385A43" w:rsidRPr="00523B92">
        <w:t>even</w:t>
      </w:r>
      <w:r w:rsidR="00F445D3">
        <w:t xml:space="preserve"> </w:t>
      </w:r>
      <w:r w:rsidR="00385A43" w:rsidRPr="00523B92">
        <w:t>compiled</w:t>
      </w:r>
      <w:r w:rsidR="00F445D3">
        <w:t xml:space="preserve"> </w:t>
      </w:r>
      <w:r w:rsidR="00385A43" w:rsidRPr="00523B92">
        <w:t>programs).</w:t>
      </w:r>
    </w:p>
    <w:p w:rsidR="00E7546E" w:rsidRDefault="00385A43" w:rsidP="00CD64A9">
      <w:pPr>
        <w:pStyle w:val="Heading5"/>
      </w:pPr>
      <w:r w:rsidRPr="00523B92">
        <w:t>How</w:t>
      </w:r>
      <w:r w:rsidR="00F445D3">
        <w:t xml:space="preserve"> </w:t>
      </w:r>
      <w:r w:rsidRPr="00523B92">
        <w:t>far</w:t>
      </w:r>
      <w:r w:rsidR="00F445D3">
        <w:t xml:space="preserve"> </w:t>
      </w:r>
      <w:r w:rsidRPr="00523B92">
        <w:t>should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go?</w:t>
      </w:r>
    </w:p>
    <w:p w:rsidR="00E7546E" w:rsidRDefault="00385A43" w:rsidP="00AA07AB">
      <w:pPr>
        <w:pStyle w:val="ParagraphText"/>
      </w:pPr>
      <w:r w:rsidRPr="00523B92">
        <w:t>Our</w:t>
      </w:r>
      <w:r w:rsidR="00F445D3">
        <w:t xml:space="preserve"> </w:t>
      </w:r>
      <w:r w:rsidRPr="00523B92">
        <w:t>focus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getting</w:t>
      </w:r>
      <w:r w:rsidR="00F445D3">
        <w:t xml:space="preserve"> </w:t>
      </w:r>
      <w:r w:rsidRPr="00523B92">
        <w:t>comfortable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syntax</w:t>
      </w:r>
      <w:r w:rsidR="00F445D3">
        <w:t xml:space="preserve"> </w:t>
      </w:r>
      <w:r w:rsidRPr="00523B92">
        <w:t>so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we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use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="00A02EA9">
        <w:t>Windows</w:t>
      </w:r>
      <w:r w:rsidR="00F445D3">
        <w:t xml:space="preserve"> </w:t>
      </w:r>
      <w:r w:rsidRPr="00523B92">
        <w:t>PowerShell</w:t>
      </w:r>
      <w:r w:rsidR="00F445D3">
        <w:t xml:space="preserve"> </w:t>
      </w:r>
      <w:r w:rsidRPr="00523B92">
        <w:t>commands</w:t>
      </w:r>
      <w:r w:rsidR="00F445D3">
        <w:t xml:space="preserve"> </w:t>
      </w:r>
      <w:r w:rsidRPr="00523B92">
        <w:t>(which</w:t>
      </w:r>
      <w:r w:rsidR="00F445D3">
        <w:t xml:space="preserve"> </w:t>
      </w:r>
      <w:r w:rsidRPr="00523B92">
        <w:t>are</w:t>
      </w:r>
      <w:r w:rsidR="00F445D3">
        <w:t xml:space="preserve"> </w:t>
      </w:r>
      <w:r w:rsidRPr="00523B92">
        <w:t>called</w:t>
      </w:r>
      <w:r w:rsidR="00F445D3">
        <w:t xml:space="preserve"> </w:t>
      </w:r>
      <w:r w:rsidRPr="00523B92">
        <w:t>“cmdlets”)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troubleshooting.</w:t>
      </w:r>
    </w:p>
    <w:p w:rsidR="00E7546E" w:rsidRDefault="00F2733A" w:rsidP="00D53738">
      <w:pPr>
        <w:pStyle w:val="Heading4"/>
      </w:pPr>
      <w:r w:rsidRPr="00523B92">
        <w:t>Consistent</w:t>
      </w:r>
      <w:r w:rsidR="00F445D3">
        <w:t xml:space="preserve"> </w:t>
      </w:r>
      <w:r w:rsidR="00D53738" w:rsidRPr="00523B92">
        <w:t>Syntax</w:t>
      </w:r>
    </w:p>
    <w:p w:rsidR="00E7546E" w:rsidRDefault="00385A43" w:rsidP="00385A43">
      <w:pPr>
        <w:pStyle w:val="ParagraphText"/>
      </w:pPr>
      <w:r w:rsidRPr="00523B92">
        <w:t>One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big</w:t>
      </w:r>
      <w:r w:rsidR="00F445D3">
        <w:t xml:space="preserve"> </w:t>
      </w:r>
      <w:r w:rsidRPr="00523B92">
        <w:t>benefits</w:t>
      </w:r>
      <w:r w:rsidR="00F445D3">
        <w:t xml:space="preserve"> </w:t>
      </w:r>
      <w:r w:rsidRPr="00523B92">
        <w:t>of</w:t>
      </w:r>
      <w:r w:rsidR="00F445D3">
        <w:t xml:space="preserve"> </w:t>
      </w:r>
      <w:r w:rsidR="00A90E4D">
        <w:t>Windows</w:t>
      </w:r>
      <w:r w:rsidR="00F445D3">
        <w:t xml:space="preserve"> </w:t>
      </w:r>
      <w:r w:rsidRPr="00523B92">
        <w:t>PowerShell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it</w:t>
      </w:r>
      <w:r w:rsidR="00F445D3">
        <w:t xml:space="preserve"> </w:t>
      </w:r>
      <w:r w:rsidRPr="00523B92">
        <w:t>uses</w:t>
      </w:r>
      <w:r w:rsidR="00F445D3">
        <w:t xml:space="preserve"> </w:t>
      </w:r>
      <w:r w:rsidRPr="00523B92">
        <w:t>much</w:t>
      </w:r>
      <w:r w:rsidR="00F445D3">
        <w:t xml:space="preserve"> </w:t>
      </w:r>
      <w:r w:rsidRPr="00523B92">
        <w:t>more</w:t>
      </w:r>
      <w:r w:rsidR="00F445D3">
        <w:t xml:space="preserve"> </w:t>
      </w:r>
      <w:r w:rsidRPr="00523B92">
        <w:t>consistent</w:t>
      </w:r>
      <w:r w:rsidR="00F445D3">
        <w:t xml:space="preserve"> </w:t>
      </w:r>
      <w:r w:rsidRPr="00523B92">
        <w:t>syntax</w:t>
      </w:r>
      <w:r w:rsidR="00F445D3">
        <w:t xml:space="preserve"> </w:t>
      </w:r>
      <w:r w:rsidRPr="00523B92">
        <w:t>than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20-50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command-line</w:t>
      </w:r>
      <w:r w:rsidR="00F445D3">
        <w:t xml:space="preserve"> </w:t>
      </w:r>
      <w:r w:rsidRPr="00523B92">
        <w:t>tools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used.</w:t>
      </w:r>
    </w:p>
    <w:p w:rsidR="00E7546E" w:rsidRDefault="00385A43" w:rsidP="00F2733A">
      <w:pPr>
        <w:pStyle w:val="ParagraphText"/>
      </w:pPr>
      <w:r w:rsidRPr="00523B92">
        <w:t>The</w:t>
      </w:r>
      <w:r w:rsidR="00F445D3">
        <w:t xml:space="preserve"> </w:t>
      </w:r>
      <w:r w:rsidRPr="00523B92">
        <w:t>power</w:t>
      </w:r>
      <w:r w:rsidR="00F445D3">
        <w:t xml:space="preserve"> </w:t>
      </w:r>
      <w:r w:rsidRPr="00523B92">
        <w:t>of</w:t>
      </w:r>
      <w:r w:rsidR="00F445D3">
        <w:t xml:space="preserve"> </w:t>
      </w:r>
      <w:r w:rsidR="0032629E">
        <w:t>Windows</w:t>
      </w:r>
      <w:r w:rsidR="00F445D3">
        <w:t xml:space="preserve"> </w:t>
      </w:r>
      <w:r w:rsidRPr="00523B92">
        <w:t>PowerShell</w:t>
      </w:r>
      <w:r w:rsidR="00F445D3">
        <w:t xml:space="preserve"> </w:t>
      </w:r>
      <w:r w:rsidRPr="00523B92">
        <w:t>comes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consistency,</w:t>
      </w:r>
      <w:r w:rsidR="00F445D3">
        <w:t xml:space="preserve"> </w:t>
      </w:r>
      <w:r w:rsidR="00F2733A" w:rsidRPr="00523B92">
        <w:t>and</w:t>
      </w:r>
      <w:r w:rsidR="00F445D3">
        <w:t xml:space="preserve"> </w:t>
      </w:r>
      <w:r w:rsidR="00F2733A" w:rsidRPr="00523B92">
        <w:t>the</w:t>
      </w:r>
      <w:r w:rsidR="00F445D3">
        <w:t xml:space="preserve"> </w:t>
      </w:r>
      <w:r w:rsidR="00F2733A" w:rsidRPr="00523B92">
        <w:t>fact</w:t>
      </w:r>
      <w:r w:rsidR="00F445D3">
        <w:t xml:space="preserve"> </w:t>
      </w:r>
      <w:r w:rsidR="00F2733A" w:rsidRPr="00523B92">
        <w:t>that</w:t>
      </w:r>
      <w:r w:rsidR="00F445D3">
        <w:t xml:space="preserve"> </w:t>
      </w:r>
      <w:r w:rsidR="00F2733A" w:rsidRPr="00523B92">
        <w:t>it</w:t>
      </w:r>
      <w:r w:rsidR="00F445D3">
        <w:t xml:space="preserve"> </w:t>
      </w:r>
      <w:r w:rsidR="00F2733A" w:rsidRPr="00523B92">
        <w:t>returns</w:t>
      </w:r>
      <w:r w:rsidR="00F445D3">
        <w:t xml:space="preserve"> </w:t>
      </w:r>
      <w:r w:rsidR="00F2733A" w:rsidRPr="00523B92">
        <w:t>objects,</w:t>
      </w:r>
      <w:r w:rsidR="00F445D3">
        <w:t xml:space="preserve"> </w:t>
      </w:r>
      <w:r w:rsidR="00F2733A" w:rsidRPr="00523B92">
        <w:t>not</w:t>
      </w:r>
      <w:r w:rsidR="00F445D3">
        <w:t xml:space="preserve"> </w:t>
      </w:r>
      <w:r w:rsidR="00F2733A" w:rsidRPr="00523B92">
        <w:t>just</w:t>
      </w:r>
      <w:r w:rsidR="00F445D3">
        <w:t xml:space="preserve"> </w:t>
      </w:r>
      <w:r w:rsidR="00F2733A" w:rsidRPr="00523B92">
        <w:t>text.</w:t>
      </w:r>
      <w:r w:rsidR="00F445D3">
        <w:t xml:space="preserve"> </w:t>
      </w:r>
      <w:r w:rsidR="00F2733A" w:rsidRPr="00523B92">
        <w:t>This</w:t>
      </w:r>
      <w:r w:rsidR="00F445D3">
        <w:t xml:space="preserve"> </w:t>
      </w:r>
      <w:r w:rsidR="00F2733A" w:rsidRPr="00523B92">
        <w:t>means</w:t>
      </w:r>
      <w:r w:rsidR="00F445D3">
        <w:t xml:space="preserve"> </w:t>
      </w:r>
      <w:r w:rsidR="00F2733A" w:rsidRPr="00523B92">
        <w:t>you</w:t>
      </w:r>
      <w:r w:rsidR="00F445D3">
        <w:t xml:space="preserve"> </w:t>
      </w:r>
      <w:r w:rsidR="00F2733A" w:rsidRPr="00523B92">
        <w:t>can</w:t>
      </w:r>
      <w:r w:rsidR="00F445D3">
        <w:t xml:space="preserve"> </w:t>
      </w:r>
      <w:r w:rsidR="00F2733A" w:rsidRPr="00523B92">
        <w:t>pass</w:t>
      </w:r>
      <w:r w:rsidR="00F445D3">
        <w:t xml:space="preserve"> </w:t>
      </w:r>
      <w:r w:rsidR="00F2733A" w:rsidRPr="00523B92">
        <w:t>output</w:t>
      </w:r>
      <w:r w:rsidR="00F445D3">
        <w:t xml:space="preserve"> </w:t>
      </w:r>
      <w:r w:rsidR="00F2733A" w:rsidRPr="00523B92">
        <w:t>from</w:t>
      </w:r>
      <w:r w:rsidR="00F445D3">
        <w:t xml:space="preserve"> </w:t>
      </w:r>
      <w:r w:rsidR="00F2733A" w:rsidRPr="00523B92">
        <w:t>one</w:t>
      </w:r>
      <w:r w:rsidR="00F445D3">
        <w:t xml:space="preserve"> </w:t>
      </w:r>
      <w:r w:rsidR="00F2733A" w:rsidRPr="00523B92">
        <w:t>cmdlet</w:t>
      </w:r>
      <w:r w:rsidR="00F445D3">
        <w:t xml:space="preserve"> </w:t>
      </w:r>
      <w:r w:rsidR="00F2733A" w:rsidRPr="00523B92">
        <w:t>as</w:t>
      </w:r>
      <w:r w:rsidR="00F445D3">
        <w:t xml:space="preserve"> </w:t>
      </w:r>
      <w:r w:rsidR="00F2733A" w:rsidRPr="00523B92">
        <w:t>input</w:t>
      </w:r>
      <w:r w:rsidR="00F445D3">
        <w:t xml:space="preserve"> </w:t>
      </w:r>
      <w:r w:rsidR="00F2733A" w:rsidRPr="00523B92">
        <w:t>into</w:t>
      </w:r>
      <w:r w:rsidR="00F445D3">
        <w:t xml:space="preserve"> </w:t>
      </w:r>
      <w:r w:rsidR="00F2733A" w:rsidRPr="00523B92">
        <w:t>another.</w:t>
      </w:r>
    </w:p>
    <w:p w:rsidR="00E7546E" w:rsidRDefault="005367F8" w:rsidP="00040CEF">
      <w:pPr>
        <w:pStyle w:val="Heading5"/>
      </w:pPr>
      <w:r w:rsidRPr="00523B92">
        <w:t>Examples:</w:t>
      </w:r>
    </w:p>
    <w:p w:rsidR="00E7546E" w:rsidRDefault="005367F8" w:rsidP="00383B0A">
      <w:pPr>
        <w:pStyle w:val="code"/>
      </w:pPr>
      <w:r w:rsidRPr="00523B92">
        <w:t>Get-service</w:t>
      </w:r>
    </w:p>
    <w:p w:rsidR="00E7546E" w:rsidRDefault="00F2733A" w:rsidP="00383B0A">
      <w:pPr>
        <w:pStyle w:val="code"/>
      </w:pPr>
      <w:r w:rsidRPr="00523B92">
        <w:t>Get-service</w:t>
      </w:r>
      <w:r w:rsidR="00F445D3">
        <w:t xml:space="preserve"> </w:t>
      </w:r>
      <w:r w:rsidR="005367F8" w:rsidRPr="00523B92">
        <w:t>-name</w:t>
      </w:r>
      <w:r w:rsidR="00F445D3">
        <w:t xml:space="preserve"> </w:t>
      </w:r>
      <w:r w:rsidR="005367F8" w:rsidRPr="00523B92">
        <w:t>wuauserv</w:t>
      </w:r>
    </w:p>
    <w:p w:rsidR="00E7546E" w:rsidRDefault="00F2733A" w:rsidP="00383B0A">
      <w:pPr>
        <w:pStyle w:val="code"/>
      </w:pPr>
      <w:r w:rsidRPr="00523B92">
        <w:t>Get-childitem</w:t>
      </w:r>
      <w:r w:rsidR="00F445D3">
        <w:t xml:space="preserve"> </w:t>
      </w:r>
      <w:r w:rsidRPr="00523B92">
        <w:t>-path</w:t>
      </w:r>
      <w:r w:rsidR="00F445D3">
        <w:t xml:space="preserve"> </w:t>
      </w:r>
      <w:r w:rsidRPr="00523B92">
        <w:t>hklm:\Software\Microsoft\Windows\CurrentVersion</w:t>
      </w:r>
    </w:p>
    <w:p w:rsidR="00E7546E" w:rsidRDefault="00F2733A" w:rsidP="00383B0A">
      <w:pPr>
        <w:pStyle w:val="code"/>
      </w:pPr>
      <w:r w:rsidRPr="00523B92">
        <w:t>Get-childitem</w:t>
      </w:r>
      <w:r w:rsidR="00F445D3">
        <w:t xml:space="preserve"> </w:t>
      </w:r>
      <w:r w:rsidRPr="00523B92">
        <w:t>-path</w:t>
      </w:r>
      <w:r w:rsidR="00F445D3">
        <w:t xml:space="preserve"> </w:t>
      </w:r>
      <w:r w:rsidRPr="00523B92">
        <w:t>c:\Windows\Logs\CBS</w:t>
      </w:r>
    </w:p>
    <w:p w:rsidR="00E7546E" w:rsidRDefault="005367F8" w:rsidP="00383B0A">
      <w:pPr>
        <w:pStyle w:val="code"/>
      </w:pPr>
      <w:r w:rsidRPr="00523B92">
        <w:t>Get-bitstransfer</w:t>
      </w:r>
    </w:p>
    <w:p w:rsidR="00E7546E" w:rsidRDefault="005367F8" w:rsidP="00383B0A">
      <w:pPr>
        <w:pStyle w:val="code"/>
      </w:pPr>
      <w:r w:rsidRPr="00523B92">
        <w:t>Get-process</w:t>
      </w:r>
      <w:r w:rsidR="00F445D3">
        <w:t xml:space="preserve"> </w:t>
      </w:r>
      <w:r w:rsidRPr="00523B92">
        <w:t>-name</w:t>
      </w:r>
      <w:r w:rsidR="00F445D3">
        <w:t xml:space="preserve"> </w:t>
      </w:r>
      <w:r w:rsidRPr="00523B92">
        <w:t>explorer</w:t>
      </w:r>
    </w:p>
    <w:p w:rsidR="00E7546E" w:rsidRDefault="005367F8" w:rsidP="00383B0A">
      <w:pPr>
        <w:pStyle w:val="code"/>
      </w:pPr>
      <w:r w:rsidRPr="00523B92">
        <w:t>Get-process</w:t>
      </w:r>
      <w:r w:rsidR="00F445D3">
        <w:t xml:space="preserve"> </w:t>
      </w:r>
      <w:r w:rsidRPr="00523B92">
        <w:t>-name</w:t>
      </w:r>
      <w:r w:rsidR="00F445D3">
        <w:t xml:space="preserve"> </w:t>
      </w:r>
      <w:r w:rsidRPr="00523B92">
        <w:t>explorer</w:t>
      </w:r>
      <w:r w:rsidR="00F445D3">
        <w:t xml:space="preserve"> </w:t>
      </w:r>
      <w:r w:rsidRPr="00523B92">
        <w:t>-module</w:t>
      </w:r>
    </w:p>
    <w:p w:rsidR="00E7546E" w:rsidRDefault="005367F8" w:rsidP="005367F8">
      <w:pPr>
        <w:pStyle w:val="ParagraphText"/>
      </w:pPr>
      <w:r w:rsidRPr="00523B92">
        <w:t>If</w:t>
      </w:r>
      <w:r w:rsidR="00F445D3">
        <w:t xml:space="preserve"> </w:t>
      </w:r>
      <w:r w:rsidRPr="00523B92">
        <w:t>we</w:t>
      </w:r>
      <w:r w:rsidR="00F445D3">
        <w:t xml:space="preserve"> </w:t>
      </w:r>
      <w:r w:rsidRPr="00523B92">
        <w:t>wanted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collect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kind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information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CMD,</w:t>
      </w:r>
      <w:r w:rsidR="00F445D3">
        <w:t xml:space="preserve"> </w:t>
      </w:r>
      <w:r w:rsidRPr="00523B92">
        <w:t>we</w:t>
      </w:r>
      <w:r w:rsidR="00F445D3">
        <w:t xml:space="preserve"> </w:t>
      </w:r>
      <w:r w:rsidRPr="00523B92">
        <w:t>would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using</w:t>
      </w:r>
      <w:r w:rsidR="00F445D3">
        <w:t xml:space="preserve"> </w:t>
      </w:r>
      <w:r w:rsidRPr="00523B92">
        <w:t>many</w:t>
      </w:r>
      <w:r w:rsidR="00F445D3">
        <w:t xml:space="preserve"> </w:t>
      </w:r>
      <w:r w:rsidRPr="00523B92">
        <w:t>different</w:t>
      </w:r>
      <w:r w:rsidR="00F445D3">
        <w:t xml:space="preserve"> </w:t>
      </w:r>
      <w:r w:rsidRPr="00523B92">
        <w:t>sets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syntax</w:t>
      </w:r>
      <w:r w:rsidR="00F445D3">
        <w:t xml:space="preserve"> </w:t>
      </w:r>
      <w:r w:rsidR="00571C91" w:rsidRPr="00523B92">
        <w:t>rules</w:t>
      </w:r>
      <w:r w:rsidRPr="00523B92">
        <w:t>.</w:t>
      </w:r>
      <w:r w:rsidR="00F445D3">
        <w:t xml:space="preserve"> </w:t>
      </w:r>
      <w:r w:rsidR="00571C91" w:rsidRPr="00523B92">
        <w:t>You</w:t>
      </w:r>
      <w:r w:rsidR="00F445D3">
        <w:t xml:space="preserve"> </w:t>
      </w:r>
      <w:r w:rsidR="00571C91" w:rsidRPr="00523B92">
        <w:t>can</w:t>
      </w:r>
      <w:r w:rsidR="00F445D3">
        <w:t xml:space="preserve"> </w:t>
      </w:r>
      <w:r w:rsidR="00571C91" w:rsidRPr="00523B92">
        <w:t>also</w:t>
      </w:r>
      <w:r w:rsidR="00F445D3">
        <w:t xml:space="preserve"> </w:t>
      </w:r>
      <w:r w:rsidR="00571C91" w:rsidRPr="00523B92">
        <w:t>start</w:t>
      </w:r>
      <w:r w:rsidR="00F445D3">
        <w:t xml:space="preserve"> </w:t>
      </w:r>
      <w:r w:rsidR="00571C91" w:rsidRPr="00523B92">
        <w:t>programs</w:t>
      </w:r>
      <w:r w:rsidR="00F445D3">
        <w:t xml:space="preserve"> </w:t>
      </w:r>
      <w:r w:rsidR="00571C91" w:rsidRPr="00523B92">
        <w:t>and</w:t>
      </w:r>
      <w:r w:rsidR="00F445D3">
        <w:t xml:space="preserve"> </w:t>
      </w:r>
      <w:r w:rsidR="00571C91" w:rsidRPr="00523B92">
        <w:t>use</w:t>
      </w:r>
      <w:r w:rsidR="00F445D3">
        <w:t xml:space="preserve"> </w:t>
      </w:r>
      <w:r w:rsidR="00571C91" w:rsidRPr="00523B92">
        <w:t>very</w:t>
      </w:r>
      <w:r w:rsidR="00F445D3">
        <w:t xml:space="preserve"> </w:t>
      </w:r>
      <w:r w:rsidR="00571C91" w:rsidRPr="00523B92">
        <w:t>CMD-</w:t>
      </w:r>
      <w:r w:rsidR="004C35E8">
        <w:t>like</w:t>
      </w:r>
      <w:r w:rsidR="00F445D3">
        <w:t xml:space="preserve"> </w:t>
      </w:r>
      <w:r w:rsidR="004C35E8">
        <w:t>syntax</w:t>
      </w:r>
      <w:r w:rsidR="00F445D3">
        <w:t xml:space="preserve"> </w:t>
      </w:r>
      <w:r w:rsidR="004C35E8">
        <w:t>within</w:t>
      </w:r>
      <w:r w:rsidR="00F445D3">
        <w:t xml:space="preserve"> </w:t>
      </w:r>
      <w:r w:rsidR="004C35E8">
        <w:t>Windows</w:t>
      </w:r>
      <w:r w:rsidR="00F445D3">
        <w:t xml:space="preserve"> </w:t>
      </w:r>
      <w:r w:rsidR="00571C91" w:rsidRPr="00523B92">
        <w:t>PowerShell.</w:t>
      </w:r>
      <w:r w:rsidR="00F445D3">
        <w:t xml:space="preserve"> </w:t>
      </w:r>
      <w:r w:rsidR="00571C91" w:rsidRPr="00523B92">
        <w:t>So</w:t>
      </w:r>
      <w:r w:rsidR="009B490D">
        <w:t>,</w:t>
      </w:r>
      <w:r w:rsidR="00F445D3">
        <w:t xml:space="preserve"> </w:t>
      </w:r>
      <w:r w:rsidR="00571C91" w:rsidRPr="00523B92">
        <w:t>if</w:t>
      </w:r>
      <w:r w:rsidR="00F445D3">
        <w:t xml:space="preserve"> </w:t>
      </w:r>
      <w:r w:rsidR="00571C91" w:rsidRPr="00523B92">
        <w:t>you</w:t>
      </w:r>
      <w:r w:rsidR="00F445D3">
        <w:t xml:space="preserve"> </w:t>
      </w:r>
      <w:r w:rsidR="00571C91" w:rsidRPr="00523B92">
        <w:t>need</w:t>
      </w:r>
      <w:r w:rsidR="00F445D3">
        <w:t xml:space="preserve"> </w:t>
      </w:r>
      <w:r w:rsidR="00571C91" w:rsidRPr="00523B92">
        <w:t>to</w:t>
      </w:r>
      <w:r w:rsidR="00F445D3">
        <w:t xml:space="preserve"> </w:t>
      </w:r>
      <w:r w:rsidR="00571C91" w:rsidRPr="00523B92">
        <w:t>open</w:t>
      </w:r>
      <w:r w:rsidR="00F445D3">
        <w:t xml:space="preserve"> </w:t>
      </w:r>
      <w:r w:rsidR="00571C91" w:rsidRPr="00523B92">
        <w:t>a</w:t>
      </w:r>
      <w:r w:rsidR="00F445D3">
        <w:t xml:space="preserve"> </w:t>
      </w:r>
      <w:r w:rsidR="00571C91" w:rsidRPr="00523B92">
        <w:t>log</w:t>
      </w:r>
      <w:r w:rsidR="00F445D3">
        <w:t xml:space="preserve"> </w:t>
      </w:r>
      <w:r w:rsidR="00571C91" w:rsidRPr="00523B92">
        <w:t>file</w:t>
      </w:r>
      <w:r w:rsidR="00F445D3">
        <w:t xml:space="preserve"> </w:t>
      </w:r>
      <w:r w:rsidR="00571C91" w:rsidRPr="00523B92">
        <w:t>in</w:t>
      </w:r>
      <w:r w:rsidR="00F445D3">
        <w:t xml:space="preserve"> </w:t>
      </w:r>
      <w:r w:rsidR="00571C91" w:rsidRPr="00523B92">
        <w:t>Notepad,</w:t>
      </w:r>
      <w:r w:rsidR="00F445D3">
        <w:t xml:space="preserve"> </w:t>
      </w:r>
      <w:r w:rsidR="00571C91" w:rsidRPr="00523B92">
        <w:t>you</w:t>
      </w:r>
      <w:r w:rsidR="00F445D3">
        <w:t xml:space="preserve"> </w:t>
      </w:r>
      <w:r w:rsidR="00571C91" w:rsidRPr="00523B92">
        <w:t>don’t</w:t>
      </w:r>
      <w:r w:rsidR="00F445D3">
        <w:t xml:space="preserve"> </w:t>
      </w:r>
      <w:r w:rsidR="00571C91" w:rsidRPr="00523B92">
        <w:t>need</w:t>
      </w:r>
      <w:r w:rsidR="00F445D3">
        <w:t xml:space="preserve"> </w:t>
      </w:r>
      <w:r w:rsidR="00571C91" w:rsidRPr="00523B92">
        <w:t>to</w:t>
      </w:r>
      <w:r w:rsidR="00F445D3">
        <w:t xml:space="preserve"> </w:t>
      </w:r>
      <w:r w:rsidR="00571C91" w:rsidRPr="00523B92">
        <w:t>step</w:t>
      </w:r>
      <w:r w:rsidR="00F445D3">
        <w:t xml:space="preserve"> </w:t>
      </w:r>
      <w:r w:rsidR="00571C91" w:rsidRPr="00523B92">
        <w:t>out</w:t>
      </w:r>
      <w:r w:rsidR="00F445D3">
        <w:t xml:space="preserve"> </w:t>
      </w:r>
      <w:r w:rsidR="00571C91" w:rsidRPr="00523B92">
        <w:t>to</w:t>
      </w:r>
      <w:r w:rsidR="00F445D3">
        <w:t xml:space="preserve"> </w:t>
      </w:r>
      <w:r w:rsidR="00571C91" w:rsidRPr="00523B92">
        <w:t>a</w:t>
      </w:r>
      <w:r w:rsidR="00F445D3">
        <w:t xml:space="preserve"> </w:t>
      </w:r>
      <w:r w:rsidR="00571C91" w:rsidRPr="00523B92">
        <w:t>different</w:t>
      </w:r>
      <w:r w:rsidR="00F445D3">
        <w:t xml:space="preserve"> </w:t>
      </w:r>
      <w:r w:rsidR="00571C91" w:rsidRPr="00523B92">
        <w:t>shell</w:t>
      </w:r>
      <w:r w:rsidR="00F445D3">
        <w:t xml:space="preserve"> </w:t>
      </w:r>
      <w:r w:rsidR="00571C91" w:rsidRPr="00523B92">
        <w:t>to</w:t>
      </w:r>
      <w:r w:rsidR="00F445D3">
        <w:t xml:space="preserve"> </w:t>
      </w:r>
      <w:r w:rsidR="00571C91" w:rsidRPr="00523B92">
        <w:t>do</w:t>
      </w:r>
      <w:r w:rsidR="00F445D3">
        <w:t xml:space="preserve"> </w:t>
      </w:r>
      <w:r w:rsidR="00571C91" w:rsidRPr="00523B92">
        <w:t>it.</w:t>
      </w:r>
    </w:p>
    <w:p w:rsidR="00E7546E" w:rsidRDefault="00571C91" w:rsidP="00AA07AB">
      <w:pPr>
        <w:pStyle w:val="ParagraphText"/>
      </w:pPr>
      <w:r w:rsidRPr="00523B92">
        <w:t>When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add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ability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format</w:t>
      </w:r>
      <w:r w:rsidR="00F445D3">
        <w:t xml:space="preserve"> </w:t>
      </w:r>
      <w:r w:rsidRPr="00523B92">
        <w:t>output,</w:t>
      </w:r>
      <w:r w:rsidR="00F445D3">
        <w:t xml:space="preserve"> </w:t>
      </w:r>
      <w:r w:rsidRPr="00523B92">
        <w:t>filter,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chain</w:t>
      </w:r>
      <w:r w:rsidR="00F445D3">
        <w:t xml:space="preserve"> </w:t>
      </w:r>
      <w:r w:rsidRPr="00523B92">
        <w:t>cmdlets</w:t>
      </w:r>
      <w:r w:rsidR="00F445D3">
        <w:t xml:space="preserve"> </w:t>
      </w:r>
      <w:r w:rsidRPr="00523B92">
        <w:t>together,</w:t>
      </w:r>
      <w:r w:rsidR="00F445D3">
        <w:t xml:space="preserve"> </w:t>
      </w:r>
      <w:r w:rsidRPr="00523B92">
        <w:t>there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great</w:t>
      </w:r>
      <w:r w:rsidR="00F445D3">
        <w:t xml:space="preserve"> </w:t>
      </w:r>
      <w:r w:rsidRPr="00523B92">
        <w:t>deal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flexibility</w:t>
      </w:r>
      <w:r w:rsidR="00F445D3">
        <w:t xml:space="preserve"> </w:t>
      </w:r>
      <w:r w:rsidRPr="00523B92">
        <w:t>in</w:t>
      </w:r>
      <w:r w:rsidR="00F445D3">
        <w:t xml:space="preserve"> </w:t>
      </w:r>
      <w:r w:rsidR="00855FED">
        <w:t>Windows</w:t>
      </w:r>
      <w:r w:rsidR="00F445D3">
        <w:t xml:space="preserve"> </w:t>
      </w:r>
      <w:r w:rsidRPr="00523B92">
        <w:t>PowerShell.</w:t>
      </w:r>
    </w:p>
    <w:p w:rsidR="00E7546E" w:rsidRDefault="00523B92" w:rsidP="00D53738">
      <w:pPr>
        <w:pStyle w:val="Heading4"/>
      </w:pPr>
      <w:r w:rsidRPr="00523B92">
        <w:t>Cmd</w:t>
      </w:r>
      <w:r>
        <w:t>l</w:t>
      </w:r>
      <w:r w:rsidRPr="00523B92">
        <w:t>ets</w:t>
      </w:r>
      <w:r w:rsidR="00F445D3">
        <w:t xml:space="preserve"> </w:t>
      </w:r>
      <w:r w:rsidR="00D53738" w:rsidRPr="00523B92">
        <w:t>in</w:t>
      </w:r>
      <w:r w:rsidR="00F445D3">
        <w:t xml:space="preserve"> </w:t>
      </w:r>
      <w:r w:rsidR="00D53738" w:rsidRPr="00523B92">
        <w:t>Windows</w:t>
      </w:r>
      <w:r w:rsidR="00F445D3">
        <w:t xml:space="preserve"> </w:t>
      </w:r>
      <w:r w:rsidR="00D53738" w:rsidRPr="00523B92">
        <w:t>8</w:t>
      </w:r>
    </w:p>
    <w:p w:rsidR="00E7546E" w:rsidRDefault="00571C91" w:rsidP="00AA07AB">
      <w:pPr>
        <w:pStyle w:val="ParagraphText"/>
      </w:pPr>
      <w:r w:rsidRPr="005167AD">
        <w:t>Our</w:t>
      </w:r>
      <w:r w:rsidR="00F445D3">
        <w:t xml:space="preserve"> </w:t>
      </w:r>
      <w:r w:rsidRPr="005167AD">
        <w:t>ambition</w:t>
      </w:r>
      <w:r w:rsidR="00F445D3">
        <w:t xml:space="preserve"> </w:t>
      </w:r>
      <w:r w:rsidRPr="005167AD">
        <w:t>in</w:t>
      </w:r>
      <w:r w:rsidR="00F445D3">
        <w:t xml:space="preserve"> </w:t>
      </w:r>
      <w:r w:rsidRPr="005167AD">
        <w:t>this</w:t>
      </w:r>
      <w:r w:rsidR="00F445D3">
        <w:t xml:space="preserve"> </w:t>
      </w:r>
      <w:r w:rsidRPr="005167AD">
        <w:t>training</w:t>
      </w:r>
      <w:r w:rsidR="00F445D3">
        <w:t xml:space="preserve"> </w:t>
      </w:r>
      <w:r w:rsidRPr="005167AD">
        <w:t>must</w:t>
      </w:r>
      <w:r w:rsidR="00F445D3">
        <w:t xml:space="preserve"> </w:t>
      </w:r>
      <w:r w:rsidRPr="005167AD">
        <w:t>be</w:t>
      </w:r>
      <w:r w:rsidR="00F445D3">
        <w:t xml:space="preserve"> </w:t>
      </w:r>
      <w:r w:rsidRPr="005167AD">
        <w:t>a</w:t>
      </w:r>
      <w:r w:rsidR="00F445D3">
        <w:t xml:space="preserve"> </w:t>
      </w:r>
      <w:r w:rsidRPr="005167AD">
        <w:t>great</w:t>
      </w:r>
      <w:r w:rsidR="00F445D3">
        <w:t xml:space="preserve"> </w:t>
      </w:r>
      <w:r w:rsidRPr="005167AD">
        <w:t>deal</w:t>
      </w:r>
      <w:r w:rsidR="00F445D3">
        <w:t xml:space="preserve"> </w:t>
      </w:r>
      <w:r w:rsidRPr="005167AD">
        <w:t>more</w:t>
      </w:r>
      <w:r w:rsidR="00F445D3">
        <w:t xml:space="preserve"> </w:t>
      </w:r>
      <w:r w:rsidRPr="005167AD">
        <w:t>modest</w:t>
      </w:r>
      <w:r w:rsidR="009B490D">
        <w:t>,</w:t>
      </w:r>
      <w:r w:rsidR="00F445D3">
        <w:t xml:space="preserve"> </w:t>
      </w:r>
      <w:r w:rsidRPr="005167AD">
        <w:t>however.</w:t>
      </w:r>
      <w:r w:rsidR="00F445D3">
        <w:t xml:space="preserve"> </w:t>
      </w:r>
      <w:r w:rsidRPr="005167AD">
        <w:t>The</w:t>
      </w:r>
      <w:r w:rsidR="00F445D3">
        <w:t xml:space="preserve"> </w:t>
      </w:r>
      <w:r w:rsidRPr="005167AD">
        <w:t>most</w:t>
      </w:r>
      <w:r w:rsidR="00F445D3">
        <w:t xml:space="preserve"> </w:t>
      </w:r>
      <w:r w:rsidRPr="005167AD">
        <w:t>important</w:t>
      </w:r>
      <w:r w:rsidR="00F445D3">
        <w:t xml:space="preserve"> </w:t>
      </w:r>
      <w:r w:rsidRPr="005167AD">
        <w:t>thing</w:t>
      </w:r>
      <w:r w:rsidR="00F445D3">
        <w:t xml:space="preserve"> </w:t>
      </w:r>
      <w:r w:rsidRPr="005167AD">
        <w:t>for</w:t>
      </w:r>
      <w:r w:rsidR="00F445D3">
        <w:t xml:space="preserve"> </w:t>
      </w:r>
      <w:r w:rsidRPr="005167AD">
        <w:t>u</w:t>
      </w:r>
      <w:r w:rsidR="009B490D">
        <w:t>s</w:t>
      </w:r>
      <w:r w:rsidR="00F445D3">
        <w:t xml:space="preserve"> </w:t>
      </w:r>
      <w:r w:rsidR="009B490D">
        <w:t>to</w:t>
      </w:r>
      <w:r w:rsidR="00F445D3">
        <w:t xml:space="preserve"> </w:t>
      </w:r>
      <w:r w:rsidR="009B490D">
        <w:t>learn</w:t>
      </w:r>
      <w:r w:rsidR="00F445D3">
        <w:t xml:space="preserve"> </w:t>
      </w:r>
      <w:r w:rsidR="009B490D">
        <w:t>is</w:t>
      </w:r>
      <w:r w:rsidR="00F445D3">
        <w:t xml:space="preserve"> </w:t>
      </w:r>
      <w:r w:rsidR="009B490D">
        <w:t>the</w:t>
      </w:r>
      <w:r w:rsidR="00F445D3">
        <w:t xml:space="preserve"> </w:t>
      </w:r>
      <w:r w:rsidR="009B490D">
        <w:t>existence</w:t>
      </w:r>
      <w:r w:rsidR="00F445D3">
        <w:t xml:space="preserve"> </w:t>
      </w:r>
      <w:r w:rsidRPr="005167AD">
        <w:t>and</w:t>
      </w:r>
      <w:r w:rsidR="00F445D3">
        <w:t xml:space="preserve"> </w:t>
      </w:r>
      <w:r w:rsidRPr="005167AD">
        <w:t>usage</w:t>
      </w:r>
      <w:r w:rsidR="00F445D3">
        <w:t xml:space="preserve"> </w:t>
      </w:r>
      <w:r w:rsidRPr="005167AD">
        <w:t>of</w:t>
      </w:r>
      <w:r w:rsidR="00F445D3">
        <w:t xml:space="preserve"> </w:t>
      </w:r>
      <w:r w:rsidRPr="005167AD">
        <w:t>several</w:t>
      </w:r>
      <w:r w:rsidR="00F445D3">
        <w:t xml:space="preserve"> </w:t>
      </w:r>
      <w:r w:rsidRPr="005167AD">
        <w:t>cmdlets</w:t>
      </w:r>
      <w:r w:rsidR="00F445D3">
        <w:t xml:space="preserve"> </w:t>
      </w:r>
      <w:r w:rsidRPr="005167AD">
        <w:t>that</w:t>
      </w:r>
      <w:r w:rsidR="00F445D3">
        <w:t xml:space="preserve"> </w:t>
      </w:r>
      <w:r w:rsidRPr="005167AD">
        <w:t>are</w:t>
      </w:r>
      <w:r w:rsidR="00F445D3">
        <w:t xml:space="preserve"> </w:t>
      </w:r>
      <w:r w:rsidRPr="005167AD">
        <w:t>new</w:t>
      </w:r>
      <w:r w:rsidR="00F445D3">
        <w:t xml:space="preserve"> </w:t>
      </w:r>
      <w:r w:rsidRPr="005167AD">
        <w:t>in</w:t>
      </w:r>
      <w:r w:rsidR="00F445D3">
        <w:t xml:space="preserve"> </w:t>
      </w:r>
      <w:r w:rsidRPr="005167AD">
        <w:t>Windows</w:t>
      </w:r>
      <w:r w:rsidR="00F445D3">
        <w:t xml:space="preserve"> </w:t>
      </w:r>
      <w:r w:rsidRPr="005167AD">
        <w:t>8</w:t>
      </w:r>
      <w:r w:rsidR="00F445D3">
        <w:t xml:space="preserve"> </w:t>
      </w:r>
      <w:r w:rsidRPr="005167AD">
        <w:t>and</w:t>
      </w:r>
      <w:r w:rsidR="00F445D3">
        <w:t xml:space="preserve"> </w:t>
      </w:r>
      <w:r w:rsidRPr="005167AD">
        <w:t>impact</w:t>
      </w:r>
      <w:r w:rsidR="00F445D3">
        <w:t xml:space="preserve"> </w:t>
      </w:r>
      <w:r w:rsidRPr="005167AD">
        <w:t>troubleshooting.</w:t>
      </w:r>
    </w:p>
    <w:p w:rsidR="004C768D" w:rsidRDefault="00886FED" w:rsidP="00AA07AB">
      <w:pPr>
        <w:pStyle w:val="ParagraphText"/>
      </w:pPr>
      <w:r w:rsidRPr="000F23BC">
        <w:t>TechNet</w:t>
      </w:r>
      <w:r w:rsidR="00F445D3">
        <w:t xml:space="preserve"> </w:t>
      </w:r>
      <w:r w:rsidRPr="000F23BC">
        <w:t>provides</w:t>
      </w:r>
      <w:r w:rsidR="00F445D3">
        <w:t xml:space="preserve"> </w:t>
      </w:r>
      <w:r w:rsidRPr="000F23BC">
        <w:t>a</w:t>
      </w:r>
      <w:r w:rsidR="00F445D3">
        <w:t xml:space="preserve"> </w:t>
      </w:r>
      <w:r w:rsidRPr="000F23BC">
        <w:t>list</w:t>
      </w:r>
      <w:r w:rsidR="00F445D3">
        <w:t xml:space="preserve"> </w:t>
      </w:r>
      <w:r w:rsidRPr="000F23BC">
        <w:t>of</w:t>
      </w:r>
      <w:r w:rsidR="00F445D3">
        <w:t xml:space="preserve"> </w:t>
      </w:r>
      <w:r w:rsidR="009B490D">
        <w:t>c</w:t>
      </w:r>
      <w:r w:rsidR="00F427BF">
        <w:t>mdlets</w:t>
      </w:r>
      <w:r w:rsidR="00F445D3">
        <w:t xml:space="preserve"> </w:t>
      </w:r>
      <w:r w:rsidRPr="000F23BC">
        <w:t>added</w:t>
      </w:r>
      <w:r w:rsidR="00F445D3">
        <w:t xml:space="preserve"> </w:t>
      </w:r>
      <w:r w:rsidRPr="000F23BC">
        <w:t>or</w:t>
      </w:r>
      <w:r w:rsidR="00F445D3">
        <w:t xml:space="preserve"> </w:t>
      </w:r>
      <w:r w:rsidRPr="000F23BC">
        <w:t>expanded</w:t>
      </w:r>
      <w:r w:rsidR="00F445D3">
        <w:t xml:space="preserve"> </w:t>
      </w:r>
      <w:r w:rsidRPr="000F23BC">
        <w:t>in</w:t>
      </w:r>
      <w:r w:rsidR="00F445D3">
        <w:t xml:space="preserve"> </w:t>
      </w:r>
      <w:r w:rsidRPr="000F23BC">
        <w:t>Windows</w:t>
      </w:r>
      <w:r w:rsidR="00F445D3">
        <w:t xml:space="preserve"> </w:t>
      </w:r>
      <w:r w:rsidRPr="000F23BC">
        <w:t>8</w:t>
      </w:r>
      <w:r w:rsidR="00F445D3">
        <w:t xml:space="preserve"> </w:t>
      </w:r>
      <w:r w:rsidRPr="000F23BC">
        <w:t>here:</w:t>
      </w:r>
      <w:r w:rsidR="00F445D3">
        <w:t xml:space="preserve"> </w:t>
      </w:r>
    </w:p>
    <w:p w:rsidR="00E7546E" w:rsidRDefault="00B0268F" w:rsidP="004C768D">
      <w:pPr>
        <w:pStyle w:val="ParagraphIndent"/>
      </w:pPr>
      <w:r w:rsidRPr="00B0268F">
        <w:rPr>
          <w:b/>
        </w:rPr>
        <w:t>Windows</w:t>
      </w:r>
      <w:r w:rsidR="00F445D3">
        <w:rPr>
          <w:b/>
        </w:rPr>
        <w:t xml:space="preserve"> </w:t>
      </w:r>
      <w:r w:rsidRPr="00B0268F">
        <w:rPr>
          <w:b/>
        </w:rPr>
        <w:t>PowerShell</w:t>
      </w:r>
      <w:r w:rsidR="00F445D3">
        <w:rPr>
          <w:b/>
        </w:rPr>
        <w:t xml:space="preserve"> </w:t>
      </w:r>
      <w:r w:rsidRPr="00B0268F">
        <w:rPr>
          <w:b/>
        </w:rPr>
        <w:t>Support</w:t>
      </w:r>
      <w:r w:rsidR="00F445D3">
        <w:rPr>
          <w:b/>
        </w:rPr>
        <w:t xml:space="preserve"> </w:t>
      </w:r>
      <w:r w:rsidRPr="00B0268F">
        <w:rPr>
          <w:b/>
        </w:rPr>
        <w:t>for</w:t>
      </w:r>
      <w:r w:rsidR="00F445D3">
        <w:rPr>
          <w:b/>
        </w:rPr>
        <w:t xml:space="preserve"> </w:t>
      </w:r>
      <w:r w:rsidRPr="00B0268F">
        <w:rPr>
          <w:b/>
        </w:rPr>
        <w:t>Windows</w:t>
      </w:r>
      <w:r w:rsidR="00F445D3">
        <w:rPr>
          <w:b/>
        </w:rPr>
        <w:t xml:space="preserve"> </w:t>
      </w:r>
      <w:r w:rsidRPr="00B0268F">
        <w:rPr>
          <w:b/>
        </w:rPr>
        <w:t>8</w:t>
      </w:r>
      <w:r w:rsidR="00F445D3">
        <w:rPr>
          <w:b/>
        </w:rPr>
        <w:t xml:space="preserve"> </w:t>
      </w:r>
      <w:r w:rsidRPr="00B0268F">
        <w:rPr>
          <w:b/>
        </w:rPr>
        <w:t>Release</w:t>
      </w:r>
      <w:r w:rsidR="00F445D3">
        <w:rPr>
          <w:b/>
        </w:rPr>
        <w:t xml:space="preserve"> </w:t>
      </w:r>
      <w:r w:rsidRPr="00B0268F">
        <w:rPr>
          <w:b/>
        </w:rPr>
        <w:t>Preview</w:t>
      </w:r>
      <w:r w:rsidRPr="00B0268F">
        <w:rPr>
          <w:b/>
        </w:rPr>
        <w:br/>
      </w:r>
      <w:hyperlink r:id="rId61" w:history="1">
        <w:r w:rsidR="00886FED" w:rsidRPr="000F23BC">
          <w:rPr>
            <w:rStyle w:val="Hyperlink"/>
          </w:rPr>
          <w:t>http://technet.microsoft.com/en-us/library/hh994630</w:t>
        </w:r>
      </w:hyperlink>
    </w:p>
    <w:p w:rsidR="00E7546E" w:rsidRDefault="00571C91" w:rsidP="00AA07AB">
      <w:pPr>
        <w:pStyle w:val="ParagraphText"/>
      </w:pPr>
      <w:r w:rsidRPr="00523B92">
        <w:t>Our</w:t>
      </w:r>
      <w:r w:rsidR="00F445D3">
        <w:t xml:space="preserve"> </w:t>
      </w:r>
      <w:r w:rsidRPr="00523B92">
        <w:t>focus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subset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–</w:t>
      </w:r>
      <w:r w:rsidR="00F445D3">
        <w:t xml:space="preserve"> </w:t>
      </w:r>
      <w:r w:rsidRPr="00523B92">
        <w:t>cmdlets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App</w:t>
      </w:r>
      <w:r w:rsidR="00F445D3">
        <w:t xml:space="preserve"> </w:t>
      </w:r>
      <w:r w:rsidRPr="00523B92">
        <w:t>in</w:t>
      </w:r>
      <w:r w:rsidR="009B490D">
        <w:t>stallation</w:t>
      </w:r>
      <w:r w:rsidR="00F445D3">
        <w:t xml:space="preserve"> </w:t>
      </w:r>
      <w:r w:rsidR="009B490D">
        <w:t>and</w:t>
      </w:r>
      <w:r w:rsidR="00F445D3">
        <w:t xml:space="preserve"> </w:t>
      </w:r>
      <w:r w:rsidR="009B490D">
        <w:t>management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Servicing.</w:t>
      </w:r>
    </w:p>
    <w:p w:rsidR="00E7546E" w:rsidRDefault="005E0677" w:rsidP="005B6CE5">
      <w:pPr>
        <w:pStyle w:val="Heading5"/>
      </w:pPr>
      <w:r>
        <w:t>First</w:t>
      </w:r>
      <w:r w:rsidR="00F445D3">
        <w:t xml:space="preserve"> </w:t>
      </w:r>
      <w:r>
        <w:t>T</w:t>
      </w:r>
      <w:r w:rsidR="005B6CE5" w:rsidRPr="00523B92">
        <w:t>hings</w:t>
      </w:r>
      <w:r w:rsidR="00F445D3">
        <w:t xml:space="preserve"> </w:t>
      </w:r>
      <w:r w:rsidR="005B6CE5" w:rsidRPr="00523B92">
        <w:t>First:</w:t>
      </w:r>
      <w:r w:rsidR="00F445D3">
        <w:t xml:space="preserve"> </w:t>
      </w:r>
      <w:r w:rsidR="005B6CE5" w:rsidRPr="00523B92">
        <w:t>Get-Help</w:t>
      </w:r>
    </w:p>
    <w:p w:rsidR="00E7546E" w:rsidRDefault="005B6CE5" w:rsidP="00AA07AB">
      <w:pPr>
        <w:pStyle w:val="ParagraphText"/>
      </w:pPr>
      <w:r w:rsidRPr="00523B92">
        <w:t>Before</w:t>
      </w:r>
      <w:r w:rsidR="00F445D3">
        <w:t xml:space="preserve"> </w:t>
      </w:r>
      <w:r w:rsidRPr="00523B92">
        <w:t>we</w:t>
      </w:r>
      <w:r w:rsidR="00F445D3">
        <w:t xml:space="preserve"> </w:t>
      </w:r>
      <w:r w:rsidRPr="00523B92">
        <w:t>jump</w:t>
      </w:r>
      <w:r w:rsidR="00F445D3">
        <w:t xml:space="preserve"> </w:t>
      </w:r>
      <w:r w:rsidRPr="00523B92">
        <w:t>into</w:t>
      </w:r>
      <w:r w:rsidR="00F445D3">
        <w:t xml:space="preserve"> </w:t>
      </w:r>
      <w:r w:rsidRPr="00523B92">
        <w:t>these</w:t>
      </w:r>
      <w:r w:rsidR="00F445D3">
        <w:t xml:space="preserve"> </w:t>
      </w:r>
      <w:r w:rsidRPr="00523B92">
        <w:t>unfamiliar</w:t>
      </w:r>
      <w:r w:rsidR="00F445D3">
        <w:t xml:space="preserve"> </w:t>
      </w:r>
      <w:r w:rsidRPr="00523B92">
        <w:t>cmdlets,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should</w:t>
      </w:r>
      <w:r w:rsidR="00F445D3">
        <w:t xml:space="preserve"> </w:t>
      </w:r>
      <w:r w:rsidRPr="00523B92">
        <w:t>make</w:t>
      </w:r>
      <w:r w:rsidR="00F445D3">
        <w:t xml:space="preserve"> </w:t>
      </w:r>
      <w:r w:rsidRPr="00523B92">
        <w:t>y</w:t>
      </w:r>
      <w:r w:rsidR="00886884">
        <w:t>ourself</w:t>
      </w:r>
      <w:r w:rsidR="00F445D3">
        <w:t xml:space="preserve"> </w:t>
      </w:r>
      <w:r w:rsidR="00886884">
        <w:t>very</w:t>
      </w:r>
      <w:r w:rsidR="00F445D3">
        <w:t xml:space="preserve"> </w:t>
      </w:r>
      <w:r w:rsidR="00886884">
        <w:t>familiar</w:t>
      </w:r>
      <w:r w:rsidR="00F445D3">
        <w:t xml:space="preserve"> </w:t>
      </w:r>
      <w:r w:rsidR="00886884">
        <w:t>with</w:t>
      </w:r>
      <w:r w:rsidR="00F445D3">
        <w:t xml:space="preserve"> </w:t>
      </w:r>
      <w:r w:rsidR="00886884">
        <w:t>the</w:t>
      </w:r>
      <w:r w:rsidR="00F445D3">
        <w:t xml:space="preserve"> </w:t>
      </w:r>
      <w:r w:rsidR="00886884">
        <w:t>get-help</w:t>
      </w:r>
      <w:r w:rsidR="00F445D3">
        <w:t xml:space="preserve"> </w:t>
      </w:r>
      <w:r w:rsidR="00886884">
        <w:t>cmdlet.</w:t>
      </w:r>
      <w:r w:rsidR="00F445D3">
        <w:t xml:space="preserve"> </w:t>
      </w:r>
      <w:r w:rsidR="00886884">
        <w:t>This</w:t>
      </w:r>
      <w:r w:rsidR="00F445D3">
        <w:t xml:space="preserve"> </w:t>
      </w:r>
      <w:r w:rsidR="00886884">
        <w:t>is</w:t>
      </w:r>
      <w:r w:rsidR="00F445D3">
        <w:t xml:space="preserve"> </w:t>
      </w:r>
      <w:r w:rsidR="00886884">
        <w:t>the</w:t>
      </w:r>
      <w:r w:rsidR="00F445D3">
        <w:t xml:space="preserve"> </w:t>
      </w:r>
      <w:r w:rsidR="00886884">
        <w:t>/?</w:t>
      </w:r>
      <w:r w:rsidR="00F445D3">
        <w:t xml:space="preserve"> </w:t>
      </w:r>
      <w:r w:rsidRPr="00523B92">
        <w:t>of</w:t>
      </w:r>
      <w:r w:rsidR="00F445D3">
        <w:t xml:space="preserve"> </w:t>
      </w:r>
      <w:r w:rsidR="00FF015B">
        <w:t>Windows</w:t>
      </w:r>
      <w:r w:rsidR="00F445D3">
        <w:t xml:space="preserve"> </w:t>
      </w:r>
      <w:r w:rsidR="00523B92" w:rsidRPr="00523B92">
        <w:t>PowerShell</w:t>
      </w:r>
      <w:r w:rsidRPr="00523B92">
        <w:t>.</w:t>
      </w:r>
      <w:r w:rsidR="00F445D3">
        <w:t xml:space="preserve"> </w:t>
      </w:r>
      <w:r w:rsidRPr="00523B92">
        <w:t>Need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know</w:t>
      </w:r>
      <w:r w:rsidR="00F445D3">
        <w:t xml:space="preserve"> </w:t>
      </w:r>
      <w:r w:rsidRPr="00523B92">
        <w:t>how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run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get-process</w:t>
      </w:r>
      <w:r w:rsidR="00F445D3">
        <w:t xml:space="preserve"> </w:t>
      </w:r>
      <w:r w:rsidRPr="00523B92">
        <w:t>cmdlet</w:t>
      </w:r>
      <w:r w:rsidR="00F445D3">
        <w:t xml:space="preserve"> </w:t>
      </w:r>
      <w:r w:rsidRPr="00523B92">
        <w:t>above?</w:t>
      </w:r>
      <w:r w:rsidR="00F445D3">
        <w:t xml:space="preserve"> </w:t>
      </w:r>
      <w:r w:rsidRPr="00523B92">
        <w:t>Just</w:t>
      </w:r>
      <w:r w:rsidR="00F445D3">
        <w:t xml:space="preserve"> </w:t>
      </w:r>
      <w:r w:rsidRPr="00523B92">
        <w:t>run</w:t>
      </w:r>
      <w:r w:rsidR="00F445D3">
        <w:t xml:space="preserve"> </w:t>
      </w:r>
      <w:r w:rsidRPr="00523B92">
        <w:t>this:</w:t>
      </w:r>
    </w:p>
    <w:p w:rsidR="00E7546E" w:rsidRDefault="005B6CE5" w:rsidP="005B6CE5">
      <w:pPr>
        <w:pStyle w:val="code"/>
      </w:pPr>
      <w:r w:rsidRPr="00523B92">
        <w:t>Get-help</w:t>
      </w:r>
      <w:r w:rsidR="00F445D3">
        <w:t xml:space="preserve"> </w:t>
      </w:r>
      <w:r w:rsidRPr="00523B92">
        <w:t>get-process</w:t>
      </w:r>
    </w:p>
    <w:p w:rsidR="00E7546E" w:rsidRDefault="00886884" w:rsidP="00AA07AB">
      <w:pPr>
        <w:pStyle w:val="ParagraphText"/>
      </w:pPr>
      <w:r>
        <w:t>Didn’t</w:t>
      </w:r>
      <w:r w:rsidR="00F445D3">
        <w:t xml:space="preserve"> </w:t>
      </w:r>
      <w:r>
        <w:t>remember</w:t>
      </w:r>
      <w:r w:rsidR="00F445D3">
        <w:t xml:space="preserve"> </w:t>
      </w:r>
      <w:r>
        <w:t>that</w:t>
      </w:r>
      <w:r w:rsidR="00F445D3">
        <w:t xml:space="preserve"> </w:t>
      </w:r>
      <w:r>
        <w:t>get-process</w:t>
      </w:r>
      <w:r w:rsidR="00F445D3">
        <w:t xml:space="preserve"> </w:t>
      </w:r>
      <w:r>
        <w:t>was</w:t>
      </w:r>
      <w:r w:rsidR="00F445D3">
        <w:t xml:space="preserve"> </w:t>
      </w:r>
      <w:r>
        <w:t>called</w:t>
      </w:r>
      <w:r w:rsidR="00F445D3">
        <w:t xml:space="preserve"> </w:t>
      </w:r>
      <w:r>
        <w:t>get-process</w:t>
      </w:r>
      <w:r w:rsidR="005B6CE5" w:rsidRPr="00523B92">
        <w:t>?</w:t>
      </w:r>
      <w:r w:rsidR="00F445D3">
        <w:t xml:space="preserve"> </w:t>
      </w:r>
      <w:r w:rsidR="005B6CE5" w:rsidRPr="00523B92">
        <w:t>Search</w:t>
      </w:r>
      <w:r w:rsidR="00F445D3">
        <w:t xml:space="preserve"> </w:t>
      </w:r>
      <w:r w:rsidR="005B6CE5" w:rsidRPr="00523B92">
        <w:t>for</w:t>
      </w:r>
      <w:r w:rsidR="00F445D3">
        <w:t xml:space="preserve"> </w:t>
      </w:r>
      <w:r w:rsidR="005B6CE5" w:rsidRPr="00523B92">
        <w:t>a</w:t>
      </w:r>
      <w:r w:rsidR="00F445D3">
        <w:t xml:space="preserve"> </w:t>
      </w:r>
      <w:r w:rsidR="005B6CE5" w:rsidRPr="00523B92">
        <w:t>keyword:</w:t>
      </w:r>
    </w:p>
    <w:p w:rsidR="00E7546E" w:rsidRDefault="005B6CE5" w:rsidP="005B6CE5">
      <w:pPr>
        <w:pStyle w:val="code"/>
      </w:pPr>
      <w:r w:rsidRPr="00523B92">
        <w:t>Get-help</w:t>
      </w:r>
      <w:r w:rsidR="00F445D3">
        <w:t xml:space="preserve"> </w:t>
      </w:r>
      <w:r w:rsidRPr="00523B92">
        <w:t>process</w:t>
      </w:r>
    </w:p>
    <w:p w:rsidR="00E7546E" w:rsidRDefault="001C4EE7" w:rsidP="00AA07AB">
      <w:pPr>
        <w:pStyle w:val="ParagraphText"/>
      </w:pPr>
      <w:r>
        <w:t>After</w:t>
      </w:r>
      <w:r w:rsidR="00F445D3">
        <w:t xml:space="preserve"> </w:t>
      </w:r>
      <w:r w:rsidR="005B6CE5" w:rsidRPr="00523B92">
        <w:t>you</w:t>
      </w:r>
      <w:r w:rsidR="00F445D3">
        <w:t xml:space="preserve"> </w:t>
      </w:r>
      <w:r w:rsidR="005B6CE5" w:rsidRPr="00523B92">
        <w:t>think</w:t>
      </w:r>
      <w:r w:rsidR="00F445D3">
        <w:t xml:space="preserve"> </w:t>
      </w:r>
      <w:r w:rsidR="005B6CE5" w:rsidRPr="00523B92">
        <w:t>you’ve</w:t>
      </w:r>
      <w:r w:rsidR="00F445D3">
        <w:t xml:space="preserve"> </w:t>
      </w:r>
      <w:r w:rsidR="005B6CE5" w:rsidRPr="00523B92">
        <w:t>found</w:t>
      </w:r>
      <w:r w:rsidR="00F445D3">
        <w:t xml:space="preserve"> </w:t>
      </w:r>
      <w:r w:rsidR="005B6CE5" w:rsidRPr="00523B92">
        <w:t>the</w:t>
      </w:r>
      <w:r w:rsidR="00F445D3">
        <w:t xml:space="preserve"> </w:t>
      </w:r>
      <w:r w:rsidR="005B6CE5" w:rsidRPr="00523B92">
        <w:t>right</w:t>
      </w:r>
      <w:r w:rsidR="00F445D3">
        <w:t xml:space="preserve"> </w:t>
      </w:r>
      <w:r w:rsidR="005B6CE5" w:rsidRPr="00523B92">
        <w:t>cmdlet,</w:t>
      </w:r>
      <w:r w:rsidR="00F445D3">
        <w:t xml:space="preserve"> </w:t>
      </w:r>
      <w:r w:rsidR="005B6CE5" w:rsidRPr="00523B92">
        <w:t>get-help</w:t>
      </w:r>
      <w:r w:rsidR="00F445D3">
        <w:t xml:space="preserve"> </w:t>
      </w:r>
      <w:r w:rsidR="005B6CE5" w:rsidRPr="00523B92">
        <w:t>with</w:t>
      </w:r>
      <w:r w:rsidR="00F445D3">
        <w:t xml:space="preserve"> </w:t>
      </w:r>
      <w:r w:rsidR="005B6CE5" w:rsidRPr="00523B92">
        <w:t>give</w:t>
      </w:r>
      <w:r w:rsidR="00F445D3">
        <w:t xml:space="preserve"> </w:t>
      </w:r>
      <w:r w:rsidR="005B6CE5" w:rsidRPr="00523B92">
        <w:t>you</w:t>
      </w:r>
      <w:r w:rsidR="00F445D3">
        <w:t xml:space="preserve"> </w:t>
      </w:r>
      <w:r w:rsidR="005B6CE5" w:rsidRPr="00523B92">
        <w:t>example</w:t>
      </w:r>
      <w:r w:rsidR="00F445D3">
        <w:t xml:space="preserve"> </w:t>
      </w:r>
      <w:r w:rsidR="005B6CE5" w:rsidRPr="00523B92">
        <w:t>commands</w:t>
      </w:r>
      <w:r w:rsidR="00F445D3">
        <w:t xml:space="preserve"> </w:t>
      </w:r>
      <w:r w:rsidR="005B6CE5" w:rsidRPr="00523B92">
        <w:t>that</w:t>
      </w:r>
      <w:r w:rsidR="00F445D3">
        <w:t xml:space="preserve"> </w:t>
      </w:r>
      <w:r w:rsidR="005B6CE5" w:rsidRPr="00523B92">
        <w:t>use</w:t>
      </w:r>
      <w:r w:rsidR="00F445D3">
        <w:t xml:space="preserve"> </w:t>
      </w:r>
      <w:r w:rsidR="005B6CE5" w:rsidRPr="00523B92">
        <w:t>the</w:t>
      </w:r>
      <w:r w:rsidR="00F445D3">
        <w:t xml:space="preserve"> </w:t>
      </w:r>
      <w:r w:rsidR="005B6CE5" w:rsidRPr="00523B92">
        <w:t>cmdlet:</w:t>
      </w:r>
    </w:p>
    <w:p w:rsidR="00E7546E" w:rsidRDefault="005B6CE5" w:rsidP="005B6CE5">
      <w:pPr>
        <w:pStyle w:val="code"/>
      </w:pPr>
      <w:r w:rsidRPr="00523B92">
        <w:t>Get-help</w:t>
      </w:r>
      <w:r w:rsidR="00F445D3">
        <w:t xml:space="preserve"> </w:t>
      </w:r>
      <w:r w:rsidRPr="00523B92">
        <w:t>get-process</w:t>
      </w:r>
      <w:r w:rsidR="00F445D3">
        <w:t xml:space="preserve"> </w:t>
      </w:r>
      <w:r w:rsidRPr="00523B92">
        <w:t>-examples</w:t>
      </w:r>
    </w:p>
    <w:p w:rsidR="00E7546E" w:rsidRDefault="00571C91" w:rsidP="00571C91">
      <w:pPr>
        <w:pStyle w:val="Heading5"/>
      </w:pPr>
      <w:r w:rsidRPr="00523B92">
        <w:t>App</w:t>
      </w:r>
      <w:r w:rsidR="00F445D3">
        <w:t xml:space="preserve"> </w:t>
      </w:r>
      <w:r w:rsidRPr="00523B92">
        <w:t>Cmdlets</w:t>
      </w:r>
    </w:p>
    <w:p w:rsidR="00E7546E" w:rsidRDefault="00571C91" w:rsidP="00571C91">
      <w:pPr>
        <w:pStyle w:val="ParagraphText"/>
      </w:pPr>
      <w:r w:rsidRPr="00523B92">
        <w:t>See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TechNet</w:t>
      </w:r>
      <w:r w:rsidR="00F445D3">
        <w:t xml:space="preserve"> </w:t>
      </w:r>
      <w:r w:rsidRPr="00523B92">
        <w:t>detail</w:t>
      </w:r>
      <w:r w:rsidR="00F445D3">
        <w:t xml:space="preserve"> </w:t>
      </w:r>
      <w:r w:rsidRPr="00523B92">
        <w:t>here:</w:t>
      </w:r>
    </w:p>
    <w:p w:rsidR="00E7546E" w:rsidRDefault="00B0268F" w:rsidP="004C768D">
      <w:pPr>
        <w:pStyle w:val="ParagraphIndent"/>
      </w:pPr>
      <w:r w:rsidRPr="00B0268F">
        <w:rPr>
          <w:b/>
        </w:rPr>
        <w:t>App</w:t>
      </w:r>
      <w:r w:rsidR="00F445D3">
        <w:rPr>
          <w:b/>
        </w:rPr>
        <w:t xml:space="preserve"> </w:t>
      </w:r>
      <w:r w:rsidRPr="00B0268F">
        <w:rPr>
          <w:b/>
        </w:rPr>
        <w:t>Installation</w:t>
      </w:r>
      <w:r w:rsidR="00F445D3">
        <w:rPr>
          <w:b/>
        </w:rPr>
        <w:t xml:space="preserve"> </w:t>
      </w:r>
      <w:r w:rsidRPr="00B0268F">
        <w:rPr>
          <w:b/>
        </w:rPr>
        <w:t>Cmdlets</w:t>
      </w:r>
      <w:r w:rsidR="00F445D3">
        <w:rPr>
          <w:b/>
        </w:rPr>
        <w:t xml:space="preserve"> </w:t>
      </w:r>
      <w:r w:rsidRPr="00B0268F">
        <w:rPr>
          <w:b/>
        </w:rPr>
        <w:t>in</w:t>
      </w:r>
      <w:r w:rsidR="00F445D3">
        <w:rPr>
          <w:b/>
        </w:rPr>
        <w:t xml:space="preserve"> </w:t>
      </w:r>
      <w:r w:rsidRPr="00B0268F">
        <w:rPr>
          <w:b/>
        </w:rPr>
        <w:t>Windows</w:t>
      </w:r>
      <w:r w:rsidR="00F445D3">
        <w:rPr>
          <w:b/>
        </w:rPr>
        <w:t xml:space="preserve"> </w:t>
      </w:r>
      <w:r w:rsidRPr="00B0268F">
        <w:rPr>
          <w:b/>
        </w:rPr>
        <w:t>PowerShell</w:t>
      </w:r>
      <w:r w:rsidRPr="00B0268F">
        <w:rPr>
          <w:b/>
        </w:rPr>
        <w:br/>
      </w:r>
      <w:hyperlink r:id="rId62" w:history="1">
        <w:r w:rsidR="00571C91" w:rsidRPr="00523B92">
          <w:rPr>
            <w:rStyle w:val="Hyperlink"/>
          </w:rPr>
          <w:t>http://technet.microsoft.com/en-us/library/hh856045</w:t>
        </w:r>
      </w:hyperlink>
    </w:p>
    <w:p w:rsidR="00E7546E" w:rsidRDefault="00571C91" w:rsidP="00AA07AB">
      <w:pPr>
        <w:pStyle w:val="ParagraphText"/>
      </w:pPr>
      <w:r w:rsidRPr="00523B92">
        <w:t>This</w:t>
      </w:r>
      <w:r w:rsidR="00F445D3">
        <w:t xml:space="preserve"> </w:t>
      </w:r>
      <w:r w:rsidRPr="00523B92">
        <w:t>set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cmdlets</w:t>
      </w:r>
      <w:r w:rsidR="00F445D3">
        <w:t xml:space="preserve"> </w:t>
      </w:r>
      <w:r w:rsidRPr="00523B92">
        <w:t>enables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to</w:t>
      </w:r>
      <w:r w:rsidR="00F445D3">
        <w:t xml:space="preserve"> </w:t>
      </w:r>
      <w:r w:rsidR="005B6CE5" w:rsidRPr="00523B92">
        <w:t>interact</w:t>
      </w:r>
      <w:r w:rsidR="00F445D3">
        <w:t xml:space="preserve"> </w:t>
      </w:r>
      <w:r w:rsidR="005B6CE5" w:rsidRPr="00523B92">
        <w:t>with</w:t>
      </w:r>
      <w:r w:rsidR="00F445D3">
        <w:t xml:space="preserve"> </w:t>
      </w:r>
      <w:r w:rsidR="005B6CE5" w:rsidRPr="00523B92">
        <w:t>the</w:t>
      </w:r>
      <w:r w:rsidR="00F445D3">
        <w:t xml:space="preserve"> </w:t>
      </w:r>
      <w:r w:rsidR="005B6CE5" w:rsidRPr="00523B92">
        <w:t>state</w:t>
      </w:r>
      <w:r w:rsidR="00F445D3">
        <w:t xml:space="preserve"> </w:t>
      </w:r>
      <w:r w:rsidR="005B6CE5" w:rsidRPr="00523B92">
        <w:t>of</w:t>
      </w:r>
      <w:r w:rsidR="00F445D3">
        <w:t xml:space="preserve"> </w:t>
      </w:r>
      <w:r w:rsidR="005B6CE5" w:rsidRPr="00523B92">
        <w:t>the</w:t>
      </w:r>
      <w:r w:rsidR="00F445D3">
        <w:t xml:space="preserve"> </w:t>
      </w:r>
      <w:r w:rsidR="00165403">
        <w:t>Windows</w:t>
      </w:r>
      <w:r w:rsidR="00F445D3">
        <w:t xml:space="preserve"> </w:t>
      </w:r>
      <w:r w:rsidR="00165403">
        <w:t>Store</w:t>
      </w:r>
      <w:r w:rsidR="00F445D3">
        <w:t xml:space="preserve"> </w:t>
      </w:r>
      <w:r w:rsidR="005B6CE5" w:rsidRPr="00523B92">
        <w:t>apps</w:t>
      </w:r>
      <w:r w:rsidR="00F445D3">
        <w:t xml:space="preserve"> </w:t>
      </w:r>
      <w:r w:rsidR="005B6CE5" w:rsidRPr="00523B92">
        <w:t>on</w:t>
      </w:r>
      <w:r w:rsidR="00F445D3">
        <w:t xml:space="preserve"> </w:t>
      </w:r>
      <w:r w:rsidR="005B6CE5" w:rsidRPr="00523B92">
        <w:t>the</w:t>
      </w:r>
      <w:r w:rsidR="00F445D3">
        <w:t xml:space="preserve"> </w:t>
      </w:r>
      <w:r w:rsidR="005B6CE5" w:rsidRPr="00523B92">
        <w:t>PC.</w:t>
      </w:r>
      <w:r w:rsidR="00F445D3">
        <w:t xml:space="preserve"> </w:t>
      </w:r>
      <w:r w:rsidR="005B6CE5" w:rsidRPr="00523B92">
        <w:t>The</w:t>
      </w:r>
      <w:r w:rsidR="00F445D3">
        <w:t xml:space="preserve"> </w:t>
      </w:r>
      <w:r w:rsidR="005B6CE5" w:rsidRPr="00523B92">
        <w:t>cmdlets</w:t>
      </w:r>
      <w:r w:rsidR="00F445D3">
        <w:t xml:space="preserve"> </w:t>
      </w:r>
      <w:r w:rsidR="005B6CE5" w:rsidRPr="00523B92">
        <w:t>you</w:t>
      </w:r>
      <w:r w:rsidR="00F445D3">
        <w:t xml:space="preserve"> </w:t>
      </w:r>
      <w:r w:rsidR="005B6CE5" w:rsidRPr="00523B92">
        <w:t>are</w:t>
      </w:r>
      <w:r w:rsidR="00F445D3">
        <w:t xml:space="preserve"> </w:t>
      </w:r>
      <w:r w:rsidR="005B6CE5" w:rsidRPr="00523B92">
        <w:t>most</w:t>
      </w:r>
      <w:r w:rsidR="00F445D3">
        <w:t xml:space="preserve"> </w:t>
      </w:r>
      <w:r w:rsidR="005B6CE5" w:rsidRPr="00523B92">
        <w:t>likely</w:t>
      </w:r>
      <w:r w:rsidR="00F445D3">
        <w:t xml:space="preserve"> </w:t>
      </w:r>
      <w:r w:rsidR="005B6CE5" w:rsidRPr="00523B92">
        <w:t>to</w:t>
      </w:r>
      <w:r w:rsidR="00F445D3">
        <w:t xml:space="preserve"> </w:t>
      </w:r>
      <w:r w:rsidR="005B6CE5" w:rsidRPr="00523B92">
        <w:t>use</w:t>
      </w:r>
      <w:r w:rsidR="00F445D3">
        <w:t xml:space="preserve"> </w:t>
      </w:r>
      <w:r w:rsidR="005B6CE5" w:rsidRPr="00523B92">
        <w:t>in</w:t>
      </w:r>
      <w:r w:rsidR="00F445D3">
        <w:t xml:space="preserve"> </w:t>
      </w:r>
      <w:r w:rsidR="005B6CE5" w:rsidRPr="00523B92">
        <w:t>this</w:t>
      </w:r>
      <w:r w:rsidR="00F445D3">
        <w:t xml:space="preserve"> </w:t>
      </w:r>
      <w:r w:rsidR="005B6CE5" w:rsidRPr="00523B92">
        <w:t>group</w:t>
      </w:r>
      <w:r w:rsidR="00F445D3">
        <w:t xml:space="preserve"> </w:t>
      </w:r>
      <w:r w:rsidR="005B6CE5" w:rsidRPr="00523B92">
        <w:t>are</w:t>
      </w:r>
      <w:r w:rsidR="00F445D3">
        <w:t xml:space="preserve"> </w:t>
      </w:r>
      <w:r w:rsidR="005B6CE5" w:rsidRPr="00523B92">
        <w:t>listed</w:t>
      </w:r>
      <w:r w:rsidR="00F445D3">
        <w:t xml:space="preserve"> </w:t>
      </w:r>
      <w:r w:rsidR="005B6CE5" w:rsidRPr="00523B92">
        <w:t>in</w:t>
      </w:r>
      <w:r w:rsidR="00F445D3">
        <w:t xml:space="preserve"> </w:t>
      </w:r>
      <w:r w:rsidR="005B6CE5" w:rsidRPr="00523B92">
        <w:t>the</w:t>
      </w:r>
      <w:r w:rsidR="00F445D3">
        <w:t xml:space="preserve"> </w:t>
      </w:r>
      <w:r w:rsidR="005B6CE5" w:rsidRPr="00523B92">
        <w:t>table</w:t>
      </w:r>
      <w:r w:rsidR="00F445D3">
        <w:t xml:space="preserve"> </w:t>
      </w:r>
      <w:r w:rsidR="005B6CE5" w:rsidRPr="00523B92">
        <w:t>below.</w:t>
      </w:r>
    </w:p>
    <w:p w:rsidR="009C2EB2" w:rsidRDefault="009C2EB2" w:rsidP="009C2EB2">
      <w:pPr>
        <w:pStyle w:val="Caption"/>
      </w:pPr>
      <w:r>
        <w:t>Table</w:t>
      </w:r>
      <w:r w:rsidR="00F445D3">
        <w:t xml:space="preserve"> </w:t>
      </w:r>
      <w:r w:rsidR="00CD2FF7">
        <w:fldChar w:fldCharType="begin"/>
      </w:r>
      <w:r w:rsidR="00EB51D9">
        <w:instrText xml:space="preserve"> SEQ Table \* ARABIC </w:instrText>
      </w:r>
      <w:r w:rsidR="00CD2FF7">
        <w:fldChar w:fldCharType="separate"/>
      </w:r>
      <w:r w:rsidR="00F445D3">
        <w:rPr>
          <w:noProof/>
        </w:rPr>
        <w:t>6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>
        <w:t>App</w:t>
      </w:r>
      <w:r w:rsidR="00F445D3">
        <w:t xml:space="preserve"> </w:t>
      </w:r>
      <w:r>
        <w:t>cmdlets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2896"/>
        <w:gridCol w:w="5960"/>
      </w:tblGrid>
      <w:tr w:rsidR="0067220F" w:rsidRPr="006026B6" w:rsidTr="00F445D3">
        <w:tc>
          <w:tcPr>
            <w:tcW w:w="0" w:type="auto"/>
            <w:shd w:val="clear" w:color="auto" w:fill="auto"/>
          </w:tcPr>
          <w:p w:rsidR="0067220F" w:rsidRPr="006026B6" w:rsidRDefault="0067220F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Cmdlet</w:t>
            </w:r>
          </w:p>
        </w:tc>
        <w:tc>
          <w:tcPr>
            <w:tcW w:w="0" w:type="auto"/>
            <w:shd w:val="clear" w:color="auto" w:fill="auto"/>
          </w:tcPr>
          <w:p w:rsidR="0067220F" w:rsidRPr="006026B6" w:rsidRDefault="0067220F" w:rsidP="006026B6">
            <w:pPr>
              <w:pStyle w:val="ParagraphText"/>
              <w:rPr>
                <w:b/>
              </w:rPr>
            </w:pPr>
            <w:r w:rsidRPr="006026B6">
              <w:rPr>
                <w:b/>
              </w:rPr>
              <w:t>Description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code"/>
            </w:pPr>
            <w:r w:rsidRPr="0067220F">
              <w:t>Get-AppxLastError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ParagraphText"/>
            </w:pPr>
            <w:r w:rsidRPr="0067220F">
              <w:t>Get</w:t>
            </w:r>
            <w:r w:rsidR="00F445D3">
              <w:t xml:space="preserve"> </w:t>
            </w:r>
            <w:r w:rsidRPr="0067220F">
              <w:t>the</w:t>
            </w:r>
            <w:r w:rsidR="00F445D3">
              <w:t xml:space="preserve"> </w:t>
            </w:r>
            <w:r w:rsidRPr="0067220F">
              <w:t>last</w:t>
            </w:r>
            <w:r w:rsidR="00F445D3">
              <w:t xml:space="preserve"> </w:t>
            </w:r>
            <w:r w:rsidRPr="0067220F">
              <w:t>error</w:t>
            </w:r>
            <w:r w:rsidR="00F445D3">
              <w:t xml:space="preserve"> </w:t>
            </w:r>
            <w:r w:rsidRPr="0067220F">
              <w:t>reported</w:t>
            </w:r>
            <w:r w:rsidR="00F445D3">
              <w:t xml:space="preserve"> </w:t>
            </w:r>
            <w:r w:rsidRPr="0067220F">
              <w:t>in</w:t>
            </w:r>
            <w:r w:rsidR="00F445D3">
              <w:t xml:space="preserve"> </w:t>
            </w:r>
            <w:r w:rsidRPr="0067220F">
              <w:t>the</w:t>
            </w:r>
            <w:r w:rsidR="00F445D3">
              <w:t xml:space="preserve"> </w:t>
            </w:r>
            <w:r w:rsidRPr="0067220F">
              <w:t>app</w:t>
            </w:r>
            <w:r w:rsidR="00F445D3">
              <w:t xml:space="preserve"> </w:t>
            </w:r>
            <w:r w:rsidRPr="0067220F">
              <w:t>package</w:t>
            </w:r>
            <w:r w:rsidR="00F445D3">
              <w:t xml:space="preserve"> </w:t>
            </w:r>
            <w:r w:rsidRPr="0067220F">
              <w:t>installation</w:t>
            </w:r>
            <w:r w:rsidR="00F445D3">
              <w:t xml:space="preserve"> </w:t>
            </w:r>
            <w:r w:rsidRPr="0067220F">
              <w:t>logs.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code"/>
            </w:pPr>
            <w:r w:rsidRPr="0067220F">
              <w:t>Get-AppxLog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ParagraphText"/>
            </w:pPr>
            <w:r w:rsidRPr="0067220F">
              <w:t>Gets</w:t>
            </w:r>
            <w:r w:rsidR="00F445D3">
              <w:t xml:space="preserve"> </w:t>
            </w:r>
            <w:r w:rsidRPr="0067220F">
              <w:t>an</w:t>
            </w:r>
            <w:r w:rsidR="00F445D3">
              <w:t xml:space="preserve"> </w:t>
            </w:r>
            <w:r w:rsidRPr="0067220F">
              <w:t>app</w:t>
            </w:r>
            <w:r w:rsidR="00F445D3">
              <w:t xml:space="preserve"> </w:t>
            </w:r>
            <w:r w:rsidRPr="0067220F">
              <w:t>package</w:t>
            </w:r>
            <w:r w:rsidR="00F445D3">
              <w:t xml:space="preserve"> </w:t>
            </w:r>
            <w:r w:rsidRPr="0067220F">
              <w:t>installation</w:t>
            </w:r>
            <w:r w:rsidR="00F445D3">
              <w:t xml:space="preserve"> </w:t>
            </w:r>
            <w:r w:rsidRPr="0067220F">
              <w:t>log.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code"/>
            </w:pPr>
            <w:r w:rsidRPr="0067220F">
              <w:t>Get-AppxPackage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ParagraphText"/>
            </w:pPr>
            <w:r w:rsidRPr="0067220F">
              <w:t>Gets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list</w:t>
            </w:r>
            <w:r w:rsidR="00F445D3">
              <w:t xml:space="preserve"> </w:t>
            </w:r>
            <w:r w:rsidRPr="0067220F">
              <w:t>of</w:t>
            </w:r>
            <w:r w:rsidR="00F445D3">
              <w:t xml:space="preserve"> </w:t>
            </w:r>
            <w:r w:rsidRPr="0067220F">
              <w:t>the</w:t>
            </w:r>
            <w:r w:rsidR="00F445D3">
              <w:t xml:space="preserve"> </w:t>
            </w:r>
            <w:r w:rsidRPr="0067220F">
              <w:t>app</w:t>
            </w:r>
            <w:r w:rsidR="00F445D3">
              <w:t xml:space="preserve"> </w:t>
            </w:r>
            <w:r w:rsidRPr="0067220F">
              <w:t>packages</w:t>
            </w:r>
            <w:r w:rsidR="00F445D3">
              <w:t xml:space="preserve"> </w:t>
            </w:r>
            <w:r w:rsidRPr="0067220F">
              <w:t>(.appx)</w:t>
            </w:r>
            <w:r w:rsidR="00F445D3">
              <w:t xml:space="preserve"> </w:t>
            </w:r>
            <w:r w:rsidRPr="0067220F">
              <w:t>that</w:t>
            </w:r>
            <w:r w:rsidR="00F445D3">
              <w:t xml:space="preserve"> </w:t>
            </w:r>
            <w:r w:rsidRPr="0067220F">
              <w:t>are</w:t>
            </w:r>
            <w:r w:rsidR="00F445D3">
              <w:t xml:space="preserve"> </w:t>
            </w:r>
            <w:r w:rsidRPr="0067220F">
              <w:t>installed</w:t>
            </w:r>
            <w:r w:rsidR="00F445D3">
              <w:t xml:space="preserve"> </w:t>
            </w:r>
            <w:r w:rsidRPr="0067220F">
              <w:t>in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user</w:t>
            </w:r>
            <w:r w:rsidR="00F445D3">
              <w:t xml:space="preserve"> </w:t>
            </w:r>
            <w:r w:rsidRPr="0067220F">
              <w:t>profile.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code"/>
            </w:pPr>
            <w:r w:rsidRPr="0067220F">
              <w:t>Remove-AppxPackage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026B6">
            <w:pPr>
              <w:pStyle w:val="ParagraphText"/>
            </w:pPr>
            <w:r w:rsidRPr="0067220F">
              <w:t>Removes</w:t>
            </w:r>
            <w:r w:rsidR="00F445D3">
              <w:t xml:space="preserve"> </w:t>
            </w:r>
            <w:r w:rsidRPr="0067220F">
              <w:t>an</w:t>
            </w:r>
            <w:r w:rsidR="00F445D3">
              <w:t xml:space="preserve"> </w:t>
            </w:r>
            <w:r w:rsidRPr="0067220F">
              <w:t>app</w:t>
            </w:r>
            <w:r w:rsidR="00F445D3">
              <w:t xml:space="preserve"> </w:t>
            </w:r>
            <w:r w:rsidRPr="0067220F">
              <w:t>package</w:t>
            </w:r>
            <w:r w:rsidR="00F445D3">
              <w:t xml:space="preserve"> </w:t>
            </w:r>
            <w:r w:rsidRPr="0067220F">
              <w:t>(.appx)</w:t>
            </w:r>
            <w:r w:rsidR="00F445D3">
              <w:t xml:space="preserve"> </w:t>
            </w:r>
            <w:r w:rsidRPr="0067220F">
              <w:t>from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user</w:t>
            </w:r>
            <w:r w:rsidR="00F445D3">
              <w:t xml:space="preserve"> </w:t>
            </w:r>
            <w:r w:rsidRPr="0067220F">
              <w:t>account.</w:t>
            </w:r>
          </w:p>
        </w:tc>
      </w:tr>
    </w:tbl>
    <w:p w:rsidR="00E7546E" w:rsidRDefault="005B6CE5" w:rsidP="00AA07AB">
      <w:pPr>
        <w:pStyle w:val="ParagraphText"/>
      </w:pPr>
      <w:r w:rsidRPr="00523B92">
        <w:t>These</w:t>
      </w:r>
      <w:r w:rsidR="00F445D3">
        <w:t xml:space="preserve"> </w:t>
      </w:r>
      <w:r w:rsidRPr="00523B92">
        <w:t>cmdlets</w:t>
      </w:r>
      <w:r w:rsidR="00F445D3">
        <w:t xml:space="preserve"> </w:t>
      </w:r>
      <w:r w:rsidRPr="00523B92">
        <w:t>will</w:t>
      </w:r>
      <w:r w:rsidR="00F445D3">
        <w:t xml:space="preserve"> </w:t>
      </w:r>
      <w:r w:rsidRPr="00523B92">
        <w:t>give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insight</w:t>
      </w:r>
      <w:r w:rsidR="00F445D3">
        <w:t xml:space="preserve"> </w:t>
      </w:r>
      <w:r w:rsidRPr="00523B92">
        <w:t>into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apps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have</w:t>
      </w:r>
      <w:r w:rsidR="00F445D3">
        <w:t xml:space="preserve"> </w:t>
      </w:r>
      <w:r w:rsidRPr="00523B92">
        <w:t>been</w:t>
      </w:r>
      <w:r w:rsidR="00F445D3">
        <w:t xml:space="preserve"> </w:t>
      </w:r>
      <w:r w:rsidRPr="00523B92">
        <w:t>installed</w:t>
      </w:r>
      <w:r w:rsidR="00F445D3">
        <w:t xml:space="preserve"> </w:t>
      </w:r>
      <w:r w:rsidRPr="00523B92">
        <w:t>from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Store,</w:t>
      </w:r>
      <w:r w:rsidR="00F445D3">
        <w:t xml:space="preserve"> </w:t>
      </w:r>
      <w:r w:rsidRPr="00523B92">
        <w:t>errors</w:t>
      </w:r>
      <w:r w:rsidR="00F445D3">
        <w:t xml:space="preserve"> </w:t>
      </w:r>
      <w:r w:rsidRPr="00523B92">
        <w:t>encountered,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ability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get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log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(try</w:t>
      </w:r>
      <w:r w:rsidR="00F445D3">
        <w:t xml:space="preserve"> </w:t>
      </w:r>
      <w:r w:rsidRPr="00523B92">
        <w:t>this:</w:t>
      </w:r>
      <w:r w:rsidR="00F445D3">
        <w:t xml:space="preserve">  </w:t>
      </w:r>
      <w:r w:rsidRPr="00F445D3">
        <w:rPr>
          <w:rStyle w:val="codeChar"/>
          <w:sz w:val="20"/>
        </w:rPr>
        <w:t>get-appxlog</w:t>
      </w:r>
      <w:r w:rsidR="00F445D3">
        <w:rPr>
          <w:rStyle w:val="codeChar"/>
          <w:sz w:val="20"/>
        </w:rPr>
        <w:t xml:space="preserve"> </w:t>
      </w:r>
      <w:r w:rsidRPr="00F445D3">
        <w:rPr>
          <w:rStyle w:val="codeChar"/>
          <w:sz w:val="20"/>
        </w:rPr>
        <w:t>&gt;</w:t>
      </w:r>
      <w:r w:rsidR="00F445D3">
        <w:rPr>
          <w:rStyle w:val="codeChar"/>
          <w:sz w:val="20"/>
        </w:rPr>
        <w:t xml:space="preserve"> </w:t>
      </w:r>
      <w:r w:rsidRPr="00F445D3">
        <w:rPr>
          <w:rStyle w:val="codeChar"/>
          <w:sz w:val="20"/>
        </w:rPr>
        <w:t>%userprofile%\desktop\appxlog.txt</w:t>
      </w:r>
      <w:r w:rsidRPr="00523B92">
        <w:t>),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ability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problem</w:t>
      </w:r>
      <w:r w:rsidR="00F445D3">
        <w:t xml:space="preserve"> </w:t>
      </w:r>
      <w:r w:rsidRPr="00523B92">
        <w:t>app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can’t</w:t>
      </w:r>
      <w:r w:rsidR="00F445D3">
        <w:t xml:space="preserve"> </w:t>
      </w:r>
      <w:r w:rsidRPr="00523B92">
        <w:t>be</w:t>
      </w:r>
      <w:r w:rsidR="00F445D3">
        <w:t xml:space="preserve"> </w:t>
      </w:r>
      <w:r w:rsidRPr="00523B92">
        <w:t>run</w:t>
      </w:r>
      <w:r w:rsidR="00F445D3">
        <w:t xml:space="preserve"> </w:t>
      </w:r>
      <w:r w:rsidRPr="00523B92">
        <w:t>or</w:t>
      </w:r>
      <w:r w:rsidR="00F445D3">
        <w:t xml:space="preserve"> </w:t>
      </w:r>
      <w:r w:rsidRPr="00523B92">
        <w:t>reinstalled</w:t>
      </w:r>
      <w:r w:rsidR="00F445D3">
        <w:t xml:space="preserve"> </w:t>
      </w:r>
      <w:r w:rsidRPr="00523B92">
        <w:t>using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Store.</w:t>
      </w:r>
    </w:p>
    <w:p w:rsidR="00E7546E" w:rsidRDefault="00571C91" w:rsidP="00571C91">
      <w:pPr>
        <w:pStyle w:val="Heading5"/>
      </w:pPr>
      <w:r w:rsidRPr="00523B92">
        <w:t>DISM</w:t>
      </w:r>
      <w:r w:rsidR="00F445D3">
        <w:t xml:space="preserve"> </w:t>
      </w:r>
      <w:r w:rsidRPr="00523B92">
        <w:t>Cmdlets</w:t>
      </w:r>
    </w:p>
    <w:p w:rsidR="00E7546E" w:rsidRDefault="00571C91" w:rsidP="00571C91">
      <w:pPr>
        <w:pStyle w:val="ParagraphText"/>
      </w:pPr>
      <w:r w:rsidRPr="00523B92">
        <w:t>See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TechNet</w:t>
      </w:r>
      <w:r w:rsidR="00F445D3">
        <w:t xml:space="preserve"> </w:t>
      </w:r>
      <w:r w:rsidRPr="00523B92">
        <w:t>detail</w:t>
      </w:r>
      <w:r w:rsidR="00F445D3">
        <w:t xml:space="preserve"> </w:t>
      </w:r>
      <w:r w:rsidRPr="00523B92">
        <w:t>here:</w:t>
      </w:r>
    </w:p>
    <w:p w:rsidR="00E7546E" w:rsidRDefault="00B0268F" w:rsidP="004C768D">
      <w:pPr>
        <w:pStyle w:val="ParagraphIndent"/>
      </w:pPr>
      <w:r w:rsidRPr="00B0268F">
        <w:rPr>
          <w:b/>
        </w:rPr>
        <w:t>DISM</w:t>
      </w:r>
      <w:r w:rsidR="00F445D3">
        <w:rPr>
          <w:b/>
        </w:rPr>
        <w:t xml:space="preserve"> </w:t>
      </w:r>
      <w:r w:rsidRPr="00B0268F">
        <w:rPr>
          <w:b/>
        </w:rPr>
        <w:t>Cmdlets</w:t>
      </w:r>
      <w:r w:rsidR="00F445D3">
        <w:rPr>
          <w:b/>
        </w:rPr>
        <w:t xml:space="preserve"> </w:t>
      </w:r>
      <w:r w:rsidRPr="00B0268F">
        <w:rPr>
          <w:b/>
        </w:rPr>
        <w:t>in</w:t>
      </w:r>
      <w:r w:rsidR="00F445D3">
        <w:rPr>
          <w:b/>
        </w:rPr>
        <w:t xml:space="preserve"> </w:t>
      </w:r>
      <w:r w:rsidRPr="00B0268F">
        <w:rPr>
          <w:b/>
        </w:rPr>
        <w:t>Windows</w:t>
      </w:r>
      <w:r w:rsidR="00F445D3">
        <w:rPr>
          <w:b/>
        </w:rPr>
        <w:t xml:space="preserve"> </w:t>
      </w:r>
      <w:r w:rsidRPr="00B0268F">
        <w:rPr>
          <w:b/>
        </w:rPr>
        <w:t>PowerShell</w:t>
      </w:r>
      <w:r w:rsidRPr="00B0268F">
        <w:rPr>
          <w:b/>
        </w:rPr>
        <w:br/>
      </w:r>
      <w:hyperlink r:id="rId63" w:history="1">
        <w:r w:rsidR="00571C91" w:rsidRPr="00523B92">
          <w:rPr>
            <w:rStyle w:val="Hyperlink"/>
          </w:rPr>
          <w:t>http://technet.microsoft.com/library/hh852126.aspx</w:t>
        </w:r>
      </w:hyperlink>
    </w:p>
    <w:p w:rsidR="00E7546E" w:rsidRDefault="00C2286A" w:rsidP="00AA07AB">
      <w:pPr>
        <w:pStyle w:val="ParagraphText"/>
      </w:pPr>
      <w:r w:rsidRPr="00523B92">
        <w:t>The</w:t>
      </w:r>
      <w:r w:rsidR="00F445D3">
        <w:t xml:space="preserve"> </w:t>
      </w:r>
      <w:r w:rsidRPr="00523B92">
        <w:t>cmdlets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group</w:t>
      </w:r>
      <w:r w:rsidR="00F445D3">
        <w:t xml:space="preserve"> </w:t>
      </w:r>
      <w:r w:rsidRPr="00523B92">
        <w:t>largely</w:t>
      </w:r>
      <w:r w:rsidR="00F445D3">
        <w:t xml:space="preserve"> </w:t>
      </w:r>
      <w:r w:rsidRPr="00523B92">
        <w:t>parallel</w:t>
      </w:r>
      <w:r w:rsidR="00F445D3">
        <w:t xml:space="preserve"> </w:t>
      </w:r>
      <w:r w:rsidRPr="00523B92">
        <w:t>functionality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DISM.exe.</w:t>
      </w:r>
      <w:r w:rsidR="00F445D3">
        <w:t xml:space="preserve"> </w:t>
      </w:r>
      <w:r w:rsidRPr="00523B92">
        <w:t>There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subset</w:t>
      </w:r>
      <w:r w:rsidR="00F445D3">
        <w:t xml:space="preserve"> </w:t>
      </w:r>
      <w:r w:rsidRPr="00523B92">
        <w:t>that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may</w:t>
      </w:r>
      <w:r w:rsidR="00F445D3">
        <w:t xml:space="preserve"> </w:t>
      </w:r>
      <w:r w:rsidRPr="00523B92">
        <w:t>find</w:t>
      </w:r>
      <w:r w:rsidR="00F445D3">
        <w:t xml:space="preserve"> </w:t>
      </w:r>
      <w:r w:rsidRPr="00523B92">
        <w:t>useful,</w:t>
      </w:r>
      <w:r w:rsidR="00F445D3">
        <w:t xml:space="preserve"> </w:t>
      </w:r>
      <w:r w:rsidRPr="00523B92">
        <w:t>but</w:t>
      </w:r>
      <w:r w:rsidR="00F445D3">
        <w:t xml:space="preserve"> </w:t>
      </w:r>
      <w:r w:rsidRPr="00523B92">
        <w:t>there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no</w:t>
      </w:r>
      <w:r w:rsidR="00F445D3">
        <w:t xml:space="preserve"> </w:t>
      </w:r>
      <w:r w:rsidRPr="00523B92">
        <w:t>difference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capability</w:t>
      </w:r>
      <w:r w:rsidR="00F445D3">
        <w:t xml:space="preserve"> </w:t>
      </w:r>
      <w:r w:rsidRPr="00523B92">
        <w:t>between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cmdlets</w:t>
      </w:r>
      <w:r w:rsidR="00F445D3">
        <w:t xml:space="preserve"> </w:t>
      </w:r>
      <w:r w:rsidRPr="00523B92">
        <w:t>below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their</w:t>
      </w:r>
      <w:r w:rsidR="00F445D3">
        <w:t xml:space="preserve"> </w:t>
      </w:r>
      <w:r w:rsidRPr="00523B92">
        <w:t>parallel</w:t>
      </w:r>
      <w:r w:rsidR="00F445D3">
        <w:t xml:space="preserve"> </w:t>
      </w:r>
      <w:r w:rsidR="00A27343" w:rsidRPr="00523B92">
        <w:t>functionality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DISM.exe.</w:t>
      </w:r>
    </w:p>
    <w:p w:rsidR="00D749F3" w:rsidRDefault="00D749F3" w:rsidP="00D749F3">
      <w:pPr>
        <w:pStyle w:val="Caption"/>
      </w:pPr>
      <w:r>
        <w:t>Table</w:t>
      </w:r>
      <w:r w:rsidR="00F445D3">
        <w:t xml:space="preserve"> </w:t>
      </w:r>
      <w:r w:rsidR="00CD2FF7">
        <w:fldChar w:fldCharType="begin"/>
      </w:r>
      <w:r w:rsidR="00EB51D9">
        <w:instrText xml:space="preserve"> SEQ Table \* ARABIC </w:instrText>
      </w:r>
      <w:r w:rsidR="00CD2FF7">
        <w:fldChar w:fldCharType="separate"/>
      </w:r>
      <w:r w:rsidR="00F445D3">
        <w:rPr>
          <w:noProof/>
        </w:rPr>
        <w:t>7</w:t>
      </w:r>
      <w:r w:rsidR="00CD2FF7">
        <w:rPr>
          <w:noProof/>
        </w:rPr>
        <w:fldChar w:fldCharType="end"/>
      </w:r>
      <w:r>
        <w:t>:</w:t>
      </w:r>
      <w:r w:rsidR="00F445D3">
        <w:t xml:space="preserve"> </w:t>
      </w:r>
      <w:r w:rsidR="00AC10BE">
        <w:t>DISM</w:t>
      </w:r>
      <w:r w:rsidR="00F445D3">
        <w:t xml:space="preserve"> </w:t>
      </w:r>
      <w:r w:rsidR="00AC10BE">
        <w:t>cmdlets</w:t>
      </w:r>
    </w:p>
    <w:tbl>
      <w:tblPr>
        <w:tblStyle w:val="TableGrid"/>
        <w:tblW w:w="0" w:type="auto"/>
        <w:tblInd w:w="7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 w:themeColor="text1"/>
        </w:tblBorders>
        <w:tblLook w:val="04A0"/>
      </w:tblPr>
      <w:tblGrid>
        <w:gridCol w:w="3947"/>
        <w:gridCol w:w="4909"/>
      </w:tblGrid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  <w:rPr>
                <w:b/>
              </w:rPr>
            </w:pPr>
            <w:r w:rsidRPr="0067220F">
              <w:rPr>
                <w:b/>
              </w:rPr>
              <w:t>Cmdlet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  <w:rPr>
                <w:b/>
              </w:rPr>
            </w:pPr>
            <w:r w:rsidRPr="0067220F">
              <w:rPr>
                <w:b/>
              </w:rPr>
              <w:t>Description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Disable-WindowsOptionalFeature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Disables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feature</w:t>
            </w:r>
            <w:r w:rsidR="00F445D3">
              <w:t xml:space="preserve"> </w:t>
            </w:r>
            <w:r w:rsidRPr="0067220F">
              <w:t>in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Enable-WindowsOptionalFeature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Enables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feature</w:t>
            </w:r>
            <w:r w:rsidR="00F445D3">
              <w:t xml:space="preserve"> </w:t>
            </w:r>
            <w:r w:rsidRPr="0067220F">
              <w:t>in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Get-WindowsEdition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Gets</w:t>
            </w:r>
            <w:r w:rsidR="00F445D3">
              <w:t xml:space="preserve"> </w:t>
            </w:r>
            <w:r w:rsidRPr="0067220F">
              <w:t>edition</w:t>
            </w:r>
            <w:r w:rsidR="00F445D3">
              <w:t xml:space="preserve"> </w:t>
            </w:r>
            <w:r w:rsidRPr="0067220F">
              <w:t>information</w:t>
            </w:r>
            <w:r w:rsidR="00F445D3">
              <w:t xml:space="preserve"> </w:t>
            </w:r>
            <w:r w:rsidRPr="0067220F">
              <w:t>about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Get-WindowsOptionalFeature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Gets</w:t>
            </w:r>
            <w:r w:rsidR="00F445D3">
              <w:t xml:space="preserve"> </w:t>
            </w:r>
            <w:r w:rsidRPr="0067220F">
              <w:t>information</w:t>
            </w:r>
            <w:r w:rsidR="00F445D3">
              <w:t xml:space="preserve"> </w:t>
            </w:r>
            <w:r w:rsidRPr="0067220F">
              <w:t>about</w:t>
            </w:r>
            <w:r w:rsidR="00F445D3">
              <w:t xml:space="preserve"> </w:t>
            </w:r>
            <w:r w:rsidRPr="0067220F">
              <w:t>optional</w:t>
            </w:r>
            <w:r w:rsidR="00F445D3">
              <w:t xml:space="preserve"> </w:t>
            </w:r>
            <w:r w:rsidRPr="0067220F">
              <w:t>features</w:t>
            </w:r>
            <w:r w:rsidR="00F445D3">
              <w:t xml:space="preserve"> </w:t>
            </w:r>
            <w:r w:rsidRPr="0067220F">
              <w:t>in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Get-WindowsPackage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Gets</w:t>
            </w:r>
            <w:r w:rsidR="00F445D3">
              <w:t xml:space="preserve"> </w:t>
            </w:r>
            <w:r w:rsidRPr="0067220F">
              <w:t>information</w:t>
            </w:r>
            <w:r w:rsidR="00F445D3">
              <w:t xml:space="preserve"> </w:t>
            </w:r>
            <w:r w:rsidRPr="0067220F">
              <w:t>about</w:t>
            </w:r>
            <w:r w:rsidR="00F445D3">
              <w:t xml:space="preserve"> </w:t>
            </w:r>
            <w:r w:rsidRPr="0067220F">
              <w:t>packages</w:t>
            </w:r>
            <w:r w:rsidR="00F445D3">
              <w:t xml:space="preserve"> </w:t>
            </w:r>
            <w:r w:rsidRPr="0067220F">
              <w:t>in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Repair-WindowsImage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Repairs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</w:t>
            </w:r>
            <w:r w:rsidR="00F445D3">
              <w:t xml:space="preserve"> </w:t>
            </w:r>
            <w:r w:rsidRPr="0067220F">
              <w:t>in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WIM</w:t>
            </w:r>
            <w:r w:rsidR="00F445D3">
              <w:t xml:space="preserve"> </w:t>
            </w:r>
            <w:r w:rsidRPr="0067220F">
              <w:t>or</w:t>
            </w:r>
            <w:r w:rsidR="00F445D3">
              <w:t xml:space="preserve"> </w:t>
            </w:r>
            <w:r w:rsidRPr="0067220F">
              <w:t>VHD</w:t>
            </w:r>
            <w:r w:rsidR="00F445D3">
              <w:t xml:space="preserve"> </w:t>
            </w:r>
            <w:r w:rsidRPr="0067220F">
              <w:t>file.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Set-WindowsEdition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Changes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</w:t>
            </w:r>
            <w:r w:rsidR="00F445D3">
              <w:t xml:space="preserve"> </w:t>
            </w:r>
            <w:r w:rsidRPr="0067220F">
              <w:t>to</w:t>
            </w:r>
            <w:r w:rsidR="00F445D3">
              <w:t xml:space="preserve"> </w:t>
            </w:r>
            <w:r w:rsidRPr="0067220F">
              <w:t>a</w:t>
            </w:r>
            <w:r w:rsidR="00F445D3">
              <w:t xml:space="preserve"> </w:t>
            </w:r>
            <w:r w:rsidRPr="0067220F">
              <w:t>higher</w:t>
            </w:r>
            <w:r w:rsidR="00F445D3">
              <w:t xml:space="preserve"> </w:t>
            </w:r>
            <w:r w:rsidRPr="0067220F">
              <w:t>edition.</w:t>
            </w:r>
          </w:p>
        </w:tc>
      </w:tr>
      <w:tr w:rsidR="0067220F" w:rsidRPr="0067220F" w:rsidTr="00F445D3"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code"/>
            </w:pPr>
            <w:r w:rsidRPr="0067220F">
              <w:t>Set-WindowsProductKey</w:t>
            </w:r>
          </w:p>
        </w:tc>
        <w:tc>
          <w:tcPr>
            <w:tcW w:w="0" w:type="auto"/>
            <w:shd w:val="clear" w:color="auto" w:fill="auto"/>
          </w:tcPr>
          <w:p w:rsidR="0067220F" w:rsidRPr="0067220F" w:rsidRDefault="0067220F" w:rsidP="0067220F">
            <w:pPr>
              <w:pStyle w:val="ParagraphText"/>
            </w:pPr>
            <w:r w:rsidRPr="0067220F">
              <w:t>Sets</w:t>
            </w:r>
            <w:r w:rsidR="00F445D3">
              <w:t xml:space="preserve"> </w:t>
            </w:r>
            <w:r w:rsidRPr="0067220F">
              <w:t>the</w:t>
            </w:r>
            <w:r w:rsidR="00F445D3">
              <w:t xml:space="preserve"> </w:t>
            </w:r>
            <w:r w:rsidRPr="0067220F">
              <w:t>product</w:t>
            </w:r>
            <w:r w:rsidR="00F445D3">
              <w:t xml:space="preserve"> </w:t>
            </w:r>
            <w:r w:rsidRPr="0067220F">
              <w:t>key</w:t>
            </w:r>
            <w:r w:rsidR="00F445D3">
              <w:t xml:space="preserve"> </w:t>
            </w:r>
            <w:r w:rsidRPr="0067220F">
              <w:t>for</w:t>
            </w:r>
            <w:r w:rsidR="00F445D3">
              <w:t xml:space="preserve"> </w:t>
            </w:r>
            <w:r w:rsidRPr="0067220F">
              <w:t>the</w:t>
            </w:r>
            <w:r w:rsidR="00F445D3">
              <w:t xml:space="preserve"> </w:t>
            </w:r>
            <w:r w:rsidRPr="0067220F">
              <w:t>Windows</w:t>
            </w:r>
            <w:r w:rsidR="00F445D3">
              <w:t xml:space="preserve"> </w:t>
            </w:r>
            <w:r w:rsidRPr="0067220F">
              <w:t>image.</w:t>
            </w:r>
          </w:p>
        </w:tc>
      </w:tr>
    </w:tbl>
    <w:p w:rsidR="00E7546E" w:rsidRDefault="00C2286A" w:rsidP="00AA07AB">
      <w:pPr>
        <w:pStyle w:val="ParagraphText"/>
      </w:pPr>
      <w:r w:rsidRPr="00523B92">
        <w:t>Using</w:t>
      </w:r>
      <w:r w:rsidR="00F445D3">
        <w:t xml:space="preserve"> </w:t>
      </w:r>
      <w:r w:rsidRPr="00523B92">
        <w:t>the</w:t>
      </w:r>
      <w:r w:rsidR="00926454" w:rsidRPr="00523B92">
        <w:t>se</w:t>
      </w:r>
      <w:r w:rsidR="00F445D3">
        <w:t xml:space="preserve"> </w:t>
      </w:r>
      <w:r w:rsidR="00926454" w:rsidRPr="00523B92">
        <w:t>DISM</w:t>
      </w:r>
      <w:r w:rsidR="00F445D3">
        <w:t xml:space="preserve"> </w:t>
      </w:r>
      <w:r w:rsidR="00926454" w:rsidRPr="00523B92">
        <w:t>cmdlets</w:t>
      </w:r>
      <w:r w:rsidR="00246FDF">
        <w:t>,</w:t>
      </w:r>
      <w:r w:rsidR="00F445D3">
        <w:t xml:space="preserve"> </w:t>
      </w:r>
      <w:r w:rsidR="00926454" w:rsidRPr="00523B92">
        <w:t>you</w:t>
      </w:r>
      <w:r w:rsidR="00F445D3">
        <w:t xml:space="preserve"> </w:t>
      </w:r>
      <w:r w:rsidR="00926454" w:rsidRPr="00523B92">
        <w:t>can</w:t>
      </w:r>
      <w:r w:rsidR="00F445D3">
        <w:t xml:space="preserve"> </w:t>
      </w:r>
      <w:r w:rsidR="00926454" w:rsidRPr="00523B92">
        <w:t>enable</w:t>
      </w:r>
      <w:r w:rsidR="00F445D3">
        <w:t xml:space="preserve"> </w:t>
      </w:r>
      <w:r w:rsidR="00926454" w:rsidRPr="00523B92">
        <w:t>and</w:t>
      </w:r>
      <w:r w:rsidR="00F445D3">
        <w:t xml:space="preserve"> </w:t>
      </w:r>
      <w:r w:rsidRPr="00523B92">
        <w:t>disable</w:t>
      </w:r>
      <w:r w:rsidR="00F445D3">
        <w:t xml:space="preserve"> </w:t>
      </w:r>
      <w:r w:rsidR="00926454" w:rsidRPr="00523B92">
        <w:t>Windows</w:t>
      </w:r>
      <w:r w:rsidR="00F445D3">
        <w:t xml:space="preserve"> </w:t>
      </w:r>
      <w:r w:rsidR="00926454" w:rsidRPr="00523B92">
        <w:t>features</w:t>
      </w:r>
      <w:r w:rsidR="00F445D3">
        <w:t xml:space="preserve"> </w:t>
      </w:r>
      <w:r w:rsidR="00926454" w:rsidRPr="00523B92">
        <w:t>–</w:t>
      </w:r>
      <w:r w:rsidR="00F445D3">
        <w:t xml:space="preserve"> </w:t>
      </w:r>
      <w:r w:rsidR="00926454" w:rsidRPr="00523B92">
        <w:t>and</w:t>
      </w:r>
      <w:r w:rsidR="00F445D3">
        <w:t xml:space="preserve"> </w:t>
      </w:r>
      <w:r w:rsidRPr="00523B92">
        <w:t>remove</w:t>
      </w:r>
      <w:r w:rsidR="00F445D3">
        <w:t xml:space="preserve"> </w:t>
      </w:r>
      <w:r w:rsidR="00926454" w:rsidRPr="00523B92">
        <w:t>them</w:t>
      </w:r>
      <w:r w:rsidR="00F445D3">
        <w:t xml:space="preserve"> </w:t>
      </w:r>
      <w:r w:rsidR="00926454" w:rsidRPr="00523B92">
        <w:t>from</w:t>
      </w:r>
      <w:r w:rsidR="00F445D3">
        <w:t xml:space="preserve"> </w:t>
      </w:r>
      <w:r w:rsidR="00926454" w:rsidRPr="00523B92">
        <w:t>the</w:t>
      </w:r>
      <w:r w:rsidR="00F445D3">
        <w:t xml:space="preserve"> </w:t>
      </w:r>
      <w:r w:rsidR="00926454" w:rsidRPr="00523B92">
        <w:t>hard</w:t>
      </w:r>
      <w:r w:rsidR="00F445D3">
        <w:t xml:space="preserve"> </w:t>
      </w:r>
      <w:r w:rsidR="00926454" w:rsidRPr="00523B92">
        <w:t>drive</w:t>
      </w:r>
      <w:r w:rsidR="00F445D3">
        <w:t xml:space="preserve"> </w:t>
      </w:r>
      <w:r w:rsidR="00926454" w:rsidRPr="00523B92">
        <w:t>as</w:t>
      </w:r>
      <w:r w:rsidR="00F445D3">
        <w:t xml:space="preserve"> </w:t>
      </w:r>
      <w:r w:rsidR="00926454" w:rsidRPr="00523B92">
        <w:t>well,</w:t>
      </w:r>
      <w:r w:rsidR="00F445D3">
        <w:t xml:space="preserve"> </w:t>
      </w:r>
      <w:r w:rsidR="00926454" w:rsidRPr="00523B92">
        <w:t>using</w:t>
      </w:r>
      <w:r w:rsidR="00F445D3">
        <w:t xml:space="preserve"> </w:t>
      </w:r>
      <w:r w:rsidR="00926454" w:rsidRPr="00523B92">
        <w:t>an</w:t>
      </w:r>
      <w:r w:rsidR="00F445D3">
        <w:t xml:space="preserve"> </w:t>
      </w:r>
      <w:r w:rsidR="00926454" w:rsidRPr="00523B92">
        <w:t>option</w:t>
      </w:r>
      <w:r w:rsidR="00F445D3">
        <w:t xml:space="preserve"> </w:t>
      </w:r>
      <w:r w:rsidR="00926454" w:rsidRPr="00523B92">
        <w:t>with</w:t>
      </w:r>
      <w:r w:rsidR="00F445D3">
        <w:t xml:space="preserve"> </w:t>
      </w:r>
      <w:r w:rsidR="00926454" w:rsidRPr="00523B92">
        <w:t>the</w:t>
      </w:r>
      <w:r w:rsidR="00F445D3">
        <w:t xml:space="preserve"> </w:t>
      </w:r>
      <w:r w:rsidR="00926454" w:rsidRPr="00F445D3">
        <w:rPr>
          <w:rStyle w:val="codeChar"/>
          <w:sz w:val="20"/>
        </w:rPr>
        <w:t>disable-windowsoptionalfeature</w:t>
      </w:r>
      <w:r w:rsidR="00F445D3">
        <w:t xml:space="preserve"> </w:t>
      </w:r>
      <w:r w:rsidR="00926454" w:rsidRPr="00523B92">
        <w:t>cmdlet.</w:t>
      </w:r>
    </w:p>
    <w:p w:rsidR="00E7546E" w:rsidRDefault="00926454" w:rsidP="00AA07AB">
      <w:pPr>
        <w:pStyle w:val="ParagraphText"/>
      </w:pPr>
      <w:r w:rsidRPr="00523B92">
        <w:t>You</w:t>
      </w:r>
      <w:r w:rsidR="00F445D3">
        <w:t xml:space="preserve"> </w:t>
      </w:r>
      <w:r w:rsidRPr="00523B92">
        <w:t>can</w:t>
      </w:r>
      <w:r w:rsidR="00F445D3">
        <w:t xml:space="preserve"> </w:t>
      </w:r>
      <w:r w:rsidRPr="00523B92">
        <w:t>also</w:t>
      </w:r>
      <w:r w:rsidR="00F445D3">
        <w:t xml:space="preserve"> </w:t>
      </w:r>
      <w:r w:rsidRPr="00523B92">
        <w:t>get</w:t>
      </w:r>
      <w:r w:rsidR="00F445D3">
        <w:t xml:space="preserve"> </w:t>
      </w:r>
      <w:r w:rsidRPr="00523B92">
        <w:t>information</w:t>
      </w:r>
      <w:r w:rsidR="00F445D3">
        <w:t xml:space="preserve"> </w:t>
      </w:r>
      <w:r w:rsidRPr="00523B92">
        <w:t>on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edition,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do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command</w:t>
      </w:r>
      <w:r w:rsidR="00F445D3">
        <w:t xml:space="preserve"> </w:t>
      </w:r>
      <w:r w:rsidRPr="00523B92">
        <w:t>line</w:t>
      </w:r>
      <w:r w:rsidR="00F445D3">
        <w:t xml:space="preserve"> </w:t>
      </w:r>
      <w:r w:rsidRPr="00523B92">
        <w:t>equivalent</w:t>
      </w:r>
      <w:r w:rsidR="00F445D3">
        <w:t xml:space="preserve"> </w:t>
      </w:r>
      <w:r w:rsidRPr="00523B92">
        <w:t>of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rPr>
          <w:b/>
        </w:rPr>
        <w:t>Add</w:t>
      </w:r>
      <w:r w:rsidR="00F445D3">
        <w:rPr>
          <w:b/>
        </w:rPr>
        <w:t xml:space="preserve"> </w:t>
      </w:r>
      <w:r w:rsidRPr="00523B92">
        <w:rPr>
          <w:b/>
        </w:rPr>
        <w:t>features</w:t>
      </w:r>
      <w:r w:rsidR="00F445D3">
        <w:rPr>
          <w:b/>
        </w:rPr>
        <w:t xml:space="preserve"> </w:t>
      </w:r>
      <w:r w:rsidRPr="00523B92">
        <w:rPr>
          <w:b/>
        </w:rPr>
        <w:t>to</w:t>
      </w:r>
      <w:r w:rsidR="00F445D3">
        <w:rPr>
          <w:b/>
        </w:rPr>
        <w:t xml:space="preserve"> </w:t>
      </w:r>
      <w:r w:rsidRPr="00523B92">
        <w:rPr>
          <w:b/>
        </w:rPr>
        <w:t>Windows</w:t>
      </w:r>
      <w:r w:rsidR="00F445D3">
        <w:t xml:space="preserve"> </w:t>
      </w:r>
      <w:r w:rsidRPr="00523B92">
        <w:t>procedure.</w:t>
      </w:r>
    </w:p>
    <w:p w:rsidR="00E7546E" w:rsidRDefault="00926454" w:rsidP="00AA07AB">
      <w:pPr>
        <w:pStyle w:val="ParagraphText"/>
      </w:pPr>
      <w:r w:rsidRPr="00523B92">
        <w:t>Also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this</w:t>
      </w:r>
      <w:r w:rsidR="00F445D3">
        <w:t xml:space="preserve"> </w:t>
      </w:r>
      <w:r w:rsidRPr="00523B92">
        <w:t>group</w:t>
      </w:r>
      <w:r w:rsidR="00F445D3">
        <w:t xml:space="preserve"> </w:t>
      </w:r>
      <w:r w:rsidRPr="00523B92">
        <w:t>is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F445D3">
        <w:rPr>
          <w:rStyle w:val="codeChar"/>
          <w:sz w:val="20"/>
        </w:rPr>
        <w:t>Repair-WindowsImage</w:t>
      </w:r>
      <w:r w:rsidR="00F445D3">
        <w:rPr>
          <w:rStyle w:val="codeChar"/>
          <w:sz w:val="20"/>
        </w:rPr>
        <w:t xml:space="preserve"> </w:t>
      </w:r>
      <w:r w:rsidRPr="00523B92">
        <w:t>cmdlet,</w:t>
      </w:r>
      <w:r w:rsidR="00F445D3">
        <w:t xml:space="preserve"> </w:t>
      </w:r>
      <w:r w:rsidRPr="00523B92">
        <w:t>which</w:t>
      </w:r>
      <w:r w:rsidR="00F445D3">
        <w:t xml:space="preserve"> </w:t>
      </w:r>
      <w:r w:rsidRPr="00523B92">
        <w:t>exposes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functionality</w:t>
      </w:r>
      <w:r w:rsidR="00F445D3">
        <w:t xml:space="preserve"> </w:t>
      </w:r>
      <w:r w:rsidRPr="00523B92">
        <w:t>offered</w:t>
      </w:r>
      <w:r w:rsidR="00F445D3">
        <w:t xml:space="preserve"> </w:t>
      </w:r>
      <w:r w:rsidRPr="00523B92">
        <w:t>by</w:t>
      </w:r>
      <w:r w:rsidR="00F445D3">
        <w:t xml:space="preserve"> </w:t>
      </w:r>
      <w:r w:rsidRPr="00F445D3">
        <w:rPr>
          <w:rStyle w:val="codeChar"/>
          <w:sz w:val="20"/>
        </w:rPr>
        <w:t>DISM</w:t>
      </w:r>
      <w:r w:rsidR="00F445D3">
        <w:rPr>
          <w:rStyle w:val="codeChar"/>
          <w:sz w:val="20"/>
        </w:rPr>
        <w:t xml:space="preserve"> </w:t>
      </w:r>
      <w:r w:rsidRPr="00F445D3">
        <w:rPr>
          <w:rStyle w:val="codeChar"/>
          <w:sz w:val="20"/>
        </w:rPr>
        <w:t>/online</w:t>
      </w:r>
      <w:r w:rsidR="00F445D3">
        <w:rPr>
          <w:rStyle w:val="codeChar"/>
          <w:sz w:val="20"/>
        </w:rPr>
        <w:t xml:space="preserve"> </w:t>
      </w:r>
      <w:r w:rsidRPr="00F445D3">
        <w:rPr>
          <w:rStyle w:val="codeChar"/>
          <w:sz w:val="20"/>
        </w:rPr>
        <w:t>/cleanup-image</w:t>
      </w:r>
      <w:r w:rsidRPr="00523B92">
        <w:t>.</w:t>
      </w:r>
    </w:p>
    <w:p w:rsidR="00E7546E" w:rsidRDefault="000F23BC" w:rsidP="00040CEF">
      <w:pPr>
        <w:pStyle w:val="Heading3"/>
      </w:pPr>
      <w:bookmarkStart w:id="57" w:name="_Toc334559310"/>
      <w:bookmarkStart w:id="58" w:name="_Toc334565921"/>
      <w:r>
        <w:t>Demo:</w:t>
      </w:r>
      <w:r w:rsidR="00F445D3">
        <w:t xml:space="preserve"> </w:t>
      </w:r>
      <w:r w:rsidR="00495C31">
        <w:t>Windows</w:t>
      </w:r>
      <w:r w:rsidR="00F445D3">
        <w:t xml:space="preserve"> </w:t>
      </w:r>
      <w:r>
        <w:t>PowerShell</w:t>
      </w:r>
      <w:bookmarkEnd w:id="57"/>
      <w:bookmarkEnd w:id="58"/>
    </w:p>
    <w:p w:rsidR="00E7546E" w:rsidRDefault="000F23BC" w:rsidP="00AA07AB">
      <w:pPr>
        <w:pStyle w:val="ParagraphText"/>
      </w:pPr>
      <w:r>
        <w:t>Demonstrate</w:t>
      </w:r>
      <w:r w:rsidR="00F445D3">
        <w:t xml:space="preserve"> </w:t>
      </w:r>
      <w:r>
        <w:t>the</w:t>
      </w:r>
      <w:r w:rsidR="00F445D3">
        <w:t xml:space="preserve"> </w:t>
      </w:r>
      <w:r>
        <w:t>usage</w:t>
      </w:r>
      <w:r w:rsidR="00F445D3">
        <w:t xml:space="preserve"> </w:t>
      </w:r>
      <w:r>
        <w:t>of</w:t>
      </w:r>
      <w:r w:rsidR="00F445D3">
        <w:t xml:space="preserve"> </w:t>
      </w:r>
      <w:r w:rsidR="005E59EF">
        <w:t>Windows</w:t>
      </w:r>
      <w:r w:rsidR="00F445D3">
        <w:t xml:space="preserve"> </w:t>
      </w:r>
      <w:r>
        <w:t>PowerShell</w:t>
      </w:r>
      <w:r w:rsidR="00F445D3">
        <w:t xml:space="preserve"> </w:t>
      </w:r>
      <w:r>
        <w:t>to</w:t>
      </w:r>
      <w:r w:rsidR="00F445D3">
        <w:t xml:space="preserve"> </w:t>
      </w:r>
      <w:r>
        <w:t>collect</w:t>
      </w:r>
      <w:r w:rsidR="00F445D3">
        <w:t xml:space="preserve"> </w:t>
      </w:r>
      <w:r>
        <w:t>information</w:t>
      </w:r>
      <w:r w:rsidR="00F445D3">
        <w:t xml:space="preserve"> </w:t>
      </w:r>
      <w:r>
        <w:t>on</w:t>
      </w:r>
      <w:r w:rsidR="00F445D3">
        <w:t xml:space="preserve"> </w:t>
      </w:r>
      <w:r>
        <w:t>the</w:t>
      </w:r>
      <w:r w:rsidR="00F445D3">
        <w:t xml:space="preserve"> </w:t>
      </w:r>
      <w:r>
        <w:t>following:</w:t>
      </w:r>
    </w:p>
    <w:p w:rsidR="00E7546E" w:rsidRDefault="000F23BC" w:rsidP="000600A1">
      <w:pPr>
        <w:pStyle w:val="ListBullet"/>
      </w:pPr>
      <w:r>
        <w:t>The</w:t>
      </w:r>
      <w:r w:rsidR="00F445D3">
        <w:t xml:space="preserve"> </w:t>
      </w:r>
      <w:r>
        <w:t>state</w:t>
      </w:r>
      <w:r w:rsidR="00F445D3">
        <w:t xml:space="preserve"> </w:t>
      </w:r>
      <w:r>
        <w:t>of</w:t>
      </w:r>
      <w:r w:rsidR="00F445D3">
        <w:t xml:space="preserve"> </w:t>
      </w:r>
      <w:r>
        <w:t>installed</w:t>
      </w:r>
      <w:r w:rsidR="00F445D3">
        <w:t xml:space="preserve"> </w:t>
      </w:r>
      <w:r>
        <w:t>apps.</w:t>
      </w:r>
    </w:p>
    <w:p w:rsidR="00E7546E" w:rsidRDefault="000F23BC" w:rsidP="000600A1">
      <w:pPr>
        <w:pStyle w:val="ListBullet"/>
      </w:pPr>
      <w:r>
        <w:t>The</w:t>
      </w:r>
      <w:r w:rsidR="00F445D3">
        <w:t xml:space="preserve"> </w:t>
      </w:r>
      <w:r>
        <w:t>state</w:t>
      </w:r>
      <w:r w:rsidR="00F445D3">
        <w:t xml:space="preserve"> </w:t>
      </w:r>
      <w:r>
        <w:t>of</w:t>
      </w:r>
      <w:r w:rsidR="00F445D3">
        <w:t xml:space="preserve"> </w:t>
      </w:r>
      <w:r>
        <w:t>Windows</w:t>
      </w:r>
      <w:r w:rsidR="00F445D3">
        <w:t xml:space="preserve"> </w:t>
      </w:r>
      <w:r>
        <w:t>features.</w:t>
      </w:r>
    </w:p>
    <w:p w:rsidR="00E7546E" w:rsidRDefault="000848B8" w:rsidP="000848B8">
      <w:pPr>
        <w:pStyle w:val="ListBullet"/>
      </w:pPr>
      <w:r>
        <w:t>Viewing</w:t>
      </w:r>
      <w:r w:rsidR="00F445D3">
        <w:t xml:space="preserve"> </w:t>
      </w:r>
      <w:r>
        <w:t>the</w:t>
      </w:r>
      <w:r w:rsidR="00F445D3">
        <w:t xml:space="preserve"> </w:t>
      </w:r>
      <w:r>
        <w:t>contents</w:t>
      </w:r>
      <w:r w:rsidR="00F445D3">
        <w:t xml:space="preserve"> </w:t>
      </w:r>
      <w:r>
        <w:t>of</w:t>
      </w:r>
      <w:r w:rsidR="00F445D3">
        <w:t xml:space="preserve"> </w:t>
      </w:r>
      <w:r>
        <w:t>the</w:t>
      </w:r>
      <w:r w:rsidR="00F445D3">
        <w:t xml:space="preserve"> </w:t>
      </w:r>
      <w:r w:rsidRPr="00F445D3">
        <w:rPr>
          <w:rStyle w:val="codeChar"/>
          <w:sz w:val="20"/>
        </w:rPr>
        <w:t>C:\Windows\Logs</w:t>
      </w:r>
      <w:r w:rsidR="00F445D3">
        <w:t xml:space="preserve"> </w:t>
      </w:r>
      <w:r>
        <w:t>folder</w:t>
      </w:r>
      <w:r w:rsidR="00AC10BE">
        <w:t>.</w:t>
      </w:r>
    </w:p>
    <w:p w:rsidR="00E7546E" w:rsidRDefault="000848B8" w:rsidP="000600A1">
      <w:pPr>
        <w:pStyle w:val="ListBullet"/>
      </w:pPr>
      <w:r>
        <w:t>Viewing</w:t>
      </w:r>
      <w:r w:rsidR="00F445D3">
        <w:t xml:space="preserve"> </w:t>
      </w:r>
      <w:r>
        <w:t>the</w:t>
      </w:r>
      <w:r w:rsidR="00F445D3">
        <w:t xml:space="preserve"> </w:t>
      </w:r>
      <w:r>
        <w:t>contents</w:t>
      </w:r>
      <w:r w:rsidR="00F445D3">
        <w:t xml:space="preserve"> </w:t>
      </w:r>
      <w:r>
        <w:t>of</w:t>
      </w:r>
      <w:r w:rsidR="00F445D3">
        <w:t xml:space="preserve"> </w:t>
      </w:r>
      <w:r>
        <w:t>the</w:t>
      </w:r>
      <w:r w:rsidR="00F445D3">
        <w:t xml:space="preserve"> </w:t>
      </w:r>
      <w:r w:rsidRPr="00F445D3">
        <w:rPr>
          <w:rStyle w:val="codeChar"/>
          <w:sz w:val="20"/>
        </w:rPr>
        <w:t>HKLM\Software\Microsoft\</w:t>
      </w:r>
      <w:r w:rsidR="001C2D81" w:rsidRPr="00F445D3">
        <w:rPr>
          <w:rStyle w:val="codeChar"/>
          <w:sz w:val="20"/>
        </w:rPr>
        <w:t>Windows\</w:t>
      </w:r>
      <w:r w:rsidRPr="00F445D3">
        <w:rPr>
          <w:rStyle w:val="codeChar"/>
          <w:sz w:val="20"/>
        </w:rPr>
        <w:t>CurrentVersion</w:t>
      </w:r>
      <w:r w:rsidR="00F445D3">
        <w:t xml:space="preserve"> </w:t>
      </w:r>
      <w:r>
        <w:t>registry</w:t>
      </w:r>
      <w:r w:rsidR="00F445D3">
        <w:t xml:space="preserve"> </w:t>
      </w:r>
      <w:r>
        <w:t>key</w:t>
      </w:r>
      <w:r w:rsidR="00AC10BE">
        <w:t>.</w:t>
      </w:r>
    </w:p>
    <w:p w:rsidR="00E7546E" w:rsidRDefault="005B5F90" w:rsidP="005B5F90">
      <w:pPr>
        <w:pStyle w:val="Heading2"/>
      </w:pPr>
      <w:bookmarkStart w:id="59" w:name="_Toc321447400"/>
      <w:bookmarkStart w:id="60" w:name="_Toc334559311"/>
      <w:bookmarkStart w:id="61" w:name="_Toc334565922"/>
      <w:r w:rsidRPr="00523B92">
        <w:t>Lab:</w:t>
      </w:r>
      <w:r w:rsidR="00F445D3">
        <w:t xml:space="preserve"> </w:t>
      </w:r>
      <w:bookmarkEnd w:id="59"/>
      <w:r w:rsidRPr="00523B92">
        <w:t>Recovery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Troubleshooting</w:t>
      </w:r>
      <w:bookmarkEnd w:id="60"/>
      <w:bookmarkEnd w:id="61"/>
    </w:p>
    <w:p w:rsidR="00E7546E" w:rsidRDefault="005B5F90" w:rsidP="005B5F90">
      <w:pPr>
        <w:pStyle w:val="ParagraphText"/>
      </w:pPr>
      <w:r w:rsidRPr="00523B92">
        <w:t>This</w:t>
      </w:r>
      <w:r w:rsidR="00F445D3">
        <w:t xml:space="preserve"> </w:t>
      </w:r>
      <w:r w:rsidRPr="00523B92">
        <w:t>lab</w:t>
      </w:r>
      <w:r w:rsidR="00F445D3">
        <w:t xml:space="preserve"> </w:t>
      </w:r>
      <w:r w:rsidRPr="00523B92">
        <w:t>explores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troubleshooting</w:t>
      </w:r>
      <w:r w:rsidR="00F445D3">
        <w:t xml:space="preserve"> </w:t>
      </w:r>
      <w:r w:rsidRPr="00523B92">
        <w:t>changes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Windows</w:t>
      </w:r>
      <w:r w:rsidR="00F445D3">
        <w:t xml:space="preserve"> </w:t>
      </w:r>
      <w:r w:rsidRPr="00523B92">
        <w:t>8.</w:t>
      </w:r>
      <w:bookmarkStart w:id="62" w:name="_Toc232224922"/>
    </w:p>
    <w:p w:rsidR="00E7546E" w:rsidRDefault="006D5401" w:rsidP="006D5401">
      <w:pPr>
        <w:pStyle w:val="Heading4"/>
        <w:ind w:left="720" w:hanging="720"/>
      </w:pPr>
      <w:r>
        <w:t>Expected</w:t>
      </w:r>
      <w:r w:rsidR="00F445D3">
        <w:t xml:space="preserve"> </w:t>
      </w:r>
      <w:r>
        <w:t>Time</w:t>
      </w:r>
      <w:r w:rsidR="00F445D3">
        <w:t xml:space="preserve"> </w:t>
      </w:r>
      <w:r>
        <w:t>for</w:t>
      </w:r>
      <w:r w:rsidR="00F445D3">
        <w:t xml:space="preserve"> </w:t>
      </w:r>
      <w:r>
        <w:t>T</w:t>
      </w:r>
      <w:r w:rsidR="005B5F90" w:rsidRPr="00523B92">
        <w:t>his</w:t>
      </w:r>
      <w:r w:rsidR="00F445D3">
        <w:t xml:space="preserve"> </w:t>
      </w:r>
      <w:r w:rsidR="005B5F90" w:rsidRPr="00523B92">
        <w:t>Lab</w:t>
      </w:r>
      <w:bookmarkEnd w:id="62"/>
    </w:p>
    <w:p w:rsidR="00E7546E" w:rsidRDefault="005B5F90" w:rsidP="005B5F90">
      <w:pPr>
        <w:pStyle w:val="ParagraphText"/>
      </w:pPr>
      <w:r w:rsidRPr="00523B92">
        <w:t>This</w:t>
      </w:r>
      <w:r w:rsidR="00F445D3">
        <w:t xml:space="preserve"> </w:t>
      </w:r>
      <w:r w:rsidRPr="00523B92">
        <w:t>lab</w:t>
      </w:r>
      <w:r w:rsidR="00F445D3">
        <w:t xml:space="preserve"> </w:t>
      </w:r>
      <w:r w:rsidRPr="00523B92">
        <w:t>takes</w:t>
      </w:r>
      <w:r w:rsidR="00F445D3">
        <w:t xml:space="preserve"> </w:t>
      </w:r>
      <w:r w:rsidRPr="00523B92">
        <w:t>approximately</w:t>
      </w:r>
      <w:r w:rsidR="00F445D3">
        <w:t xml:space="preserve"> </w:t>
      </w:r>
      <w:r w:rsidR="0034432D">
        <w:t>6</w:t>
      </w:r>
      <w:r w:rsidR="00D5373D" w:rsidRPr="00D5373D">
        <w:t>0</w:t>
      </w:r>
      <w:r w:rsidR="00F445D3">
        <w:t xml:space="preserve"> </w:t>
      </w:r>
      <w:r w:rsidRPr="00D5373D">
        <w:t>minutes</w:t>
      </w:r>
      <w:r w:rsidR="00F445D3">
        <w:t xml:space="preserve"> </w:t>
      </w:r>
      <w:r w:rsidRPr="00D5373D">
        <w:t>to</w:t>
      </w:r>
      <w:r w:rsidR="00F445D3">
        <w:t xml:space="preserve"> </w:t>
      </w:r>
      <w:r w:rsidRPr="00D5373D">
        <w:t>complete.</w:t>
      </w:r>
    </w:p>
    <w:p w:rsidR="00E7546E" w:rsidRDefault="005B5F90" w:rsidP="005B5F90">
      <w:pPr>
        <w:pStyle w:val="Heading4"/>
      </w:pPr>
      <w:bookmarkStart w:id="63" w:name="_Toc232224923"/>
      <w:r w:rsidRPr="000F23BC">
        <w:t>Requirements</w:t>
      </w:r>
      <w:bookmarkEnd w:id="63"/>
    </w:p>
    <w:p w:rsidR="00E7546E" w:rsidRDefault="005B5F90" w:rsidP="005B5F90">
      <w:pPr>
        <w:pStyle w:val="ParagraphText"/>
      </w:pPr>
      <w:r w:rsidRPr="000F23BC">
        <w:t>To</w:t>
      </w:r>
      <w:r w:rsidR="00F445D3">
        <w:t xml:space="preserve"> </w:t>
      </w:r>
      <w:r w:rsidRPr="000F23BC">
        <w:t>perform</w:t>
      </w:r>
      <w:r w:rsidR="00F445D3">
        <w:t xml:space="preserve"> </w:t>
      </w:r>
      <w:r w:rsidRPr="000F23BC">
        <w:t>this</w:t>
      </w:r>
      <w:r w:rsidR="00F445D3">
        <w:t xml:space="preserve"> </w:t>
      </w:r>
      <w:r w:rsidRPr="000F23BC">
        <w:t>lab</w:t>
      </w:r>
      <w:r w:rsidR="00AB60EE">
        <w:t>,</w:t>
      </w:r>
      <w:r w:rsidR="00F445D3">
        <w:t xml:space="preserve"> </w:t>
      </w:r>
      <w:r w:rsidRPr="000F23BC">
        <w:t>you</w:t>
      </w:r>
      <w:r w:rsidR="00F445D3">
        <w:t xml:space="preserve"> </w:t>
      </w:r>
      <w:r w:rsidRPr="000F23BC">
        <w:t>will</w:t>
      </w:r>
      <w:r w:rsidR="00F445D3">
        <w:t xml:space="preserve"> </w:t>
      </w:r>
      <w:r w:rsidRPr="000F23BC">
        <w:t>need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following:</w:t>
      </w:r>
    </w:p>
    <w:p w:rsidR="00E7546E" w:rsidRDefault="00AB60EE" w:rsidP="005B5F90">
      <w:pPr>
        <w:pStyle w:val="ListBullet"/>
      </w:pPr>
      <w:r>
        <w:t>A</w:t>
      </w:r>
      <w:r w:rsidR="00F445D3">
        <w:t xml:space="preserve"> </w:t>
      </w:r>
      <w:r>
        <w:t>PC</w:t>
      </w:r>
      <w:r w:rsidR="00F445D3">
        <w:t xml:space="preserve"> </w:t>
      </w:r>
      <w:r>
        <w:t>with</w:t>
      </w:r>
      <w:r w:rsidR="00F445D3">
        <w:t xml:space="preserve"> </w:t>
      </w:r>
      <w:r>
        <w:t>Windows</w:t>
      </w:r>
      <w:r w:rsidR="00F445D3">
        <w:t xml:space="preserve"> </w:t>
      </w:r>
      <w:r>
        <w:t>8</w:t>
      </w:r>
      <w:r w:rsidR="00F445D3">
        <w:t xml:space="preserve"> </w:t>
      </w:r>
      <w:r w:rsidR="005B5F90" w:rsidRPr="00523B92">
        <w:t>installed</w:t>
      </w:r>
    </w:p>
    <w:p w:rsidR="00E7546E" w:rsidRDefault="005B5F90" w:rsidP="005B5F90">
      <w:pPr>
        <w:pStyle w:val="ListBullet"/>
      </w:pPr>
      <w:r w:rsidRPr="00523B92">
        <w:t>Internet</w:t>
      </w:r>
      <w:r w:rsidR="00F445D3">
        <w:t xml:space="preserve"> </w:t>
      </w:r>
      <w:r w:rsidR="00AB60EE">
        <w:t>c</w:t>
      </w:r>
      <w:r w:rsidRPr="00523B92">
        <w:t>onnectivity</w:t>
      </w:r>
    </w:p>
    <w:p w:rsidR="00E7546E" w:rsidRDefault="00283706" w:rsidP="005B5F90">
      <w:pPr>
        <w:pStyle w:val="ListBullet"/>
      </w:pPr>
      <w:r w:rsidRPr="00523B92">
        <w:t>A</w:t>
      </w:r>
      <w:r w:rsidR="00F445D3">
        <w:t xml:space="preserve"> </w:t>
      </w:r>
      <w:r w:rsidR="00AB60EE">
        <w:t>p</w:t>
      </w:r>
      <w:r w:rsidRPr="00523B92">
        <w:t>artner</w:t>
      </w:r>
    </w:p>
    <w:p w:rsidR="00E7546E" w:rsidRDefault="002B0BB8" w:rsidP="00040CEF">
      <w:pPr>
        <w:pStyle w:val="Heading3"/>
      </w:pPr>
      <w:bookmarkStart w:id="64" w:name="_Toc334559312"/>
      <w:bookmarkStart w:id="65" w:name="_Toc334565923"/>
      <w:r w:rsidRPr="00523B92">
        <w:t>Exercise</w:t>
      </w:r>
      <w:r w:rsidR="00F445D3">
        <w:t xml:space="preserve"> </w:t>
      </w:r>
      <w:r w:rsidRPr="00523B92">
        <w:t>1: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bookmarkEnd w:id="64"/>
      <w:bookmarkEnd w:id="65"/>
    </w:p>
    <w:p w:rsidR="00E7546E" w:rsidRDefault="002B0BB8" w:rsidP="0002466C">
      <w:pPr>
        <w:pStyle w:val="ListNumber"/>
        <w:numPr>
          <w:ilvl w:val="0"/>
          <w:numId w:val="3"/>
        </w:numPr>
      </w:pPr>
      <w:r w:rsidRPr="00523B92">
        <w:t>Partner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someone</w:t>
      </w:r>
      <w:r w:rsidR="00F445D3">
        <w:t xml:space="preserve"> </w:t>
      </w:r>
      <w:r w:rsidRPr="00523B92">
        <w:t>else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classroom.</w:t>
      </w:r>
    </w:p>
    <w:p w:rsidR="00E7546E" w:rsidRDefault="00A27343" w:rsidP="0002466C">
      <w:pPr>
        <w:pStyle w:val="ListNumber"/>
        <w:numPr>
          <w:ilvl w:val="0"/>
          <w:numId w:val="3"/>
        </w:numPr>
      </w:pPr>
      <w:r w:rsidRPr="00523B92">
        <w:t>Configure</w:t>
      </w:r>
      <w:r w:rsidR="00F445D3">
        <w:t xml:space="preserve"> </w:t>
      </w:r>
      <w:r w:rsidR="002B0BB8" w:rsidRPr="00523B92">
        <w:t>File</w:t>
      </w:r>
      <w:r w:rsidR="00F445D3">
        <w:t xml:space="preserve"> </w:t>
      </w:r>
      <w:r w:rsidR="002B0BB8" w:rsidRPr="00523B92">
        <w:t>History</w:t>
      </w:r>
      <w:r w:rsidR="00F445D3">
        <w:t xml:space="preserve"> </w:t>
      </w:r>
      <w:r w:rsidR="002B0BB8" w:rsidRPr="00523B92">
        <w:t>to</w:t>
      </w:r>
      <w:r w:rsidR="00F445D3">
        <w:t xml:space="preserve"> </w:t>
      </w:r>
      <w:r w:rsidR="002B0BB8" w:rsidRPr="00523B92">
        <w:t>use</w:t>
      </w:r>
      <w:r w:rsidR="00F445D3">
        <w:t xml:space="preserve"> </w:t>
      </w:r>
      <w:r w:rsidR="002B0BB8" w:rsidRPr="00523B92">
        <w:t>a</w:t>
      </w:r>
      <w:r w:rsidR="00F445D3">
        <w:t xml:space="preserve"> </w:t>
      </w:r>
      <w:r w:rsidR="002B0BB8" w:rsidRPr="00523B92">
        <w:t>share</w:t>
      </w:r>
      <w:r w:rsidR="00F445D3">
        <w:t xml:space="preserve"> </w:t>
      </w:r>
      <w:r w:rsidR="002B0BB8" w:rsidRPr="00523B92">
        <w:t>on</w:t>
      </w:r>
      <w:r w:rsidR="00F445D3">
        <w:t xml:space="preserve"> </w:t>
      </w:r>
      <w:r w:rsidR="002B0BB8" w:rsidRPr="00523B92">
        <w:t>your</w:t>
      </w:r>
      <w:r w:rsidR="00F445D3">
        <w:t xml:space="preserve"> </w:t>
      </w:r>
      <w:r w:rsidR="002B0BB8" w:rsidRPr="00523B92">
        <w:t>partner’s</w:t>
      </w:r>
      <w:r w:rsidR="00F445D3">
        <w:t xml:space="preserve"> </w:t>
      </w:r>
      <w:r w:rsidR="002B0BB8" w:rsidRPr="00523B92">
        <w:t>PC</w:t>
      </w:r>
      <w:r w:rsidR="00F445D3">
        <w:t xml:space="preserve"> </w:t>
      </w:r>
      <w:r w:rsidR="002B0BB8" w:rsidRPr="00523B92">
        <w:t>as</w:t>
      </w:r>
      <w:r w:rsidR="00F445D3">
        <w:t xml:space="preserve"> </w:t>
      </w:r>
      <w:r w:rsidR="002B0BB8" w:rsidRPr="00523B92">
        <w:t>the</w:t>
      </w:r>
      <w:r w:rsidR="00F445D3">
        <w:t xml:space="preserve"> </w:t>
      </w:r>
      <w:r w:rsidR="002B0BB8" w:rsidRPr="00523B92">
        <w:t>target</w:t>
      </w:r>
      <w:r w:rsidR="00F445D3">
        <w:t xml:space="preserve"> </w:t>
      </w:r>
      <w:r w:rsidR="002B0BB8" w:rsidRPr="00523B92">
        <w:t>for</w:t>
      </w:r>
      <w:r w:rsidR="00F445D3">
        <w:t xml:space="preserve"> </w:t>
      </w:r>
      <w:r w:rsidR="002B0BB8" w:rsidRPr="00523B92">
        <w:t>saving</w:t>
      </w:r>
      <w:r w:rsidR="00F445D3">
        <w:t xml:space="preserve"> </w:t>
      </w:r>
      <w:r w:rsidR="002B0BB8" w:rsidRPr="00523B92">
        <w:t>history.</w:t>
      </w:r>
    </w:p>
    <w:p w:rsidR="00E7546E" w:rsidRDefault="002B0BB8" w:rsidP="0002466C">
      <w:pPr>
        <w:pStyle w:val="ListNumber"/>
        <w:numPr>
          <w:ilvl w:val="0"/>
          <w:numId w:val="3"/>
        </w:numPr>
      </w:pPr>
      <w:r w:rsidRPr="00523B92">
        <w:t>Add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folder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documents</w:t>
      </w:r>
      <w:r w:rsidR="00F445D3">
        <w:t xml:space="preserve"> </w:t>
      </w:r>
      <w:r w:rsidRPr="00523B92">
        <w:t>Library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create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few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in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folder.</w:t>
      </w:r>
    </w:p>
    <w:p w:rsidR="00E7546E" w:rsidRDefault="002B0BB8" w:rsidP="0002466C">
      <w:pPr>
        <w:pStyle w:val="ListNumber"/>
        <w:numPr>
          <w:ilvl w:val="0"/>
          <w:numId w:val="3"/>
        </w:numPr>
      </w:pPr>
      <w:r w:rsidRPr="00523B92">
        <w:t>Run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="00183BFE" w:rsidRPr="00523B92">
        <w:t>copy</w:t>
      </w:r>
      <w:r w:rsidR="00F445D3">
        <w:t xml:space="preserve"> </w:t>
      </w:r>
      <w:r w:rsidR="00183BFE" w:rsidRPr="00523B92">
        <w:t>task.</w:t>
      </w:r>
    </w:p>
    <w:p w:rsidR="00E7546E" w:rsidRDefault="00183BFE" w:rsidP="0002466C">
      <w:pPr>
        <w:pStyle w:val="ListNumber"/>
        <w:numPr>
          <w:ilvl w:val="0"/>
          <w:numId w:val="3"/>
        </w:numPr>
      </w:pPr>
      <w:r w:rsidRPr="00523B92">
        <w:t>Examine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interface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locate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created.</w:t>
      </w:r>
    </w:p>
    <w:p w:rsidR="00E7546E" w:rsidRDefault="00183BFE" w:rsidP="0002466C">
      <w:pPr>
        <w:pStyle w:val="ListNumber"/>
        <w:numPr>
          <w:ilvl w:val="0"/>
          <w:numId w:val="3"/>
        </w:numPr>
      </w:pPr>
      <w:r w:rsidRPr="00523B92">
        <w:t>Restore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another</w:t>
      </w:r>
      <w:r w:rsidR="00F445D3">
        <w:t xml:space="preserve"> </w:t>
      </w:r>
      <w:r w:rsidRPr="00523B92">
        <w:t>location.</w:t>
      </w:r>
    </w:p>
    <w:p w:rsidR="00E7546E" w:rsidRDefault="00183BFE" w:rsidP="0002466C">
      <w:pPr>
        <w:pStyle w:val="ListNumber"/>
        <w:numPr>
          <w:ilvl w:val="0"/>
          <w:numId w:val="3"/>
        </w:numPr>
      </w:pPr>
      <w:r w:rsidRPr="00523B92">
        <w:t>Restore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files</w:t>
      </w:r>
      <w:r w:rsidR="00F445D3">
        <w:t xml:space="preserve"> </w:t>
      </w:r>
      <w:r w:rsidRPr="00523B92">
        <w:t>to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original</w:t>
      </w:r>
      <w:r w:rsidR="00F445D3">
        <w:t xml:space="preserve"> </w:t>
      </w:r>
      <w:r w:rsidRPr="00523B92">
        <w:t>location</w:t>
      </w:r>
      <w:r w:rsidR="00F445D3">
        <w:t xml:space="preserve"> </w:t>
      </w:r>
      <w:r w:rsidRPr="00523B92">
        <w:t>and</w:t>
      </w:r>
      <w:r w:rsidR="00F445D3">
        <w:t xml:space="preserve"> </w:t>
      </w:r>
      <w:r w:rsidRPr="00523B92">
        <w:t>note</w:t>
      </w:r>
      <w:r w:rsidR="00F445D3">
        <w:t xml:space="preserve"> </w:t>
      </w:r>
      <w:r w:rsidRPr="00523B92">
        <w:t>how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steps</w:t>
      </w:r>
      <w:r w:rsidR="00F445D3">
        <w:t xml:space="preserve"> </w:t>
      </w:r>
      <w:r w:rsidRPr="00523B92">
        <w:t>differ</w:t>
      </w:r>
      <w:r w:rsidR="00F445D3">
        <w:t xml:space="preserve"> </w:t>
      </w:r>
      <w:r w:rsidRPr="00523B92">
        <w:t>compared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alternate</w:t>
      </w:r>
      <w:r w:rsidR="00F445D3">
        <w:t xml:space="preserve"> </w:t>
      </w:r>
      <w:r w:rsidRPr="00523B92">
        <w:t>location</w:t>
      </w:r>
      <w:r w:rsidR="00F445D3">
        <w:t xml:space="preserve"> </w:t>
      </w:r>
      <w:r w:rsidRPr="00523B92">
        <w:t>restore</w:t>
      </w:r>
      <w:r w:rsidR="00F445D3">
        <w:t xml:space="preserve"> </w:t>
      </w:r>
      <w:r w:rsidRPr="00523B92">
        <w:t>you</w:t>
      </w:r>
      <w:r w:rsidR="00F445D3">
        <w:t xml:space="preserve"> </w:t>
      </w:r>
      <w:r w:rsidRPr="00523B92">
        <w:t>did</w:t>
      </w:r>
      <w:r w:rsidR="00F445D3">
        <w:t xml:space="preserve"> </w:t>
      </w:r>
      <w:r w:rsidRPr="00523B92">
        <w:t>above.</w:t>
      </w:r>
    </w:p>
    <w:p w:rsidR="00E7546E" w:rsidRDefault="00183BFE" w:rsidP="0002466C">
      <w:pPr>
        <w:pStyle w:val="ListNumber"/>
        <w:numPr>
          <w:ilvl w:val="0"/>
          <w:numId w:val="3"/>
        </w:numPr>
      </w:pPr>
      <w:r w:rsidRPr="00523B92">
        <w:t>Explore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File</w:t>
      </w:r>
      <w:r w:rsidR="00F445D3">
        <w:t xml:space="preserve"> </w:t>
      </w:r>
      <w:r w:rsidRPr="00523B92">
        <w:t>History</w:t>
      </w:r>
      <w:r w:rsidR="00F445D3">
        <w:t xml:space="preserve"> </w:t>
      </w:r>
      <w:r w:rsidRPr="00523B92">
        <w:t>storage</w:t>
      </w:r>
      <w:r w:rsidR="00F445D3">
        <w:t xml:space="preserve"> </w:t>
      </w:r>
      <w:r w:rsidRPr="00523B92">
        <w:t>location.</w:t>
      </w:r>
    </w:p>
    <w:p w:rsidR="00E7546E" w:rsidRDefault="002B0BB8" w:rsidP="00040CEF">
      <w:pPr>
        <w:pStyle w:val="Heading3"/>
      </w:pPr>
      <w:bookmarkStart w:id="66" w:name="_Toc334559313"/>
      <w:bookmarkStart w:id="67" w:name="_Toc334565924"/>
      <w:r w:rsidRPr="00523B92">
        <w:t>Exercise</w:t>
      </w:r>
      <w:r w:rsidR="00F445D3">
        <w:t xml:space="preserve"> </w:t>
      </w:r>
      <w:r w:rsidRPr="00523B92">
        <w:t>2:</w:t>
      </w:r>
      <w:r w:rsidR="00F445D3">
        <w:t xml:space="preserve"> </w:t>
      </w:r>
      <w:r w:rsidRPr="00523B92">
        <w:t>Other</w:t>
      </w:r>
      <w:r w:rsidR="00F445D3">
        <w:t xml:space="preserve"> </w:t>
      </w:r>
      <w:r w:rsidRPr="00523B92">
        <w:t>Troubleshooting</w:t>
      </w:r>
      <w:bookmarkEnd w:id="66"/>
      <w:bookmarkEnd w:id="67"/>
    </w:p>
    <w:p w:rsidR="00E7546E" w:rsidRDefault="00D91382" w:rsidP="0002466C">
      <w:pPr>
        <w:pStyle w:val="ListNumber"/>
        <w:numPr>
          <w:ilvl w:val="0"/>
          <w:numId w:val="8"/>
        </w:numPr>
      </w:pPr>
      <w:r>
        <w:t>Clean</w:t>
      </w:r>
      <w:r w:rsidR="00F445D3">
        <w:t xml:space="preserve"> </w:t>
      </w:r>
      <w:r>
        <w:t>boot</w:t>
      </w:r>
      <w:r w:rsidR="00F445D3">
        <w:t xml:space="preserve"> </w:t>
      </w:r>
      <w:r>
        <w:t>your</w:t>
      </w:r>
      <w:r w:rsidR="00F445D3">
        <w:t xml:space="preserve"> </w:t>
      </w:r>
      <w:r>
        <w:t>PC</w:t>
      </w:r>
      <w:r w:rsidR="00F445D3">
        <w:t xml:space="preserve"> </w:t>
      </w:r>
      <w:r>
        <w:t>using</w:t>
      </w:r>
      <w:r w:rsidR="00F445D3">
        <w:t xml:space="preserve"> </w:t>
      </w:r>
      <w:r>
        <w:t>the</w:t>
      </w:r>
      <w:r w:rsidR="00F445D3">
        <w:t xml:space="preserve"> </w:t>
      </w:r>
      <w:r>
        <w:t>tools</w:t>
      </w:r>
      <w:r w:rsidR="00F445D3">
        <w:t xml:space="preserve"> </w:t>
      </w:r>
      <w:r>
        <w:t>available</w:t>
      </w:r>
      <w:r w:rsidR="00F445D3">
        <w:t xml:space="preserve"> </w:t>
      </w:r>
      <w:r>
        <w:t>in</w:t>
      </w:r>
      <w:r w:rsidR="00F445D3">
        <w:t xml:space="preserve"> </w:t>
      </w:r>
      <w:r>
        <w:t>Windows</w:t>
      </w:r>
      <w:r w:rsidR="00F445D3">
        <w:t xml:space="preserve"> </w:t>
      </w:r>
      <w:r>
        <w:t>8</w:t>
      </w:r>
      <w:r w:rsidR="00183BFE" w:rsidRPr="00523B92">
        <w:t>.</w:t>
      </w:r>
    </w:p>
    <w:p w:rsidR="00E7546E" w:rsidRDefault="00D91382" w:rsidP="0002466C">
      <w:pPr>
        <w:pStyle w:val="ListNumber"/>
        <w:numPr>
          <w:ilvl w:val="0"/>
          <w:numId w:val="8"/>
        </w:numPr>
      </w:pPr>
      <w:r>
        <w:t>What</w:t>
      </w:r>
      <w:r w:rsidR="00F445D3">
        <w:t xml:space="preserve"> </w:t>
      </w:r>
      <w:r>
        <w:t>combination</w:t>
      </w:r>
      <w:r w:rsidR="00F445D3">
        <w:t xml:space="preserve"> </w:t>
      </w:r>
      <w:r>
        <w:t>of</w:t>
      </w:r>
      <w:r w:rsidR="00F445D3">
        <w:t xml:space="preserve"> </w:t>
      </w:r>
      <w:r>
        <w:t>tools</w:t>
      </w:r>
      <w:r w:rsidR="00F445D3">
        <w:t xml:space="preserve"> </w:t>
      </w:r>
      <w:r>
        <w:t>did</w:t>
      </w:r>
      <w:r w:rsidR="00F445D3">
        <w:t xml:space="preserve"> </w:t>
      </w:r>
      <w:r>
        <w:t>you</w:t>
      </w:r>
      <w:r w:rsidR="00F445D3">
        <w:t xml:space="preserve"> </w:t>
      </w:r>
      <w:r>
        <w:t>use?</w:t>
      </w:r>
    </w:p>
    <w:p w:rsidR="00E7546E" w:rsidRDefault="00D91382" w:rsidP="0002466C">
      <w:pPr>
        <w:pStyle w:val="ListNumber"/>
        <w:numPr>
          <w:ilvl w:val="0"/>
          <w:numId w:val="8"/>
        </w:numPr>
      </w:pPr>
      <w:r>
        <w:t>Use</w:t>
      </w:r>
      <w:r w:rsidR="00F445D3">
        <w:t xml:space="preserve"> </w:t>
      </w:r>
      <w:r w:rsidR="00084ADB">
        <w:t>Windows</w:t>
      </w:r>
      <w:r w:rsidR="00F445D3">
        <w:t xml:space="preserve"> </w:t>
      </w:r>
      <w:r>
        <w:t>PowerShell</w:t>
      </w:r>
      <w:r w:rsidR="00F445D3">
        <w:t xml:space="preserve"> </w:t>
      </w:r>
      <w:r>
        <w:t>to</w:t>
      </w:r>
      <w:r w:rsidR="00F445D3">
        <w:t xml:space="preserve"> </w:t>
      </w:r>
      <w:r>
        <w:t>perform</w:t>
      </w:r>
      <w:r w:rsidR="00F445D3">
        <w:t xml:space="preserve"> </w:t>
      </w:r>
      <w:r>
        <w:t>the</w:t>
      </w:r>
      <w:r w:rsidR="00F445D3">
        <w:t xml:space="preserve"> </w:t>
      </w:r>
      <w:r>
        <w:t>following</w:t>
      </w:r>
      <w:r w:rsidR="00F445D3">
        <w:t xml:space="preserve"> </w:t>
      </w:r>
      <w:r>
        <w:t>tasks,</w:t>
      </w:r>
      <w:r w:rsidR="00F445D3">
        <w:t xml:space="preserve"> </w:t>
      </w:r>
      <w:r>
        <w:t>and</w:t>
      </w:r>
      <w:r w:rsidR="00F445D3">
        <w:t xml:space="preserve"> </w:t>
      </w:r>
      <w:r>
        <w:t>make</w:t>
      </w:r>
      <w:r w:rsidR="00F445D3">
        <w:t xml:space="preserve"> </w:t>
      </w:r>
      <w:r>
        <w:t>a</w:t>
      </w:r>
      <w:r w:rsidR="00F445D3">
        <w:t xml:space="preserve"> </w:t>
      </w:r>
      <w:r>
        <w:t>note</w:t>
      </w:r>
      <w:r w:rsidR="00F445D3">
        <w:t xml:space="preserve"> </w:t>
      </w:r>
      <w:r>
        <w:t>of</w:t>
      </w:r>
      <w:r w:rsidR="00F445D3">
        <w:t xml:space="preserve"> </w:t>
      </w:r>
      <w:r>
        <w:t>the</w:t>
      </w:r>
      <w:r w:rsidR="00F445D3">
        <w:t xml:space="preserve"> </w:t>
      </w:r>
      <w:r>
        <w:t>commands</w:t>
      </w:r>
      <w:r w:rsidR="00F445D3">
        <w:t xml:space="preserve"> </w:t>
      </w:r>
      <w:r>
        <w:t>you</w:t>
      </w:r>
      <w:r w:rsidR="00F445D3">
        <w:t xml:space="preserve"> </w:t>
      </w:r>
      <w:r>
        <w:t>used:</w:t>
      </w:r>
    </w:p>
    <w:p w:rsidR="00E7546E" w:rsidRDefault="00740838" w:rsidP="0002466C">
      <w:pPr>
        <w:pStyle w:val="ListNumber"/>
        <w:numPr>
          <w:ilvl w:val="1"/>
          <w:numId w:val="8"/>
        </w:numPr>
      </w:pPr>
      <w:r>
        <w:t>View</w:t>
      </w:r>
      <w:r w:rsidR="00F445D3">
        <w:t xml:space="preserve"> </w:t>
      </w:r>
      <w:r>
        <w:t>the</w:t>
      </w:r>
      <w:r w:rsidR="00F445D3">
        <w:t xml:space="preserve"> </w:t>
      </w:r>
      <w:r>
        <w:t>values</w:t>
      </w:r>
      <w:r w:rsidR="00F445D3">
        <w:t xml:space="preserve"> </w:t>
      </w:r>
      <w:r>
        <w:t>in</w:t>
      </w:r>
      <w:r w:rsidR="00F445D3">
        <w:t xml:space="preserve"> </w:t>
      </w:r>
      <w:r>
        <w:t>the</w:t>
      </w:r>
      <w:r w:rsidR="00F445D3">
        <w:t xml:space="preserve"> </w:t>
      </w:r>
      <w:r>
        <w:t>Windows</w:t>
      </w:r>
      <w:r w:rsidR="00F445D3">
        <w:t xml:space="preserve"> </w:t>
      </w:r>
      <w:r>
        <w:t>Update</w:t>
      </w:r>
      <w:r w:rsidR="00F445D3">
        <w:t xml:space="preserve"> </w:t>
      </w:r>
      <w:r>
        <w:t>service</w:t>
      </w:r>
      <w:r w:rsidR="00F445D3">
        <w:t xml:space="preserve"> </w:t>
      </w:r>
      <w:r>
        <w:t>key</w:t>
      </w:r>
      <w:r w:rsidR="00F445D3">
        <w:t xml:space="preserve"> </w:t>
      </w:r>
      <w:r>
        <w:t>in</w:t>
      </w:r>
      <w:r w:rsidR="00F445D3">
        <w:t xml:space="preserve"> </w:t>
      </w:r>
      <w:r>
        <w:t>the</w:t>
      </w:r>
      <w:r w:rsidR="00F445D3">
        <w:t xml:space="preserve"> </w:t>
      </w:r>
      <w:r>
        <w:t>registry.</w:t>
      </w:r>
    </w:p>
    <w:p w:rsidR="00E7546E" w:rsidRDefault="00740838" w:rsidP="0002466C">
      <w:pPr>
        <w:pStyle w:val="ListNumber"/>
        <w:numPr>
          <w:ilvl w:val="1"/>
          <w:numId w:val="8"/>
        </w:numPr>
      </w:pPr>
      <w:r>
        <w:t>View</w:t>
      </w:r>
      <w:r w:rsidR="00F445D3">
        <w:t xml:space="preserve"> </w:t>
      </w:r>
      <w:r>
        <w:t>the</w:t>
      </w:r>
      <w:r w:rsidR="00F445D3">
        <w:t xml:space="preserve"> </w:t>
      </w:r>
      <w:r>
        <w:t>list</w:t>
      </w:r>
      <w:r w:rsidR="00F445D3">
        <w:t xml:space="preserve"> </w:t>
      </w:r>
      <w:r>
        <w:t>of</w:t>
      </w:r>
      <w:r w:rsidR="00F445D3">
        <w:t xml:space="preserve"> </w:t>
      </w:r>
      <w:r>
        <w:t>installed</w:t>
      </w:r>
      <w:r w:rsidR="00F445D3">
        <w:t xml:space="preserve"> </w:t>
      </w:r>
      <w:r w:rsidR="00165403">
        <w:t>Windows</w:t>
      </w:r>
      <w:r w:rsidR="00F445D3">
        <w:t xml:space="preserve"> </w:t>
      </w:r>
      <w:r w:rsidR="00165403">
        <w:t>Store</w:t>
      </w:r>
      <w:r w:rsidR="00F445D3">
        <w:t xml:space="preserve"> </w:t>
      </w:r>
      <w:r>
        <w:t>apps.</w:t>
      </w:r>
    </w:p>
    <w:p w:rsidR="00E7546E" w:rsidRDefault="00007F95" w:rsidP="0002466C">
      <w:pPr>
        <w:pStyle w:val="ListNumber"/>
        <w:numPr>
          <w:ilvl w:val="1"/>
          <w:numId w:val="8"/>
        </w:numPr>
      </w:pPr>
      <w:r>
        <w:t>Run</w:t>
      </w:r>
      <w:r w:rsidR="00F445D3">
        <w:t xml:space="preserve"> </w:t>
      </w:r>
      <w:r>
        <w:t>the</w:t>
      </w:r>
      <w:r w:rsidR="00F445D3">
        <w:t xml:space="preserve"> </w:t>
      </w:r>
      <w:r>
        <w:t>process:</w:t>
      </w:r>
      <w:r w:rsidR="00F445D3">
        <w:t xml:space="preserve"> </w:t>
      </w:r>
      <w:r w:rsidRPr="00F445D3">
        <w:rPr>
          <w:rStyle w:val="codeChar"/>
          <w:sz w:val="20"/>
        </w:rPr>
        <w:t>C:\Windows\System32\Calc.exe</w:t>
      </w:r>
    </w:p>
    <w:p w:rsidR="00E7546E" w:rsidRDefault="00007F95" w:rsidP="0002466C">
      <w:pPr>
        <w:pStyle w:val="ListNumber"/>
        <w:numPr>
          <w:ilvl w:val="1"/>
          <w:numId w:val="8"/>
        </w:numPr>
      </w:pPr>
      <w:r>
        <w:t>View</w:t>
      </w:r>
      <w:r w:rsidR="00F445D3">
        <w:t xml:space="preserve"> </w:t>
      </w:r>
      <w:r>
        <w:t>a</w:t>
      </w:r>
      <w:r w:rsidR="00F445D3">
        <w:t xml:space="preserve"> </w:t>
      </w:r>
      <w:r>
        <w:t>list</w:t>
      </w:r>
      <w:r w:rsidR="00F445D3">
        <w:t xml:space="preserve"> </w:t>
      </w:r>
      <w:r>
        <w:t>of</w:t>
      </w:r>
      <w:r w:rsidR="00F445D3">
        <w:t xml:space="preserve"> </w:t>
      </w:r>
      <w:r>
        <w:t>running</w:t>
      </w:r>
      <w:r w:rsidR="00F445D3">
        <w:t xml:space="preserve"> </w:t>
      </w:r>
      <w:r>
        <w:t>processes.</w:t>
      </w:r>
    </w:p>
    <w:p w:rsidR="00E7546E" w:rsidRDefault="00007F95" w:rsidP="0002466C">
      <w:pPr>
        <w:pStyle w:val="ListNumber"/>
        <w:numPr>
          <w:ilvl w:val="1"/>
          <w:numId w:val="8"/>
        </w:numPr>
      </w:pPr>
      <w:r>
        <w:t>Stop</w:t>
      </w:r>
      <w:r w:rsidR="00F445D3">
        <w:t xml:space="preserve"> </w:t>
      </w:r>
      <w:r>
        <w:t>the</w:t>
      </w:r>
      <w:r w:rsidR="00F445D3">
        <w:t xml:space="preserve"> </w:t>
      </w:r>
      <w:r>
        <w:t>Calc.exe</w:t>
      </w:r>
      <w:r w:rsidR="00F445D3">
        <w:t xml:space="preserve"> </w:t>
      </w:r>
      <w:r>
        <w:t>process.</w:t>
      </w:r>
    </w:p>
    <w:p w:rsidR="00E7546E" w:rsidRDefault="00007F95" w:rsidP="0002466C">
      <w:pPr>
        <w:pStyle w:val="ListNumber"/>
        <w:numPr>
          <w:ilvl w:val="1"/>
          <w:numId w:val="8"/>
        </w:numPr>
      </w:pPr>
      <w:r>
        <w:t>Show</w:t>
      </w:r>
      <w:r w:rsidR="00F445D3">
        <w:t xml:space="preserve"> </w:t>
      </w:r>
      <w:r>
        <w:t>the</w:t>
      </w:r>
      <w:r w:rsidR="00F445D3">
        <w:t xml:space="preserve"> </w:t>
      </w:r>
      <w:r>
        <w:t>name</w:t>
      </w:r>
      <w:r w:rsidR="00F445D3">
        <w:t xml:space="preserve"> </w:t>
      </w:r>
      <w:r>
        <w:t>of</w:t>
      </w:r>
      <w:r w:rsidR="00F445D3">
        <w:t xml:space="preserve"> </w:t>
      </w:r>
      <w:r>
        <w:t>your</w:t>
      </w:r>
      <w:r w:rsidR="00F445D3">
        <w:t xml:space="preserve"> </w:t>
      </w:r>
      <w:r>
        <w:t>current</w:t>
      </w:r>
      <w:r w:rsidR="00F445D3">
        <w:t xml:space="preserve"> </w:t>
      </w:r>
      <w:r>
        <w:t>Windows</w:t>
      </w:r>
      <w:r w:rsidR="00F445D3">
        <w:t xml:space="preserve"> </w:t>
      </w:r>
      <w:r>
        <w:t>edition.</w:t>
      </w:r>
    </w:p>
    <w:p w:rsidR="00E7546E" w:rsidRDefault="00D5373D" w:rsidP="0002466C">
      <w:pPr>
        <w:pStyle w:val="ListNumber"/>
        <w:numPr>
          <w:ilvl w:val="0"/>
          <w:numId w:val="8"/>
        </w:numPr>
      </w:pPr>
      <w:r w:rsidRPr="002B0820">
        <w:t>Discuss</w:t>
      </w:r>
      <w:r w:rsidR="00F445D3">
        <w:t xml:space="preserve"> </w:t>
      </w:r>
      <w:r w:rsidRPr="002B0820">
        <w:t>your</w:t>
      </w:r>
      <w:r w:rsidR="00F445D3">
        <w:t xml:space="preserve"> </w:t>
      </w:r>
      <w:r>
        <w:t>findings</w:t>
      </w:r>
      <w:r w:rsidR="00F445D3">
        <w:t xml:space="preserve"> </w:t>
      </w:r>
      <w:r w:rsidRPr="002B0820">
        <w:t>with</w:t>
      </w:r>
      <w:r w:rsidR="00F445D3">
        <w:t xml:space="preserve"> </w:t>
      </w:r>
      <w:r w:rsidRPr="002B0820">
        <w:t>the</w:t>
      </w:r>
      <w:r w:rsidR="00F445D3">
        <w:t xml:space="preserve"> </w:t>
      </w:r>
      <w:r w:rsidRPr="002B0820">
        <w:t>class.</w:t>
      </w:r>
    </w:p>
    <w:p w:rsidR="00E7546E" w:rsidRDefault="005B5F90" w:rsidP="00040CEF">
      <w:pPr>
        <w:pStyle w:val="Heading3"/>
      </w:pPr>
      <w:bookmarkStart w:id="68" w:name="_Toc334559314"/>
      <w:bookmarkStart w:id="69" w:name="_Toc334565925"/>
      <w:r w:rsidRPr="000F23BC">
        <w:t>Exercise</w:t>
      </w:r>
      <w:r w:rsidR="00F445D3">
        <w:t xml:space="preserve"> </w:t>
      </w:r>
      <w:r w:rsidR="002B0BB8" w:rsidRPr="000F23BC">
        <w:t>3</w:t>
      </w:r>
      <w:r w:rsidRPr="000F23BC">
        <w:t>:</w:t>
      </w:r>
      <w:r w:rsidR="00F445D3">
        <w:t xml:space="preserve"> </w:t>
      </w:r>
      <w:r w:rsidRPr="000F23BC">
        <w:t>Push-Button</w:t>
      </w:r>
      <w:r w:rsidR="00F445D3">
        <w:t xml:space="preserve"> </w:t>
      </w:r>
      <w:r w:rsidRPr="000F23BC">
        <w:t>Reset</w:t>
      </w:r>
      <w:bookmarkEnd w:id="68"/>
      <w:bookmarkEnd w:id="69"/>
    </w:p>
    <w:p w:rsidR="00E7546E" w:rsidRDefault="009E5531" w:rsidP="0002466C">
      <w:pPr>
        <w:pStyle w:val="ListNumber"/>
        <w:numPr>
          <w:ilvl w:val="0"/>
          <w:numId w:val="4"/>
        </w:numPr>
      </w:pPr>
      <w:r w:rsidRPr="00523B92">
        <w:t>Working</w:t>
      </w:r>
      <w:r w:rsidR="00F445D3">
        <w:t xml:space="preserve"> </w:t>
      </w:r>
      <w:r w:rsidRPr="00523B92">
        <w:t>with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partner:</w:t>
      </w:r>
    </w:p>
    <w:p w:rsidR="00E7546E" w:rsidRDefault="009E5531" w:rsidP="0002466C">
      <w:pPr>
        <w:pStyle w:val="ListNumber2"/>
        <w:numPr>
          <w:ilvl w:val="1"/>
          <w:numId w:val="4"/>
        </w:numPr>
      </w:pPr>
      <w:r w:rsidRPr="00523B92">
        <w:t>PC</w:t>
      </w:r>
      <w:r w:rsidR="00F445D3">
        <w:t xml:space="preserve"> </w:t>
      </w:r>
      <w:r w:rsidRPr="00523B92">
        <w:t>1:</w:t>
      </w:r>
      <w:r w:rsidR="00F445D3">
        <w:t xml:space="preserve"> </w:t>
      </w:r>
      <w:r w:rsidRPr="00523B92">
        <w:t>Start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Reset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operation.</w:t>
      </w:r>
    </w:p>
    <w:p w:rsidR="00E7546E" w:rsidRDefault="009E5531" w:rsidP="0002466C">
      <w:pPr>
        <w:pStyle w:val="ListNumber2"/>
        <w:numPr>
          <w:ilvl w:val="1"/>
          <w:numId w:val="4"/>
        </w:numPr>
      </w:pPr>
      <w:r w:rsidRPr="00523B92">
        <w:t>PC</w:t>
      </w:r>
      <w:r w:rsidR="00F445D3">
        <w:t xml:space="preserve"> </w:t>
      </w:r>
      <w:r w:rsidRPr="00523B92">
        <w:t>2:</w:t>
      </w:r>
      <w:r w:rsidR="00F445D3">
        <w:t xml:space="preserve"> </w:t>
      </w:r>
      <w:r w:rsidRPr="00523B92">
        <w:t>Start</w:t>
      </w:r>
      <w:r w:rsidR="00F445D3">
        <w:t xml:space="preserve"> </w:t>
      </w:r>
      <w:r w:rsidRPr="00523B92">
        <w:t>a</w:t>
      </w:r>
      <w:r w:rsidR="00F445D3">
        <w:t xml:space="preserve"> </w:t>
      </w:r>
      <w:r w:rsidRPr="00523B92">
        <w:t>Refresh</w:t>
      </w:r>
      <w:r w:rsidR="00F445D3">
        <w:t xml:space="preserve"> </w:t>
      </w:r>
      <w:r w:rsidRPr="00523B92">
        <w:t>your</w:t>
      </w:r>
      <w:r w:rsidR="00F445D3">
        <w:t xml:space="preserve"> </w:t>
      </w:r>
      <w:r w:rsidRPr="00523B92">
        <w:t>PC</w:t>
      </w:r>
      <w:r w:rsidR="00F445D3">
        <w:t xml:space="preserve"> </w:t>
      </w:r>
      <w:r w:rsidRPr="00523B92">
        <w:t>operation.</w:t>
      </w:r>
    </w:p>
    <w:p w:rsidR="00E7546E" w:rsidRDefault="002B0BB8" w:rsidP="0002466C">
      <w:pPr>
        <w:pStyle w:val="ListNumber"/>
        <w:numPr>
          <w:ilvl w:val="0"/>
          <w:numId w:val="4"/>
        </w:numPr>
      </w:pPr>
      <w:r w:rsidRPr="00523B92">
        <w:t>Watch</w:t>
      </w:r>
      <w:r w:rsidR="00F445D3">
        <w:t xml:space="preserve"> </w:t>
      </w:r>
      <w:r w:rsidRPr="00523B92">
        <w:t>for</w:t>
      </w:r>
      <w:r w:rsidR="00F445D3">
        <w:t xml:space="preserve"> </w:t>
      </w:r>
      <w:r w:rsidRPr="00523B92">
        <w:t>the</w:t>
      </w:r>
      <w:r w:rsidR="00F445D3">
        <w:t xml:space="preserve"> </w:t>
      </w:r>
      <w:r w:rsidRPr="00523B92">
        <w:t>differences.</w:t>
      </w:r>
    </w:p>
    <w:p w:rsidR="00E7546E" w:rsidRDefault="00D5373D" w:rsidP="0002466C">
      <w:pPr>
        <w:pStyle w:val="ListNumber"/>
        <w:numPr>
          <w:ilvl w:val="0"/>
          <w:numId w:val="4"/>
        </w:numPr>
      </w:pPr>
      <w:r>
        <w:t>Explore</w:t>
      </w:r>
      <w:r w:rsidR="00F445D3">
        <w:t xml:space="preserve"> </w:t>
      </w:r>
      <w:r>
        <w:t>the</w:t>
      </w:r>
      <w:r w:rsidR="00F445D3">
        <w:t xml:space="preserve"> </w:t>
      </w:r>
      <w:r w:rsidR="00007F95">
        <w:t>contents</w:t>
      </w:r>
      <w:r w:rsidR="00F445D3">
        <w:t xml:space="preserve"> </w:t>
      </w:r>
      <w:r w:rsidR="00007F95">
        <w:t>of</w:t>
      </w:r>
      <w:r w:rsidR="00F445D3">
        <w:t xml:space="preserve"> </w:t>
      </w:r>
      <w:r w:rsidR="00007F95">
        <w:t>your</w:t>
      </w:r>
      <w:r w:rsidR="00F445D3">
        <w:t xml:space="preserve"> </w:t>
      </w:r>
      <w:r>
        <w:t>hard</w:t>
      </w:r>
      <w:r w:rsidR="00F445D3">
        <w:t xml:space="preserve"> </w:t>
      </w:r>
      <w:r>
        <w:t>drive</w:t>
      </w:r>
      <w:r w:rsidR="00F445D3">
        <w:t xml:space="preserve"> </w:t>
      </w:r>
      <w:r w:rsidR="00007F95">
        <w:t>when</w:t>
      </w:r>
      <w:r w:rsidR="00F445D3">
        <w:t xml:space="preserve"> </w:t>
      </w:r>
      <w:r w:rsidR="00007F95">
        <w:t>this</w:t>
      </w:r>
      <w:r w:rsidR="00F445D3">
        <w:t xml:space="preserve"> </w:t>
      </w:r>
      <w:r w:rsidR="00007F95">
        <w:t>is</w:t>
      </w:r>
      <w:r w:rsidR="00F445D3">
        <w:t xml:space="preserve"> </w:t>
      </w:r>
      <w:r w:rsidR="00007F95">
        <w:t>complete.</w:t>
      </w:r>
    </w:p>
    <w:p w:rsidR="00E7546E" w:rsidRDefault="00007F95" w:rsidP="0002466C">
      <w:pPr>
        <w:pStyle w:val="ListNumber"/>
        <w:numPr>
          <w:ilvl w:val="0"/>
          <w:numId w:val="4"/>
        </w:numPr>
      </w:pPr>
      <w:r>
        <w:t>What</w:t>
      </w:r>
      <w:r w:rsidR="00F445D3">
        <w:t xml:space="preserve"> </w:t>
      </w:r>
      <w:r>
        <w:t>do</w:t>
      </w:r>
      <w:r w:rsidR="00F445D3">
        <w:t xml:space="preserve"> </w:t>
      </w:r>
      <w:r>
        <w:t>you</w:t>
      </w:r>
      <w:r w:rsidR="00F445D3">
        <w:t xml:space="preserve"> </w:t>
      </w:r>
      <w:r>
        <w:t>see</w:t>
      </w:r>
      <w:r w:rsidR="00F445D3">
        <w:t xml:space="preserve"> </w:t>
      </w:r>
      <w:r>
        <w:t>different</w:t>
      </w:r>
      <w:r w:rsidR="00F445D3">
        <w:t xml:space="preserve"> </w:t>
      </w:r>
      <w:r>
        <w:t>on</w:t>
      </w:r>
      <w:r w:rsidR="00F445D3">
        <w:t xml:space="preserve"> </w:t>
      </w:r>
      <w:r>
        <w:t>the</w:t>
      </w:r>
      <w:r w:rsidR="00F445D3">
        <w:t xml:space="preserve"> </w:t>
      </w:r>
      <w:r>
        <w:t>C:</w:t>
      </w:r>
      <w:r w:rsidR="00F445D3">
        <w:t xml:space="preserve"> </w:t>
      </w:r>
      <w:r>
        <w:t>drive</w:t>
      </w:r>
      <w:r w:rsidR="00F445D3">
        <w:t xml:space="preserve"> </w:t>
      </w:r>
      <w:r>
        <w:t>between</w:t>
      </w:r>
      <w:r w:rsidR="00F445D3">
        <w:t xml:space="preserve"> </w:t>
      </w:r>
      <w:r>
        <w:t>the</w:t>
      </w:r>
      <w:r w:rsidR="00F445D3">
        <w:t xml:space="preserve"> </w:t>
      </w:r>
      <w:r>
        <w:t>Refresh</w:t>
      </w:r>
      <w:r w:rsidR="00F445D3">
        <w:t xml:space="preserve"> </w:t>
      </w:r>
      <w:r>
        <w:t>and</w:t>
      </w:r>
      <w:r w:rsidR="00F445D3">
        <w:t xml:space="preserve"> </w:t>
      </w:r>
      <w:r>
        <w:t>Reset?</w:t>
      </w:r>
    </w:p>
    <w:p w:rsidR="00E7546E" w:rsidRDefault="002B0BB8" w:rsidP="0002466C">
      <w:pPr>
        <w:pStyle w:val="ListNumber"/>
        <w:numPr>
          <w:ilvl w:val="0"/>
          <w:numId w:val="4"/>
        </w:numPr>
      </w:pPr>
      <w:r w:rsidRPr="000F23BC">
        <w:t>Discuss</w:t>
      </w:r>
      <w:r w:rsidR="00F445D3">
        <w:t xml:space="preserve"> </w:t>
      </w:r>
      <w:r w:rsidRPr="000F23BC">
        <w:t>your</w:t>
      </w:r>
      <w:r w:rsidR="00F445D3">
        <w:t xml:space="preserve"> </w:t>
      </w:r>
      <w:r w:rsidRPr="000F23BC">
        <w:t>impressions</w:t>
      </w:r>
      <w:r w:rsidR="00F445D3">
        <w:t xml:space="preserve"> </w:t>
      </w:r>
      <w:r w:rsidRPr="000F23BC">
        <w:t>with</w:t>
      </w:r>
      <w:r w:rsidR="00F445D3">
        <w:t xml:space="preserve"> </w:t>
      </w:r>
      <w:r w:rsidRPr="000F23BC">
        <w:t>the</w:t>
      </w:r>
      <w:r w:rsidR="00F445D3">
        <w:t xml:space="preserve"> </w:t>
      </w:r>
      <w:r w:rsidRPr="000F23BC">
        <w:t>class.</w:t>
      </w:r>
    </w:p>
    <w:p w:rsidR="00E7546E" w:rsidRDefault="00001B80" w:rsidP="00040CEF">
      <w:pPr>
        <w:pStyle w:val="Heading3"/>
      </w:pPr>
      <w:bookmarkStart w:id="70" w:name="_Toc334559315"/>
      <w:bookmarkStart w:id="71" w:name="_Toc334565926"/>
      <w:r>
        <w:t>Optional</w:t>
      </w:r>
      <w:r w:rsidR="00F445D3">
        <w:t xml:space="preserve"> </w:t>
      </w:r>
      <w:r>
        <w:t>Exercise:</w:t>
      </w:r>
      <w:r w:rsidR="00F445D3">
        <w:t xml:space="preserve"> </w:t>
      </w:r>
      <w:r>
        <w:t>Manage</w:t>
      </w:r>
      <w:r w:rsidR="00F445D3">
        <w:t xml:space="preserve"> </w:t>
      </w:r>
      <w:r>
        <w:t>Windows</w:t>
      </w:r>
      <w:r w:rsidR="00F445D3">
        <w:t xml:space="preserve"> </w:t>
      </w:r>
      <w:r>
        <w:t>Features</w:t>
      </w:r>
      <w:r w:rsidR="00F445D3">
        <w:t xml:space="preserve"> </w:t>
      </w:r>
      <w:r>
        <w:t>with</w:t>
      </w:r>
      <w:r w:rsidR="00F445D3">
        <w:t xml:space="preserve"> </w:t>
      </w:r>
      <w:r w:rsidR="00F427BF">
        <w:t>Windows</w:t>
      </w:r>
      <w:r w:rsidR="00F445D3">
        <w:t xml:space="preserve"> </w:t>
      </w:r>
      <w:r>
        <w:t>PowerShell</w:t>
      </w:r>
      <w:bookmarkEnd w:id="70"/>
      <w:bookmarkEnd w:id="71"/>
    </w:p>
    <w:p w:rsidR="00E7546E" w:rsidRDefault="00001B80" w:rsidP="00001B80">
      <w:pPr>
        <w:pStyle w:val="ParagraphText"/>
      </w:pPr>
      <w:r>
        <w:t>As</w:t>
      </w:r>
      <w:r w:rsidR="00F445D3">
        <w:t xml:space="preserve"> </w:t>
      </w:r>
      <w:r>
        <w:t>a</w:t>
      </w:r>
      <w:r w:rsidR="00F445D3">
        <w:t xml:space="preserve"> </w:t>
      </w:r>
      <w:r>
        <w:t>time-permitting</w:t>
      </w:r>
      <w:r w:rsidR="00F445D3">
        <w:t xml:space="preserve"> </w:t>
      </w:r>
      <w:r>
        <w:t>optional</w:t>
      </w:r>
      <w:r w:rsidR="00F445D3">
        <w:t xml:space="preserve"> </w:t>
      </w:r>
      <w:r>
        <w:t>activity,</w:t>
      </w:r>
      <w:r w:rsidR="00F445D3">
        <w:t xml:space="preserve"> </w:t>
      </w:r>
      <w:r>
        <w:t>use</w:t>
      </w:r>
      <w:r w:rsidR="00F445D3">
        <w:t xml:space="preserve"> </w:t>
      </w:r>
      <w:r w:rsidR="0035563A">
        <w:t>Windows</w:t>
      </w:r>
      <w:r w:rsidR="00F445D3">
        <w:t xml:space="preserve"> </w:t>
      </w:r>
      <w:r>
        <w:t>PowerShell</w:t>
      </w:r>
      <w:r w:rsidR="00F445D3">
        <w:t xml:space="preserve"> </w:t>
      </w:r>
      <w:r>
        <w:t>instead</w:t>
      </w:r>
      <w:r w:rsidR="00F445D3">
        <w:t xml:space="preserve"> </w:t>
      </w:r>
      <w:r>
        <w:t>of</w:t>
      </w:r>
      <w:r w:rsidR="00F445D3">
        <w:t xml:space="preserve"> </w:t>
      </w:r>
      <w:r w:rsidRPr="00F445D3">
        <w:rPr>
          <w:rStyle w:val="codeChar"/>
          <w:sz w:val="20"/>
        </w:rPr>
        <w:t>DISM.exe</w:t>
      </w:r>
      <w:r w:rsidR="00F445D3">
        <w:t xml:space="preserve"> </w:t>
      </w:r>
      <w:r>
        <w:t>to</w:t>
      </w:r>
      <w:r w:rsidR="00F445D3">
        <w:t xml:space="preserve"> </w:t>
      </w:r>
      <w:r>
        <w:t>view,</w:t>
      </w:r>
      <w:r w:rsidR="00F445D3">
        <w:t xml:space="preserve"> </w:t>
      </w:r>
      <w:r>
        <w:t>install</w:t>
      </w:r>
      <w:r w:rsidR="0035563A">
        <w:t>,</w:t>
      </w:r>
      <w:r w:rsidR="00F445D3">
        <w:t xml:space="preserve"> </w:t>
      </w:r>
      <w:r>
        <w:t>and</w:t>
      </w:r>
      <w:r w:rsidR="00F445D3">
        <w:t xml:space="preserve"> </w:t>
      </w:r>
      <w:r>
        <w:t>uninstall</w:t>
      </w:r>
      <w:r w:rsidR="00F445D3">
        <w:t xml:space="preserve"> </w:t>
      </w:r>
      <w:r>
        <w:t>Windows</w:t>
      </w:r>
      <w:r w:rsidR="00F445D3">
        <w:t xml:space="preserve"> </w:t>
      </w:r>
      <w:r>
        <w:t>features.</w:t>
      </w:r>
    </w:p>
    <w:sectPr w:rsidR="00E7546E" w:rsidSect="002370B3">
      <w:headerReference w:type="default" r:id="rId64"/>
      <w:footerReference w:type="default" r:id="rId6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51D9" w:rsidRDefault="00EB51D9" w:rsidP="00BC576D">
      <w:r>
        <w:separator/>
      </w:r>
    </w:p>
  </w:endnote>
  <w:endnote w:type="continuationSeparator" w:id="1">
    <w:p w:rsidR="00EB51D9" w:rsidRDefault="00EB51D9" w:rsidP="00BC576D">
      <w:r>
        <w:continuationSeparator/>
      </w:r>
    </w:p>
  </w:endnote>
  <w:endnote w:type="continuationNotice" w:id="2">
    <w:p w:rsidR="00EB51D9" w:rsidRDefault="00EB51D9">
      <w:pPr>
        <w:spacing w:before="0" w:after="0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Segoe UI Light">
    <w:altName w:val="Arial"/>
    <w:charset w:val="00"/>
    <w:family w:val="swiss"/>
    <w:pitch w:val="variable"/>
    <w:sig w:usb0="00000000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014C" w:rsidRPr="006D1722" w:rsidRDefault="00DD014C" w:rsidP="0021623F">
    <w:pPr>
      <w:pStyle w:val="ParagraphText"/>
      <w:tabs>
        <w:tab w:val="right" w:pos="9270"/>
      </w:tabs>
      <w:ind w:left="-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51D9" w:rsidRDefault="00EB51D9" w:rsidP="00BC576D">
      <w:r>
        <w:separator/>
      </w:r>
    </w:p>
  </w:footnote>
  <w:footnote w:type="continuationSeparator" w:id="1">
    <w:p w:rsidR="00EB51D9" w:rsidRDefault="00EB51D9" w:rsidP="00BC576D">
      <w:r>
        <w:continuationSeparator/>
      </w:r>
    </w:p>
  </w:footnote>
  <w:footnote w:type="continuationNotice" w:id="2">
    <w:p w:rsidR="00EB51D9" w:rsidRDefault="00EB51D9">
      <w:pPr>
        <w:spacing w:before="0" w:after="0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014C" w:rsidRPr="00C036D3" w:rsidRDefault="00DD014C" w:rsidP="0021623F">
    <w:pPr>
      <w:pStyle w:val="Header"/>
      <w:tabs>
        <w:tab w:val="clear" w:pos="4680"/>
        <w:tab w:val="clear" w:pos="9360"/>
        <w:tab w:val="right" w:pos="9270"/>
      </w:tabs>
      <w:ind w:left="-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24844F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A522BA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32C258C"/>
    <w:multiLevelType w:val="multilevel"/>
    <w:tmpl w:val="98683500"/>
    <w:numStyleLink w:val="PrimaryNumberList"/>
  </w:abstractNum>
  <w:abstractNum w:abstractNumId="3">
    <w:nsid w:val="22B1070C"/>
    <w:multiLevelType w:val="multilevel"/>
    <w:tmpl w:val="A9F81930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87546ED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70F56"/>
    <w:multiLevelType w:val="multilevel"/>
    <w:tmpl w:val="98683500"/>
    <w:styleLink w:val="PrimaryNumberList"/>
    <w:lvl w:ilvl="0">
      <w:start w:val="1"/>
      <w:numFmt w:val="decimal"/>
      <w:pStyle w:val="ListNumb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pStyle w:val="ListNumber4"/>
      <w:lvlText w:val="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pStyle w:val="ListNumber5"/>
      <w:lvlText w:val="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>
    <w:nsid w:val="3A411B82"/>
    <w:multiLevelType w:val="multilevel"/>
    <w:tmpl w:val="98683500"/>
    <w:numStyleLink w:val="PrimaryNumberList"/>
  </w:abstractNum>
  <w:abstractNum w:abstractNumId="7">
    <w:nsid w:val="3DB63EF9"/>
    <w:multiLevelType w:val="multilevel"/>
    <w:tmpl w:val="63841CC2"/>
    <w:styleLink w:val="PrimaryBulletList"/>
    <w:lvl w:ilvl="0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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8">
    <w:nsid w:val="41E93DAB"/>
    <w:multiLevelType w:val="multilevel"/>
    <w:tmpl w:val="FF2A8E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96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6D93D1C"/>
    <w:multiLevelType w:val="hybridMultilevel"/>
    <w:tmpl w:val="234C6F6C"/>
    <w:lvl w:ilvl="0" w:tplc="234CA356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>
    <w:nsid w:val="486A4336"/>
    <w:multiLevelType w:val="hybridMultilevel"/>
    <w:tmpl w:val="742087EC"/>
    <w:lvl w:ilvl="0" w:tplc="EF38D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F2542A">
      <w:start w:val="104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7C19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702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E23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0E1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6A5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205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4A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61012FD7"/>
    <w:multiLevelType w:val="hybridMultilevel"/>
    <w:tmpl w:val="CB7837A6"/>
    <w:lvl w:ilvl="0" w:tplc="44C251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5C87002"/>
    <w:multiLevelType w:val="hybridMultilevel"/>
    <w:tmpl w:val="B1E88C3A"/>
    <w:lvl w:ilvl="0" w:tplc="030C2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8CC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AEB7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324758">
      <w:start w:val="599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223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F6D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24F1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6C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2E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7CE65751"/>
    <w:multiLevelType w:val="multilevel"/>
    <w:tmpl w:val="4EDA7910"/>
    <w:styleLink w:val="MainBulletList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"/>
  </w:num>
  <w:num w:numId="13">
    <w:abstractNumId w:val="8"/>
  </w:num>
  <w:num w:numId="14">
    <w:abstractNumId w:val="11"/>
  </w:num>
  <w:num w:numId="15">
    <w:abstractNumId w:val="9"/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10"/>
  </w:num>
  <w:num w:numId="19">
    <w:abstractNumId w:val="12"/>
  </w:num>
  <w:num w:numId="20">
    <w:abstractNumId w:val="3"/>
  </w:num>
  <w:num w:numId="21">
    <w:abstractNumId w:val="4"/>
  </w:num>
  <w:num w:numId="22">
    <w:abstractNumId w:val="0"/>
  </w:num>
  <w:num w:numId="23">
    <w:abstractNumId w:val="1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removePersonalInformation/>
  <w:removeDateAndTime/>
  <w:doNotDisplayPageBoundaries/>
  <w:hideSpellingErrors/>
  <w:hideGrammaticalErrors/>
  <w:attachedTemplate r:id="rId1"/>
  <w:linkStyles/>
  <w:defaultTabStop w:val="720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6A46C1"/>
    <w:rsid w:val="00001B80"/>
    <w:rsid w:val="0000716D"/>
    <w:rsid w:val="00007F95"/>
    <w:rsid w:val="000108FD"/>
    <w:rsid w:val="00012984"/>
    <w:rsid w:val="00014241"/>
    <w:rsid w:val="00015619"/>
    <w:rsid w:val="0001630B"/>
    <w:rsid w:val="00016E34"/>
    <w:rsid w:val="000206CA"/>
    <w:rsid w:val="00020F2A"/>
    <w:rsid w:val="0002145A"/>
    <w:rsid w:val="000216C7"/>
    <w:rsid w:val="00023579"/>
    <w:rsid w:val="0002466C"/>
    <w:rsid w:val="00024681"/>
    <w:rsid w:val="000271C7"/>
    <w:rsid w:val="00030481"/>
    <w:rsid w:val="00030889"/>
    <w:rsid w:val="00032109"/>
    <w:rsid w:val="00033873"/>
    <w:rsid w:val="00035093"/>
    <w:rsid w:val="000354AB"/>
    <w:rsid w:val="000357BA"/>
    <w:rsid w:val="00037D8E"/>
    <w:rsid w:val="0004008F"/>
    <w:rsid w:val="00040CEF"/>
    <w:rsid w:val="000446DA"/>
    <w:rsid w:val="000529CB"/>
    <w:rsid w:val="00053069"/>
    <w:rsid w:val="000531CB"/>
    <w:rsid w:val="00054293"/>
    <w:rsid w:val="000548B7"/>
    <w:rsid w:val="00054B61"/>
    <w:rsid w:val="00055246"/>
    <w:rsid w:val="00055AB6"/>
    <w:rsid w:val="00057391"/>
    <w:rsid w:val="0005770B"/>
    <w:rsid w:val="000600A1"/>
    <w:rsid w:val="000614E9"/>
    <w:rsid w:val="000616C2"/>
    <w:rsid w:val="00065507"/>
    <w:rsid w:val="00065AE1"/>
    <w:rsid w:val="0007173A"/>
    <w:rsid w:val="000764D9"/>
    <w:rsid w:val="00076608"/>
    <w:rsid w:val="00076B89"/>
    <w:rsid w:val="00082BF7"/>
    <w:rsid w:val="00082E63"/>
    <w:rsid w:val="000848B8"/>
    <w:rsid w:val="00084ADB"/>
    <w:rsid w:val="00092336"/>
    <w:rsid w:val="000947C5"/>
    <w:rsid w:val="000959A4"/>
    <w:rsid w:val="000963F5"/>
    <w:rsid w:val="000A5C16"/>
    <w:rsid w:val="000A6828"/>
    <w:rsid w:val="000A7A44"/>
    <w:rsid w:val="000B073C"/>
    <w:rsid w:val="000B0A06"/>
    <w:rsid w:val="000B0A72"/>
    <w:rsid w:val="000B1EF6"/>
    <w:rsid w:val="000B3AEB"/>
    <w:rsid w:val="000B3B40"/>
    <w:rsid w:val="000B66C1"/>
    <w:rsid w:val="000B79B7"/>
    <w:rsid w:val="000B7EB8"/>
    <w:rsid w:val="000C6471"/>
    <w:rsid w:val="000C6C9F"/>
    <w:rsid w:val="000D1FC7"/>
    <w:rsid w:val="000D2296"/>
    <w:rsid w:val="000D28DB"/>
    <w:rsid w:val="000D2CEC"/>
    <w:rsid w:val="000D67E9"/>
    <w:rsid w:val="000E12FC"/>
    <w:rsid w:val="000E3398"/>
    <w:rsid w:val="000E3D1D"/>
    <w:rsid w:val="000E405C"/>
    <w:rsid w:val="000E61E7"/>
    <w:rsid w:val="000E6632"/>
    <w:rsid w:val="000E6F43"/>
    <w:rsid w:val="000F0934"/>
    <w:rsid w:val="000F0E07"/>
    <w:rsid w:val="000F1A26"/>
    <w:rsid w:val="000F23BC"/>
    <w:rsid w:val="000F33DB"/>
    <w:rsid w:val="000F3877"/>
    <w:rsid w:val="000F5885"/>
    <w:rsid w:val="000F5E84"/>
    <w:rsid w:val="00100897"/>
    <w:rsid w:val="00100DAA"/>
    <w:rsid w:val="00107F52"/>
    <w:rsid w:val="001104A7"/>
    <w:rsid w:val="001105BF"/>
    <w:rsid w:val="00110DAE"/>
    <w:rsid w:val="001114BC"/>
    <w:rsid w:val="00111D6A"/>
    <w:rsid w:val="001134FF"/>
    <w:rsid w:val="001158DA"/>
    <w:rsid w:val="00122FC7"/>
    <w:rsid w:val="00124FB5"/>
    <w:rsid w:val="00126B1D"/>
    <w:rsid w:val="001272CE"/>
    <w:rsid w:val="00127BCE"/>
    <w:rsid w:val="00130766"/>
    <w:rsid w:val="0013237F"/>
    <w:rsid w:val="001327F2"/>
    <w:rsid w:val="00146822"/>
    <w:rsid w:val="00146A6C"/>
    <w:rsid w:val="00146F93"/>
    <w:rsid w:val="00152265"/>
    <w:rsid w:val="0015272E"/>
    <w:rsid w:val="00152780"/>
    <w:rsid w:val="0015561F"/>
    <w:rsid w:val="001558F3"/>
    <w:rsid w:val="00156B6C"/>
    <w:rsid w:val="00156E00"/>
    <w:rsid w:val="00161F2E"/>
    <w:rsid w:val="001621EF"/>
    <w:rsid w:val="001634B8"/>
    <w:rsid w:val="00164661"/>
    <w:rsid w:val="00165403"/>
    <w:rsid w:val="001707D5"/>
    <w:rsid w:val="00170FEE"/>
    <w:rsid w:val="00171003"/>
    <w:rsid w:val="00171F1A"/>
    <w:rsid w:val="001724BC"/>
    <w:rsid w:val="001739B8"/>
    <w:rsid w:val="00177AA8"/>
    <w:rsid w:val="001803E3"/>
    <w:rsid w:val="00181FE3"/>
    <w:rsid w:val="00183BFE"/>
    <w:rsid w:val="00185B15"/>
    <w:rsid w:val="001904B1"/>
    <w:rsid w:val="00190CE0"/>
    <w:rsid w:val="00195AD7"/>
    <w:rsid w:val="001977CF"/>
    <w:rsid w:val="001A06B4"/>
    <w:rsid w:val="001A0C25"/>
    <w:rsid w:val="001A0CEC"/>
    <w:rsid w:val="001A12C7"/>
    <w:rsid w:val="001A2B47"/>
    <w:rsid w:val="001A2BC7"/>
    <w:rsid w:val="001A5ED8"/>
    <w:rsid w:val="001A70B0"/>
    <w:rsid w:val="001B2B11"/>
    <w:rsid w:val="001B2B26"/>
    <w:rsid w:val="001B441D"/>
    <w:rsid w:val="001B4D16"/>
    <w:rsid w:val="001B7F1D"/>
    <w:rsid w:val="001C1177"/>
    <w:rsid w:val="001C149F"/>
    <w:rsid w:val="001C2978"/>
    <w:rsid w:val="001C2D81"/>
    <w:rsid w:val="001C454C"/>
    <w:rsid w:val="001C471A"/>
    <w:rsid w:val="001C4EE7"/>
    <w:rsid w:val="001C52E3"/>
    <w:rsid w:val="001D3245"/>
    <w:rsid w:val="001D3853"/>
    <w:rsid w:val="001D401F"/>
    <w:rsid w:val="001D50AD"/>
    <w:rsid w:val="001D5246"/>
    <w:rsid w:val="001D5DA1"/>
    <w:rsid w:val="001E0206"/>
    <w:rsid w:val="001E07B8"/>
    <w:rsid w:val="001E1D30"/>
    <w:rsid w:val="001E4804"/>
    <w:rsid w:val="001E53F0"/>
    <w:rsid w:val="001E568E"/>
    <w:rsid w:val="001E70F5"/>
    <w:rsid w:val="001F1F94"/>
    <w:rsid w:val="001F2A47"/>
    <w:rsid w:val="001F3B56"/>
    <w:rsid w:val="001F4115"/>
    <w:rsid w:val="001F4512"/>
    <w:rsid w:val="001F5328"/>
    <w:rsid w:val="002051C6"/>
    <w:rsid w:val="0020608B"/>
    <w:rsid w:val="00210021"/>
    <w:rsid w:val="00210532"/>
    <w:rsid w:val="00212030"/>
    <w:rsid w:val="0021494B"/>
    <w:rsid w:val="00215AD1"/>
    <w:rsid w:val="0021623F"/>
    <w:rsid w:val="002209C2"/>
    <w:rsid w:val="002307D7"/>
    <w:rsid w:val="0023677D"/>
    <w:rsid w:val="002370B3"/>
    <w:rsid w:val="00237FD4"/>
    <w:rsid w:val="002401C2"/>
    <w:rsid w:val="00244371"/>
    <w:rsid w:val="002462E2"/>
    <w:rsid w:val="00246FDF"/>
    <w:rsid w:val="00247535"/>
    <w:rsid w:val="002518B4"/>
    <w:rsid w:val="00251C3B"/>
    <w:rsid w:val="00251FC1"/>
    <w:rsid w:val="00252BC1"/>
    <w:rsid w:val="00255790"/>
    <w:rsid w:val="002605BF"/>
    <w:rsid w:val="00262709"/>
    <w:rsid w:val="002654E7"/>
    <w:rsid w:val="00270954"/>
    <w:rsid w:val="00271BC5"/>
    <w:rsid w:val="0027287B"/>
    <w:rsid w:val="0027401A"/>
    <w:rsid w:val="00274E26"/>
    <w:rsid w:val="002755B6"/>
    <w:rsid w:val="00275C3B"/>
    <w:rsid w:val="00277939"/>
    <w:rsid w:val="00277B36"/>
    <w:rsid w:val="002833FF"/>
    <w:rsid w:val="00283706"/>
    <w:rsid w:val="00285431"/>
    <w:rsid w:val="002877F3"/>
    <w:rsid w:val="00287898"/>
    <w:rsid w:val="00287BED"/>
    <w:rsid w:val="00291030"/>
    <w:rsid w:val="0029128F"/>
    <w:rsid w:val="002945F8"/>
    <w:rsid w:val="00294661"/>
    <w:rsid w:val="002947A6"/>
    <w:rsid w:val="00295D52"/>
    <w:rsid w:val="0029637E"/>
    <w:rsid w:val="002972AB"/>
    <w:rsid w:val="002A19C9"/>
    <w:rsid w:val="002A211F"/>
    <w:rsid w:val="002A4126"/>
    <w:rsid w:val="002A4479"/>
    <w:rsid w:val="002A50F8"/>
    <w:rsid w:val="002A59D0"/>
    <w:rsid w:val="002A5EBA"/>
    <w:rsid w:val="002A7172"/>
    <w:rsid w:val="002B052D"/>
    <w:rsid w:val="002B0BB8"/>
    <w:rsid w:val="002B52F2"/>
    <w:rsid w:val="002B55F2"/>
    <w:rsid w:val="002B669E"/>
    <w:rsid w:val="002C27D4"/>
    <w:rsid w:val="002C2C3E"/>
    <w:rsid w:val="002C4310"/>
    <w:rsid w:val="002C488E"/>
    <w:rsid w:val="002C53B2"/>
    <w:rsid w:val="002C687F"/>
    <w:rsid w:val="002C7B3F"/>
    <w:rsid w:val="002D11CE"/>
    <w:rsid w:val="002D1DEE"/>
    <w:rsid w:val="002D41BE"/>
    <w:rsid w:val="002D41E2"/>
    <w:rsid w:val="002D5020"/>
    <w:rsid w:val="002D74A3"/>
    <w:rsid w:val="002D7D10"/>
    <w:rsid w:val="002D7F1F"/>
    <w:rsid w:val="002E0E4B"/>
    <w:rsid w:val="002E1E6D"/>
    <w:rsid w:val="002E1F97"/>
    <w:rsid w:val="002E66E1"/>
    <w:rsid w:val="002E7A95"/>
    <w:rsid w:val="002F037E"/>
    <w:rsid w:val="002F05E5"/>
    <w:rsid w:val="002F21FF"/>
    <w:rsid w:val="002F40D7"/>
    <w:rsid w:val="0030004C"/>
    <w:rsid w:val="003014D5"/>
    <w:rsid w:val="003042F9"/>
    <w:rsid w:val="00304666"/>
    <w:rsid w:val="003048D6"/>
    <w:rsid w:val="00304A5B"/>
    <w:rsid w:val="00306534"/>
    <w:rsid w:val="0030654D"/>
    <w:rsid w:val="0030686B"/>
    <w:rsid w:val="003130F0"/>
    <w:rsid w:val="00313C30"/>
    <w:rsid w:val="00316222"/>
    <w:rsid w:val="00316A1C"/>
    <w:rsid w:val="0032629E"/>
    <w:rsid w:val="00326470"/>
    <w:rsid w:val="00330A47"/>
    <w:rsid w:val="003321BE"/>
    <w:rsid w:val="003322DF"/>
    <w:rsid w:val="003329CA"/>
    <w:rsid w:val="00332FAE"/>
    <w:rsid w:val="0033387D"/>
    <w:rsid w:val="00333936"/>
    <w:rsid w:val="00335097"/>
    <w:rsid w:val="003400F7"/>
    <w:rsid w:val="003425D1"/>
    <w:rsid w:val="0034432D"/>
    <w:rsid w:val="00347BFF"/>
    <w:rsid w:val="003507D6"/>
    <w:rsid w:val="00350F80"/>
    <w:rsid w:val="0035563A"/>
    <w:rsid w:val="00356B78"/>
    <w:rsid w:val="00357709"/>
    <w:rsid w:val="003610BE"/>
    <w:rsid w:val="00363326"/>
    <w:rsid w:val="00366876"/>
    <w:rsid w:val="00367027"/>
    <w:rsid w:val="00367B48"/>
    <w:rsid w:val="00370E3E"/>
    <w:rsid w:val="0037189B"/>
    <w:rsid w:val="00371CBF"/>
    <w:rsid w:val="00372436"/>
    <w:rsid w:val="003739C0"/>
    <w:rsid w:val="00374AFB"/>
    <w:rsid w:val="00374C03"/>
    <w:rsid w:val="00375319"/>
    <w:rsid w:val="003776EF"/>
    <w:rsid w:val="003803D0"/>
    <w:rsid w:val="00381DB7"/>
    <w:rsid w:val="003832AD"/>
    <w:rsid w:val="00383B0A"/>
    <w:rsid w:val="0038424C"/>
    <w:rsid w:val="00385A43"/>
    <w:rsid w:val="00391237"/>
    <w:rsid w:val="00392550"/>
    <w:rsid w:val="00392C6E"/>
    <w:rsid w:val="003931EC"/>
    <w:rsid w:val="00393893"/>
    <w:rsid w:val="0039574A"/>
    <w:rsid w:val="003973A8"/>
    <w:rsid w:val="003A13D0"/>
    <w:rsid w:val="003A159C"/>
    <w:rsid w:val="003A1D1A"/>
    <w:rsid w:val="003A5588"/>
    <w:rsid w:val="003A7F56"/>
    <w:rsid w:val="003B21F5"/>
    <w:rsid w:val="003B4BF9"/>
    <w:rsid w:val="003C2D85"/>
    <w:rsid w:val="003C5F93"/>
    <w:rsid w:val="003C6D7A"/>
    <w:rsid w:val="003D0A05"/>
    <w:rsid w:val="003D2DE0"/>
    <w:rsid w:val="003D364A"/>
    <w:rsid w:val="003D4B57"/>
    <w:rsid w:val="003E2E3C"/>
    <w:rsid w:val="003E5920"/>
    <w:rsid w:val="003E5A89"/>
    <w:rsid w:val="003E7225"/>
    <w:rsid w:val="003F1490"/>
    <w:rsid w:val="003F1EE2"/>
    <w:rsid w:val="003F376D"/>
    <w:rsid w:val="003F47B9"/>
    <w:rsid w:val="003F6F14"/>
    <w:rsid w:val="00401A62"/>
    <w:rsid w:val="00404DD8"/>
    <w:rsid w:val="00404FC5"/>
    <w:rsid w:val="00407D28"/>
    <w:rsid w:val="0041350E"/>
    <w:rsid w:val="00413D4A"/>
    <w:rsid w:val="004146FC"/>
    <w:rsid w:val="004148DB"/>
    <w:rsid w:val="00420479"/>
    <w:rsid w:val="00420BAF"/>
    <w:rsid w:val="00423A8A"/>
    <w:rsid w:val="00423D54"/>
    <w:rsid w:val="00424A4D"/>
    <w:rsid w:val="00427A6D"/>
    <w:rsid w:val="00431E4F"/>
    <w:rsid w:val="00434673"/>
    <w:rsid w:val="004346FB"/>
    <w:rsid w:val="004351D2"/>
    <w:rsid w:val="00436929"/>
    <w:rsid w:val="00436EBE"/>
    <w:rsid w:val="0044462E"/>
    <w:rsid w:val="00445DAA"/>
    <w:rsid w:val="004460C0"/>
    <w:rsid w:val="00447A44"/>
    <w:rsid w:val="0045047A"/>
    <w:rsid w:val="00450F9C"/>
    <w:rsid w:val="00451FDD"/>
    <w:rsid w:val="00452594"/>
    <w:rsid w:val="0045385C"/>
    <w:rsid w:val="004538A2"/>
    <w:rsid w:val="0045391F"/>
    <w:rsid w:val="00454659"/>
    <w:rsid w:val="00456D1B"/>
    <w:rsid w:val="004572F6"/>
    <w:rsid w:val="00460F0B"/>
    <w:rsid w:val="00462491"/>
    <w:rsid w:val="00462E6F"/>
    <w:rsid w:val="0046326B"/>
    <w:rsid w:val="00466CEE"/>
    <w:rsid w:val="00467CBA"/>
    <w:rsid w:val="00470CEE"/>
    <w:rsid w:val="00471B57"/>
    <w:rsid w:val="00472893"/>
    <w:rsid w:val="00474FA8"/>
    <w:rsid w:val="004768D3"/>
    <w:rsid w:val="00484DE6"/>
    <w:rsid w:val="00490219"/>
    <w:rsid w:val="00490FD9"/>
    <w:rsid w:val="0049169A"/>
    <w:rsid w:val="00492D2D"/>
    <w:rsid w:val="00493272"/>
    <w:rsid w:val="004938D7"/>
    <w:rsid w:val="004945D8"/>
    <w:rsid w:val="00495C31"/>
    <w:rsid w:val="00496B0C"/>
    <w:rsid w:val="004A1FA6"/>
    <w:rsid w:val="004A3ED7"/>
    <w:rsid w:val="004A41D3"/>
    <w:rsid w:val="004A4485"/>
    <w:rsid w:val="004A4495"/>
    <w:rsid w:val="004B1834"/>
    <w:rsid w:val="004B3D4D"/>
    <w:rsid w:val="004B6A92"/>
    <w:rsid w:val="004B725E"/>
    <w:rsid w:val="004C0447"/>
    <w:rsid w:val="004C1B70"/>
    <w:rsid w:val="004C2AB0"/>
    <w:rsid w:val="004C2BB0"/>
    <w:rsid w:val="004C2D25"/>
    <w:rsid w:val="004C35E8"/>
    <w:rsid w:val="004C38C0"/>
    <w:rsid w:val="004C3C7F"/>
    <w:rsid w:val="004C514A"/>
    <w:rsid w:val="004C51BA"/>
    <w:rsid w:val="004C594F"/>
    <w:rsid w:val="004C768D"/>
    <w:rsid w:val="004D2ACD"/>
    <w:rsid w:val="004D31C9"/>
    <w:rsid w:val="004D3C55"/>
    <w:rsid w:val="004D3F5F"/>
    <w:rsid w:val="004D50AD"/>
    <w:rsid w:val="004D7BAE"/>
    <w:rsid w:val="004E2294"/>
    <w:rsid w:val="004E5C33"/>
    <w:rsid w:val="004E5FFC"/>
    <w:rsid w:val="004E6949"/>
    <w:rsid w:val="004E7E23"/>
    <w:rsid w:val="004F105D"/>
    <w:rsid w:val="004F31A1"/>
    <w:rsid w:val="004F5A09"/>
    <w:rsid w:val="00500B71"/>
    <w:rsid w:val="00504513"/>
    <w:rsid w:val="00505EA3"/>
    <w:rsid w:val="0050727E"/>
    <w:rsid w:val="005078DC"/>
    <w:rsid w:val="005078E1"/>
    <w:rsid w:val="005079BC"/>
    <w:rsid w:val="005157C9"/>
    <w:rsid w:val="005167AD"/>
    <w:rsid w:val="0051680B"/>
    <w:rsid w:val="005172DB"/>
    <w:rsid w:val="0051792E"/>
    <w:rsid w:val="00523B92"/>
    <w:rsid w:val="00526817"/>
    <w:rsid w:val="00527388"/>
    <w:rsid w:val="00531D7A"/>
    <w:rsid w:val="00534ABC"/>
    <w:rsid w:val="005367F8"/>
    <w:rsid w:val="00537E17"/>
    <w:rsid w:val="005431C9"/>
    <w:rsid w:val="00543FFC"/>
    <w:rsid w:val="00544503"/>
    <w:rsid w:val="00544986"/>
    <w:rsid w:val="00550774"/>
    <w:rsid w:val="005516B8"/>
    <w:rsid w:val="005518DA"/>
    <w:rsid w:val="00552888"/>
    <w:rsid w:val="00553E81"/>
    <w:rsid w:val="005540E7"/>
    <w:rsid w:val="00554450"/>
    <w:rsid w:val="005554D2"/>
    <w:rsid w:val="005556F3"/>
    <w:rsid w:val="00555AC9"/>
    <w:rsid w:val="00556EF0"/>
    <w:rsid w:val="0055760D"/>
    <w:rsid w:val="00557CBB"/>
    <w:rsid w:val="00560D8B"/>
    <w:rsid w:val="0056238F"/>
    <w:rsid w:val="00564C14"/>
    <w:rsid w:val="00564F40"/>
    <w:rsid w:val="00571C91"/>
    <w:rsid w:val="005720CD"/>
    <w:rsid w:val="00573ADE"/>
    <w:rsid w:val="00575870"/>
    <w:rsid w:val="00575AD2"/>
    <w:rsid w:val="00576D37"/>
    <w:rsid w:val="00580AA3"/>
    <w:rsid w:val="005822ED"/>
    <w:rsid w:val="00582341"/>
    <w:rsid w:val="005837EE"/>
    <w:rsid w:val="00583CE8"/>
    <w:rsid w:val="00584AF2"/>
    <w:rsid w:val="005861AD"/>
    <w:rsid w:val="005902EE"/>
    <w:rsid w:val="00590E59"/>
    <w:rsid w:val="00597BD7"/>
    <w:rsid w:val="005A3326"/>
    <w:rsid w:val="005A3ADE"/>
    <w:rsid w:val="005A6734"/>
    <w:rsid w:val="005A7087"/>
    <w:rsid w:val="005A750F"/>
    <w:rsid w:val="005B040A"/>
    <w:rsid w:val="005B07C9"/>
    <w:rsid w:val="005B0FA0"/>
    <w:rsid w:val="005B1161"/>
    <w:rsid w:val="005B5371"/>
    <w:rsid w:val="005B5F90"/>
    <w:rsid w:val="005B6A99"/>
    <w:rsid w:val="005B6CE5"/>
    <w:rsid w:val="005B708B"/>
    <w:rsid w:val="005C1ABB"/>
    <w:rsid w:val="005C2A18"/>
    <w:rsid w:val="005C5468"/>
    <w:rsid w:val="005C7A10"/>
    <w:rsid w:val="005D0F33"/>
    <w:rsid w:val="005D1466"/>
    <w:rsid w:val="005D15B8"/>
    <w:rsid w:val="005D1C08"/>
    <w:rsid w:val="005D2D56"/>
    <w:rsid w:val="005D34F7"/>
    <w:rsid w:val="005D58EB"/>
    <w:rsid w:val="005D7621"/>
    <w:rsid w:val="005D765E"/>
    <w:rsid w:val="005D7660"/>
    <w:rsid w:val="005D7CE1"/>
    <w:rsid w:val="005E0009"/>
    <w:rsid w:val="005E0677"/>
    <w:rsid w:val="005E2E8F"/>
    <w:rsid w:val="005E344F"/>
    <w:rsid w:val="005E4003"/>
    <w:rsid w:val="005E4617"/>
    <w:rsid w:val="005E4707"/>
    <w:rsid w:val="005E5373"/>
    <w:rsid w:val="005E53A1"/>
    <w:rsid w:val="005E5439"/>
    <w:rsid w:val="005E59EF"/>
    <w:rsid w:val="005F1942"/>
    <w:rsid w:val="005F3F20"/>
    <w:rsid w:val="005F4C4F"/>
    <w:rsid w:val="005F55BD"/>
    <w:rsid w:val="005F7297"/>
    <w:rsid w:val="0060042E"/>
    <w:rsid w:val="00601E2F"/>
    <w:rsid w:val="006025A9"/>
    <w:rsid w:val="006026B6"/>
    <w:rsid w:val="00603223"/>
    <w:rsid w:val="006076EC"/>
    <w:rsid w:val="00607CDF"/>
    <w:rsid w:val="0061100C"/>
    <w:rsid w:val="0061187D"/>
    <w:rsid w:val="00611AB1"/>
    <w:rsid w:val="00613A95"/>
    <w:rsid w:val="00614B1C"/>
    <w:rsid w:val="00616043"/>
    <w:rsid w:val="00620ED2"/>
    <w:rsid w:val="00625F51"/>
    <w:rsid w:val="00626397"/>
    <w:rsid w:val="00627681"/>
    <w:rsid w:val="00633537"/>
    <w:rsid w:val="00633F77"/>
    <w:rsid w:val="006341ED"/>
    <w:rsid w:val="00636ECB"/>
    <w:rsid w:val="006410F4"/>
    <w:rsid w:val="00641460"/>
    <w:rsid w:val="006417BC"/>
    <w:rsid w:val="0064253F"/>
    <w:rsid w:val="0064397D"/>
    <w:rsid w:val="00643A51"/>
    <w:rsid w:val="00643CF9"/>
    <w:rsid w:val="0064635B"/>
    <w:rsid w:val="00646A8D"/>
    <w:rsid w:val="00647133"/>
    <w:rsid w:val="00647212"/>
    <w:rsid w:val="0064728C"/>
    <w:rsid w:val="00647297"/>
    <w:rsid w:val="00647A4C"/>
    <w:rsid w:val="00647ECA"/>
    <w:rsid w:val="00650588"/>
    <w:rsid w:val="0065102E"/>
    <w:rsid w:val="006515EC"/>
    <w:rsid w:val="00655572"/>
    <w:rsid w:val="00655DD9"/>
    <w:rsid w:val="0066120D"/>
    <w:rsid w:val="00661FBD"/>
    <w:rsid w:val="00662163"/>
    <w:rsid w:val="006640B6"/>
    <w:rsid w:val="00665FF0"/>
    <w:rsid w:val="00666DBF"/>
    <w:rsid w:val="00666F7D"/>
    <w:rsid w:val="00666FB0"/>
    <w:rsid w:val="006671B5"/>
    <w:rsid w:val="00670E82"/>
    <w:rsid w:val="0067220F"/>
    <w:rsid w:val="00672591"/>
    <w:rsid w:val="006735DF"/>
    <w:rsid w:val="006738A6"/>
    <w:rsid w:val="00675B15"/>
    <w:rsid w:val="00676C88"/>
    <w:rsid w:val="00677244"/>
    <w:rsid w:val="00677E45"/>
    <w:rsid w:val="0068196C"/>
    <w:rsid w:val="00681EDE"/>
    <w:rsid w:val="00683726"/>
    <w:rsid w:val="00683925"/>
    <w:rsid w:val="0068605B"/>
    <w:rsid w:val="006862B0"/>
    <w:rsid w:val="00687A1F"/>
    <w:rsid w:val="0069104C"/>
    <w:rsid w:val="00692917"/>
    <w:rsid w:val="00692E5F"/>
    <w:rsid w:val="006939F4"/>
    <w:rsid w:val="00697FCD"/>
    <w:rsid w:val="006A1722"/>
    <w:rsid w:val="006A259F"/>
    <w:rsid w:val="006A25D5"/>
    <w:rsid w:val="006A2CF6"/>
    <w:rsid w:val="006A2F2B"/>
    <w:rsid w:val="006A387E"/>
    <w:rsid w:val="006A3B0F"/>
    <w:rsid w:val="006A3F43"/>
    <w:rsid w:val="006A46C1"/>
    <w:rsid w:val="006A7504"/>
    <w:rsid w:val="006B1726"/>
    <w:rsid w:val="006B53C2"/>
    <w:rsid w:val="006B64F6"/>
    <w:rsid w:val="006B66D0"/>
    <w:rsid w:val="006B706E"/>
    <w:rsid w:val="006B7277"/>
    <w:rsid w:val="006B72CE"/>
    <w:rsid w:val="006B73C2"/>
    <w:rsid w:val="006C22CB"/>
    <w:rsid w:val="006C2BF7"/>
    <w:rsid w:val="006C44DF"/>
    <w:rsid w:val="006C536D"/>
    <w:rsid w:val="006C616B"/>
    <w:rsid w:val="006C626A"/>
    <w:rsid w:val="006C67BF"/>
    <w:rsid w:val="006D1ACE"/>
    <w:rsid w:val="006D2D1A"/>
    <w:rsid w:val="006D2DCC"/>
    <w:rsid w:val="006D403C"/>
    <w:rsid w:val="006D5401"/>
    <w:rsid w:val="006D6884"/>
    <w:rsid w:val="006E01FA"/>
    <w:rsid w:val="006E0337"/>
    <w:rsid w:val="006E3ADA"/>
    <w:rsid w:val="006E3FFA"/>
    <w:rsid w:val="006F072F"/>
    <w:rsid w:val="006F1C5B"/>
    <w:rsid w:val="006F6165"/>
    <w:rsid w:val="00700DD0"/>
    <w:rsid w:val="0070169F"/>
    <w:rsid w:val="00705883"/>
    <w:rsid w:val="00707729"/>
    <w:rsid w:val="0071047B"/>
    <w:rsid w:val="00716C4E"/>
    <w:rsid w:val="007220AD"/>
    <w:rsid w:val="00726B91"/>
    <w:rsid w:val="0073088A"/>
    <w:rsid w:val="007329C8"/>
    <w:rsid w:val="00733494"/>
    <w:rsid w:val="007335F2"/>
    <w:rsid w:val="0073394F"/>
    <w:rsid w:val="00733F26"/>
    <w:rsid w:val="007378C1"/>
    <w:rsid w:val="00740838"/>
    <w:rsid w:val="007417F3"/>
    <w:rsid w:val="00741D68"/>
    <w:rsid w:val="00742EA7"/>
    <w:rsid w:val="00743C90"/>
    <w:rsid w:val="007454C3"/>
    <w:rsid w:val="007502CF"/>
    <w:rsid w:val="0075110F"/>
    <w:rsid w:val="0075178E"/>
    <w:rsid w:val="00752903"/>
    <w:rsid w:val="00754130"/>
    <w:rsid w:val="00756905"/>
    <w:rsid w:val="00757658"/>
    <w:rsid w:val="00757D87"/>
    <w:rsid w:val="007630A3"/>
    <w:rsid w:val="0076366C"/>
    <w:rsid w:val="007645D7"/>
    <w:rsid w:val="00764669"/>
    <w:rsid w:val="0076500D"/>
    <w:rsid w:val="007663A3"/>
    <w:rsid w:val="00766C21"/>
    <w:rsid w:val="007671B7"/>
    <w:rsid w:val="00770535"/>
    <w:rsid w:val="00771698"/>
    <w:rsid w:val="007724D0"/>
    <w:rsid w:val="00773620"/>
    <w:rsid w:val="00773AF5"/>
    <w:rsid w:val="007755CC"/>
    <w:rsid w:val="007767CD"/>
    <w:rsid w:val="007771B7"/>
    <w:rsid w:val="00777DC2"/>
    <w:rsid w:val="00783F30"/>
    <w:rsid w:val="00785893"/>
    <w:rsid w:val="00786B66"/>
    <w:rsid w:val="00786D4B"/>
    <w:rsid w:val="00793CE5"/>
    <w:rsid w:val="007967F5"/>
    <w:rsid w:val="00797A50"/>
    <w:rsid w:val="007A0726"/>
    <w:rsid w:val="007A1940"/>
    <w:rsid w:val="007A419F"/>
    <w:rsid w:val="007A533D"/>
    <w:rsid w:val="007A620E"/>
    <w:rsid w:val="007A6BA4"/>
    <w:rsid w:val="007B028C"/>
    <w:rsid w:val="007B0D58"/>
    <w:rsid w:val="007B1F20"/>
    <w:rsid w:val="007B206E"/>
    <w:rsid w:val="007B301D"/>
    <w:rsid w:val="007B3398"/>
    <w:rsid w:val="007B647D"/>
    <w:rsid w:val="007B6D4C"/>
    <w:rsid w:val="007B7EBB"/>
    <w:rsid w:val="007C3193"/>
    <w:rsid w:val="007C424B"/>
    <w:rsid w:val="007C58C2"/>
    <w:rsid w:val="007C659E"/>
    <w:rsid w:val="007C777E"/>
    <w:rsid w:val="007D0831"/>
    <w:rsid w:val="007D12C9"/>
    <w:rsid w:val="007D2444"/>
    <w:rsid w:val="007D2F37"/>
    <w:rsid w:val="007D391F"/>
    <w:rsid w:val="007D6236"/>
    <w:rsid w:val="007D7AC6"/>
    <w:rsid w:val="007D7CEC"/>
    <w:rsid w:val="007E06FB"/>
    <w:rsid w:val="007E09CD"/>
    <w:rsid w:val="007E1413"/>
    <w:rsid w:val="007E2410"/>
    <w:rsid w:val="007E3F25"/>
    <w:rsid w:val="007E448B"/>
    <w:rsid w:val="007E6294"/>
    <w:rsid w:val="007F11B3"/>
    <w:rsid w:val="007F14AF"/>
    <w:rsid w:val="007F18E8"/>
    <w:rsid w:val="007F2145"/>
    <w:rsid w:val="007F77DD"/>
    <w:rsid w:val="00802957"/>
    <w:rsid w:val="00803648"/>
    <w:rsid w:val="008069AE"/>
    <w:rsid w:val="00806B75"/>
    <w:rsid w:val="00807318"/>
    <w:rsid w:val="00807915"/>
    <w:rsid w:val="00813216"/>
    <w:rsid w:val="00815504"/>
    <w:rsid w:val="00816E77"/>
    <w:rsid w:val="00817035"/>
    <w:rsid w:val="008172D2"/>
    <w:rsid w:val="0082150A"/>
    <w:rsid w:val="0082531A"/>
    <w:rsid w:val="00831C90"/>
    <w:rsid w:val="00831DE8"/>
    <w:rsid w:val="0083384A"/>
    <w:rsid w:val="0083419D"/>
    <w:rsid w:val="00836DF2"/>
    <w:rsid w:val="0083737F"/>
    <w:rsid w:val="00837B6B"/>
    <w:rsid w:val="008407D7"/>
    <w:rsid w:val="00841266"/>
    <w:rsid w:val="00841372"/>
    <w:rsid w:val="00841697"/>
    <w:rsid w:val="008420E8"/>
    <w:rsid w:val="008422F9"/>
    <w:rsid w:val="00843840"/>
    <w:rsid w:val="00843A01"/>
    <w:rsid w:val="00843CCE"/>
    <w:rsid w:val="00844437"/>
    <w:rsid w:val="00844A13"/>
    <w:rsid w:val="00844B35"/>
    <w:rsid w:val="00845E00"/>
    <w:rsid w:val="00847C1E"/>
    <w:rsid w:val="00850575"/>
    <w:rsid w:val="00850AAC"/>
    <w:rsid w:val="00850E85"/>
    <w:rsid w:val="00853B4C"/>
    <w:rsid w:val="00853FF9"/>
    <w:rsid w:val="00855EFF"/>
    <w:rsid w:val="00855FED"/>
    <w:rsid w:val="008566FC"/>
    <w:rsid w:val="008573FF"/>
    <w:rsid w:val="008657E0"/>
    <w:rsid w:val="00865FD9"/>
    <w:rsid w:val="00866032"/>
    <w:rsid w:val="0086635A"/>
    <w:rsid w:val="00867894"/>
    <w:rsid w:val="00871124"/>
    <w:rsid w:val="00871404"/>
    <w:rsid w:val="00872237"/>
    <w:rsid w:val="00872705"/>
    <w:rsid w:val="00874174"/>
    <w:rsid w:val="008741A8"/>
    <w:rsid w:val="00874523"/>
    <w:rsid w:val="00874B42"/>
    <w:rsid w:val="00875A48"/>
    <w:rsid w:val="00875AEC"/>
    <w:rsid w:val="00876272"/>
    <w:rsid w:val="0087634D"/>
    <w:rsid w:val="00877BE4"/>
    <w:rsid w:val="00880806"/>
    <w:rsid w:val="00880B85"/>
    <w:rsid w:val="00881B80"/>
    <w:rsid w:val="0088262D"/>
    <w:rsid w:val="0088337B"/>
    <w:rsid w:val="00886884"/>
    <w:rsid w:val="00886FED"/>
    <w:rsid w:val="008900A6"/>
    <w:rsid w:val="00891697"/>
    <w:rsid w:val="00892768"/>
    <w:rsid w:val="00895D5C"/>
    <w:rsid w:val="00896CC4"/>
    <w:rsid w:val="00896DD7"/>
    <w:rsid w:val="008A3EF8"/>
    <w:rsid w:val="008A44E8"/>
    <w:rsid w:val="008A45A6"/>
    <w:rsid w:val="008A5D14"/>
    <w:rsid w:val="008A680D"/>
    <w:rsid w:val="008B26D7"/>
    <w:rsid w:val="008B3816"/>
    <w:rsid w:val="008B39B0"/>
    <w:rsid w:val="008B41E8"/>
    <w:rsid w:val="008B4315"/>
    <w:rsid w:val="008B4420"/>
    <w:rsid w:val="008B520C"/>
    <w:rsid w:val="008B6713"/>
    <w:rsid w:val="008B7873"/>
    <w:rsid w:val="008C11EF"/>
    <w:rsid w:val="008C13EE"/>
    <w:rsid w:val="008C2B66"/>
    <w:rsid w:val="008C52BC"/>
    <w:rsid w:val="008C5FEA"/>
    <w:rsid w:val="008C6CE9"/>
    <w:rsid w:val="008C76A2"/>
    <w:rsid w:val="008C7730"/>
    <w:rsid w:val="008D1D26"/>
    <w:rsid w:val="008D3436"/>
    <w:rsid w:val="008D3D88"/>
    <w:rsid w:val="008D7637"/>
    <w:rsid w:val="008D782D"/>
    <w:rsid w:val="008E001A"/>
    <w:rsid w:val="008E04DE"/>
    <w:rsid w:val="008E155F"/>
    <w:rsid w:val="008E2AA6"/>
    <w:rsid w:val="008E73CE"/>
    <w:rsid w:val="008F1335"/>
    <w:rsid w:val="008F2A82"/>
    <w:rsid w:val="008F3A28"/>
    <w:rsid w:val="008F3FF4"/>
    <w:rsid w:val="009009E3"/>
    <w:rsid w:val="00901175"/>
    <w:rsid w:val="0090178E"/>
    <w:rsid w:val="00902789"/>
    <w:rsid w:val="00902FD3"/>
    <w:rsid w:val="00906853"/>
    <w:rsid w:val="009074FA"/>
    <w:rsid w:val="00907570"/>
    <w:rsid w:val="00907E3B"/>
    <w:rsid w:val="00913C66"/>
    <w:rsid w:val="00914B9B"/>
    <w:rsid w:val="00922223"/>
    <w:rsid w:val="00924EC5"/>
    <w:rsid w:val="00924F4F"/>
    <w:rsid w:val="00926454"/>
    <w:rsid w:val="00926C7F"/>
    <w:rsid w:val="00927A58"/>
    <w:rsid w:val="00930B69"/>
    <w:rsid w:val="009320A4"/>
    <w:rsid w:val="009337BF"/>
    <w:rsid w:val="00934389"/>
    <w:rsid w:val="0093543C"/>
    <w:rsid w:val="0093566A"/>
    <w:rsid w:val="00935CB2"/>
    <w:rsid w:val="00935DD4"/>
    <w:rsid w:val="0093650F"/>
    <w:rsid w:val="00937521"/>
    <w:rsid w:val="00937F43"/>
    <w:rsid w:val="009424E4"/>
    <w:rsid w:val="00943308"/>
    <w:rsid w:val="00945800"/>
    <w:rsid w:val="009463F7"/>
    <w:rsid w:val="00946866"/>
    <w:rsid w:val="00947431"/>
    <w:rsid w:val="00950311"/>
    <w:rsid w:val="009531B9"/>
    <w:rsid w:val="0095389E"/>
    <w:rsid w:val="009547B5"/>
    <w:rsid w:val="00955C75"/>
    <w:rsid w:val="009571C0"/>
    <w:rsid w:val="00957658"/>
    <w:rsid w:val="00957E87"/>
    <w:rsid w:val="00957F8C"/>
    <w:rsid w:val="0096125D"/>
    <w:rsid w:val="00961D66"/>
    <w:rsid w:val="00963164"/>
    <w:rsid w:val="0096493B"/>
    <w:rsid w:val="0096648D"/>
    <w:rsid w:val="00967D81"/>
    <w:rsid w:val="009713B8"/>
    <w:rsid w:val="00976B01"/>
    <w:rsid w:val="00976D34"/>
    <w:rsid w:val="009833A6"/>
    <w:rsid w:val="00983E10"/>
    <w:rsid w:val="009841BD"/>
    <w:rsid w:val="00985F9D"/>
    <w:rsid w:val="009917F9"/>
    <w:rsid w:val="00993EA0"/>
    <w:rsid w:val="00997468"/>
    <w:rsid w:val="009A1B91"/>
    <w:rsid w:val="009A2E39"/>
    <w:rsid w:val="009A34E9"/>
    <w:rsid w:val="009A4E88"/>
    <w:rsid w:val="009A5021"/>
    <w:rsid w:val="009A5A50"/>
    <w:rsid w:val="009B0D4D"/>
    <w:rsid w:val="009B1E49"/>
    <w:rsid w:val="009B412F"/>
    <w:rsid w:val="009B490D"/>
    <w:rsid w:val="009B4CB8"/>
    <w:rsid w:val="009B5D51"/>
    <w:rsid w:val="009B6733"/>
    <w:rsid w:val="009C01A3"/>
    <w:rsid w:val="009C2EB2"/>
    <w:rsid w:val="009C3CA9"/>
    <w:rsid w:val="009C44F0"/>
    <w:rsid w:val="009D2BB8"/>
    <w:rsid w:val="009D4F56"/>
    <w:rsid w:val="009E1077"/>
    <w:rsid w:val="009E22E4"/>
    <w:rsid w:val="009E4DD4"/>
    <w:rsid w:val="009E5531"/>
    <w:rsid w:val="009E6167"/>
    <w:rsid w:val="009F028A"/>
    <w:rsid w:val="009F39E8"/>
    <w:rsid w:val="009F427C"/>
    <w:rsid w:val="009F45B4"/>
    <w:rsid w:val="009F4B80"/>
    <w:rsid w:val="009F4DC6"/>
    <w:rsid w:val="009F4E34"/>
    <w:rsid w:val="009F577A"/>
    <w:rsid w:val="009F58F4"/>
    <w:rsid w:val="009F5922"/>
    <w:rsid w:val="009F597B"/>
    <w:rsid w:val="009F5B85"/>
    <w:rsid w:val="00A00206"/>
    <w:rsid w:val="00A01743"/>
    <w:rsid w:val="00A01B48"/>
    <w:rsid w:val="00A02EA7"/>
    <w:rsid w:val="00A02EA9"/>
    <w:rsid w:val="00A02F99"/>
    <w:rsid w:val="00A07204"/>
    <w:rsid w:val="00A10763"/>
    <w:rsid w:val="00A12142"/>
    <w:rsid w:val="00A12B95"/>
    <w:rsid w:val="00A163A1"/>
    <w:rsid w:val="00A16F4F"/>
    <w:rsid w:val="00A2079F"/>
    <w:rsid w:val="00A20DED"/>
    <w:rsid w:val="00A227A0"/>
    <w:rsid w:val="00A22A5D"/>
    <w:rsid w:val="00A230D7"/>
    <w:rsid w:val="00A255EC"/>
    <w:rsid w:val="00A269C8"/>
    <w:rsid w:val="00A27343"/>
    <w:rsid w:val="00A3189D"/>
    <w:rsid w:val="00A33C57"/>
    <w:rsid w:val="00A34839"/>
    <w:rsid w:val="00A37F69"/>
    <w:rsid w:val="00A400B3"/>
    <w:rsid w:val="00A41169"/>
    <w:rsid w:val="00A415ED"/>
    <w:rsid w:val="00A4181C"/>
    <w:rsid w:val="00A42E16"/>
    <w:rsid w:val="00A431EF"/>
    <w:rsid w:val="00A43944"/>
    <w:rsid w:val="00A44420"/>
    <w:rsid w:val="00A45EB9"/>
    <w:rsid w:val="00A4772E"/>
    <w:rsid w:val="00A50A5C"/>
    <w:rsid w:val="00A50AE6"/>
    <w:rsid w:val="00A52BBB"/>
    <w:rsid w:val="00A55D69"/>
    <w:rsid w:val="00A5718C"/>
    <w:rsid w:val="00A57E68"/>
    <w:rsid w:val="00A60743"/>
    <w:rsid w:val="00A61895"/>
    <w:rsid w:val="00A61B24"/>
    <w:rsid w:val="00A63454"/>
    <w:rsid w:val="00A63CB4"/>
    <w:rsid w:val="00A64227"/>
    <w:rsid w:val="00A647BB"/>
    <w:rsid w:val="00A658E5"/>
    <w:rsid w:val="00A664E3"/>
    <w:rsid w:val="00A67AC3"/>
    <w:rsid w:val="00A719A2"/>
    <w:rsid w:val="00A7331B"/>
    <w:rsid w:val="00A73F9F"/>
    <w:rsid w:val="00A742AD"/>
    <w:rsid w:val="00A74411"/>
    <w:rsid w:val="00A7614E"/>
    <w:rsid w:val="00A77934"/>
    <w:rsid w:val="00A77BA9"/>
    <w:rsid w:val="00A801D7"/>
    <w:rsid w:val="00A86F1E"/>
    <w:rsid w:val="00A9007C"/>
    <w:rsid w:val="00A90E4D"/>
    <w:rsid w:val="00A916AB"/>
    <w:rsid w:val="00A9290E"/>
    <w:rsid w:val="00A92CB0"/>
    <w:rsid w:val="00A93404"/>
    <w:rsid w:val="00A959BE"/>
    <w:rsid w:val="00A97286"/>
    <w:rsid w:val="00A97374"/>
    <w:rsid w:val="00A97AE7"/>
    <w:rsid w:val="00AA07AB"/>
    <w:rsid w:val="00AA180E"/>
    <w:rsid w:val="00AA32A4"/>
    <w:rsid w:val="00AA366B"/>
    <w:rsid w:val="00AA3CFD"/>
    <w:rsid w:val="00AA403E"/>
    <w:rsid w:val="00AA46CF"/>
    <w:rsid w:val="00AA5A90"/>
    <w:rsid w:val="00AA6E20"/>
    <w:rsid w:val="00AA7BF7"/>
    <w:rsid w:val="00AB0900"/>
    <w:rsid w:val="00AB0DF0"/>
    <w:rsid w:val="00AB166A"/>
    <w:rsid w:val="00AB395F"/>
    <w:rsid w:val="00AB3D93"/>
    <w:rsid w:val="00AB60EE"/>
    <w:rsid w:val="00AC10BE"/>
    <w:rsid w:val="00AC49F8"/>
    <w:rsid w:val="00AC54F8"/>
    <w:rsid w:val="00AC6122"/>
    <w:rsid w:val="00AD1084"/>
    <w:rsid w:val="00AD3697"/>
    <w:rsid w:val="00AD3BE3"/>
    <w:rsid w:val="00AD538C"/>
    <w:rsid w:val="00AD6970"/>
    <w:rsid w:val="00AE0836"/>
    <w:rsid w:val="00AE4A6D"/>
    <w:rsid w:val="00AE567C"/>
    <w:rsid w:val="00AE56B7"/>
    <w:rsid w:val="00AE6CA9"/>
    <w:rsid w:val="00AF0889"/>
    <w:rsid w:val="00AF1515"/>
    <w:rsid w:val="00AF28A5"/>
    <w:rsid w:val="00AF32BA"/>
    <w:rsid w:val="00AF3CD0"/>
    <w:rsid w:val="00AF41B6"/>
    <w:rsid w:val="00AF49CD"/>
    <w:rsid w:val="00AF51F7"/>
    <w:rsid w:val="00AF5BF1"/>
    <w:rsid w:val="00B00AD8"/>
    <w:rsid w:val="00B010A4"/>
    <w:rsid w:val="00B018B0"/>
    <w:rsid w:val="00B01FBC"/>
    <w:rsid w:val="00B020EC"/>
    <w:rsid w:val="00B024E7"/>
    <w:rsid w:val="00B0261A"/>
    <w:rsid w:val="00B0268F"/>
    <w:rsid w:val="00B0352C"/>
    <w:rsid w:val="00B0765A"/>
    <w:rsid w:val="00B0771C"/>
    <w:rsid w:val="00B10185"/>
    <w:rsid w:val="00B11B21"/>
    <w:rsid w:val="00B14426"/>
    <w:rsid w:val="00B151F8"/>
    <w:rsid w:val="00B15F79"/>
    <w:rsid w:val="00B17A65"/>
    <w:rsid w:val="00B211CE"/>
    <w:rsid w:val="00B24717"/>
    <w:rsid w:val="00B271B6"/>
    <w:rsid w:val="00B274C3"/>
    <w:rsid w:val="00B33306"/>
    <w:rsid w:val="00B33DB6"/>
    <w:rsid w:val="00B34A4A"/>
    <w:rsid w:val="00B36215"/>
    <w:rsid w:val="00B3794F"/>
    <w:rsid w:val="00B45318"/>
    <w:rsid w:val="00B510D1"/>
    <w:rsid w:val="00B516F9"/>
    <w:rsid w:val="00B51B63"/>
    <w:rsid w:val="00B521FA"/>
    <w:rsid w:val="00B532EA"/>
    <w:rsid w:val="00B53760"/>
    <w:rsid w:val="00B53DEC"/>
    <w:rsid w:val="00B55452"/>
    <w:rsid w:val="00B60477"/>
    <w:rsid w:val="00B628F8"/>
    <w:rsid w:val="00B62917"/>
    <w:rsid w:val="00B641CB"/>
    <w:rsid w:val="00B6449D"/>
    <w:rsid w:val="00B650B4"/>
    <w:rsid w:val="00B666EF"/>
    <w:rsid w:val="00B66D0F"/>
    <w:rsid w:val="00B67B35"/>
    <w:rsid w:val="00B67E75"/>
    <w:rsid w:val="00B70CD5"/>
    <w:rsid w:val="00B72F62"/>
    <w:rsid w:val="00B738FA"/>
    <w:rsid w:val="00B80084"/>
    <w:rsid w:val="00B817B5"/>
    <w:rsid w:val="00B84D75"/>
    <w:rsid w:val="00B85284"/>
    <w:rsid w:val="00B86241"/>
    <w:rsid w:val="00B87E81"/>
    <w:rsid w:val="00B929F5"/>
    <w:rsid w:val="00B9306D"/>
    <w:rsid w:val="00B9337F"/>
    <w:rsid w:val="00B93778"/>
    <w:rsid w:val="00B94B27"/>
    <w:rsid w:val="00B950DD"/>
    <w:rsid w:val="00BA07BB"/>
    <w:rsid w:val="00BA0984"/>
    <w:rsid w:val="00BA2936"/>
    <w:rsid w:val="00BA35C4"/>
    <w:rsid w:val="00BA3EAD"/>
    <w:rsid w:val="00BA3FBA"/>
    <w:rsid w:val="00BA42F2"/>
    <w:rsid w:val="00BA55EB"/>
    <w:rsid w:val="00BA6154"/>
    <w:rsid w:val="00BA7D5D"/>
    <w:rsid w:val="00BB072A"/>
    <w:rsid w:val="00BB192A"/>
    <w:rsid w:val="00BB24FD"/>
    <w:rsid w:val="00BB26F6"/>
    <w:rsid w:val="00BB2D8C"/>
    <w:rsid w:val="00BB5631"/>
    <w:rsid w:val="00BB6241"/>
    <w:rsid w:val="00BB6B8D"/>
    <w:rsid w:val="00BB781E"/>
    <w:rsid w:val="00BC1101"/>
    <w:rsid w:val="00BC152B"/>
    <w:rsid w:val="00BC2CA9"/>
    <w:rsid w:val="00BC3670"/>
    <w:rsid w:val="00BC3979"/>
    <w:rsid w:val="00BC48B9"/>
    <w:rsid w:val="00BC576D"/>
    <w:rsid w:val="00BC6E2D"/>
    <w:rsid w:val="00BC7498"/>
    <w:rsid w:val="00BD13D6"/>
    <w:rsid w:val="00BD3783"/>
    <w:rsid w:val="00BD3919"/>
    <w:rsid w:val="00BD5B86"/>
    <w:rsid w:val="00BD73C7"/>
    <w:rsid w:val="00BE0521"/>
    <w:rsid w:val="00BE057E"/>
    <w:rsid w:val="00BE0E2E"/>
    <w:rsid w:val="00BE28B8"/>
    <w:rsid w:val="00BE64EF"/>
    <w:rsid w:val="00BF0241"/>
    <w:rsid w:val="00BF200D"/>
    <w:rsid w:val="00BF474E"/>
    <w:rsid w:val="00BF6DF6"/>
    <w:rsid w:val="00BF788B"/>
    <w:rsid w:val="00C01E88"/>
    <w:rsid w:val="00C03C7E"/>
    <w:rsid w:val="00C06F72"/>
    <w:rsid w:val="00C101A9"/>
    <w:rsid w:val="00C10676"/>
    <w:rsid w:val="00C1157F"/>
    <w:rsid w:val="00C11F32"/>
    <w:rsid w:val="00C13E71"/>
    <w:rsid w:val="00C13ED6"/>
    <w:rsid w:val="00C163F1"/>
    <w:rsid w:val="00C1746A"/>
    <w:rsid w:val="00C205DC"/>
    <w:rsid w:val="00C20E0D"/>
    <w:rsid w:val="00C21392"/>
    <w:rsid w:val="00C2286A"/>
    <w:rsid w:val="00C22DA7"/>
    <w:rsid w:val="00C26932"/>
    <w:rsid w:val="00C26D38"/>
    <w:rsid w:val="00C33487"/>
    <w:rsid w:val="00C3675D"/>
    <w:rsid w:val="00C40227"/>
    <w:rsid w:val="00C4180B"/>
    <w:rsid w:val="00C42410"/>
    <w:rsid w:val="00C42828"/>
    <w:rsid w:val="00C45772"/>
    <w:rsid w:val="00C4657F"/>
    <w:rsid w:val="00C471D6"/>
    <w:rsid w:val="00C476A9"/>
    <w:rsid w:val="00C51981"/>
    <w:rsid w:val="00C51CC7"/>
    <w:rsid w:val="00C54308"/>
    <w:rsid w:val="00C5667D"/>
    <w:rsid w:val="00C56A1D"/>
    <w:rsid w:val="00C56F8B"/>
    <w:rsid w:val="00C644F1"/>
    <w:rsid w:val="00C64E19"/>
    <w:rsid w:val="00C65E36"/>
    <w:rsid w:val="00C66927"/>
    <w:rsid w:val="00C67381"/>
    <w:rsid w:val="00C676B6"/>
    <w:rsid w:val="00C70FC2"/>
    <w:rsid w:val="00C73B92"/>
    <w:rsid w:val="00C761B9"/>
    <w:rsid w:val="00C80DF6"/>
    <w:rsid w:val="00C80FEF"/>
    <w:rsid w:val="00C81E91"/>
    <w:rsid w:val="00C82F6E"/>
    <w:rsid w:val="00C83261"/>
    <w:rsid w:val="00C8362A"/>
    <w:rsid w:val="00C87F20"/>
    <w:rsid w:val="00C92519"/>
    <w:rsid w:val="00C964BD"/>
    <w:rsid w:val="00C97B79"/>
    <w:rsid w:val="00CA07AF"/>
    <w:rsid w:val="00CA14AD"/>
    <w:rsid w:val="00CA1663"/>
    <w:rsid w:val="00CA2AAD"/>
    <w:rsid w:val="00CA3128"/>
    <w:rsid w:val="00CA339A"/>
    <w:rsid w:val="00CA62E6"/>
    <w:rsid w:val="00CA6B9F"/>
    <w:rsid w:val="00CA6BFF"/>
    <w:rsid w:val="00CB5267"/>
    <w:rsid w:val="00CB7160"/>
    <w:rsid w:val="00CC14E6"/>
    <w:rsid w:val="00CC229D"/>
    <w:rsid w:val="00CC2E60"/>
    <w:rsid w:val="00CC4702"/>
    <w:rsid w:val="00CC62BA"/>
    <w:rsid w:val="00CD0A3D"/>
    <w:rsid w:val="00CD2FF7"/>
    <w:rsid w:val="00CD4DEA"/>
    <w:rsid w:val="00CD61C6"/>
    <w:rsid w:val="00CD64A9"/>
    <w:rsid w:val="00CD681A"/>
    <w:rsid w:val="00CE1F50"/>
    <w:rsid w:val="00CE27B4"/>
    <w:rsid w:val="00CE4096"/>
    <w:rsid w:val="00CE4762"/>
    <w:rsid w:val="00CE6186"/>
    <w:rsid w:val="00CE6A85"/>
    <w:rsid w:val="00CF0D06"/>
    <w:rsid w:val="00CF1880"/>
    <w:rsid w:val="00CF2EC2"/>
    <w:rsid w:val="00CF3458"/>
    <w:rsid w:val="00CF3C94"/>
    <w:rsid w:val="00CF542D"/>
    <w:rsid w:val="00CF5B31"/>
    <w:rsid w:val="00CF6B20"/>
    <w:rsid w:val="00D01285"/>
    <w:rsid w:val="00D03172"/>
    <w:rsid w:val="00D03704"/>
    <w:rsid w:val="00D05532"/>
    <w:rsid w:val="00D10A77"/>
    <w:rsid w:val="00D10F0A"/>
    <w:rsid w:val="00D12572"/>
    <w:rsid w:val="00D1325A"/>
    <w:rsid w:val="00D15A65"/>
    <w:rsid w:val="00D16BF6"/>
    <w:rsid w:val="00D175B7"/>
    <w:rsid w:val="00D17881"/>
    <w:rsid w:val="00D17994"/>
    <w:rsid w:val="00D17B5D"/>
    <w:rsid w:val="00D21483"/>
    <w:rsid w:val="00D225B3"/>
    <w:rsid w:val="00D227E3"/>
    <w:rsid w:val="00D22AB2"/>
    <w:rsid w:val="00D22EB8"/>
    <w:rsid w:val="00D2431D"/>
    <w:rsid w:val="00D25795"/>
    <w:rsid w:val="00D26463"/>
    <w:rsid w:val="00D26D1E"/>
    <w:rsid w:val="00D26F19"/>
    <w:rsid w:val="00D2768D"/>
    <w:rsid w:val="00D27FD5"/>
    <w:rsid w:val="00D3042B"/>
    <w:rsid w:val="00D310C4"/>
    <w:rsid w:val="00D3191C"/>
    <w:rsid w:val="00D42BD2"/>
    <w:rsid w:val="00D4346A"/>
    <w:rsid w:val="00D45C7B"/>
    <w:rsid w:val="00D5045A"/>
    <w:rsid w:val="00D50DF8"/>
    <w:rsid w:val="00D51833"/>
    <w:rsid w:val="00D53738"/>
    <w:rsid w:val="00D5373D"/>
    <w:rsid w:val="00D554E3"/>
    <w:rsid w:val="00D55DF2"/>
    <w:rsid w:val="00D64367"/>
    <w:rsid w:val="00D65AB3"/>
    <w:rsid w:val="00D66CB5"/>
    <w:rsid w:val="00D66F60"/>
    <w:rsid w:val="00D67D09"/>
    <w:rsid w:val="00D719C6"/>
    <w:rsid w:val="00D71D62"/>
    <w:rsid w:val="00D74347"/>
    <w:rsid w:val="00D744F0"/>
    <w:rsid w:val="00D749F3"/>
    <w:rsid w:val="00D76334"/>
    <w:rsid w:val="00D77758"/>
    <w:rsid w:val="00D806CA"/>
    <w:rsid w:val="00D8229E"/>
    <w:rsid w:val="00D83AE0"/>
    <w:rsid w:val="00D858E3"/>
    <w:rsid w:val="00D90B3F"/>
    <w:rsid w:val="00D91382"/>
    <w:rsid w:val="00D91713"/>
    <w:rsid w:val="00D917F0"/>
    <w:rsid w:val="00D92196"/>
    <w:rsid w:val="00D9318A"/>
    <w:rsid w:val="00D953E2"/>
    <w:rsid w:val="00D95882"/>
    <w:rsid w:val="00D95FFE"/>
    <w:rsid w:val="00D96550"/>
    <w:rsid w:val="00DA1BAC"/>
    <w:rsid w:val="00DA274F"/>
    <w:rsid w:val="00DA2854"/>
    <w:rsid w:val="00DA34FE"/>
    <w:rsid w:val="00DA5DBD"/>
    <w:rsid w:val="00DA644D"/>
    <w:rsid w:val="00DA6869"/>
    <w:rsid w:val="00DA6EA0"/>
    <w:rsid w:val="00DB0ADD"/>
    <w:rsid w:val="00DB1248"/>
    <w:rsid w:val="00DB158D"/>
    <w:rsid w:val="00DB1C67"/>
    <w:rsid w:val="00DB2C38"/>
    <w:rsid w:val="00DB4C25"/>
    <w:rsid w:val="00DB5C8E"/>
    <w:rsid w:val="00DB793D"/>
    <w:rsid w:val="00DC115E"/>
    <w:rsid w:val="00DC45D8"/>
    <w:rsid w:val="00DC4F08"/>
    <w:rsid w:val="00DC7980"/>
    <w:rsid w:val="00DD014C"/>
    <w:rsid w:val="00DD11C1"/>
    <w:rsid w:val="00DD12AA"/>
    <w:rsid w:val="00DD29CB"/>
    <w:rsid w:val="00DD31A6"/>
    <w:rsid w:val="00DD3BC4"/>
    <w:rsid w:val="00DD79C7"/>
    <w:rsid w:val="00DE1B0E"/>
    <w:rsid w:val="00DE1DB5"/>
    <w:rsid w:val="00DE28A0"/>
    <w:rsid w:val="00DE29AE"/>
    <w:rsid w:val="00DE2AE4"/>
    <w:rsid w:val="00DE2DE1"/>
    <w:rsid w:val="00DE5F8A"/>
    <w:rsid w:val="00DE6240"/>
    <w:rsid w:val="00DE7A96"/>
    <w:rsid w:val="00DF291F"/>
    <w:rsid w:val="00DF570C"/>
    <w:rsid w:val="00DF6DB7"/>
    <w:rsid w:val="00DF77EC"/>
    <w:rsid w:val="00E0000D"/>
    <w:rsid w:val="00E034A2"/>
    <w:rsid w:val="00E055A1"/>
    <w:rsid w:val="00E063DF"/>
    <w:rsid w:val="00E06FDD"/>
    <w:rsid w:val="00E07789"/>
    <w:rsid w:val="00E10AC9"/>
    <w:rsid w:val="00E15137"/>
    <w:rsid w:val="00E1779F"/>
    <w:rsid w:val="00E20F1B"/>
    <w:rsid w:val="00E21F5B"/>
    <w:rsid w:val="00E233D6"/>
    <w:rsid w:val="00E238A5"/>
    <w:rsid w:val="00E2425E"/>
    <w:rsid w:val="00E2495D"/>
    <w:rsid w:val="00E24C2D"/>
    <w:rsid w:val="00E26D26"/>
    <w:rsid w:val="00E271FF"/>
    <w:rsid w:val="00E272CD"/>
    <w:rsid w:val="00E303B8"/>
    <w:rsid w:val="00E32CBB"/>
    <w:rsid w:val="00E33F02"/>
    <w:rsid w:val="00E3437D"/>
    <w:rsid w:val="00E375B5"/>
    <w:rsid w:val="00E400F0"/>
    <w:rsid w:val="00E403F4"/>
    <w:rsid w:val="00E411E8"/>
    <w:rsid w:val="00E43704"/>
    <w:rsid w:val="00E46046"/>
    <w:rsid w:val="00E479BE"/>
    <w:rsid w:val="00E5129B"/>
    <w:rsid w:val="00E53CD1"/>
    <w:rsid w:val="00E54B2A"/>
    <w:rsid w:val="00E55DFC"/>
    <w:rsid w:val="00E5619C"/>
    <w:rsid w:val="00E57348"/>
    <w:rsid w:val="00E6007F"/>
    <w:rsid w:val="00E605EC"/>
    <w:rsid w:val="00E62686"/>
    <w:rsid w:val="00E62D07"/>
    <w:rsid w:val="00E65904"/>
    <w:rsid w:val="00E65B41"/>
    <w:rsid w:val="00E663E7"/>
    <w:rsid w:val="00E7546E"/>
    <w:rsid w:val="00E76877"/>
    <w:rsid w:val="00E77D27"/>
    <w:rsid w:val="00E800FF"/>
    <w:rsid w:val="00E822F0"/>
    <w:rsid w:val="00E82351"/>
    <w:rsid w:val="00E90F52"/>
    <w:rsid w:val="00E91341"/>
    <w:rsid w:val="00E91F94"/>
    <w:rsid w:val="00E925CF"/>
    <w:rsid w:val="00E96ED4"/>
    <w:rsid w:val="00EA012C"/>
    <w:rsid w:val="00EA5FAB"/>
    <w:rsid w:val="00EA7DCF"/>
    <w:rsid w:val="00EB014E"/>
    <w:rsid w:val="00EB1EDE"/>
    <w:rsid w:val="00EB24FD"/>
    <w:rsid w:val="00EB51D9"/>
    <w:rsid w:val="00EB6451"/>
    <w:rsid w:val="00EB6E45"/>
    <w:rsid w:val="00EC5729"/>
    <w:rsid w:val="00EC585F"/>
    <w:rsid w:val="00EC6EC2"/>
    <w:rsid w:val="00EC7B0D"/>
    <w:rsid w:val="00ED0410"/>
    <w:rsid w:val="00ED0DC2"/>
    <w:rsid w:val="00ED3214"/>
    <w:rsid w:val="00ED5920"/>
    <w:rsid w:val="00ED6C12"/>
    <w:rsid w:val="00ED77AB"/>
    <w:rsid w:val="00EE395A"/>
    <w:rsid w:val="00EE4757"/>
    <w:rsid w:val="00EE6141"/>
    <w:rsid w:val="00EE6A02"/>
    <w:rsid w:val="00EE7EA3"/>
    <w:rsid w:val="00EF0AF1"/>
    <w:rsid w:val="00EF2F2B"/>
    <w:rsid w:val="00EF4556"/>
    <w:rsid w:val="00EF4632"/>
    <w:rsid w:val="00EF4639"/>
    <w:rsid w:val="00EF4DBE"/>
    <w:rsid w:val="00EF648C"/>
    <w:rsid w:val="00EF7726"/>
    <w:rsid w:val="00EF7F8C"/>
    <w:rsid w:val="00F01527"/>
    <w:rsid w:val="00F01C7C"/>
    <w:rsid w:val="00F02B2A"/>
    <w:rsid w:val="00F0637F"/>
    <w:rsid w:val="00F063E6"/>
    <w:rsid w:val="00F0715B"/>
    <w:rsid w:val="00F0766F"/>
    <w:rsid w:val="00F11F85"/>
    <w:rsid w:val="00F1330F"/>
    <w:rsid w:val="00F1456C"/>
    <w:rsid w:val="00F17E9B"/>
    <w:rsid w:val="00F17ECB"/>
    <w:rsid w:val="00F204B0"/>
    <w:rsid w:val="00F20720"/>
    <w:rsid w:val="00F21763"/>
    <w:rsid w:val="00F22610"/>
    <w:rsid w:val="00F24CC4"/>
    <w:rsid w:val="00F2511B"/>
    <w:rsid w:val="00F267B6"/>
    <w:rsid w:val="00F269A3"/>
    <w:rsid w:val="00F2733A"/>
    <w:rsid w:val="00F27343"/>
    <w:rsid w:val="00F30108"/>
    <w:rsid w:val="00F30B25"/>
    <w:rsid w:val="00F337C5"/>
    <w:rsid w:val="00F37025"/>
    <w:rsid w:val="00F427BF"/>
    <w:rsid w:val="00F445D3"/>
    <w:rsid w:val="00F45949"/>
    <w:rsid w:val="00F45CC1"/>
    <w:rsid w:val="00F471F8"/>
    <w:rsid w:val="00F50082"/>
    <w:rsid w:val="00F51108"/>
    <w:rsid w:val="00F5178B"/>
    <w:rsid w:val="00F5637F"/>
    <w:rsid w:val="00F57600"/>
    <w:rsid w:val="00F57A4C"/>
    <w:rsid w:val="00F62CDB"/>
    <w:rsid w:val="00F636B0"/>
    <w:rsid w:val="00F63C78"/>
    <w:rsid w:val="00F7366F"/>
    <w:rsid w:val="00F75332"/>
    <w:rsid w:val="00F77361"/>
    <w:rsid w:val="00F77863"/>
    <w:rsid w:val="00F8033A"/>
    <w:rsid w:val="00F8116B"/>
    <w:rsid w:val="00F816D6"/>
    <w:rsid w:val="00F8335C"/>
    <w:rsid w:val="00F840D1"/>
    <w:rsid w:val="00F865C4"/>
    <w:rsid w:val="00F86F16"/>
    <w:rsid w:val="00F87345"/>
    <w:rsid w:val="00F90BDD"/>
    <w:rsid w:val="00F93D35"/>
    <w:rsid w:val="00F96883"/>
    <w:rsid w:val="00F969E6"/>
    <w:rsid w:val="00FA00E3"/>
    <w:rsid w:val="00FA2683"/>
    <w:rsid w:val="00FA6184"/>
    <w:rsid w:val="00FA669E"/>
    <w:rsid w:val="00FA6B7F"/>
    <w:rsid w:val="00FA7C34"/>
    <w:rsid w:val="00FB1461"/>
    <w:rsid w:val="00FC6007"/>
    <w:rsid w:val="00FC695A"/>
    <w:rsid w:val="00FD2629"/>
    <w:rsid w:val="00FD265E"/>
    <w:rsid w:val="00FD2D80"/>
    <w:rsid w:val="00FD2F98"/>
    <w:rsid w:val="00FD7683"/>
    <w:rsid w:val="00FE07C0"/>
    <w:rsid w:val="00FE1CCE"/>
    <w:rsid w:val="00FE272D"/>
    <w:rsid w:val="00FE5869"/>
    <w:rsid w:val="00FE7474"/>
    <w:rsid w:val="00FE761E"/>
    <w:rsid w:val="00FF015B"/>
    <w:rsid w:val="00FF11D3"/>
    <w:rsid w:val="00FF1FFC"/>
    <w:rsid w:val="00FF29F0"/>
    <w:rsid w:val="00FF301D"/>
    <w:rsid w:val="00FF3CB9"/>
    <w:rsid w:val="00FF4E48"/>
    <w:rsid w:val="00FF5C6A"/>
    <w:rsid w:val="00FF6D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2370B3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2370B3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2370B3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2370B3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2370B3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2370B3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2370B3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370B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370B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0B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ParagraphText"/>
    <w:next w:val="ParagraphText"/>
    <w:link w:val="TitleChar"/>
    <w:uiPriority w:val="10"/>
    <w:qFormat/>
    <w:rsid w:val="002370B3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0B3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2370B3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2370B3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370B3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2370B3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70B3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370B3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70B3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2370B3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2370B3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370B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0B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0B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0B3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70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370B3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370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370B3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370B3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2370B3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2370B3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2370B3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2370B3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2370B3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2370B3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2370B3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2370B3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2370B3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2370B3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2370B3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2370B3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2370B3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2370B3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370B3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2370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2370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370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370B3"/>
  </w:style>
  <w:style w:type="character" w:customStyle="1" w:styleId="CommentTextChar">
    <w:name w:val="Comment Text Char"/>
    <w:basedOn w:val="DefaultParagraphFont"/>
    <w:link w:val="CommentText"/>
    <w:uiPriority w:val="99"/>
    <w:rsid w:val="002370B3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70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70B3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2370B3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2370B3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2370B3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2370B3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2370B3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2370B3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2370B3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2370B3"/>
    <w:rPr>
      <w:b/>
      <w:bCs/>
    </w:rPr>
  </w:style>
  <w:style w:type="paragraph" w:styleId="ListNumber">
    <w:name w:val="List Number"/>
    <w:basedOn w:val="Normal"/>
    <w:uiPriority w:val="99"/>
    <w:unhideWhenUsed/>
    <w:rsid w:val="002370B3"/>
    <w:pPr>
      <w:numPr>
        <w:numId w:val="5"/>
      </w:numPr>
    </w:pPr>
  </w:style>
  <w:style w:type="paragraph" w:styleId="ListNumber2">
    <w:name w:val="List Number 2"/>
    <w:basedOn w:val="Normal"/>
    <w:uiPriority w:val="99"/>
    <w:unhideWhenUsed/>
    <w:rsid w:val="002370B3"/>
    <w:pPr>
      <w:numPr>
        <w:ilvl w:val="1"/>
        <w:numId w:val="5"/>
      </w:numPr>
    </w:pPr>
  </w:style>
  <w:style w:type="paragraph" w:styleId="ListNumber3">
    <w:name w:val="List Number 3"/>
    <w:basedOn w:val="Normal"/>
    <w:uiPriority w:val="99"/>
    <w:unhideWhenUsed/>
    <w:rsid w:val="002370B3"/>
    <w:pPr>
      <w:numPr>
        <w:ilvl w:val="2"/>
        <w:numId w:val="5"/>
      </w:numPr>
    </w:pPr>
  </w:style>
  <w:style w:type="paragraph" w:styleId="ListNumber4">
    <w:name w:val="List Number 4"/>
    <w:basedOn w:val="Normal"/>
    <w:uiPriority w:val="99"/>
    <w:unhideWhenUsed/>
    <w:rsid w:val="002370B3"/>
    <w:pPr>
      <w:numPr>
        <w:ilvl w:val="3"/>
        <w:numId w:val="5"/>
      </w:numPr>
    </w:pPr>
  </w:style>
  <w:style w:type="paragraph" w:styleId="ListNumber5">
    <w:name w:val="List Number 5"/>
    <w:basedOn w:val="Normal"/>
    <w:uiPriority w:val="99"/>
    <w:semiHidden/>
    <w:unhideWhenUsed/>
    <w:rsid w:val="002370B3"/>
    <w:pPr>
      <w:numPr>
        <w:ilvl w:val="4"/>
        <w:numId w:val="5"/>
      </w:numPr>
      <w:contextualSpacing/>
    </w:pPr>
  </w:style>
  <w:style w:type="paragraph" w:styleId="ListBullet">
    <w:name w:val="List Bullet"/>
    <w:basedOn w:val="ParagraphText"/>
    <w:uiPriority w:val="99"/>
    <w:unhideWhenUsed/>
    <w:rsid w:val="002370B3"/>
    <w:pPr>
      <w:numPr>
        <w:numId w:val="9"/>
      </w:numPr>
    </w:pPr>
  </w:style>
  <w:style w:type="paragraph" w:styleId="ListBullet2">
    <w:name w:val="List Bullet 2"/>
    <w:basedOn w:val="ParagraphText"/>
    <w:uiPriority w:val="99"/>
    <w:unhideWhenUsed/>
    <w:rsid w:val="002370B3"/>
    <w:pPr>
      <w:numPr>
        <w:ilvl w:val="1"/>
        <w:numId w:val="9"/>
      </w:numPr>
    </w:pPr>
  </w:style>
  <w:style w:type="paragraph" w:styleId="ListBullet3">
    <w:name w:val="List Bullet 3"/>
    <w:basedOn w:val="ParagraphText"/>
    <w:uiPriority w:val="99"/>
    <w:unhideWhenUsed/>
    <w:rsid w:val="002370B3"/>
    <w:pPr>
      <w:numPr>
        <w:ilvl w:val="2"/>
        <w:numId w:val="9"/>
      </w:numPr>
    </w:pPr>
  </w:style>
  <w:style w:type="paragraph" w:styleId="ListBullet4">
    <w:name w:val="List Bullet 4"/>
    <w:basedOn w:val="Normal"/>
    <w:uiPriority w:val="99"/>
    <w:unhideWhenUsed/>
    <w:rsid w:val="002370B3"/>
    <w:pPr>
      <w:numPr>
        <w:ilvl w:val="3"/>
        <w:numId w:val="9"/>
      </w:numPr>
    </w:pPr>
  </w:style>
  <w:style w:type="paragraph" w:styleId="ListBullet5">
    <w:name w:val="List Bullet 5"/>
    <w:basedOn w:val="Normal"/>
    <w:uiPriority w:val="99"/>
    <w:unhideWhenUsed/>
    <w:rsid w:val="002370B3"/>
    <w:pPr>
      <w:numPr>
        <w:ilvl w:val="4"/>
        <w:numId w:val="9"/>
      </w:numPr>
    </w:pPr>
  </w:style>
  <w:style w:type="numbering" w:customStyle="1" w:styleId="PrimaryBulletList">
    <w:name w:val="Primary Bullet List"/>
    <w:uiPriority w:val="99"/>
    <w:rsid w:val="002370B3"/>
    <w:pPr>
      <w:numPr>
        <w:numId w:val="11"/>
      </w:numPr>
    </w:pPr>
  </w:style>
  <w:style w:type="numbering" w:customStyle="1" w:styleId="MainBulletList">
    <w:name w:val="MainBulletList"/>
    <w:uiPriority w:val="99"/>
    <w:rsid w:val="00FA00E3"/>
    <w:pPr>
      <w:numPr>
        <w:numId w:val="1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0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2370B3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2370B3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2370B3"/>
    <w:pPr>
      <w:contextualSpacing/>
    </w:pPr>
  </w:style>
  <w:style w:type="character" w:customStyle="1" w:styleId="WarningChar">
    <w:name w:val="Warning Char"/>
    <w:basedOn w:val="DefaultParagraphFont"/>
    <w:link w:val="Warning"/>
    <w:rsid w:val="002370B3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2370B3"/>
  </w:style>
  <w:style w:type="character" w:customStyle="1" w:styleId="TipChar">
    <w:name w:val="Tip Char"/>
    <w:basedOn w:val="DefaultParagraphFont"/>
    <w:link w:val="Tip"/>
    <w:rsid w:val="002370B3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2370B3"/>
    <w:pPr>
      <w:numPr>
        <w:numId w:val="2"/>
      </w:numPr>
    </w:pPr>
  </w:style>
  <w:style w:type="table" w:customStyle="1" w:styleId="LessonTable">
    <w:name w:val="Lesson Table"/>
    <w:basedOn w:val="TableNormal"/>
    <w:uiPriority w:val="99"/>
    <w:qFormat/>
    <w:locked/>
    <w:rsid w:val="002370B3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2370B3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2370B3"/>
    <w:pPr>
      <w:ind w:left="2880" w:hanging="360"/>
    </w:pPr>
    <w:rPr>
      <w:rFonts w:ascii="Calibri" w:hAnsi="Calibri"/>
    </w:rPr>
  </w:style>
  <w:style w:type="paragraph" w:customStyle="1" w:styleId="TableNumber">
    <w:name w:val="Table Number"/>
    <w:basedOn w:val="ParagraphText"/>
    <w:link w:val="TableNumberChar"/>
    <w:qFormat/>
    <w:rsid w:val="002370B3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2370B3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2370B3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2370B3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2370B3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2370B3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2370B3"/>
    <w:rPr>
      <w:noProof/>
    </w:rPr>
  </w:style>
  <w:style w:type="character" w:customStyle="1" w:styleId="GraphicWideChar">
    <w:name w:val="Graphic.Wide Char"/>
    <w:basedOn w:val="GraphicChar"/>
    <w:link w:val="GraphicWide"/>
    <w:rsid w:val="002370B3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2370B3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2370B3"/>
    <w:rPr>
      <w:rFonts w:ascii="Segoe UI" w:hAnsi="Segoe UI"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rsid w:val="002370B3"/>
    <w:pPr>
      <w:spacing w:before="160" w:after="160"/>
      <w:ind w:left="432"/>
      <w:jc w:val="left"/>
    </w:pPr>
    <w:rPr>
      <w:rFonts w:ascii="Segoe UI" w:hAnsi="Segoe UI"/>
      <w:sz w:val="20"/>
      <w:szCs w:val="20"/>
    </w:rPr>
  </w:style>
  <w:style w:type="paragraph" w:styleId="Heading1">
    <w:name w:val="heading 1"/>
    <w:basedOn w:val="Normal"/>
    <w:next w:val="ParagraphText"/>
    <w:link w:val="Heading1Char"/>
    <w:uiPriority w:val="9"/>
    <w:qFormat/>
    <w:rsid w:val="002370B3"/>
    <w:pPr>
      <w:pBdr>
        <w:bottom w:val="single" w:sz="4" w:space="1" w:color="548DD4" w:themeColor="text2" w:themeTint="99"/>
      </w:pBdr>
      <w:spacing w:before="480" w:after="240"/>
      <w:ind w:left="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ParagraphText"/>
    <w:link w:val="Heading2Char"/>
    <w:uiPriority w:val="9"/>
    <w:unhideWhenUsed/>
    <w:qFormat/>
    <w:rsid w:val="002370B3"/>
    <w:pPr>
      <w:keepNext/>
      <w:keepLines/>
      <w:spacing w:before="240" w:after="120"/>
      <w:ind w:left="0"/>
      <w:outlineLvl w:val="1"/>
    </w:pPr>
    <w:rPr>
      <w:rFonts w:cs="Segoe UI"/>
      <w:b/>
      <w:sz w:val="32"/>
      <w:szCs w:val="36"/>
    </w:rPr>
  </w:style>
  <w:style w:type="paragraph" w:styleId="Heading3">
    <w:name w:val="heading 3"/>
    <w:basedOn w:val="Normal"/>
    <w:next w:val="ParagraphText"/>
    <w:link w:val="Heading3Char"/>
    <w:uiPriority w:val="9"/>
    <w:unhideWhenUsed/>
    <w:qFormat/>
    <w:rsid w:val="002370B3"/>
    <w:pPr>
      <w:keepNext/>
      <w:keepLines/>
      <w:spacing w:before="240" w:after="120"/>
      <w:ind w:left="0"/>
      <w:outlineLvl w:val="2"/>
    </w:pPr>
    <w:rPr>
      <w:rFonts w:cs="Segoe UI"/>
      <w:b/>
      <w:sz w:val="28"/>
      <w:szCs w:val="28"/>
    </w:rPr>
  </w:style>
  <w:style w:type="paragraph" w:styleId="Heading4">
    <w:name w:val="heading 4"/>
    <w:basedOn w:val="ParagraphText"/>
    <w:next w:val="ParagraphText"/>
    <w:link w:val="Heading4Char"/>
    <w:uiPriority w:val="9"/>
    <w:unhideWhenUsed/>
    <w:qFormat/>
    <w:rsid w:val="002370B3"/>
    <w:pPr>
      <w:spacing w:before="240" w:after="120" w:line="276" w:lineRule="auto"/>
      <w:ind w:left="0"/>
      <w:jc w:val="both"/>
      <w:outlineLvl w:val="3"/>
    </w:pPr>
    <w:rPr>
      <w:b/>
      <w:sz w:val="24"/>
      <w:szCs w:val="24"/>
    </w:rPr>
  </w:style>
  <w:style w:type="paragraph" w:styleId="Heading5">
    <w:name w:val="heading 5"/>
    <w:basedOn w:val="Heading4"/>
    <w:next w:val="ParagraphText"/>
    <w:link w:val="Heading5Char"/>
    <w:uiPriority w:val="9"/>
    <w:unhideWhenUsed/>
    <w:qFormat/>
    <w:rsid w:val="002370B3"/>
    <w:pPr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2370B3"/>
    <w:pPr>
      <w:keepNext/>
      <w:keepLines/>
      <w:spacing w:before="200" w:after="0"/>
      <w:outlineLvl w:val="5"/>
    </w:pPr>
    <w:rPr>
      <w:rFonts w:asciiTheme="minorHAnsi" w:eastAsiaTheme="majorEastAsia" w:hAnsiTheme="minorHAnsi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370B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370B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0B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  <w:rsid w:val="002370B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2370B3"/>
  </w:style>
  <w:style w:type="paragraph" w:styleId="Title">
    <w:name w:val="Title"/>
    <w:basedOn w:val="ParagraphText"/>
    <w:next w:val="ParagraphText"/>
    <w:link w:val="TitleChar"/>
    <w:uiPriority w:val="10"/>
    <w:qFormat/>
    <w:rsid w:val="002370B3"/>
    <w:pPr>
      <w:spacing w:before="0" w:after="300"/>
      <w:contextualSpacing/>
    </w:pPr>
    <w:rPr>
      <w:rFonts w:asciiTheme="minorHAnsi" w:eastAsiaTheme="majorEastAsia" w:hAnsiTheme="min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0B3"/>
    <w:rPr>
      <w:rFonts w:eastAsiaTheme="majorEastAsia" w:cstheme="majorBidi"/>
      <w:spacing w:val="5"/>
      <w:kern w:val="28"/>
      <w:sz w:val="52"/>
      <w:szCs w:val="52"/>
    </w:rPr>
  </w:style>
  <w:style w:type="paragraph" w:customStyle="1" w:styleId="ParagraphText">
    <w:name w:val="Paragraph Text"/>
    <w:basedOn w:val="Normal"/>
    <w:link w:val="ParagraphTextChar"/>
    <w:qFormat/>
    <w:rsid w:val="002370B3"/>
    <w:pPr>
      <w:ind w:right="144"/>
    </w:pPr>
  </w:style>
  <w:style w:type="character" w:customStyle="1" w:styleId="ParagraphTextChar">
    <w:name w:val="Paragraph Text Char"/>
    <w:basedOn w:val="DefaultParagraphFont"/>
    <w:link w:val="ParagraphText"/>
    <w:rsid w:val="002370B3"/>
    <w:rPr>
      <w:rFonts w:ascii="Segoe UI" w:hAnsi="Segoe U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370B3"/>
    <w:rPr>
      <w:rFonts w:ascii="Segoe UI" w:hAnsi="Segoe UI"/>
      <w:b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2370B3"/>
    <w:rPr>
      <w:rFonts w:ascii="Segoe UI" w:hAnsi="Segoe UI" w:cs="Segoe UI"/>
      <w:b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70B3"/>
    <w:rPr>
      <w:rFonts w:ascii="Segoe UI" w:hAnsi="Segoe UI" w:cs="Segoe U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370B3"/>
    <w:rPr>
      <w:rFonts w:ascii="Segoe UI" w:hAnsi="Segoe U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70B3"/>
    <w:rPr>
      <w:rFonts w:ascii="Segoe UI" w:hAnsi="Segoe UI"/>
      <w:b/>
      <w:i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2370B3"/>
    <w:rPr>
      <w:rFonts w:eastAsiaTheme="majorEastAsia" w:cstheme="majorBidi"/>
      <w:b/>
      <w:i/>
      <w:iCs/>
      <w:sz w:val="20"/>
      <w:szCs w:val="20"/>
    </w:rPr>
  </w:style>
  <w:style w:type="paragraph" w:styleId="NoSpacing">
    <w:name w:val="No Spacing"/>
    <w:link w:val="NoSpacingChar"/>
    <w:uiPriority w:val="1"/>
    <w:unhideWhenUsed/>
    <w:qFormat/>
    <w:rsid w:val="002370B3"/>
    <w:pPr>
      <w:spacing w:after="0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370B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0B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0B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0B3"/>
    <w:pPr>
      <w:spacing w:before="120" w:after="120"/>
      <w:ind w:left="288"/>
      <w:jc w:val="left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70B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370B3"/>
    <w:rPr>
      <w:rFonts w:ascii="Segoe UI" w:hAnsi="Segoe U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370B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370B3"/>
    <w:rPr>
      <w:rFonts w:ascii="Segoe UI" w:hAnsi="Segoe U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370B3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2370B3"/>
    <w:pPr>
      <w:ind w:left="720"/>
      <w:contextualSpacing/>
    </w:pPr>
  </w:style>
  <w:style w:type="paragraph" w:styleId="TOC5">
    <w:name w:val="toc 5"/>
    <w:basedOn w:val="Normal"/>
    <w:next w:val="Normal"/>
    <w:uiPriority w:val="39"/>
    <w:unhideWhenUsed/>
    <w:rsid w:val="002370B3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rsid w:val="002370B3"/>
    <w:pPr>
      <w:outlineLvl w:val="9"/>
    </w:pPr>
  </w:style>
  <w:style w:type="paragraph" w:styleId="TOC2">
    <w:name w:val="toc 2"/>
    <w:basedOn w:val="Normal"/>
    <w:next w:val="Normal"/>
    <w:uiPriority w:val="39"/>
    <w:unhideWhenUsed/>
    <w:rsid w:val="002370B3"/>
    <w:pPr>
      <w:spacing w:after="100"/>
      <w:ind w:left="576"/>
    </w:pPr>
    <w:rPr>
      <w:rFonts w:eastAsiaTheme="minorEastAsia"/>
    </w:rPr>
  </w:style>
  <w:style w:type="paragraph" w:styleId="TOC1">
    <w:name w:val="toc 1"/>
    <w:basedOn w:val="Normal"/>
    <w:next w:val="Normal"/>
    <w:uiPriority w:val="39"/>
    <w:unhideWhenUsed/>
    <w:rsid w:val="002370B3"/>
    <w:pPr>
      <w:spacing w:after="100"/>
    </w:pPr>
    <w:rPr>
      <w:rFonts w:eastAsiaTheme="minorEastAsia"/>
      <w:b/>
    </w:rPr>
  </w:style>
  <w:style w:type="paragraph" w:styleId="TOC3">
    <w:name w:val="toc 3"/>
    <w:basedOn w:val="Normal"/>
    <w:next w:val="Normal"/>
    <w:uiPriority w:val="39"/>
    <w:unhideWhenUsed/>
    <w:rsid w:val="002370B3"/>
    <w:pPr>
      <w:spacing w:after="100"/>
      <w:ind w:left="720"/>
    </w:pPr>
    <w:rPr>
      <w:rFonts w:eastAsiaTheme="minorEastAsia"/>
    </w:rPr>
  </w:style>
  <w:style w:type="paragraph" w:styleId="TOC4">
    <w:name w:val="toc 4"/>
    <w:basedOn w:val="Normal"/>
    <w:next w:val="Normal"/>
    <w:uiPriority w:val="39"/>
    <w:unhideWhenUsed/>
    <w:rsid w:val="002370B3"/>
    <w:pPr>
      <w:spacing w:after="100"/>
      <w:ind w:left="660"/>
    </w:pPr>
  </w:style>
  <w:style w:type="character" w:styleId="Hyperlink">
    <w:name w:val="Hyperlink"/>
    <w:basedOn w:val="ParagraphTextChar"/>
    <w:uiPriority w:val="99"/>
    <w:unhideWhenUsed/>
    <w:rsid w:val="002370B3"/>
    <w:rPr>
      <w:rFonts w:ascii="Segoe UI" w:eastAsiaTheme="minorHAnsi" w:hAnsi="Segoe UI" w:cstheme="minorBidi"/>
      <w:color w:val="0000FF" w:themeColor="hyperlink"/>
      <w:sz w:val="20"/>
      <w:szCs w:val="20"/>
      <w:u w:val="single"/>
    </w:rPr>
  </w:style>
  <w:style w:type="paragraph" w:customStyle="1" w:styleId="Graphic">
    <w:name w:val="Graphic"/>
    <w:next w:val="ParagraphText"/>
    <w:link w:val="GraphicChar"/>
    <w:qFormat/>
    <w:rsid w:val="002370B3"/>
    <w:pPr>
      <w:keepNext/>
      <w:spacing w:before="240"/>
      <w:ind w:left="720"/>
      <w:jc w:val="left"/>
    </w:pPr>
    <w:rPr>
      <w:rFonts w:ascii="Segoe UI" w:hAnsi="Segoe UI"/>
      <w:b/>
      <w:bCs/>
      <w:sz w:val="20"/>
      <w:szCs w:val="18"/>
    </w:rPr>
  </w:style>
  <w:style w:type="character" w:customStyle="1" w:styleId="GraphicChar">
    <w:name w:val="Graphic Char"/>
    <w:basedOn w:val="ParagraphTextChar"/>
    <w:link w:val="Graphic"/>
    <w:rsid w:val="002370B3"/>
    <w:rPr>
      <w:rFonts w:ascii="Segoe UI" w:hAnsi="Segoe UI"/>
      <w:b/>
      <w:bCs/>
      <w:sz w:val="20"/>
      <w:szCs w:val="18"/>
    </w:rPr>
  </w:style>
  <w:style w:type="paragraph" w:styleId="Caption">
    <w:name w:val="caption"/>
    <w:basedOn w:val="Normal"/>
    <w:next w:val="ParagraphText"/>
    <w:link w:val="CaptionChar"/>
    <w:uiPriority w:val="35"/>
    <w:qFormat/>
    <w:rsid w:val="002370B3"/>
    <w:pPr>
      <w:keepNext/>
    </w:pPr>
    <w:rPr>
      <w:b/>
      <w:bCs/>
      <w:color w:val="548DD4" w:themeColor="text2" w:themeTint="99"/>
      <w:sz w:val="18"/>
      <w:szCs w:val="18"/>
    </w:rPr>
  </w:style>
  <w:style w:type="paragraph" w:customStyle="1" w:styleId="code">
    <w:name w:val="code"/>
    <w:basedOn w:val="ParagraphText"/>
    <w:next w:val="ParagraphText"/>
    <w:link w:val="codeChar"/>
    <w:qFormat/>
    <w:rsid w:val="002370B3"/>
    <w:pPr>
      <w:ind w:left="864"/>
    </w:pPr>
    <w:rPr>
      <w:rFonts w:ascii="Consolas" w:hAnsi="Consolas"/>
      <w:sz w:val="18"/>
      <w:szCs w:val="18"/>
    </w:rPr>
  </w:style>
  <w:style w:type="character" w:customStyle="1" w:styleId="codeChar">
    <w:name w:val="code Char"/>
    <w:basedOn w:val="ParagraphTextChar"/>
    <w:link w:val="code"/>
    <w:rsid w:val="002370B3"/>
    <w:rPr>
      <w:rFonts w:ascii="Consolas" w:hAnsi="Consolas"/>
      <w:sz w:val="18"/>
      <w:szCs w:val="18"/>
    </w:rPr>
  </w:style>
  <w:style w:type="paragraph" w:styleId="NormalWeb">
    <w:name w:val="Normal (Web)"/>
    <w:basedOn w:val="Normal"/>
    <w:uiPriority w:val="99"/>
    <w:unhideWhenUsed/>
    <w:rsid w:val="002370B3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370B3"/>
    <w:rPr>
      <w:color w:val="800080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2370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sid w:val="002370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370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370B3"/>
  </w:style>
  <w:style w:type="character" w:customStyle="1" w:styleId="CommentTextChar">
    <w:name w:val="Comment Text Char"/>
    <w:basedOn w:val="DefaultParagraphFont"/>
    <w:link w:val="CommentText"/>
    <w:uiPriority w:val="99"/>
    <w:rsid w:val="002370B3"/>
    <w:rPr>
      <w:rFonts w:ascii="Segoe UI" w:hAnsi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70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70B3"/>
    <w:rPr>
      <w:rFonts w:ascii="Segoe UI" w:hAnsi="Segoe UI"/>
      <w:b/>
      <w:bCs/>
      <w:sz w:val="20"/>
      <w:szCs w:val="20"/>
    </w:rPr>
  </w:style>
  <w:style w:type="paragraph" w:customStyle="1" w:styleId="Note">
    <w:name w:val="Note"/>
    <w:basedOn w:val="ParagraphText"/>
    <w:link w:val="NoteChar"/>
    <w:qFormat/>
    <w:rsid w:val="002370B3"/>
    <w:pPr>
      <w:ind w:left="864"/>
    </w:pPr>
  </w:style>
  <w:style w:type="paragraph" w:styleId="TOC6">
    <w:name w:val="toc 6"/>
    <w:basedOn w:val="Normal"/>
    <w:next w:val="Normal"/>
    <w:autoRedefine/>
    <w:uiPriority w:val="39"/>
    <w:unhideWhenUsed/>
    <w:rsid w:val="002370B3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2370B3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2370B3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2370B3"/>
    <w:pPr>
      <w:spacing w:after="100"/>
      <w:ind w:left="1600"/>
    </w:pPr>
  </w:style>
  <w:style w:type="paragraph" w:customStyle="1" w:styleId="ParagraphIndent">
    <w:name w:val="Paragraph Indent"/>
    <w:basedOn w:val="ParagraphText"/>
    <w:rsid w:val="002370B3"/>
    <w:pPr>
      <w:ind w:left="108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00E3"/>
    <w:rPr>
      <w:rFonts w:ascii="Segoe UI" w:hAnsi="Segoe U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2370B3"/>
    <w:pPr>
      <w:spacing w:after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2370B3"/>
    <w:rPr>
      <w:b/>
      <w:bCs/>
    </w:rPr>
  </w:style>
  <w:style w:type="paragraph" w:styleId="ListNumber">
    <w:name w:val="List Number"/>
    <w:basedOn w:val="Normal"/>
    <w:uiPriority w:val="99"/>
    <w:unhideWhenUsed/>
    <w:rsid w:val="002370B3"/>
    <w:pPr>
      <w:numPr>
        <w:numId w:val="5"/>
      </w:numPr>
    </w:pPr>
  </w:style>
  <w:style w:type="paragraph" w:styleId="ListNumber2">
    <w:name w:val="List Number 2"/>
    <w:basedOn w:val="Normal"/>
    <w:uiPriority w:val="99"/>
    <w:unhideWhenUsed/>
    <w:rsid w:val="002370B3"/>
    <w:pPr>
      <w:numPr>
        <w:ilvl w:val="1"/>
        <w:numId w:val="5"/>
      </w:numPr>
    </w:pPr>
  </w:style>
  <w:style w:type="paragraph" w:styleId="ListNumber3">
    <w:name w:val="List Number 3"/>
    <w:basedOn w:val="Normal"/>
    <w:uiPriority w:val="99"/>
    <w:unhideWhenUsed/>
    <w:rsid w:val="002370B3"/>
    <w:pPr>
      <w:numPr>
        <w:ilvl w:val="2"/>
        <w:numId w:val="5"/>
      </w:numPr>
    </w:pPr>
  </w:style>
  <w:style w:type="paragraph" w:styleId="ListNumber4">
    <w:name w:val="List Number 4"/>
    <w:basedOn w:val="Normal"/>
    <w:uiPriority w:val="99"/>
    <w:unhideWhenUsed/>
    <w:rsid w:val="002370B3"/>
    <w:pPr>
      <w:numPr>
        <w:ilvl w:val="3"/>
        <w:numId w:val="5"/>
      </w:numPr>
    </w:pPr>
  </w:style>
  <w:style w:type="paragraph" w:styleId="ListNumber5">
    <w:name w:val="List Number 5"/>
    <w:basedOn w:val="Normal"/>
    <w:uiPriority w:val="99"/>
    <w:semiHidden/>
    <w:unhideWhenUsed/>
    <w:rsid w:val="002370B3"/>
    <w:pPr>
      <w:numPr>
        <w:ilvl w:val="4"/>
        <w:numId w:val="5"/>
      </w:numPr>
      <w:contextualSpacing/>
    </w:pPr>
  </w:style>
  <w:style w:type="paragraph" w:styleId="ListBullet">
    <w:name w:val="List Bullet"/>
    <w:basedOn w:val="ParagraphText"/>
    <w:uiPriority w:val="99"/>
    <w:unhideWhenUsed/>
    <w:rsid w:val="002370B3"/>
    <w:pPr>
      <w:numPr>
        <w:numId w:val="9"/>
      </w:numPr>
    </w:pPr>
  </w:style>
  <w:style w:type="paragraph" w:styleId="ListBullet2">
    <w:name w:val="List Bullet 2"/>
    <w:basedOn w:val="ParagraphText"/>
    <w:uiPriority w:val="99"/>
    <w:unhideWhenUsed/>
    <w:rsid w:val="002370B3"/>
    <w:pPr>
      <w:numPr>
        <w:ilvl w:val="1"/>
        <w:numId w:val="9"/>
      </w:numPr>
    </w:pPr>
  </w:style>
  <w:style w:type="paragraph" w:styleId="ListBullet3">
    <w:name w:val="List Bullet 3"/>
    <w:basedOn w:val="ParagraphText"/>
    <w:uiPriority w:val="99"/>
    <w:unhideWhenUsed/>
    <w:rsid w:val="002370B3"/>
    <w:pPr>
      <w:numPr>
        <w:ilvl w:val="2"/>
        <w:numId w:val="9"/>
      </w:numPr>
    </w:pPr>
  </w:style>
  <w:style w:type="paragraph" w:styleId="ListBullet4">
    <w:name w:val="List Bullet 4"/>
    <w:basedOn w:val="Normal"/>
    <w:uiPriority w:val="99"/>
    <w:unhideWhenUsed/>
    <w:rsid w:val="002370B3"/>
    <w:pPr>
      <w:numPr>
        <w:ilvl w:val="3"/>
        <w:numId w:val="9"/>
      </w:numPr>
    </w:pPr>
  </w:style>
  <w:style w:type="paragraph" w:styleId="ListBullet5">
    <w:name w:val="List Bullet 5"/>
    <w:basedOn w:val="Normal"/>
    <w:uiPriority w:val="99"/>
    <w:unhideWhenUsed/>
    <w:rsid w:val="002370B3"/>
    <w:pPr>
      <w:numPr>
        <w:ilvl w:val="4"/>
        <w:numId w:val="9"/>
      </w:numPr>
    </w:pPr>
  </w:style>
  <w:style w:type="numbering" w:customStyle="1" w:styleId="PrimaryBulletList">
    <w:name w:val="Primary Bullet List"/>
    <w:uiPriority w:val="99"/>
    <w:rsid w:val="002370B3"/>
    <w:pPr>
      <w:numPr>
        <w:numId w:val="9"/>
      </w:numPr>
    </w:pPr>
  </w:style>
  <w:style w:type="numbering" w:customStyle="1" w:styleId="MainBulletList">
    <w:name w:val="MainBulletList"/>
    <w:uiPriority w:val="99"/>
    <w:rsid w:val="00FA00E3"/>
    <w:pPr>
      <w:numPr>
        <w:numId w:val="1"/>
      </w:numPr>
    </w:pPr>
  </w:style>
  <w:style w:type="character" w:customStyle="1" w:styleId="NoteChar">
    <w:name w:val="Note Char"/>
    <w:basedOn w:val="ListParagraphChar"/>
    <w:link w:val="Note"/>
    <w:rsid w:val="00FA00E3"/>
    <w:rPr>
      <w:rFonts w:ascii="Segoe UI" w:hAnsi="Segoe U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0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mportant">
    <w:name w:val="Important"/>
    <w:basedOn w:val="Note"/>
    <w:link w:val="ImportantChar"/>
    <w:qFormat/>
    <w:rsid w:val="002370B3"/>
    <w:pPr>
      <w:contextualSpacing/>
    </w:pPr>
  </w:style>
  <w:style w:type="character" w:customStyle="1" w:styleId="ImportantChar">
    <w:name w:val="Important Char"/>
    <w:basedOn w:val="DefaultParagraphFont"/>
    <w:link w:val="Important"/>
    <w:rsid w:val="002370B3"/>
    <w:rPr>
      <w:rFonts w:ascii="Segoe UI" w:hAnsi="Segoe UI"/>
      <w:sz w:val="20"/>
      <w:szCs w:val="20"/>
    </w:rPr>
  </w:style>
  <w:style w:type="paragraph" w:customStyle="1" w:styleId="Warning">
    <w:name w:val="Warning"/>
    <w:basedOn w:val="Note"/>
    <w:next w:val="ParagraphText"/>
    <w:link w:val="WarningChar"/>
    <w:qFormat/>
    <w:rsid w:val="002370B3"/>
    <w:pPr>
      <w:contextualSpacing/>
    </w:pPr>
  </w:style>
  <w:style w:type="character" w:customStyle="1" w:styleId="WarningChar">
    <w:name w:val="Warning Char"/>
    <w:basedOn w:val="DefaultParagraphFont"/>
    <w:link w:val="Warning"/>
    <w:rsid w:val="002370B3"/>
    <w:rPr>
      <w:rFonts w:ascii="Segoe UI" w:hAnsi="Segoe UI"/>
      <w:sz w:val="20"/>
      <w:szCs w:val="20"/>
    </w:rPr>
  </w:style>
  <w:style w:type="paragraph" w:customStyle="1" w:styleId="Tip">
    <w:name w:val="Tip"/>
    <w:basedOn w:val="Note"/>
    <w:link w:val="TipChar"/>
    <w:qFormat/>
    <w:rsid w:val="002370B3"/>
  </w:style>
  <w:style w:type="character" w:customStyle="1" w:styleId="TipChar">
    <w:name w:val="Tip Char"/>
    <w:basedOn w:val="DefaultParagraphFont"/>
    <w:link w:val="Tip"/>
    <w:rsid w:val="002370B3"/>
    <w:rPr>
      <w:rFonts w:ascii="Segoe UI" w:hAnsi="Segoe UI"/>
      <w:sz w:val="20"/>
      <w:szCs w:val="20"/>
    </w:rPr>
  </w:style>
  <w:style w:type="numbering" w:customStyle="1" w:styleId="PrimaryNumberList">
    <w:name w:val="Primary Number List"/>
    <w:uiPriority w:val="99"/>
    <w:rsid w:val="002370B3"/>
    <w:pPr>
      <w:numPr>
        <w:numId w:val="2"/>
      </w:numPr>
    </w:pPr>
  </w:style>
  <w:style w:type="table" w:customStyle="1" w:styleId="LessonTable">
    <w:name w:val="Lesson Table"/>
    <w:basedOn w:val="TableNormal"/>
    <w:uiPriority w:val="99"/>
    <w:qFormat/>
    <w:locked/>
    <w:rsid w:val="002370B3"/>
    <w:pPr>
      <w:spacing w:after="60"/>
      <w:jc w:val="left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wordWrap/>
        <w:spacing w:beforeLines="0" w:beforeAutospacing="0" w:afterLines="0" w:afterAutospacing="0"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2370B3"/>
    <w:rPr>
      <w:rFonts w:ascii="Segoe UI" w:hAnsi="Segoe UI"/>
      <w:b/>
      <w:bCs/>
      <w:color w:val="548DD4" w:themeColor="text2" w:themeTint="99"/>
      <w:sz w:val="18"/>
      <w:szCs w:val="18"/>
    </w:rPr>
  </w:style>
  <w:style w:type="paragraph" w:customStyle="1" w:styleId="ListNumber6">
    <w:name w:val="List Number 6"/>
    <w:basedOn w:val="Normal"/>
    <w:rsid w:val="002370B3"/>
    <w:pPr>
      <w:ind w:left="2880" w:hanging="360"/>
    </w:pPr>
    <w:rPr>
      <w:rFonts w:ascii="Calibri" w:hAnsi="Calibri"/>
    </w:rPr>
  </w:style>
  <w:style w:type="paragraph" w:customStyle="1" w:styleId="TableNumber">
    <w:name w:val="Table Number"/>
    <w:basedOn w:val="ParagraphText"/>
    <w:link w:val="TableNumberChar"/>
    <w:qFormat/>
    <w:rsid w:val="002370B3"/>
    <w:pPr>
      <w:ind w:left="144"/>
      <w:jc w:val="right"/>
    </w:pPr>
    <w:rPr>
      <w:rFonts w:ascii="Segoe UI Light" w:hAnsi="Segoe UI Light" w:cs="Segoe UI Light"/>
      <w:color w:val="808080" w:themeColor="background1" w:themeShade="80"/>
      <w:sz w:val="32"/>
    </w:rPr>
  </w:style>
  <w:style w:type="character" w:customStyle="1" w:styleId="TableNumberChar">
    <w:name w:val="Table Number Char"/>
    <w:basedOn w:val="ParagraphTextChar"/>
    <w:link w:val="TableNumber"/>
    <w:rsid w:val="002370B3"/>
    <w:rPr>
      <w:rFonts w:ascii="Segoe UI Light" w:hAnsi="Segoe UI Light" w:cs="Segoe UI Light"/>
      <w:color w:val="808080" w:themeColor="background1" w:themeShade="80"/>
      <w:sz w:val="32"/>
      <w:szCs w:val="20"/>
    </w:rPr>
  </w:style>
  <w:style w:type="paragraph" w:customStyle="1" w:styleId="DOCX-ParagraphText">
    <w:name w:val="DOCX-Paragraph Text"/>
    <w:basedOn w:val="ParagraphText"/>
    <w:link w:val="DOCX-ParagraphTextChar"/>
    <w:qFormat/>
    <w:rsid w:val="002370B3"/>
    <w:pPr>
      <w:ind w:left="144"/>
    </w:pPr>
  </w:style>
  <w:style w:type="character" w:customStyle="1" w:styleId="DOCX-ParagraphTextChar">
    <w:name w:val="DOCX-Paragraph Text Char"/>
    <w:basedOn w:val="ParagraphTextChar"/>
    <w:link w:val="DOCX-ParagraphText"/>
    <w:rsid w:val="002370B3"/>
    <w:rPr>
      <w:rFonts w:ascii="Segoe UI" w:hAnsi="Segoe UI"/>
      <w:sz w:val="20"/>
      <w:szCs w:val="20"/>
    </w:rPr>
  </w:style>
  <w:style w:type="paragraph" w:customStyle="1" w:styleId="GraphicNoBorder">
    <w:name w:val="Graphic.No Border"/>
    <w:basedOn w:val="Graphic"/>
    <w:link w:val="GraphicNoBorderChar"/>
    <w:qFormat/>
    <w:rsid w:val="002370B3"/>
    <w:rPr>
      <w:noProof/>
    </w:rPr>
  </w:style>
  <w:style w:type="character" w:customStyle="1" w:styleId="GraphicNoBorderChar">
    <w:name w:val="Graphic.No Border Char"/>
    <w:basedOn w:val="GraphicChar"/>
    <w:link w:val="GraphicNoBorder"/>
    <w:rsid w:val="002370B3"/>
    <w:rPr>
      <w:rFonts w:ascii="Segoe UI" w:hAnsi="Segoe UI"/>
      <w:b/>
      <w:bCs/>
      <w:noProof/>
      <w:sz w:val="20"/>
      <w:szCs w:val="18"/>
    </w:rPr>
  </w:style>
  <w:style w:type="paragraph" w:customStyle="1" w:styleId="GraphicWide">
    <w:name w:val="Graphic.Wide"/>
    <w:basedOn w:val="Graphic"/>
    <w:link w:val="GraphicWideChar"/>
    <w:qFormat/>
    <w:rsid w:val="002370B3"/>
    <w:rPr>
      <w:noProof/>
    </w:rPr>
  </w:style>
  <w:style w:type="character" w:customStyle="1" w:styleId="GraphicWideChar">
    <w:name w:val="Graphic.Wide Char"/>
    <w:basedOn w:val="GraphicChar"/>
    <w:link w:val="GraphicWide"/>
    <w:rsid w:val="002370B3"/>
    <w:rPr>
      <w:rFonts w:ascii="Segoe UI" w:hAnsi="Segoe UI"/>
      <w:b/>
      <w:bCs/>
      <w:noProof/>
      <w:sz w:val="20"/>
      <w:szCs w:val="18"/>
    </w:rPr>
  </w:style>
  <w:style w:type="paragraph" w:customStyle="1" w:styleId="DOCX-TableParaText">
    <w:name w:val="DOCX-Table Para. Text"/>
    <w:basedOn w:val="ParagraphText"/>
    <w:link w:val="DOCX-TableParaTextChar"/>
    <w:qFormat/>
    <w:rsid w:val="002370B3"/>
    <w:pPr>
      <w:ind w:left="144"/>
    </w:pPr>
    <w:rPr>
      <w:rFonts w:cs="Mangal"/>
      <w:sz w:val="22"/>
      <w:szCs w:val="22"/>
    </w:rPr>
  </w:style>
  <w:style w:type="character" w:customStyle="1" w:styleId="DOCX-TableParaTextChar">
    <w:name w:val="DOCX-Table Para. Text Char"/>
    <w:link w:val="DOCX-TableParaText"/>
    <w:rsid w:val="002370B3"/>
    <w:rPr>
      <w:rFonts w:ascii="Segoe UI" w:hAnsi="Segoe UI"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4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16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0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5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7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7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65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3504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0020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37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2379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02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1214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87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5941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485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058142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86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73645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95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68096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78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65628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69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83451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243916">
                                      <w:marLeft w:val="0"/>
                                      <w:marRight w:val="0"/>
                                      <w:marTop w:val="0"/>
                                      <w:marBottom w:val="4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568429">
                                          <w:marLeft w:val="3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23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562868">
                                              <w:marLeft w:val="6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432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90111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38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52558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8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5090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86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0558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099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768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75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8433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70647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74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64210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37064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738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429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88797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36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9147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07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9114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07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84054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9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2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5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1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3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04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0908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56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812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082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4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1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51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1066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76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78603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6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49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852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72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8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90139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7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741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111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215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1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299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533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290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6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48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746771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990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24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10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198359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452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86821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026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401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9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4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8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3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38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526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0664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6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7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08456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325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90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013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4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50576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38212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9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223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03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4048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25021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5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80800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53250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62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61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4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455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7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20920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6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883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448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7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3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5308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227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85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04656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281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9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97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7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74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11830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39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414530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1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6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4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550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98054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0009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87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430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5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42134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8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1868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6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0812603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862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61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50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3335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956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48902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60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783733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3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6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2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5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3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4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3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068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4206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9864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84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0999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15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73527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8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8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6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1024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1679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13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6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5253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825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02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9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5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19801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5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3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589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26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4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266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6835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9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5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98220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8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450511">
                                          <w:marLeft w:val="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1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542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12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699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1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3430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70442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13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500425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32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1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9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338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42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77988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020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4740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1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7417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9019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08457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47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18592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204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30307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2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6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1232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4027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86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151184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48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657819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3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2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7156">
                          <w:marLeft w:val="30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7049">
          <w:marLeft w:val="900"/>
          <w:marRight w:val="9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142428">
                      <w:marLeft w:val="0"/>
                      <w:marRight w:val="47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7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ndowsteamblog.com/windows/b/windowsexperienc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://technet.microsoft.com/library/hh852126.aspx" TargetMode="External"/><Relationship Id="rId68" Type="http://schemas.microsoft.com/office/2007/relationships/stylesWithEffects" Target="stylesWithEffects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indows.microsoft.com" TargetMode="External"/><Relationship Id="rId24" Type="http://schemas.openxmlformats.org/officeDocument/2006/relationships/hyperlink" Target="http://technet.microsoft.com/en-us/subscriptions/jj126997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://technet.microsoft.com/en-us/scriptcenter/dd772285.aspx" TargetMode="External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technet.microsoft.com/en-us/windows/hh77145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hyperlink" Target="http://technet.microsoft.com/en-us/library/hh994630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://technet.microsoft.com/en-us/library/cc196356.aspx" TargetMode="External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answers.microsoft.com/en-us/windows/forum/windows_8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://blogs.msdn.com/b/b8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://technet.microsoft.com/en-us/scriptcenter/dd742419.aspx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hyperlink" Target="http://technet.microsoft.com/en-us/library/hh85604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emy\AppData\Roaming\Microsoft\Templates\Word%20to%20Flare%20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150da908-abd3-4c58-b420-56d8646f3d1b">Jeremy Black</Owner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E8D5505E3DEF4AB0EE043689FF5E9B" ma:contentTypeVersion="2" ma:contentTypeDescription="Create a new document." ma:contentTypeScope="" ma:versionID="9f6e9861263ac6800060af518a7064e2">
  <xsd:schema xmlns:xsd="http://www.w3.org/2001/XMLSchema" xmlns:xs="http://www.w3.org/2001/XMLSchema" xmlns:p="http://schemas.microsoft.com/office/2006/metadata/properties" xmlns:ns2="150da908-abd3-4c58-b420-56d8646f3d1b" targetNamespace="http://schemas.microsoft.com/office/2006/metadata/properties" ma:root="true" ma:fieldsID="5de730bbdbec46f2b31d7110a9d66d6d" ns2:_="">
    <xsd:import namespace="150da908-abd3-4c58-b420-56d8646f3d1b"/>
    <xsd:element name="properties">
      <xsd:complexType>
        <xsd:sequence>
          <xsd:element name="documentManagement">
            <xsd:complexType>
              <xsd:all>
                <xsd:element ref="ns2:Own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da908-abd3-4c58-b420-56d8646f3d1b" elementFormDefault="qualified">
    <xsd:import namespace="http://schemas.microsoft.com/office/2006/documentManagement/types"/>
    <xsd:import namespace="http://schemas.microsoft.com/office/infopath/2007/PartnerControls"/>
    <xsd:element name="Owner" ma:index="8" nillable="true" ma:displayName="Owner" ma:default="Jeremy Black" ma:format="Dropdown" ma:internalName="Owner">
      <xsd:simpleType>
        <xsd:restriction base="dms:Choice">
          <xsd:enumeration value="Jeremy Black"/>
          <xsd:enumeration value="Jeff Nemecek"/>
          <xsd:enumeration value="Angela Harris"/>
          <xsd:enumeration value="Bill West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45408A-C9BB-40C9-B661-38B6CCE26D08}">
  <ds:schemaRefs>
    <ds:schemaRef ds:uri="http://schemas.microsoft.com/office/2006/metadata/properties"/>
    <ds:schemaRef ds:uri="http://schemas.microsoft.com/office/infopath/2007/PartnerControls"/>
    <ds:schemaRef ds:uri="150da908-abd3-4c58-b420-56d8646f3d1b"/>
  </ds:schemaRefs>
</ds:datastoreItem>
</file>

<file path=customXml/itemProps2.xml><?xml version="1.0" encoding="utf-8"?>
<ds:datastoreItem xmlns:ds="http://schemas.openxmlformats.org/officeDocument/2006/customXml" ds:itemID="{DEAB7996-9882-4001-9D6A-970E723032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195314-954B-4D1E-A762-1FD8A4CBF3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0da908-abd3-4c58-b420-56d8646f3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EDDA2DE-5CA0-49DE-B3AF-2F92613143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to Flare Template.dotm</Template>
  <TotalTime>0</TotalTime>
  <Pages>51</Pages>
  <Words>6899</Words>
  <Characters>39327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Windows 8 Training</vt:lpstr>
    </vt:vector>
  </TitlesOfParts>
  <LinksUpToDate>false</LinksUpToDate>
  <CharactersWithSpaces>46134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8 Training</dc:title>
  <dc:creator/>
  <cp:lastModifiedBy/>
  <cp:revision>1</cp:revision>
  <dcterms:created xsi:type="dcterms:W3CDTF">2012-08-27T17:45:00Z</dcterms:created>
  <dcterms:modified xsi:type="dcterms:W3CDTF">2012-09-10T18:12:00Z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0x010100F4E8D5505E3DEF4AB0EE043689FF5E9B</vt:lpwstr>
  </property>
  <property fmtid="{D5CDD505-2E9C-101B-9397-08002B2CF9AE}" pid="3" name="Order">
    <vt:r8>5100</vt:r8>
  </property>
  <property fmtid="{D5CDD505-2E9C-101B-9397-08002B2CF9AE}" pid="4" name="Training Owner">
    <vt:lpwstr>Jeff Nemecek</vt:lpwstr>
  </property>
</Properties>
</file>