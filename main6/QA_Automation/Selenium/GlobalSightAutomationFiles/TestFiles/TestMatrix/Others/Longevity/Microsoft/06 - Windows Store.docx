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DFB" w:rsidRDefault="008E001A" w:rsidP="00EE087B">
      <w:pPr>
        <w:pStyle w:val="Heading1"/>
      </w:pPr>
      <w:bookmarkStart w:id="0" w:name="_Toc334551699"/>
      <w:bookmarkStart w:id="1" w:name="_Toc334564292"/>
      <w:r>
        <w:t>Windows</w:t>
      </w:r>
      <w:r w:rsidR="00BA5443">
        <w:t xml:space="preserve"> </w:t>
      </w:r>
      <w:r>
        <w:t>Store</w:t>
      </w:r>
      <w:bookmarkEnd w:id="0"/>
      <w:bookmarkEnd w:id="1"/>
    </w:p>
    <w:p w:rsidR="00544781" w:rsidRDefault="00D00FA7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sz w:val="22"/>
          <w:szCs w:val="22"/>
        </w:rPr>
      </w:pPr>
      <w:r w:rsidRPr="00D00FA7">
        <w:fldChar w:fldCharType="begin"/>
      </w:r>
      <w:r w:rsidR="00BA5443">
        <w:instrText xml:space="preserve"> TOC \o "1-3" </w:instrText>
      </w:r>
      <w:r w:rsidRPr="00D00FA7">
        <w:fldChar w:fldCharType="separate"/>
      </w:r>
      <w:r w:rsidR="00544781">
        <w:rPr>
          <w:noProof/>
        </w:rPr>
        <w:t>Windows Store</w:t>
      </w:r>
      <w:r w:rsidR="00544781">
        <w:rPr>
          <w:noProof/>
        </w:rPr>
        <w:tab/>
      </w:r>
      <w:r>
        <w:rPr>
          <w:noProof/>
        </w:rPr>
        <w:fldChar w:fldCharType="begin"/>
      </w:r>
      <w:r w:rsidR="00544781">
        <w:rPr>
          <w:noProof/>
        </w:rPr>
        <w:instrText xml:space="preserve"> PAGEREF _Toc334564292 \h </w:instrText>
      </w:r>
      <w:r>
        <w:rPr>
          <w:noProof/>
        </w:rPr>
      </w:r>
      <w:r>
        <w:rPr>
          <w:noProof/>
        </w:rPr>
        <w:fldChar w:fldCharType="separate"/>
      </w:r>
      <w:r w:rsidR="00544781">
        <w:rPr>
          <w:noProof/>
        </w:rPr>
        <w:t>1</w:t>
      </w:r>
      <w:r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Finding Apps in the Windows Store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_Toc334564293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App Product Description Pages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_Toc334564294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8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Your Account and Preferences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_Toc334564295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13</w:t>
      </w:r>
      <w:r w:rsidR="00D00FA7">
        <w:rPr>
          <w:noProof/>
        </w:rPr>
        <w:fldChar w:fldCharType="end"/>
      </w:r>
    </w:p>
    <w:p w:rsidR="00544781" w:rsidRDefault="00544781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Your Account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_Toc334564296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14</w:t>
      </w:r>
      <w:r w:rsidR="00D00FA7">
        <w:rPr>
          <w:noProof/>
        </w:rPr>
        <w:fldChar w:fldCharType="end"/>
      </w:r>
    </w:p>
    <w:p w:rsidR="00544781" w:rsidRDefault="00544781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Preferences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_Toc334564297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16</w:t>
      </w:r>
      <w:r w:rsidR="00D00FA7">
        <w:rPr>
          <w:noProof/>
        </w:rPr>
        <w:fldChar w:fldCharType="end"/>
      </w:r>
    </w:p>
    <w:p w:rsidR="00544781" w:rsidRDefault="00544781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App Updates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_Toc334564298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17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Your Apps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_Toc334564299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18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Installing Apps from the Windows Store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_Toc334564300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20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Uninstalling Apps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_Toc334564301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22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Updating Apps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_Toc334564302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23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Submitting Feedback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_Toc334564303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26</w:t>
      </w:r>
      <w:r w:rsidR="00D00FA7">
        <w:rPr>
          <w:noProof/>
        </w:rPr>
        <w:fldChar w:fldCharType="end"/>
      </w:r>
    </w:p>
    <w:p w:rsidR="00544781" w:rsidRDefault="00544781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Review an App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_Toc334564304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26</w:t>
      </w:r>
      <w:r w:rsidR="00D00FA7">
        <w:rPr>
          <w:noProof/>
        </w:rPr>
        <w:fldChar w:fldCharType="end"/>
      </w:r>
    </w:p>
    <w:p w:rsidR="00544781" w:rsidRDefault="00544781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Report a Violation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_Toc334564305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30</w:t>
      </w:r>
      <w:r w:rsidR="00D00FA7">
        <w:rPr>
          <w:noProof/>
        </w:rPr>
        <w:fldChar w:fldCharType="end"/>
      </w:r>
    </w:p>
    <w:p w:rsidR="00544781" w:rsidRDefault="00544781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Try This: Windows Store</w:t>
      </w:r>
      <w:r>
        <w:rPr>
          <w:noProof/>
        </w:rPr>
        <w:tab/>
      </w:r>
      <w:r w:rsidR="00D00FA7">
        <w:rPr>
          <w:noProof/>
        </w:rPr>
        <w:fldChar w:fldCharType="begin"/>
      </w:r>
      <w:r>
        <w:rPr>
          <w:noProof/>
        </w:rPr>
        <w:instrText xml:space="preserve"> PAGEREF _Toc334564306 \h </w:instrText>
      </w:r>
      <w:r w:rsidR="00D00FA7">
        <w:rPr>
          <w:noProof/>
        </w:rPr>
      </w:r>
      <w:r w:rsidR="00D00FA7">
        <w:rPr>
          <w:noProof/>
        </w:rPr>
        <w:fldChar w:fldCharType="separate"/>
      </w:r>
      <w:r>
        <w:rPr>
          <w:noProof/>
        </w:rPr>
        <w:t>32</w:t>
      </w:r>
      <w:r w:rsidR="00D00FA7">
        <w:rPr>
          <w:noProof/>
        </w:rPr>
        <w:fldChar w:fldCharType="end"/>
      </w:r>
    </w:p>
    <w:p w:rsidR="006B6DFB" w:rsidRDefault="00D00FA7" w:rsidP="00B37F8F">
      <w:pPr>
        <w:pStyle w:val="Heading4"/>
      </w:pPr>
      <w:r>
        <w:fldChar w:fldCharType="end"/>
      </w:r>
      <w:r w:rsidR="00D14742">
        <w:t>Timing</w:t>
      </w:r>
      <w:r w:rsidR="00BA5443">
        <w:t xml:space="preserve"> </w:t>
      </w:r>
      <w:r w:rsidR="00D14742">
        <w:t>for</w:t>
      </w:r>
      <w:r w:rsidR="00BA5443">
        <w:t xml:space="preserve"> </w:t>
      </w:r>
      <w:r w:rsidR="00F4225E">
        <w:t>T</w:t>
      </w:r>
      <w:r w:rsidR="00D14742">
        <w:t>his</w:t>
      </w:r>
      <w:r w:rsidR="00BA5443">
        <w:t xml:space="preserve"> </w:t>
      </w:r>
      <w:r w:rsidR="00F4225E">
        <w:t>M</w:t>
      </w:r>
      <w:r w:rsidR="00D14742">
        <w:t>odule</w:t>
      </w:r>
    </w:p>
    <w:tbl>
      <w:tblPr>
        <w:tblStyle w:val="TableGrid"/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3247"/>
        <w:gridCol w:w="3636"/>
      </w:tblGrid>
      <w:tr w:rsidR="00D14742" w:rsidRPr="006B6DFB" w:rsidTr="00BA5443">
        <w:tc>
          <w:tcPr>
            <w:tcW w:w="0" w:type="auto"/>
            <w:shd w:val="clear" w:color="auto" w:fill="auto"/>
          </w:tcPr>
          <w:p w:rsidR="00D14742" w:rsidRPr="00DF3072" w:rsidRDefault="00D14742" w:rsidP="00AC1EEF">
            <w:pPr>
              <w:pStyle w:val="ParagraphText"/>
            </w:pPr>
            <w:r w:rsidRPr="00DF3072">
              <w:t>Delivery</w:t>
            </w:r>
            <w:r w:rsidR="00BA5443">
              <w:t xml:space="preserve"> </w:t>
            </w:r>
            <w:r w:rsidRPr="00DF3072">
              <w:t>Length:</w:t>
            </w:r>
            <w:r w:rsidR="00BA5443">
              <w:t xml:space="preserve"> </w:t>
            </w:r>
            <w:r w:rsidRPr="00DF3072">
              <w:t>45</w:t>
            </w:r>
            <w:r w:rsidR="00BA5443">
              <w:t xml:space="preserve"> </w:t>
            </w:r>
            <w:r w:rsidRPr="00DF3072">
              <w:t>Minutes</w:t>
            </w:r>
          </w:p>
        </w:tc>
        <w:tc>
          <w:tcPr>
            <w:tcW w:w="0" w:type="auto"/>
            <w:shd w:val="clear" w:color="auto" w:fill="auto"/>
          </w:tcPr>
          <w:p w:rsidR="00D14742" w:rsidRPr="00DF3072" w:rsidRDefault="00D14742" w:rsidP="00AC1EEF">
            <w:pPr>
              <w:pStyle w:val="ParagraphText"/>
            </w:pPr>
            <w:r w:rsidRPr="00DF3072">
              <w:t>Additional</w:t>
            </w:r>
            <w:r w:rsidR="00BA5443">
              <w:t xml:space="preserve"> </w:t>
            </w:r>
            <w:r w:rsidRPr="00DF3072">
              <w:t>Lab</w:t>
            </w:r>
            <w:r w:rsidR="00BA5443">
              <w:t xml:space="preserve"> </w:t>
            </w:r>
            <w:r w:rsidRPr="00DF3072">
              <w:t>Time:</w:t>
            </w:r>
            <w:r w:rsidR="00BA5443">
              <w:t xml:space="preserve"> </w:t>
            </w:r>
            <w:r w:rsidRPr="00DF3072">
              <w:t>15</w:t>
            </w:r>
            <w:r w:rsidR="00BA5443">
              <w:t xml:space="preserve"> </w:t>
            </w:r>
            <w:r w:rsidRPr="00DF3072">
              <w:t>Minutes</w:t>
            </w:r>
          </w:p>
        </w:tc>
      </w:tr>
    </w:tbl>
    <w:p w:rsidR="006B6DFB" w:rsidRDefault="00D14742" w:rsidP="006B6DFB">
      <w:pPr>
        <w:pStyle w:val="Heading4"/>
      </w:pPr>
      <w:r>
        <w:t>Overview</w:t>
      </w:r>
    </w:p>
    <w:p w:rsidR="006B6DFB" w:rsidRPr="00BA5443" w:rsidRDefault="008E001A" w:rsidP="00EE087B">
      <w:pPr>
        <w:pStyle w:val="ParagraphText"/>
        <w:rPr>
          <w:rFonts w:ascii="Times New Roman" w:hAnsi="Times New Roman" w:cs="Times New Roman"/>
          <w:szCs w:val="24"/>
        </w:rPr>
      </w:pPr>
      <w:r w:rsidRPr="00066A36">
        <w:t>As</w:t>
      </w:r>
      <w:r w:rsidR="00BA5443">
        <w:t xml:space="preserve"> </w:t>
      </w:r>
      <w:r w:rsidRPr="00066A36">
        <w:t>part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F4225E">
        <w:t>Windows®</w:t>
      </w:r>
      <w:r w:rsidR="00BA5443">
        <w:t xml:space="preserve"> </w:t>
      </w:r>
      <w:r w:rsidR="00F4225E">
        <w:t>8</w:t>
      </w:r>
      <w:r w:rsidRPr="00066A36">
        <w:t>,</w:t>
      </w:r>
      <w:r w:rsidR="00BA5443">
        <w:t xml:space="preserve"> </w:t>
      </w:r>
      <w:r w:rsidRPr="00066A36">
        <w:t>Microsoft</w:t>
      </w:r>
      <w:r w:rsidR="00EA5B7B">
        <w:t>®</w:t>
      </w:r>
      <w:r w:rsidR="00BA5443">
        <w:t xml:space="preserve"> </w:t>
      </w:r>
      <w:r w:rsidRPr="00066A36">
        <w:t>is</w:t>
      </w:r>
      <w:r w:rsidR="00BA5443">
        <w:t xml:space="preserve"> </w:t>
      </w:r>
      <w:r w:rsidR="00AA32A4" w:rsidRPr="00066A36">
        <w:t>introducing</w:t>
      </w:r>
      <w:r w:rsidR="00BA5443">
        <w:t xml:space="preserve"> </w:t>
      </w:r>
      <w:r w:rsidR="00AA32A4"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Store.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similar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concept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other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stores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exist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market</w:t>
      </w:r>
      <w:r w:rsidR="00BA5443">
        <w:t xml:space="preserve"> </w:t>
      </w:r>
      <w:r w:rsidRPr="00066A36">
        <w:t>today,</w:t>
      </w:r>
      <w:r w:rsidR="00BA5443">
        <w:t xml:space="preserve"> </w:t>
      </w:r>
      <w:r w:rsidRPr="00066A36">
        <w:t>and</w:t>
      </w:r>
      <w:r w:rsidR="00BA5443">
        <w:t xml:space="preserve"> </w:t>
      </w:r>
      <w:r w:rsidR="00EA5B7B">
        <w:t>it</w:t>
      </w:r>
      <w:r w:rsidR="00BA5443">
        <w:t xml:space="preserve"> </w:t>
      </w:r>
      <w:r w:rsidRPr="00066A36">
        <w:t>provides</w:t>
      </w:r>
      <w:r w:rsidR="00BA5443">
        <w:t xml:space="preserve"> </w:t>
      </w:r>
      <w:r w:rsidRPr="00066A36">
        <w:t>one</w:t>
      </w:r>
      <w:r w:rsidR="00BA5443">
        <w:t xml:space="preserve"> </w:t>
      </w:r>
      <w:r w:rsidRPr="00066A36">
        <w:t>central</w:t>
      </w:r>
      <w:r w:rsidR="00BA5443">
        <w:t xml:space="preserve"> </w:t>
      </w:r>
      <w:r w:rsidRPr="00066A36">
        <w:t>place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buy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obtain</w:t>
      </w:r>
      <w:r w:rsidR="00BA5443">
        <w:t xml:space="preserve"> </w:t>
      </w:r>
      <w:r w:rsidRPr="00066A36">
        <w:t>information</w:t>
      </w:r>
      <w:r w:rsidR="00BA5443">
        <w:t xml:space="preserve"> </w:t>
      </w:r>
      <w:r w:rsidRPr="00066A36">
        <w:t>about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in</w:t>
      </w:r>
      <w:r w:rsidR="00BA5443">
        <w:t xml:space="preserve"> </w:t>
      </w:r>
      <w:r w:rsidR="00F4225E">
        <w:t>Windows</w:t>
      </w:r>
      <w:r w:rsidR="00BA5443">
        <w:t xml:space="preserve"> </w:t>
      </w:r>
      <w:r w:rsidR="00F4225E">
        <w:t>8</w:t>
      </w:r>
      <w:r w:rsidRPr="00066A36">
        <w:t>.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expose</w:t>
      </w:r>
      <w:r w:rsidR="00BA5443">
        <w:t xml:space="preserve"> </w:t>
      </w:r>
      <w:r w:rsidRPr="00066A36">
        <w:t>two</w:t>
      </w:r>
      <w:r w:rsidR="00BA5443">
        <w:t xml:space="preserve"> </w:t>
      </w:r>
      <w:r w:rsidRPr="00066A36">
        <w:t>different</w:t>
      </w:r>
      <w:r w:rsidR="00BA5443">
        <w:t xml:space="preserve"> </w:t>
      </w:r>
      <w:r w:rsidRPr="00066A36">
        <w:t>categories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customers: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 w:rsidRPr="00066A36">
        <w:t>and</w:t>
      </w:r>
      <w:r w:rsidR="00BA5443">
        <w:t xml:space="preserve"> </w:t>
      </w:r>
      <w:r w:rsidR="00EA5B7B">
        <w:t>d</w:t>
      </w:r>
      <w:r w:rsidRPr="00066A36">
        <w:t>esktop</w:t>
      </w:r>
      <w:r w:rsidR="00BA5443">
        <w:t xml:space="preserve"> </w:t>
      </w:r>
      <w:r w:rsidRPr="00066A36">
        <w:t>apps</w:t>
      </w:r>
      <w:r w:rsidR="00025D78">
        <w:t>.</w:t>
      </w:r>
    </w:p>
    <w:p w:rsidR="006B6DFB" w:rsidRDefault="00117652" w:rsidP="00EE087B">
      <w:pPr>
        <w:pStyle w:val="ListBullet"/>
      </w:pP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apps</w:t>
      </w:r>
      <w:r w:rsidR="00BA5443">
        <w:t xml:space="preserve"> </w:t>
      </w:r>
      <w:r w:rsidR="008E001A" w:rsidRPr="00066A36">
        <w:t>include</w:t>
      </w:r>
      <w:r w:rsidR="00BA5443">
        <w:t xml:space="preserve"> </w:t>
      </w:r>
      <w:r w:rsidR="008E001A" w:rsidRPr="00066A36">
        <w:t>any</w:t>
      </w:r>
      <w:r w:rsidR="00BA5443">
        <w:t xml:space="preserve"> </w:t>
      </w:r>
      <w:r w:rsidR="008E001A" w:rsidRPr="00066A36">
        <w:t>of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apps</w:t>
      </w:r>
      <w:r w:rsidR="00BA5443">
        <w:t xml:space="preserve"> </w:t>
      </w:r>
      <w:r w:rsidR="008E001A" w:rsidRPr="00066A36">
        <w:t>using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new</w:t>
      </w:r>
      <w:r w:rsidR="00BA5443">
        <w:t xml:space="preserve"> </w:t>
      </w:r>
      <w:r w:rsidR="008E001A" w:rsidRPr="00066A36">
        <w:t>app</w:t>
      </w:r>
      <w:r w:rsidR="00BA5443">
        <w:t xml:space="preserve"> </w:t>
      </w:r>
      <w:r w:rsidR="008E001A" w:rsidRPr="00066A36">
        <w:t>model</w:t>
      </w:r>
      <w:r w:rsidR="00BA5443">
        <w:t xml:space="preserve"> </w:t>
      </w:r>
      <w:r w:rsidR="008E001A" w:rsidRPr="00066A36">
        <w:t>described</w:t>
      </w:r>
      <w:r w:rsidR="00BA5443">
        <w:t xml:space="preserve"> </w:t>
      </w:r>
      <w:r w:rsidR="008E001A" w:rsidRPr="00066A36">
        <w:t>in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previous</w:t>
      </w:r>
      <w:r w:rsidR="00BA5443">
        <w:t xml:space="preserve"> </w:t>
      </w:r>
      <w:r w:rsidR="008E001A" w:rsidRPr="00066A36">
        <w:t>sections.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apps</w:t>
      </w:r>
      <w:r w:rsidR="00BA5443">
        <w:t xml:space="preserve"> </w:t>
      </w:r>
      <w:r w:rsidR="008E001A" w:rsidRPr="00066A36">
        <w:t>are</w:t>
      </w:r>
      <w:r w:rsidR="00BA5443">
        <w:t xml:space="preserve"> </w:t>
      </w:r>
      <w:r w:rsidR="008E001A" w:rsidRPr="00066A36">
        <w:t>those</w:t>
      </w:r>
      <w:r w:rsidR="00BA5443">
        <w:t xml:space="preserve"> </w:t>
      </w:r>
      <w:r w:rsidR="008E001A" w:rsidRPr="00066A36">
        <w:t>apps</w:t>
      </w:r>
      <w:r w:rsidR="00BA5443">
        <w:t xml:space="preserve"> </w:t>
      </w:r>
      <w:r w:rsidR="008E001A" w:rsidRPr="00066A36">
        <w:t>made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new</w:t>
      </w:r>
      <w:r w:rsidR="00BA5443">
        <w:t xml:space="preserve"> </w:t>
      </w:r>
      <w:r w:rsidR="008E001A" w:rsidRPr="00066A36">
        <w:t>touch</w:t>
      </w:r>
      <w:r w:rsidR="00BA5443">
        <w:t xml:space="preserve"> </w:t>
      </w:r>
      <w:r w:rsidR="008E001A" w:rsidRPr="00066A36">
        <w:t>interface</w:t>
      </w:r>
      <w:r w:rsidR="00BA5443">
        <w:t xml:space="preserve"> </w:t>
      </w:r>
      <w:r w:rsidR="008E001A" w:rsidRPr="00066A36">
        <w:t>in</w:t>
      </w:r>
      <w:r w:rsidR="00BA5443">
        <w:t xml:space="preserve"> </w:t>
      </w:r>
      <w:r w:rsidR="00F4225E">
        <w:t>Windows</w:t>
      </w:r>
      <w:r w:rsidR="00BA5443">
        <w:t xml:space="preserve"> </w:t>
      </w:r>
      <w:r w:rsidR="00F4225E">
        <w:t>8</w:t>
      </w:r>
      <w:r w:rsidR="008E001A" w:rsidRPr="00066A36">
        <w:t>.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apps</w:t>
      </w:r>
      <w:r w:rsidR="00BA5443">
        <w:t xml:space="preserve"> </w:t>
      </w:r>
      <w:r w:rsidR="008E001A" w:rsidRPr="00066A36">
        <w:t>are</w:t>
      </w:r>
      <w:r w:rsidR="00BA5443">
        <w:t xml:space="preserve"> </w:t>
      </w:r>
      <w:r w:rsidR="008E001A" w:rsidRPr="00066A36">
        <w:t>only</w:t>
      </w:r>
      <w:r w:rsidR="00BA5443">
        <w:t xml:space="preserve"> </w:t>
      </w:r>
      <w:r w:rsidR="008E001A" w:rsidRPr="00066A36">
        <w:t>supported</w:t>
      </w:r>
      <w:r w:rsidR="00BA5443">
        <w:t xml:space="preserve"> </w:t>
      </w:r>
      <w:r w:rsidR="008E001A" w:rsidRPr="00066A36">
        <w:t>on</w:t>
      </w:r>
      <w:r w:rsidR="00BA5443">
        <w:t xml:space="preserve"> </w:t>
      </w:r>
      <w:r w:rsidR="00F4225E">
        <w:t>Windows</w:t>
      </w:r>
      <w:r w:rsidR="00BA5443">
        <w:t xml:space="preserve"> </w:t>
      </w:r>
      <w:r w:rsidR="00F4225E">
        <w:t>8</w:t>
      </w:r>
      <w:r w:rsidR="00BA5443">
        <w:t xml:space="preserve"> </w:t>
      </w:r>
      <w:r w:rsidR="008E001A" w:rsidRPr="00066A36">
        <w:t>and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only</w:t>
      </w:r>
      <w:r w:rsidR="00BA5443">
        <w:t xml:space="preserve"> </w:t>
      </w:r>
      <w:r w:rsidR="008E001A" w:rsidRPr="00066A36">
        <w:t>way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end</w:t>
      </w:r>
      <w:r w:rsidR="00EA5B7B">
        <w:t>-</w:t>
      </w:r>
      <w:r w:rsidR="008E001A" w:rsidRPr="00066A36">
        <w:t>user</w:t>
      </w:r>
      <w:r w:rsidR="00BA5443">
        <w:t xml:space="preserve"> </w:t>
      </w:r>
      <w:r w:rsidR="008E001A" w:rsidRPr="00066A36">
        <w:t>customers</w:t>
      </w:r>
      <w:r w:rsidR="00BA5443">
        <w:t xml:space="preserve"> </w:t>
      </w:r>
      <w:r w:rsidR="008E001A" w:rsidRPr="00066A36">
        <w:t>to</w:t>
      </w:r>
      <w:r w:rsidR="00BA5443">
        <w:t xml:space="preserve"> </w:t>
      </w:r>
      <w:r w:rsidR="008E001A" w:rsidRPr="00066A36">
        <w:t>obtain</w:t>
      </w:r>
      <w:r w:rsidR="00BA5443">
        <w:t xml:space="preserve"> </w:t>
      </w:r>
      <w:r w:rsidR="008E001A" w:rsidRPr="00066A36">
        <w:t>this</w:t>
      </w:r>
      <w:r w:rsidR="00BA5443">
        <w:t xml:space="preserve"> </w:t>
      </w:r>
      <w:r w:rsidR="008E001A" w:rsidRPr="00066A36">
        <w:t>type</w:t>
      </w:r>
      <w:r w:rsidR="00BA5443">
        <w:t xml:space="preserve"> </w:t>
      </w:r>
      <w:r w:rsidR="008E001A" w:rsidRPr="00066A36">
        <w:t>of</w:t>
      </w:r>
      <w:r w:rsidR="00BA5443">
        <w:t xml:space="preserve"> </w:t>
      </w:r>
      <w:r w:rsidR="008E001A" w:rsidRPr="00066A36">
        <w:t>app</w:t>
      </w:r>
      <w:r w:rsidR="00BA5443">
        <w:t xml:space="preserve"> </w:t>
      </w:r>
      <w:r w:rsidR="008E001A" w:rsidRPr="00066A36">
        <w:t>will</w:t>
      </w:r>
      <w:r w:rsidR="00BA5443">
        <w:t xml:space="preserve"> </w:t>
      </w:r>
      <w:r w:rsidR="008E001A" w:rsidRPr="00066A36">
        <w:t>be</w:t>
      </w:r>
      <w:r w:rsidR="00BA5443">
        <w:t xml:space="preserve"> </w:t>
      </w:r>
      <w:r w:rsidR="008E001A" w:rsidRPr="00066A36">
        <w:t>through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Windows</w:t>
      </w:r>
      <w:r w:rsidR="00BA5443">
        <w:t xml:space="preserve"> </w:t>
      </w:r>
      <w:r w:rsidR="008E001A" w:rsidRPr="00066A36">
        <w:t>Store.</w:t>
      </w:r>
    </w:p>
    <w:p w:rsidR="006B6DFB" w:rsidRDefault="008E001A" w:rsidP="00EE087B">
      <w:pPr>
        <w:pStyle w:val="ListBullet"/>
      </w:pPr>
      <w:r w:rsidRPr="00066A36">
        <w:t>Desktop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traditional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have</w:t>
      </w:r>
      <w:r w:rsidR="00BA5443">
        <w:t xml:space="preserve"> </w:t>
      </w:r>
      <w:r w:rsidRPr="00066A36">
        <w:t>existed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every</w:t>
      </w:r>
      <w:r w:rsidR="00BA5443">
        <w:t xml:space="preserve"> </w:t>
      </w:r>
      <w:r w:rsidRPr="00066A36">
        <w:t>version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prior</w:t>
      </w:r>
      <w:r w:rsidR="00BA5443">
        <w:t xml:space="preserve"> </w:t>
      </w:r>
      <w:r w:rsidRPr="00066A36">
        <w:t>to</w:t>
      </w:r>
      <w:r w:rsidR="00BA5443">
        <w:t xml:space="preserve"> </w:t>
      </w:r>
      <w:r w:rsidR="00F4225E">
        <w:t>Windows</w:t>
      </w:r>
      <w:r w:rsidR="00BA5443">
        <w:t xml:space="preserve"> </w:t>
      </w:r>
      <w:r w:rsidR="00F4225E">
        <w:t>8</w:t>
      </w:r>
      <w:r w:rsidRPr="00066A36">
        <w:t>,</w:t>
      </w:r>
      <w:r w:rsidR="00BA5443">
        <w:t xml:space="preserve"> </w:t>
      </w:r>
      <w:r w:rsidRPr="00066A36">
        <w:t>and</w:t>
      </w:r>
      <w:r w:rsidR="00BA5443">
        <w:t xml:space="preserve"> </w:t>
      </w:r>
      <w:r w:rsidR="00EA5B7B">
        <w:t>they</w:t>
      </w:r>
      <w:r w:rsidR="00BA5443">
        <w:t xml:space="preserve"> </w:t>
      </w:r>
      <w:r w:rsidRPr="00066A36">
        <w:t>continue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supported</w:t>
      </w:r>
      <w:r w:rsidR="00BA5443">
        <w:t xml:space="preserve"> </w:t>
      </w:r>
      <w:r w:rsidRPr="00066A36">
        <w:t>from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EA5B7B">
        <w:t>d</w:t>
      </w:r>
      <w:r w:rsidRPr="00066A36">
        <w:t>esktop</w:t>
      </w:r>
      <w:r w:rsidR="00BA5443">
        <w:t xml:space="preserve"> </w:t>
      </w:r>
      <w:r w:rsidRPr="00066A36">
        <w:t>in</w:t>
      </w:r>
      <w:r w:rsidR="00BA5443">
        <w:t xml:space="preserve"> </w:t>
      </w:r>
      <w:r w:rsidR="00F4225E">
        <w:t>Windows</w:t>
      </w:r>
      <w:r w:rsidR="00BA5443">
        <w:t xml:space="preserve"> </w:t>
      </w:r>
      <w:r w:rsidR="00F4225E">
        <w:t>8</w:t>
      </w:r>
      <w:r w:rsidRPr="00066A36">
        <w:t>.</w:t>
      </w:r>
      <w:r w:rsidR="00BA5443">
        <w:t xml:space="preserve"> </w:t>
      </w:r>
      <w:r w:rsidRPr="00066A36">
        <w:t>This</w:t>
      </w:r>
      <w:r w:rsidR="00BA5443">
        <w:t xml:space="preserve"> </w:t>
      </w:r>
      <w:r w:rsidRPr="00066A36">
        <w:t>includes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like</w:t>
      </w:r>
      <w:r w:rsidR="00BA5443">
        <w:t xml:space="preserve"> </w:t>
      </w:r>
      <w:r w:rsidRPr="00066A36">
        <w:t>Microsoft</w:t>
      </w:r>
      <w:r w:rsidR="00BA5443">
        <w:t xml:space="preserve"> </w:t>
      </w:r>
      <w:r w:rsidRPr="00066A36">
        <w:t>Outlook</w:t>
      </w:r>
      <w:r w:rsidR="00EA5B7B">
        <w:t>®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Adobe</w:t>
      </w:r>
      <w:r w:rsidR="00BA5443">
        <w:t xml:space="preserve"> </w:t>
      </w:r>
      <w:r w:rsidRPr="00066A36">
        <w:t>Photoshop.</w:t>
      </w:r>
    </w:p>
    <w:p w:rsidR="006B6DFB" w:rsidRPr="00BA5443" w:rsidRDefault="008E001A" w:rsidP="00EE087B">
      <w:pPr>
        <w:pStyle w:val="ParagraphText"/>
        <w:rPr>
          <w:rFonts w:ascii="Times New Roman" w:hAnsi="Times New Roman" w:cs="Times New Roman"/>
          <w:szCs w:val="24"/>
        </w:rPr>
      </w:pPr>
      <w:r w:rsidRPr="00066A36">
        <w:lastRenderedPageBreak/>
        <w:t>While</w:t>
      </w:r>
      <w:r w:rsidR="00BA5443">
        <w:t xml:space="preserve"> </w:t>
      </w:r>
      <w:r w:rsidRPr="00066A36">
        <w:t>both</w:t>
      </w:r>
      <w:r w:rsidR="00BA5443">
        <w:t xml:space="preserve"> </w:t>
      </w:r>
      <w:r w:rsidRPr="00066A36">
        <w:t>types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exposed</w:t>
      </w:r>
      <w:r w:rsidR="00BA5443">
        <w:t xml:space="preserve"> </w:t>
      </w:r>
      <w:r w:rsidRPr="00066A36">
        <w:t>through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Store,</w:t>
      </w:r>
      <w:r w:rsidR="00BA5443">
        <w:t xml:space="preserve"> </w:t>
      </w:r>
      <w:r w:rsidRPr="00066A36">
        <w:t>there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difference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way</w:t>
      </w:r>
      <w:r w:rsidR="00BA5443">
        <w:t xml:space="preserve"> </w:t>
      </w:r>
      <w:r w:rsidRPr="00066A36">
        <w:t>they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handled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EA5B7B">
        <w:t>:</w:t>
      </w:r>
    </w:p>
    <w:p w:rsidR="006B6DFB" w:rsidRDefault="008E001A" w:rsidP="00EE087B">
      <w:pPr>
        <w:pStyle w:val="ListBullet"/>
      </w:pP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provides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place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customers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find,</w:t>
      </w:r>
      <w:r w:rsidR="00BA5443">
        <w:t xml:space="preserve"> </w:t>
      </w:r>
      <w:r w:rsidRPr="00066A36">
        <w:t>purchase,</w:t>
      </w:r>
      <w:r w:rsidR="00BA5443">
        <w:t xml:space="preserve"> </w:t>
      </w:r>
      <w:r w:rsidRPr="00066A36">
        <w:t>download,</w:t>
      </w:r>
      <w:r w:rsidR="00BA5443">
        <w:t xml:space="preserve"> </w:t>
      </w:r>
      <w:r w:rsidRPr="00066A36">
        <w:t>install,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update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Pr="00066A36">
        <w:t>.</w:t>
      </w:r>
      <w:r w:rsidR="00BA5443">
        <w:t xml:space="preserve"> </w:t>
      </w:r>
      <w:r w:rsidRPr="00066A36">
        <w:t>More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these</w:t>
      </w:r>
      <w:r w:rsidR="00BA5443">
        <w:t xml:space="preserve"> </w:t>
      </w:r>
      <w:r w:rsidRPr="00066A36">
        <w:t>actions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discussed</w:t>
      </w:r>
      <w:r w:rsidR="00BA5443">
        <w:t xml:space="preserve"> </w:t>
      </w:r>
      <w:r w:rsidRPr="00066A36">
        <w:t>later.</w:t>
      </w:r>
    </w:p>
    <w:p w:rsidR="006B6DFB" w:rsidRDefault="008E001A" w:rsidP="00EE087B">
      <w:pPr>
        <w:pStyle w:val="ListBullet"/>
      </w:pPr>
      <w:r w:rsidRPr="00066A36">
        <w:t>Desktop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not</w:t>
      </w:r>
      <w:r w:rsidR="00BA5443">
        <w:t xml:space="preserve"> </w:t>
      </w:r>
      <w:r w:rsidRPr="00066A36">
        <w:t>managed</w:t>
      </w:r>
      <w:r w:rsidR="00BA5443">
        <w:t xml:space="preserve"> </w:t>
      </w:r>
      <w:r w:rsidRPr="00066A36">
        <w:t>through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4E0137">
        <w:t>S</w:t>
      </w:r>
      <w:r w:rsidRPr="00066A36">
        <w:t>tore</w:t>
      </w:r>
      <w:r w:rsidR="00BA5443">
        <w:t xml:space="preserve"> </w:t>
      </w:r>
      <w:r w:rsidRPr="00066A36">
        <w:t>itself.</w:t>
      </w:r>
      <w:r w:rsidR="00BA5443">
        <w:t xml:space="preserve"> </w:t>
      </w:r>
      <w:r w:rsidRPr="00066A36">
        <w:t>Software</w:t>
      </w:r>
      <w:r w:rsidR="00BA5443">
        <w:t xml:space="preserve"> </w:t>
      </w:r>
      <w:r w:rsidRPr="00066A36">
        <w:t>vendors</w:t>
      </w:r>
      <w:r w:rsidR="00BA5443">
        <w:t xml:space="preserve"> </w:t>
      </w:r>
      <w:r w:rsidRPr="00066A36">
        <w:t>can</w:t>
      </w:r>
      <w:r w:rsidR="00BA5443">
        <w:t xml:space="preserve"> </w:t>
      </w:r>
      <w:r w:rsidRPr="00066A36">
        <w:t>publish</w:t>
      </w:r>
      <w:r w:rsidR="00BA5443">
        <w:t xml:space="preserve"> </w:t>
      </w:r>
      <w:r w:rsidRPr="00066A36">
        <w:t>their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in</w:t>
      </w:r>
      <w:r w:rsidR="00BA5443">
        <w:t xml:space="preserve"> </w:t>
      </w:r>
      <w:r w:rsidR="00EA5B7B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Store,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app</w:t>
      </w:r>
      <w:r w:rsidR="00BA5443">
        <w:t xml:space="preserve"> </w:t>
      </w:r>
      <w:r w:rsidR="00D44418">
        <w:t>that</w:t>
      </w:r>
      <w:r w:rsidR="00BA5443">
        <w:t xml:space="preserve"> </w:t>
      </w:r>
      <w:r w:rsidR="00D44418" w:rsidRPr="00066A36">
        <w:t>show</w:t>
      </w:r>
      <w:r w:rsidR="00D44418">
        <w:t>s</w:t>
      </w:r>
      <w:r w:rsidR="00BA5443">
        <w:t xml:space="preserve"> </w:t>
      </w:r>
      <w:r w:rsidR="00D44418" w:rsidRPr="00066A36">
        <w:t>a</w:t>
      </w:r>
      <w:r w:rsidR="00BA5443">
        <w:t xml:space="preserve"> </w:t>
      </w:r>
      <w:r w:rsidR="00D44418" w:rsidRPr="00066A36">
        <w:t>description</w:t>
      </w:r>
      <w:r w:rsidR="00BA5443">
        <w:t xml:space="preserve"> </w:t>
      </w:r>
      <w:r w:rsidR="00D44418" w:rsidRPr="00066A36">
        <w:t>of</w:t>
      </w:r>
      <w:r w:rsidR="00BA5443">
        <w:t xml:space="preserve"> </w:t>
      </w:r>
      <w:r w:rsidR="00D44418" w:rsidRPr="00066A36">
        <w:t>the</w:t>
      </w:r>
      <w:r w:rsidR="00BA5443">
        <w:t xml:space="preserve"> </w:t>
      </w:r>
      <w:r w:rsidR="00D44418" w:rsidRPr="00066A36">
        <w:t>app</w:t>
      </w:r>
      <w:r w:rsidR="00BA5443">
        <w:t xml:space="preserve"> </w:t>
      </w:r>
      <w:r w:rsidR="00D44418" w:rsidRPr="00066A36">
        <w:t>and</w:t>
      </w:r>
      <w:r w:rsidR="00BA5443">
        <w:t xml:space="preserve"> </w:t>
      </w:r>
      <w:r w:rsidR="00D44418" w:rsidRPr="00066A36">
        <w:t>screen</w:t>
      </w:r>
      <w:r w:rsidR="00BA5443">
        <w:t xml:space="preserve"> </w:t>
      </w:r>
      <w:r w:rsidR="00D44418" w:rsidRPr="00066A36">
        <w:t>shots</w:t>
      </w:r>
      <w:r w:rsidR="00BA5443">
        <w:t xml:space="preserve"> </w:t>
      </w:r>
      <w:r w:rsidR="00D44418" w:rsidRPr="00066A36">
        <w:t>for</w:t>
      </w:r>
      <w:r w:rsidR="00BA5443">
        <w:t xml:space="preserve"> </w:t>
      </w:r>
      <w:r w:rsidR="00D44418" w:rsidRPr="00066A36">
        <w:t>the</w:t>
      </w:r>
      <w:r w:rsidR="00BA5443">
        <w:t xml:space="preserve"> </w:t>
      </w:r>
      <w:r w:rsidR="00D44418" w:rsidRPr="00066A36">
        <w:t>app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displayed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4E0137">
        <w:t>S</w:t>
      </w:r>
      <w:r w:rsidRPr="00066A36">
        <w:t>tore.</w:t>
      </w:r>
      <w:r w:rsidR="00BA5443">
        <w:t xml:space="preserve"> </w:t>
      </w:r>
      <w:r w:rsidRPr="00066A36">
        <w:t>However,</w:t>
      </w:r>
      <w:r w:rsidR="00BA5443">
        <w:t xml:space="preserve"> </w:t>
      </w:r>
      <w:r w:rsidRPr="00066A36">
        <w:t>instead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purchase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download</w:t>
      </w:r>
      <w:r w:rsidR="00BA5443">
        <w:t xml:space="preserve"> </w:t>
      </w:r>
      <w:r w:rsidRPr="00066A36">
        <w:t>buttons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app,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user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instead</w:t>
      </w:r>
      <w:r w:rsidR="00BA5443">
        <w:t xml:space="preserve"> </w:t>
      </w:r>
      <w:r w:rsidRPr="00066A36">
        <w:t>presented</w:t>
      </w:r>
      <w:r w:rsidR="00BA5443">
        <w:t xml:space="preserve"> </w:t>
      </w:r>
      <w:r w:rsidRPr="00066A36">
        <w:t>with</w:t>
      </w:r>
      <w:r w:rsidR="00BA5443">
        <w:t xml:space="preserve"> </w:t>
      </w:r>
      <w:r w:rsidRPr="00066A36">
        <w:t>a</w:t>
      </w:r>
      <w:r w:rsidR="00BA5443">
        <w:t xml:space="preserve"> </w:t>
      </w:r>
      <w:r w:rsidR="002F3895">
        <w:t>link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open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product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desktop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software</w:t>
      </w:r>
      <w:r w:rsidR="00BA5443">
        <w:t xml:space="preserve"> </w:t>
      </w:r>
      <w:r w:rsidRPr="00066A36">
        <w:t>vendor's</w:t>
      </w:r>
      <w:r w:rsidR="00BA5443">
        <w:t xml:space="preserve"> </w:t>
      </w:r>
      <w:r w:rsidRPr="00066A36">
        <w:t>website.</w:t>
      </w:r>
      <w:r w:rsidR="00BA5443">
        <w:t xml:space="preserve"> </w:t>
      </w:r>
      <w:r w:rsidR="00EA5B7B">
        <w:t>However,</w:t>
      </w:r>
      <w:r w:rsidR="00BA5443">
        <w:t xml:space="preserve"> </w:t>
      </w:r>
      <w:r w:rsidR="00EA5B7B">
        <w:t>t</w:t>
      </w:r>
      <w:r w:rsidRPr="00066A36">
        <w:t>he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cannot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purchased,</w:t>
      </w:r>
      <w:r w:rsidR="00BA5443">
        <w:t xml:space="preserve"> </w:t>
      </w:r>
      <w:r w:rsidRPr="00066A36">
        <w:t>installed,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updated</w:t>
      </w:r>
      <w:r w:rsidR="00BA5443">
        <w:t xml:space="preserve"> </w:t>
      </w:r>
      <w:r w:rsidRPr="00066A36">
        <w:t>through</w:t>
      </w:r>
      <w:r w:rsidR="00BA5443">
        <w:t xml:space="preserve"> </w:t>
      </w:r>
      <w:r w:rsidR="00EA5B7B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itself.</w:t>
      </w:r>
    </w:p>
    <w:p w:rsidR="006B6DFB" w:rsidRDefault="008E001A" w:rsidP="00EE087B">
      <w:pPr>
        <w:pStyle w:val="Heading2"/>
      </w:pPr>
      <w:bookmarkStart w:id="2" w:name="_Toc334551700"/>
      <w:bookmarkStart w:id="3" w:name="_Toc334564293"/>
      <w:r w:rsidRPr="00066A36">
        <w:t>Finding</w:t>
      </w:r>
      <w:r w:rsidR="00BA5443">
        <w:t xml:space="preserve"> </w:t>
      </w:r>
      <w:r w:rsidR="00EA5B7B">
        <w:t>A</w:t>
      </w:r>
      <w:r w:rsidRPr="00066A36">
        <w:t>pps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bookmarkEnd w:id="2"/>
      <w:bookmarkEnd w:id="3"/>
    </w:p>
    <w:p w:rsidR="006B6DFB" w:rsidRDefault="008E001A" w:rsidP="00EE087B">
      <w:pPr>
        <w:pStyle w:val="ParagraphText"/>
      </w:pPr>
      <w:r w:rsidRPr="00066A36">
        <w:t>When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first</w:t>
      </w:r>
      <w:r w:rsidR="00BA5443">
        <w:t xml:space="preserve"> </w:t>
      </w:r>
      <w:r w:rsidRPr="00066A36">
        <w:t>open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Store,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presented</w:t>
      </w:r>
      <w:r w:rsidR="00BA5443">
        <w:t xml:space="preserve"> </w:t>
      </w:r>
      <w:r w:rsidRPr="00066A36">
        <w:t>with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home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4E0137">
        <w:t>S</w:t>
      </w:r>
      <w:r w:rsidRPr="00066A36">
        <w:t>tore</w:t>
      </w:r>
      <w:r w:rsidR="00BA5443">
        <w:t xml:space="preserve"> </w:t>
      </w:r>
      <w:r w:rsidRPr="00066A36">
        <w:t>which</w:t>
      </w:r>
      <w:r w:rsidR="00BA5443">
        <w:t xml:space="preserve"> </w:t>
      </w:r>
      <w:r w:rsidRPr="00066A36">
        <w:t>displays</w:t>
      </w:r>
      <w:r w:rsidR="00BA5443">
        <w:t xml:space="preserve"> </w:t>
      </w:r>
      <w:r w:rsidRPr="00066A36">
        <w:t>information</w:t>
      </w:r>
      <w:r w:rsidR="00BA5443">
        <w:t xml:space="preserve"> </w:t>
      </w:r>
      <w:r w:rsidRPr="00066A36">
        <w:t>about</w:t>
      </w:r>
      <w:r w:rsidR="00BA5443">
        <w:t xml:space="preserve"> </w:t>
      </w:r>
      <w:r w:rsidRPr="00066A36">
        <w:t>featured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different</w:t>
      </w:r>
      <w:r w:rsidR="00BA5443">
        <w:t xml:space="preserve"> </w:t>
      </w:r>
      <w:r w:rsidRPr="00066A36">
        <w:t>categories</w:t>
      </w:r>
      <w:r w:rsidR="00BA5443">
        <w:t xml:space="preserve"> </w:t>
      </w:r>
      <w:r w:rsidRPr="00066A36">
        <w:t>where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grouped</w:t>
      </w:r>
      <w:r w:rsidR="00BA5443">
        <w:t xml:space="preserve"> </w:t>
      </w:r>
      <w:r w:rsidRPr="00066A36">
        <w:t>together</w:t>
      </w:r>
      <w:r w:rsidR="00BA5443">
        <w:t xml:space="preserve"> </w:t>
      </w:r>
      <w:r w:rsidRPr="00066A36">
        <w:t>by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common</w:t>
      </w:r>
      <w:r w:rsidR="00BA5443">
        <w:t xml:space="preserve"> </w:t>
      </w:r>
      <w:r w:rsidRPr="00066A36">
        <w:t>set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criteria.</w:t>
      </w:r>
      <w:r w:rsidR="00BA5443">
        <w:t xml:space="preserve"> </w:t>
      </w:r>
      <w:r w:rsidRPr="00066A36">
        <w:t>Tiles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an</w:t>
      </w:r>
      <w:r w:rsidR="00BA5443">
        <w:t xml:space="preserve"> </w:t>
      </w:r>
      <w:r w:rsidRPr="00066A36">
        <w:t>individual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show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name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logo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app,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well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price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current</w:t>
      </w:r>
      <w:r w:rsidR="00BA5443">
        <w:t xml:space="preserve"> </w:t>
      </w:r>
      <w:r w:rsidRPr="00066A36">
        <w:t>rating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app.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tiles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display</w:t>
      </w:r>
      <w:r w:rsidR="00BA5443">
        <w:t xml:space="preserve"> </w:t>
      </w:r>
      <w:r w:rsidRPr="00066A36">
        <w:t>only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text</w:t>
      </w:r>
      <w:r w:rsidR="00BA5443">
        <w:t xml:space="preserve"> </w:t>
      </w:r>
      <w:r w:rsidRPr="00066A36">
        <w:t>title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short</w:t>
      </w:r>
      <w:r w:rsidR="00BA5443">
        <w:t xml:space="preserve"> </w:t>
      </w:r>
      <w:r w:rsidRPr="00066A36">
        <w:t>description</w:t>
      </w:r>
      <w:r w:rsidR="00BA5443">
        <w:t xml:space="preserve"> </w:t>
      </w:r>
      <w:r w:rsidRPr="00066A36">
        <w:t>with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graphic,</w:t>
      </w:r>
      <w:r w:rsidR="00BA5443">
        <w:t xml:space="preserve"> </w:t>
      </w:r>
      <w:r w:rsidRPr="00066A36">
        <w:t>but</w:t>
      </w:r>
      <w:r w:rsidR="00BA5443">
        <w:t xml:space="preserve"> </w:t>
      </w:r>
      <w:r w:rsidRPr="00066A36">
        <w:t>no</w:t>
      </w:r>
      <w:r w:rsidR="00BA5443">
        <w:t xml:space="preserve"> </w:t>
      </w:r>
      <w:r w:rsidRPr="00066A36">
        <w:t>price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rating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displayed</w:t>
      </w:r>
      <w:r w:rsidR="00BA5443">
        <w:t xml:space="preserve"> </w:t>
      </w:r>
      <w:r w:rsidRPr="00066A36">
        <w:t>like</w:t>
      </w:r>
      <w:r w:rsidR="00BA5443">
        <w:t xml:space="preserve"> </w:t>
      </w:r>
      <w:r w:rsidR="003E7C28">
        <w:t>you</w:t>
      </w:r>
      <w:r w:rsidR="00BA5443">
        <w:t xml:space="preserve"> </w:t>
      </w:r>
      <w:r w:rsidRPr="00066A36">
        <w:t>see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individual</w:t>
      </w:r>
      <w:r w:rsidR="00BA5443">
        <w:t xml:space="preserve"> </w:t>
      </w:r>
      <w:r w:rsidRPr="00066A36">
        <w:t>apps.</w:t>
      </w:r>
    </w:p>
    <w:p w:rsidR="006B6DFB" w:rsidRDefault="008E001A" w:rsidP="00EE087B">
      <w:pPr>
        <w:pStyle w:val="ParagraphText"/>
      </w:pP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screen</w:t>
      </w:r>
      <w:r w:rsidR="00BA5443">
        <w:t xml:space="preserve"> </w:t>
      </w:r>
      <w:r w:rsidRPr="00066A36">
        <w:t>shot</w:t>
      </w:r>
      <w:r w:rsidR="00BA5443">
        <w:t xml:space="preserve"> </w:t>
      </w:r>
      <w:r w:rsidR="003E7C28">
        <w:t>that</w:t>
      </w:r>
      <w:r w:rsidR="00BA5443">
        <w:t xml:space="preserve"> </w:t>
      </w:r>
      <w:r w:rsidR="003E7C28">
        <w:t>follows</w:t>
      </w:r>
      <w:r w:rsidRPr="00066A36">
        <w:t>,</w:t>
      </w:r>
      <w:r w:rsidR="00BA5443">
        <w:t xml:space="preserve"> </w:t>
      </w:r>
      <w:r w:rsidRPr="00066A36">
        <w:t>Socialite,</w:t>
      </w:r>
      <w:r w:rsidR="00BA5443">
        <w:t xml:space="preserve"> </w:t>
      </w:r>
      <w:r w:rsidRPr="00066A36">
        <w:t>Sudoku,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PaintPlay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examples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tiles.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"Top</w:t>
      </w:r>
      <w:r w:rsidR="00BA5443">
        <w:t xml:space="preserve"> </w:t>
      </w:r>
      <w:r w:rsidR="005B6BDC">
        <w:t>free</w:t>
      </w:r>
      <w:r w:rsidRPr="00066A36">
        <w:t>"</w:t>
      </w:r>
      <w:r w:rsidR="00BA5443">
        <w:t xml:space="preserve"> </w:t>
      </w:r>
      <w:r w:rsidRPr="00066A36">
        <w:t>tile</w:t>
      </w:r>
      <w:r w:rsidR="00BA5443">
        <w:t xml:space="preserve"> </w:t>
      </w:r>
      <w:r w:rsidR="005B6BDC">
        <w:t>is</w:t>
      </w:r>
      <w:r w:rsidR="00BA5443">
        <w:t xml:space="preserve"> </w:t>
      </w:r>
      <w:r w:rsidR="005B6BDC">
        <w:t>an</w:t>
      </w:r>
      <w:r w:rsidR="00BA5443">
        <w:t xml:space="preserve"> </w:t>
      </w:r>
      <w:r w:rsidR="005B6BDC">
        <w:t>example</w:t>
      </w:r>
      <w:r w:rsidR="00BA5443">
        <w:t xml:space="preserve"> </w:t>
      </w:r>
      <w:r w:rsidR="005B6BDC">
        <w:t>a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tile.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also</w:t>
      </w:r>
      <w:r w:rsidR="00BA5443">
        <w:t xml:space="preserve"> </w:t>
      </w:r>
      <w:r w:rsidRPr="00066A36">
        <w:t>notice</w:t>
      </w:r>
      <w:r w:rsidR="00BA5443">
        <w:t xml:space="preserve"> </w:t>
      </w:r>
      <w:r w:rsidRPr="00066A36">
        <w:t>when</w:t>
      </w:r>
      <w:r w:rsidR="00BA5443">
        <w:t xml:space="preserve"> </w:t>
      </w:r>
      <w:r w:rsidRPr="00066A36">
        <w:t>viewing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home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groupings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related</w:t>
      </w:r>
      <w:r w:rsidR="00BA5443">
        <w:t xml:space="preserve"> </w:t>
      </w:r>
      <w:r w:rsidRPr="00066A36">
        <w:t>tiles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split</w:t>
      </w:r>
      <w:r w:rsidR="00BA5443">
        <w:t xml:space="preserve"> </w:t>
      </w:r>
      <w:r w:rsidRPr="00066A36">
        <w:t>into</w:t>
      </w:r>
      <w:r w:rsidR="00BA5443">
        <w:t xml:space="preserve"> </w:t>
      </w:r>
      <w:r w:rsidRPr="00066A36">
        <w:t>separate</w:t>
      </w:r>
      <w:r w:rsidR="00BA5443">
        <w:t xml:space="preserve"> </w:t>
      </w:r>
      <w:r w:rsidRPr="00066A36">
        <w:t>sections,</w:t>
      </w:r>
      <w:r w:rsidR="00BA5443">
        <w:t xml:space="preserve"> </w:t>
      </w:r>
      <w:r w:rsidRPr="00066A36">
        <w:t>such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Spotlight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Games</w:t>
      </w:r>
      <w:r w:rsidR="00BA5443">
        <w:t xml:space="preserve"> </w:t>
      </w:r>
      <w:r w:rsidRPr="00066A36">
        <w:t>section.</w:t>
      </w:r>
      <w:r w:rsidR="00BA5443">
        <w:t xml:space="preserve"> </w:t>
      </w:r>
      <w:r w:rsidRPr="00066A36">
        <w:t>This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similar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groupings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tiles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your</w:t>
      </w:r>
      <w:r w:rsidR="00BA5443">
        <w:t xml:space="preserve"> </w:t>
      </w:r>
      <w:r w:rsidRPr="00066A36">
        <w:t>Start</w:t>
      </w:r>
      <w:r w:rsidR="00BA5443">
        <w:t xml:space="preserve"> </w:t>
      </w:r>
      <w:r w:rsidR="001501A1">
        <w:t>s</w:t>
      </w:r>
      <w:r w:rsidRPr="00066A36">
        <w:t>creen.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lastRenderedPageBreak/>
        <w:drawing>
          <wp:inline distT="0" distB="0" distL="0" distR="0">
            <wp:extent cx="7315200" cy="4112792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</w:t>
        </w:r>
      </w:fldSimple>
      <w:r>
        <w:t>: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</w:p>
    <w:p w:rsidR="006B6DFB" w:rsidRDefault="008E001A" w:rsidP="00EE087B">
      <w:pPr>
        <w:pStyle w:val="ParagraphText"/>
      </w:pPr>
      <w:r w:rsidRPr="00066A36">
        <w:t>When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click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one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tiles,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taken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another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where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fall</w:t>
      </w:r>
      <w:r w:rsidR="00BA5443">
        <w:t xml:space="preserve"> </w:t>
      </w:r>
      <w:r w:rsidRPr="00066A36">
        <w:t>into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displayed.</w:t>
      </w:r>
      <w:r w:rsidR="00BA5443">
        <w:t xml:space="preserve"> </w:t>
      </w:r>
      <w:r w:rsidR="00AA32A4" w:rsidRPr="00066A36">
        <w:t>The</w:t>
      </w:r>
      <w:r w:rsidR="00BA5443">
        <w:t xml:space="preserve"> </w:t>
      </w:r>
      <w:r w:rsidR="00AA32A4" w:rsidRPr="00066A36">
        <w:t>type</w:t>
      </w:r>
      <w:r w:rsidR="00BA5443">
        <w:t xml:space="preserve"> </w:t>
      </w:r>
      <w:r w:rsidR="00AA32A4" w:rsidRPr="00066A36">
        <w:t>of</w:t>
      </w:r>
      <w:r w:rsidR="00BA5443">
        <w:t xml:space="preserve"> </w:t>
      </w:r>
      <w:r w:rsidR="00AA32A4" w:rsidRPr="00066A36">
        <w:t>page</w:t>
      </w:r>
      <w:r w:rsidR="00BA5443">
        <w:t xml:space="preserve"> </w:t>
      </w:r>
      <w:r w:rsidR="00AA32A4" w:rsidRPr="00066A36">
        <w:t>that</w:t>
      </w:r>
      <w:r w:rsidR="00BA5443">
        <w:t xml:space="preserve"> </w:t>
      </w:r>
      <w:r w:rsidR="00AA32A4" w:rsidRPr="00066A36">
        <w:t>will</w:t>
      </w:r>
      <w:r w:rsidR="00BA5443">
        <w:t xml:space="preserve"> </w:t>
      </w:r>
      <w:r w:rsidR="00AA32A4">
        <w:t>be</w:t>
      </w:r>
      <w:r w:rsidR="00BA5443">
        <w:t xml:space="preserve"> </w:t>
      </w:r>
      <w:r w:rsidR="00AA32A4" w:rsidRPr="00066A36">
        <w:t>displayed</w:t>
      </w:r>
      <w:r w:rsidR="00BA5443">
        <w:t xml:space="preserve"> </w:t>
      </w:r>
      <w:r w:rsidR="00AA32A4" w:rsidRPr="00066A36">
        <w:t>will</w:t>
      </w:r>
      <w:r w:rsidR="00BA5443">
        <w:t xml:space="preserve"> </w:t>
      </w:r>
      <w:r w:rsidR="00AA32A4" w:rsidRPr="00066A36">
        <w:t>depend</w:t>
      </w:r>
      <w:r w:rsidR="00BA5443">
        <w:t xml:space="preserve"> </w:t>
      </w:r>
      <w:r w:rsidR="00AA32A4" w:rsidRPr="00066A36">
        <w:t>on</w:t>
      </w:r>
      <w:r w:rsidR="00BA5443">
        <w:t xml:space="preserve"> </w:t>
      </w:r>
      <w:r w:rsidR="00AA32A4" w:rsidRPr="00066A36">
        <w:t>the</w:t>
      </w:r>
      <w:r w:rsidR="00BA5443">
        <w:t xml:space="preserve"> </w:t>
      </w:r>
      <w:r w:rsidR="00AA32A4" w:rsidRPr="00066A36">
        <w:t>type</w:t>
      </w:r>
      <w:r w:rsidR="00BA5443">
        <w:t xml:space="preserve"> </w:t>
      </w:r>
      <w:r w:rsidR="00AA32A4" w:rsidRPr="00066A36">
        <w:t>of</w:t>
      </w:r>
      <w:r w:rsidR="00BA5443">
        <w:t xml:space="preserve"> </w:t>
      </w:r>
      <w:r w:rsidR="00AA32A4" w:rsidRPr="00066A36">
        <w:t>category.</w:t>
      </w:r>
    </w:p>
    <w:p w:rsidR="006B6DFB" w:rsidRDefault="008E001A" w:rsidP="00EE087B">
      <w:pPr>
        <w:pStyle w:val="ParagraphText"/>
      </w:pPr>
      <w:r w:rsidRPr="00066A36">
        <w:t>The</w:t>
      </w:r>
      <w:r w:rsidR="00BA5443">
        <w:t xml:space="preserve"> </w:t>
      </w:r>
      <w:r w:rsidR="00AA32A4" w:rsidRPr="00066A36">
        <w:t>large</w:t>
      </w:r>
      <w:r w:rsidR="00BA5443">
        <w:t xml:space="preserve"> </w:t>
      </w:r>
      <w:r w:rsidR="00AA32A4" w:rsidRPr="00066A36">
        <w:t>tile</w:t>
      </w:r>
      <w:r w:rsidR="00BA5443">
        <w:t xml:space="preserve"> </w:t>
      </w:r>
      <w:r w:rsidRPr="00066A36">
        <w:t>under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Spotlight</w:t>
      </w:r>
      <w:r w:rsidR="00BA5443">
        <w:t xml:space="preserve"> </w:t>
      </w:r>
      <w:r w:rsidRPr="00066A36">
        <w:t>section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BE211E">
        <w:t>preceding</w:t>
      </w:r>
      <w:r w:rsidR="00BA5443">
        <w:t xml:space="preserve"> </w:t>
      </w:r>
      <w:r w:rsidRPr="00066A36">
        <w:t>screen</w:t>
      </w:r>
      <w:r w:rsidR="00BA5443">
        <w:t xml:space="preserve"> </w:t>
      </w:r>
      <w:r w:rsidRPr="00066A36">
        <w:t>shot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an</w:t>
      </w:r>
      <w:r w:rsidR="00BA5443">
        <w:t xml:space="preserve"> </w:t>
      </w:r>
      <w:r w:rsidRPr="00066A36">
        <w:t>example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curated</w:t>
      </w:r>
      <w:r w:rsidR="00BA5443">
        <w:t xml:space="preserve"> </w:t>
      </w:r>
      <w:r w:rsidRPr="00066A36">
        <w:t>category,</w:t>
      </w:r>
      <w:r w:rsidR="00BA5443">
        <w:t xml:space="preserve"> </w:t>
      </w:r>
      <w:r w:rsidRPr="00066A36">
        <w:t>where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team</w:t>
      </w:r>
      <w:r w:rsidR="00BA5443">
        <w:t xml:space="preserve"> </w:t>
      </w:r>
      <w:r w:rsidRPr="00066A36">
        <w:t>has</w:t>
      </w:r>
      <w:r w:rsidR="00BA5443">
        <w:t xml:space="preserve"> </w:t>
      </w:r>
      <w:r w:rsidRPr="00066A36">
        <w:t>manually</w:t>
      </w:r>
      <w:r w:rsidR="00BA5443">
        <w:t xml:space="preserve"> </w:t>
      </w:r>
      <w:r w:rsidRPr="00066A36">
        <w:t>created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group</w:t>
      </w:r>
      <w:r w:rsidR="00BA5443">
        <w:t xml:space="preserve"> </w:t>
      </w:r>
      <w:r w:rsidRPr="00066A36">
        <w:t>based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their</w:t>
      </w:r>
      <w:r w:rsidR="00BA5443">
        <w:t xml:space="preserve"> </w:t>
      </w:r>
      <w:r w:rsidRPr="00066A36">
        <w:t>opinions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which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appropriate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given</w:t>
      </w:r>
      <w:r w:rsidR="00BA5443">
        <w:t xml:space="preserve"> </w:t>
      </w:r>
      <w:r w:rsidRPr="00066A36">
        <w:t>category.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2</w:t>
        </w:r>
      </w:fldSimple>
      <w:r>
        <w:t>:</w:t>
      </w:r>
      <w:r w:rsidR="00BA5443">
        <w:t xml:space="preserve"> </w:t>
      </w:r>
      <w:r>
        <w:t>Curated</w:t>
      </w:r>
      <w:r w:rsidR="00BA5443">
        <w:t xml:space="preserve"> </w:t>
      </w:r>
      <w:r w:rsidR="00BE211E">
        <w:t>c</w:t>
      </w:r>
      <w:r>
        <w:t>ategory</w:t>
      </w:r>
    </w:p>
    <w:p w:rsidR="006B6DFB" w:rsidRDefault="008E001A" w:rsidP="00EE087B">
      <w:pPr>
        <w:pStyle w:val="ParagraphText"/>
      </w:pPr>
      <w:r w:rsidRPr="00066A36">
        <w:t>"Top</w:t>
      </w:r>
      <w:r w:rsidR="00BA5443">
        <w:t xml:space="preserve"> </w:t>
      </w:r>
      <w:r w:rsidR="00446194">
        <w:t>free</w:t>
      </w:r>
      <w:r w:rsidRPr="00066A36">
        <w:t>"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an</w:t>
      </w:r>
      <w:r w:rsidR="00BA5443">
        <w:t xml:space="preserve"> </w:t>
      </w:r>
      <w:r w:rsidRPr="00066A36">
        <w:t>example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generated</w:t>
      </w:r>
      <w:r w:rsidR="00BA5443">
        <w:t xml:space="preserve"> </w:t>
      </w:r>
      <w:r w:rsidRPr="00066A36">
        <w:t>based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specific</w:t>
      </w:r>
      <w:r w:rsidR="00BA5443">
        <w:t xml:space="preserve"> </w:t>
      </w:r>
      <w:r w:rsidRPr="00066A36">
        <w:t>criteria.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this</w:t>
      </w:r>
      <w:r w:rsidR="00BA5443">
        <w:t xml:space="preserve"> </w:t>
      </w:r>
      <w:r w:rsidRPr="00066A36">
        <w:t>example,</w:t>
      </w:r>
      <w:r w:rsidR="00BA5443">
        <w:t xml:space="preserve"> </w:t>
      </w:r>
      <w:r w:rsidRPr="0095601A">
        <w:t>the</w:t>
      </w:r>
      <w:r w:rsidR="00BA5443">
        <w:t xml:space="preserve"> </w:t>
      </w:r>
      <w:r w:rsidRPr="0095601A">
        <w:t>apps</w:t>
      </w:r>
      <w:r w:rsidR="00BA5443">
        <w:t xml:space="preserve"> </w:t>
      </w:r>
      <w:r w:rsidRPr="0095601A">
        <w:t>that</w:t>
      </w:r>
      <w:r w:rsidR="00BA5443">
        <w:t xml:space="preserve"> </w:t>
      </w:r>
      <w:r w:rsidRPr="0095601A">
        <w:t>have</w:t>
      </w:r>
      <w:r w:rsidR="00BA5443">
        <w:t xml:space="preserve"> </w:t>
      </w:r>
      <w:r w:rsidRPr="0095601A">
        <w:t>the</w:t>
      </w:r>
      <w:r w:rsidR="00BA5443">
        <w:t xml:space="preserve"> </w:t>
      </w:r>
      <w:r w:rsidRPr="0095601A">
        <w:t>highest</w:t>
      </w:r>
      <w:r w:rsidR="00BA5443">
        <w:t xml:space="preserve"> </w:t>
      </w:r>
      <w:r w:rsidRPr="0095601A">
        <w:t>star</w:t>
      </w:r>
      <w:r w:rsidR="00BA5443">
        <w:t xml:space="preserve"> </w:t>
      </w:r>
      <w:r w:rsidRPr="0095601A">
        <w:t>rating</w:t>
      </w:r>
      <w:r w:rsidR="00BA5443">
        <w:t xml:space="preserve"> </w:t>
      </w:r>
      <w:r w:rsidRPr="0095601A">
        <w:t>in</w:t>
      </w:r>
      <w:r w:rsidR="00BA5443">
        <w:t xml:space="preserve"> </w:t>
      </w:r>
      <w:r w:rsidRPr="0095601A">
        <w:t>their</w:t>
      </w:r>
      <w:r w:rsidR="00BA5443">
        <w:t xml:space="preserve"> </w:t>
      </w:r>
      <w:r w:rsidRPr="0095601A">
        <w:t>category</w:t>
      </w:r>
      <w:r w:rsidR="00BA5443">
        <w:t xml:space="preserve"> </w:t>
      </w:r>
      <w:r w:rsidRPr="0095601A">
        <w:t>are</w:t>
      </w:r>
      <w:r w:rsidR="00BA5443">
        <w:t xml:space="preserve"> </w:t>
      </w:r>
      <w:r w:rsidRPr="0095601A">
        <w:t>displayed.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</w:t>
        </w:r>
      </w:fldSimple>
      <w:r>
        <w:t>:</w:t>
      </w:r>
      <w:r w:rsidR="00BA5443">
        <w:t xml:space="preserve"> </w:t>
      </w:r>
      <w:r w:rsidR="00BE211E">
        <w:t>A</w:t>
      </w:r>
      <w:r w:rsidR="00BA5443">
        <w:t xml:space="preserve"> </w:t>
      </w:r>
      <w:r w:rsidR="00BE211E">
        <w:t>“</w:t>
      </w:r>
      <w:r>
        <w:t>b</w:t>
      </w:r>
      <w:r w:rsidR="00BE211E">
        <w:t>rowse”</w:t>
      </w:r>
      <w:r w:rsidR="00BA5443">
        <w:t xml:space="preserve"> </w:t>
      </w:r>
      <w:r w:rsidR="00BE211E">
        <w:t>c</w:t>
      </w:r>
      <w:r>
        <w:t>ategory</w:t>
      </w:r>
    </w:p>
    <w:p w:rsidR="006B6DFB" w:rsidRDefault="008E001A" w:rsidP="00EE087B">
      <w:pPr>
        <w:pStyle w:val="ParagraphText"/>
      </w:pPr>
      <w:r w:rsidRPr="00066A36">
        <w:t>Some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tiles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intended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provide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way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browse</w:t>
      </w:r>
      <w:r w:rsidR="00BA5443">
        <w:t xml:space="preserve"> </w:t>
      </w:r>
      <w:r w:rsidRPr="00066A36">
        <w:t>all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fall</w:t>
      </w:r>
      <w:r w:rsidR="00BA5443">
        <w:t xml:space="preserve"> </w:t>
      </w:r>
      <w:r w:rsidRPr="00066A36">
        <w:t>into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specific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sub-category.</w:t>
      </w:r>
      <w:r w:rsidR="00BA5443">
        <w:t xml:space="preserve"> </w:t>
      </w:r>
      <w:r w:rsidRPr="00066A36">
        <w:t>These</w:t>
      </w:r>
      <w:r w:rsidR="00BA5443">
        <w:t xml:space="preserve"> </w:t>
      </w:r>
      <w:r w:rsidRPr="00066A36">
        <w:t>"</w:t>
      </w:r>
      <w:r w:rsidR="00BE211E">
        <w:t>b</w:t>
      </w:r>
      <w:r w:rsidRPr="00066A36">
        <w:t>rowse"</w:t>
      </w:r>
      <w:r w:rsidR="00BA5443">
        <w:t xml:space="preserve"> </w:t>
      </w:r>
      <w:r w:rsidRPr="00066A36">
        <w:t>categories</w:t>
      </w:r>
      <w:r w:rsidR="00BA5443">
        <w:t xml:space="preserve"> </w:t>
      </w:r>
      <w:r w:rsidRPr="00066A36">
        <w:t>provide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method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filter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sort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view</w:t>
      </w:r>
      <w:r w:rsidR="00BA5443">
        <w:t xml:space="preserve"> </w:t>
      </w:r>
      <w:r w:rsidRPr="00066A36">
        <w:t>using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menus</w:t>
      </w:r>
      <w:r w:rsidR="00BA5443">
        <w:t xml:space="preserve"> </w:t>
      </w:r>
      <w:r w:rsidRPr="00066A36">
        <w:t>exposed</w:t>
      </w:r>
      <w:r w:rsidR="00BA5443">
        <w:t xml:space="preserve"> </w:t>
      </w:r>
      <w:r w:rsidRPr="00066A36">
        <w:t>at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top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category,</w:t>
      </w:r>
      <w:r w:rsidR="00BA5443">
        <w:t xml:space="preserve"> </w:t>
      </w:r>
      <w:r w:rsidRPr="00066A36">
        <w:t>as</w:t>
      </w:r>
      <w:r w:rsidR="00BA5443">
        <w:t xml:space="preserve"> </w:t>
      </w:r>
      <w:r w:rsidR="00BE211E">
        <w:t>shown</w:t>
      </w:r>
      <w:r w:rsidR="00BA5443">
        <w:t xml:space="preserve"> </w:t>
      </w:r>
      <w:r w:rsidR="00BE211E">
        <w:t>in</w:t>
      </w:r>
      <w:r w:rsidR="00BA5443">
        <w:t xml:space="preserve"> </w:t>
      </w:r>
      <w:r w:rsidR="00BE211E">
        <w:t>the</w:t>
      </w:r>
      <w:r w:rsidR="00BA5443">
        <w:t xml:space="preserve"> </w:t>
      </w:r>
      <w:r w:rsidR="00BE211E">
        <w:t>following</w:t>
      </w:r>
      <w:r w:rsidR="00BA5443">
        <w:t xml:space="preserve"> </w:t>
      </w:r>
      <w:r w:rsidRPr="00066A36">
        <w:t>screen</w:t>
      </w:r>
      <w:r w:rsidR="00BA5443">
        <w:t xml:space="preserve"> </w:t>
      </w:r>
      <w:r w:rsidRPr="00066A36">
        <w:t>shot.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4</w:t>
        </w:r>
      </w:fldSimple>
      <w:r>
        <w:t>:</w:t>
      </w:r>
      <w:r w:rsidR="00BA5443">
        <w:t xml:space="preserve"> </w:t>
      </w:r>
      <w:r>
        <w:t>Browse</w:t>
      </w:r>
      <w:r w:rsidR="00BA5443">
        <w:t xml:space="preserve"> </w:t>
      </w:r>
      <w:r>
        <w:t>categories</w:t>
      </w:r>
      <w:r w:rsidR="00BA5443">
        <w:t xml:space="preserve"> </w:t>
      </w:r>
      <w:r>
        <w:t>with</w:t>
      </w:r>
      <w:r w:rsidR="00BA5443">
        <w:t xml:space="preserve"> </w:t>
      </w:r>
      <w:r>
        <w:t>filters</w:t>
      </w:r>
    </w:p>
    <w:p w:rsidR="006B6DFB" w:rsidRDefault="008E001A" w:rsidP="00EE087B">
      <w:pPr>
        <w:pStyle w:val="ParagraphText"/>
      </w:pPr>
      <w:r w:rsidRPr="00066A36">
        <w:t>In</w:t>
      </w:r>
      <w:r w:rsidR="00BA5443">
        <w:t xml:space="preserve"> </w:t>
      </w:r>
      <w:r w:rsidRPr="00066A36">
        <w:t>addition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finding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by</w:t>
      </w:r>
      <w:r w:rsidR="00BA5443">
        <w:t xml:space="preserve"> </w:t>
      </w:r>
      <w:r w:rsidRPr="00066A36">
        <w:t>browsing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them,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="00AA32A4" w:rsidRPr="00066A36">
        <w:t>Store</w:t>
      </w:r>
      <w:r w:rsidR="00BA5443">
        <w:t xml:space="preserve"> </w:t>
      </w:r>
      <w:r w:rsidR="00AA32A4" w:rsidRPr="00066A36">
        <w:t>also</w:t>
      </w:r>
      <w:r w:rsidR="00BA5443">
        <w:t xml:space="preserve"> </w:t>
      </w:r>
      <w:r w:rsidRPr="00066A36">
        <w:t>provides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ability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apps.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can</w:t>
      </w:r>
      <w:r w:rsidR="00BA5443">
        <w:t xml:space="preserve"> </w:t>
      </w:r>
      <w:r w:rsidRPr="00066A36">
        <w:t>begin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an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="00A47FA5">
        <w:t>with</w:t>
      </w:r>
      <w:r w:rsidR="00BA5443">
        <w:t xml:space="preserve"> </w:t>
      </w:r>
      <w:r w:rsidR="00A47FA5">
        <w:t>the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="00B37F8F">
        <w:t>c</w:t>
      </w:r>
      <w:r w:rsidRPr="00066A36">
        <w:t>harm,</w:t>
      </w:r>
      <w:r w:rsidR="00BA5443">
        <w:t xml:space="preserve"> </w:t>
      </w:r>
      <w:r w:rsidR="00A47FA5">
        <w:t>which</w:t>
      </w:r>
      <w:r w:rsidR="00BA5443">
        <w:t xml:space="preserve"> </w:t>
      </w:r>
      <w:r w:rsidR="00A47FA5">
        <w:t>you</w:t>
      </w:r>
      <w:r w:rsidR="00BA5443">
        <w:t xml:space="preserve"> </w:t>
      </w:r>
      <w:r w:rsidR="00A47FA5">
        <w:t>can</w:t>
      </w:r>
      <w:r w:rsidR="00BA5443">
        <w:t xml:space="preserve"> </w:t>
      </w:r>
      <w:r w:rsidR="00A47FA5">
        <w:t>also</w:t>
      </w:r>
      <w:r w:rsidR="00BA5443">
        <w:t xml:space="preserve"> </w:t>
      </w:r>
      <w:r w:rsidR="00A47FA5">
        <w:t>get</w:t>
      </w:r>
      <w:r w:rsidR="00BA5443">
        <w:t xml:space="preserve"> </w:t>
      </w:r>
      <w:r w:rsidR="00A47FA5">
        <w:t>to</w:t>
      </w:r>
      <w:r w:rsidR="00BA5443">
        <w:t xml:space="preserve"> </w:t>
      </w:r>
      <w:r w:rsidR="00A47FA5">
        <w:t>by</w:t>
      </w:r>
      <w:r w:rsidR="00BA5443">
        <w:t xml:space="preserve"> </w:t>
      </w:r>
      <w:r w:rsidRPr="00066A36">
        <w:t>pressing</w:t>
      </w:r>
      <w:r w:rsidR="00BA5443">
        <w:t xml:space="preserve"> </w:t>
      </w:r>
      <w:r w:rsidRPr="00066A36">
        <w:t>Win+Q.</w:t>
      </w:r>
      <w:r w:rsidR="00BA5443">
        <w:t xml:space="preserve"> </w:t>
      </w:r>
      <w:r w:rsidRPr="00066A36">
        <w:t>If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do</w:t>
      </w:r>
      <w:r w:rsidR="00BA5443">
        <w:t xml:space="preserve"> </w:t>
      </w:r>
      <w:r w:rsidRPr="00066A36">
        <w:t>this</w:t>
      </w:r>
      <w:r w:rsidR="00BA5443">
        <w:t xml:space="preserve"> </w:t>
      </w:r>
      <w:r w:rsidRPr="00066A36">
        <w:t>while</w:t>
      </w:r>
      <w:r w:rsidR="00BA5443">
        <w:t xml:space="preserve"> </w:t>
      </w:r>
      <w:r w:rsidRPr="00066A36">
        <w:t>inside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Store,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scope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automatically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set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4E0137">
        <w:t>S</w:t>
      </w:r>
      <w:r w:rsidRPr="00066A36">
        <w:t>tore</w:t>
      </w:r>
      <w:r w:rsidR="00BA5443">
        <w:t xml:space="preserve"> </w:t>
      </w:r>
      <w:r w:rsidRPr="00066A36">
        <w:t>instead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local</w:t>
      </w:r>
      <w:r w:rsidR="00BA5443">
        <w:t xml:space="preserve"> </w:t>
      </w:r>
      <w:r w:rsidRPr="00066A36">
        <w:t>PC.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can</w:t>
      </w:r>
      <w:r w:rsidR="00BA5443">
        <w:t xml:space="preserve"> </w:t>
      </w:r>
      <w:r w:rsidRPr="00066A36">
        <w:t>also</w:t>
      </w:r>
      <w:r w:rsidR="00BA5443">
        <w:t xml:space="preserve"> </w:t>
      </w:r>
      <w:r w:rsidRPr="00066A36">
        <w:t>initiate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against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Windows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by</w:t>
      </w:r>
      <w:r w:rsidR="00BA5443">
        <w:t xml:space="preserve"> </w:t>
      </w:r>
      <w:r w:rsidRPr="00066A36">
        <w:t>opening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="00B37F8F">
        <w:t>c</w:t>
      </w:r>
      <w:r w:rsidRPr="00066A36">
        <w:t>harm</w:t>
      </w:r>
      <w:r w:rsidR="00BA5443">
        <w:t xml:space="preserve"> </w:t>
      </w:r>
      <w:r w:rsidRPr="00066A36">
        <w:t>from</w:t>
      </w:r>
      <w:r w:rsidR="00BA5443">
        <w:t xml:space="preserve"> </w:t>
      </w:r>
      <w:r w:rsidRPr="00066A36">
        <w:t>anywhere</w:t>
      </w:r>
      <w:r w:rsidR="00BA5443">
        <w:t xml:space="preserve"> </w:t>
      </w:r>
      <w:r w:rsidRPr="00066A36">
        <w:t>else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then</w:t>
      </w:r>
      <w:r w:rsidR="00BA5443">
        <w:t xml:space="preserve"> </w:t>
      </w:r>
      <w:r w:rsidRPr="00066A36">
        <w:t>manually</w:t>
      </w:r>
      <w:r w:rsidR="00BA5443">
        <w:t xml:space="preserve"> </w:t>
      </w:r>
      <w:r w:rsidRPr="00066A36">
        <w:t>selecting</w:t>
      </w:r>
      <w:r w:rsidR="00BA5443">
        <w:t xml:space="preserve"> </w:t>
      </w:r>
      <w:r w:rsidRPr="00066A36">
        <w:t>Store</w:t>
      </w:r>
      <w:r w:rsidR="00BA5443">
        <w:t xml:space="preserve"> </w:t>
      </w:r>
      <w:r w:rsidRPr="00066A36">
        <w:t>from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list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can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against.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5</w:t>
        </w:r>
      </w:fldSimple>
      <w:r>
        <w:t>:</w:t>
      </w:r>
      <w:r w:rsidR="00BA5443">
        <w:t xml:space="preserve"> </w:t>
      </w:r>
      <w:r>
        <w:t>Searching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</w:p>
    <w:p w:rsidR="006B6DFB" w:rsidRDefault="008E001A" w:rsidP="00EE087B">
      <w:pPr>
        <w:pStyle w:val="ParagraphText"/>
      </w:pPr>
      <w:r w:rsidRPr="00066A36">
        <w:t>From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="00B37F8F">
        <w:t>c</w:t>
      </w:r>
      <w:r w:rsidRPr="00066A36">
        <w:t>harm</w:t>
      </w:r>
      <w:r w:rsidR="00B37F8F">
        <w:t>,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can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keyword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might</w:t>
      </w:r>
      <w:r w:rsidR="00BA5443">
        <w:t xml:space="preserve"> </w:t>
      </w:r>
      <w:r w:rsidRPr="00066A36">
        <w:t>appear</w:t>
      </w:r>
      <w:r w:rsidR="00BA5443">
        <w:t xml:space="preserve"> </w:t>
      </w:r>
      <w:r w:rsidRPr="00066A36">
        <w:t>in</w:t>
      </w:r>
      <w:r w:rsidR="00BA5443">
        <w:t xml:space="preserve"> </w:t>
      </w:r>
      <w:r w:rsidR="00AA32A4" w:rsidRPr="00066A36">
        <w:t>the</w:t>
      </w:r>
      <w:r w:rsidR="00BA5443">
        <w:t xml:space="preserve"> </w:t>
      </w:r>
      <w:r w:rsidR="00AA32A4" w:rsidRPr="00066A36">
        <w:t>product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for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are</w:t>
      </w:r>
      <w:r w:rsidR="00BA5443">
        <w:t xml:space="preserve"> </w:t>
      </w:r>
      <w:r w:rsidRPr="00066A36">
        <w:t>looking</w:t>
      </w:r>
      <w:r w:rsidR="00BA5443">
        <w:t xml:space="preserve"> </w:t>
      </w:r>
      <w:r w:rsidRPr="00066A36">
        <w:t>for.</w:t>
      </w:r>
      <w:r w:rsidR="00BA5443">
        <w:t xml:space="preserve"> </w:t>
      </w:r>
      <w:r w:rsidRPr="00066A36">
        <w:t>This</w:t>
      </w:r>
      <w:r w:rsidR="00BA5443">
        <w:t xml:space="preserve"> </w:t>
      </w:r>
      <w:r w:rsidRPr="00066A36">
        <w:t>could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title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app,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developer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app,</w:t>
      </w:r>
      <w:r w:rsidR="00BA5443">
        <w:t xml:space="preserve"> </w:t>
      </w:r>
      <w:r w:rsidRPr="00066A36">
        <w:t>or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word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appears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description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app.</w:t>
      </w:r>
      <w:r w:rsidR="00BA5443">
        <w:t xml:space="preserve"> </w:t>
      </w:r>
      <w:r w:rsidRPr="00066A36">
        <w:t>If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have</w:t>
      </w:r>
      <w:r w:rsidR="00BA5443">
        <w:t xml:space="preserve"> </w:t>
      </w:r>
      <w:r w:rsidRPr="00066A36">
        <w:t>previously</w:t>
      </w:r>
      <w:r w:rsidR="00BA5443">
        <w:t xml:space="preserve"> </w:t>
      </w:r>
      <w:r w:rsidRPr="00066A36">
        <w:t>searched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4E0137">
        <w:t>S</w:t>
      </w:r>
      <w:r w:rsidRPr="00066A36">
        <w:t>tore,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also</w:t>
      </w:r>
      <w:r w:rsidR="00BA5443">
        <w:t xml:space="preserve"> </w:t>
      </w:r>
      <w:r w:rsidRPr="00066A36">
        <w:t>see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your</w:t>
      </w:r>
      <w:r w:rsidR="00BA5443">
        <w:t xml:space="preserve"> </w:t>
      </w:r>
      <w:r w:rsidR="00F30B25" w:rsidRPr="00F30B25">
        <w:rPr>
          <w:bCs/>
        </w:rPr>
        <w:t>recent</w:t>
      </w:r>
      <w:r w:rsidR="00BA5443">
        <w:rPr>
          <w:bCs/>
        </w:rPr>
        <w:t xml:space="preserve"> </w:t>
      </w:r>
      <w:r w:rsidR="00AA32A4" w:rsidRPr="00066A36">
        <w:t>search</w:t>
      </w:r>
      <w:r w:rsidR="00BA5443">
        <w:t xml:space="preserve"> </w:t>
      </w:r>
      <w:r w:rsidR="00AA32A4" w:rsidRPr="00066A36">
        <w:t>terms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displayed</w:t>
      </w:r>
      <w:r w:rsidR="00BA5443">
        <w:t xml:space="preserve"> </w:t>
      </w:r>
      <w:r w:rsidRPr="00066A36">
        <w:t>below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field,</w:t>
      </w:r>
      <w:r w:rsidR="00BA5443">
        <w:t xml:space="preserve"> </w:t>
      </w:r>
      <w:r w:rsidRPr="00066A36">
        <w:t>such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term</w:t>
      </w:r>
      <w:r w:rsidR="00BA5443">
        <w:t xml:space="preserve"> </w:t>
      </w:r>
      <w:r w:rsidR="00B37F8F">
        <w:t>“</w:t>
      </w:r>
      <w:r w:rsidR="005B6BDC">
        <w:t>People</w:t>
      </w:r>
      <w:r w:rsidR="00B37F8F">
        <w:t>”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="00B37F8F">
        <w:t>preceding</w:t>
      </w:r>
      <w:r w:rsidR="00BA5443">
        <w:t xml:space="preserve"> </w:t>
      </w:r>
      <w:r w:rsidRPr="00066A36">
        <w:t>screen</w:t>
      </w:r>
      <w:r w:rsidR="00BA5443">
        <w:t xml:space="preserve"> </w:t>
      </w:r>
      <w:r w:rsidRPr="00066A36">
        <w:t>shot.</w:t>
      </w:r>
      <w:r w:rsidR="00BA5443">
        <w:t xml:space="preserve"> </w:t>
      </w:r>
      <w:r w:rsidRPr="00066A36">
        <w:t>After</w:t>
      </w:r>
      <w:r w:rsidR="00BA5443">
        <w:t xml:space="preserve"> </w:t>
      </w:r>
      <w:r w:rsidRPr="00066A36">
        <w:t>initiating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search</w:t>
      </w:r>
      <w:r w:rsidR="00B37F8F">
        <w:t>,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be</w:t>
      </w:r>
      <w:r w:rsidR="00BA5443">
        <w:t xml:space="preserve"> </w:t>
      </w:r>
      <w:r w:rsidRPr="00066A36">
        <w:t>taken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results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looks</w:t>
      </w:r>
      <w:r w:rsidR="00BA5443">
        <w:t xml:space="preserve"> </w:t>
      </w:r>
      <w:r w:rsidRPr="00066A36">
        <w:t>similar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category</w:t>
      </w:r>
      <w:r w:rsidR="00BA5443">
        <w:t xml:space="preserve"> </w:t>
      </w:r>
      <w:r w:rsidRPr="00066A36">
        <w:t>browsing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="00B37F8F">
        <w:t>illustrated</w:t>
      </w:r>
      <w:r w:rsidR="00BA5443">
        <w:t xml:space="preserve"> </w:t>
      </w:r>
      <w:r w:rsidR="00B37F8F">
        <w:t>earlier</w:t>
      </w:r>
      <w:r w:rsidRPr="00066A36">
        <w:t>.</w:t>
      </w:r>
      <w:r w:rsidR="00BA5443">
        <w:t xml:space="preserve"> </w:t>
      </w:r>
      <w:r w:rsidRPr="00066A36">
        <w:t>You</w:t>
      </w:r>
      <w:r w:rsidR="00BA5443">
        <w:t xml:space="preserve"> </w:t>
      </w:r>
      <w:r w:rsidRPr="00066A36">
        <w:t>will</w:t>
      </w:r>
      <w:r w:rsidR="00BA5443">
        <w:t xml:space="preserve"> </w:t>
      </w:r>
      <w:r w:rsidRPr="00066A36">
        <w:t>see</w:t>
      </w:r>
      <w:r w:rsidR="00BA5443">
        <w:t xml:space="preserve"> </w:t>
      </w:r>
      <w:r w:rsidRPr="00066A36">
        <w:t>a</w:t>
      </w:r>
      <w:r w:rsidR="00BA5443">
        <w:t xml:space="preserve"> </w:t>
      </w:r>
      <w:r w:rsidRPr="00066A36">
        <w:t>list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all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apps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matched</w:t>
      </w:r>
      <w:r w:rsidR="00BA5443">
        <w:t xml:space="preserve"> </w:t>
      </w:r>
      <w:r w:rsidRPr="00066A36">
        <w:t>your</w:t>
      </w:r>
      <w:r w:rsidR="00BA5443">
        <w:t xml:space="preserve"> </w:t>
      </w:r>
      <w:r w:rsidRPr="00066A36">
        <w:t>search</w:t>
      </w:r>
      <w:r w:rsidR="00BA5443">
        <w:t xml:space="preserve"> </w:t>
      </w:r>
      <w:r w:rsidRPr="00066A36">
        <w:t>terms,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well</w:t>
      </w:r>
      <w:r w:rsidR="00BA5443">
        <w:t xml:space="preserve"> </w:t>
      </w:r>
      <w:r w:rsidRPr="00066A36">
        <w:t>as</w:t>
      </w:r>
      <w:r w:rsidR="00BA5443">
        <w:t xml:space="preserve"> </w:t>
      </w:r>
      <w:r w:rsidRPr="00066A36">
        <w:t>options</w:t>
      </w:r>
      <w:r w:rsidR="00BA5443">
        <w:t xml:space="preserve"> </w:t>
      </w:r>
      <w:r w:rsidRPr="00066A36">
        <w:t>to</w:t>
      </w:r>
      <w:r w:rsidR="00BA5443">
        <w:t xml:space="preserve"> </w:t>
      </w:r>
      <w:r w:rsidRPr="00066A36">
        <w:t>filter</w:t>
      </w:r>
      <w:r w:rsidR="00BA5443">
        <w:t xml:space="preserve"> </w:t>
      </w:r>
      <w:r w:rsidRPr="00066A36">
        <w:t>and</w:t>
      </w:r>
      <w:r w:rsidR="00BA5443">
        <w:t xml:space="preserve"> </w:t>
      </w:r>
      <w:r w:rsidRPr="00066A36">
        <w:t>sort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results</w:t>
      </w:r>
      <w:r w:rsidR="00BA5443">
        <w:t xml:space="preserve"> </w:t>
      </w:r>
      <w:r w:rsidRPr="00066A36">
        <w:t>of</w:t>
      </w:r>
      <w:r w:rsidR="00BA5443">
        <w:t xml:space="preserve"> </w:t>
      </w:r>
      <w:r w:rsidRPr="00066A36">
        <w:t>that</w:t>
      </w:r>
      <w:r w:rsidR="00BA5443">
        <w:t xml:space="preserve"> </w:t>
      </w:r>
      <w:r w:rsidRPr="00066A36">
        <w:t>search.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6</w:t>
        </w:r>
      </w:fldSimple>
      <w:r>
        <w:t>:</w:t>
      </w:r>
      <w:r w:rsidR="00BA5443">
        <w:t xml:space="preserve"> </w:t>
      </w:r>
      <w:r>
        <w:t>Search</w:t>
      </w:r>
      <w:r w:rsidR="00BA5443">
        <w:t xml:space="preserve"> </w:t>
      </w:r>
      <w:r>
        <w:t>results</w:t>
      </w:r>
      <w:r w:rsidR="00BA5443">
        <w:t xml:space="preserve"> </w:t>
      </w:r>
      <w:r>
        <w:t>in</w:t>
      </w:r>
      <w:r w:rsidR="00BA5443">
        <w:t xml:space="preserve"> </w:t>
      </w:r>
      <w:r w:rsidR="00B37F8F"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</w:p>
    <w:p w:rsidR="006B6DFB" w:rsidRDefault="008E001A" w:rsidP="00EE087B">
      <w:pPr>
        <w:pStyle w:val="Heading2"/>
      </w:pPr>
      <w:bookmarkStart w:id="4" w:name="_Toc334551701"/>
      <w:bookmarkStart w:id="5" w:name="_Toc334564294"/>
      <w:r w:rsidRPr="00066A36">
        <w:t>App</w:t>
      </w:r>
      <w:r w:rsidR="00BA5443">
        <w:t xml:space="preserve"> </w:t>
      </w:r>
      <w:r w:rsidRPr="008E001A">
        <w:t>Product</w:t>
      </w:r>
      <w:r w:rsidR="00BA5443">
        <w:t xml:space="preserve"> </w:t>
      </w:r>
      <w:r w:rsidR="00EF5B76">
        <w:t>Description</w:t>
      </w:r>
      <w:r w:rsidR="00BA5443">
        <w:t xml:space="preserve"> </w:t>
      </w:r>
      <w:r w:rsidRPr="00066A36">
        <w:t>Pages</w:t>
      </w:r>
      <w:bookmarkEnd w:id="4"/>
      <w:bookmarkEnd w:id="5"/>
    </w:p>
    <w:p w:rsidR="006B6DFB" w:rsidRDefault="00B37F8F" w:rsidP="00EE087B">
      <w:pPr>
        <w:pStyle w:val="ParagraphText"/>
      </w:pPr>
      <w:r>
        <w:t>After</w:t>
      </w:r>
      <w:r w:rsidR="00BA5443">
        <w:t xml:space="preserve"> </w:t>
      </w:r>
      <w:r w:rsidR="008E001A" w:rsidRPr="00066A36">
        <w:t>you</w:t>
      </w:r>
      <w:r w:rsidR="00BA5443">
        <w:t xml:space="preserve"> </w:t>
      </w:r>
      <w:r>
        <w:t>find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</w:t>
      </w:r>
      <w:r w:rsidR="00BA5443">
        <w:t xml:space="preserve"> </w:t>
      </w:r>
      <w:r w:rsidR="008E001A" w:rsidRPr="00066A36">
        <w:t>that</w:t>
      </w:r>
      <w:r w:rsidR="00BA5443">
        <w:t xml:space="preserve"> </w:t>
      </w:r>
      <w:r w:rsidR="008E001A" w:rsidRPr="00066A36">
        <w:t>you</w:t>
      </w:r>
      <w:r w:rsidR="00BA5443">
        <w:t xml:space="preserve"> </w:t>
      </w:r>
      <w:r w:rsidR="008E001A" w:rsidRPr="00066A36">
        <w:t>are</w:t>
      </w:r>
      <w:r w:rsidR="00BA5443">
        <w:t xml:space="preserve"> </w:t>
      </w:r>
      <w:r w:rsidR="008E001A" w:rsidRPr="00066A36">
        <w:t>looking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by</w:t>
      </w:r>
      <w:r w:rsidR="00BA5443">
        <w:t xml:space="preserve"> </w:t>
      </w:r>
      <w:r w:rsidR="008E001A" w:rsidRPr="00066A36">
        <w:t>either</w:t>
      </w:r>
      <w:r w:rsidR="00BA5443">
        <w:t xml:space="preserve"> </w:t>
      </w:r>
      <w:r w:rsidR="008E001A" w:rsidRPr="00066A36">
        <w:t>browsing</w:t>
      </w:r>
      <w:r w:rsidR="00BA5443">
        <w:t xml:space="preserve"> </w:t>
      </w:r>
      <w:r w:rsidR="008E001A" w:rsidRPr="00066A36">
        <w:t>or</w:t>
      </w:r>
      <w:r w:rsidR="00BA5443">
        <w:t xml:space="preserve"> </w:t>
      </w:r>
      <w:r w:rsidR="008E001A" w:rsidRPr="00066A36">
        <w:t>searching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it</w:t>
      </w:r>
      <w:r w:rsidR="00BA5443">
        <w:t xml:space="preserve"> </w:t>
      </w:r>
      <w:r w:rsidR="008E001A" w:rsidRPr="00066A36">
        <w:t>using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Search</w:t>
      </w:r>
      <w:r w:rsidR="00BA5443">
        <w:t xml:space="preserve"> </w:t>
      </w:r>
      <w:r>
        <w:t>c</w:t>
      </w:r>
      <w:r w:rsidR="008E001A" w:rsidRPr="00066A36">
        <w:t>harm,</w:t>
      </w:r>
      <w:r w:rsidR="00BA5443">
        <w:t xml:space="preserve"> </w:t>
      </w:r>
      <w:r w:rsidR="008E001A" w:rsidRPr="00066A36">
        <w:t>selecting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tile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</w:t>
      </w:r>
      <w:r w:rsidR="00BA5443">
        <w:t xml:space="preserve"> </w:t>
      </w:r>
      <w:r w:rsidR="008E001A" w:rsidRPr="00066A36">
        <w:t>will</w:t>
      </w:r>
      <w:r w:rsidR="00BA5443">
        <w:t xml:space="preserve"> </w:t>
      </w:r>
      <w:r w:rsidR="008E001A" w:rsidRPr="00066A36">
        <w:t>take</w:t>
      </w:r>
      <w:r w:rsidR="00BA5443">
        <w:t xml:space="preserve"> </w:t>
      </w:r>
      <w:r w:rsidR="008E001A" w:rsidRPr="00066A36">
        <w:t>you</w:t>
      </w:r>
      <w:r w:rsidR="00BA5443">
        <w:t xml:space="preserve"> </w:t>
      </w:r>
      <w:r w:rsidR="008E001A" w:rsidRPr="00066A36">
        <w:t>to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product</w:t>
      </w:r>
      <w:r w:rsidR="00BA5443">
        <w:t xml:space="preserve"> </w:t>
      </w:r>
      <w:r w:rsidR="00A26218">
        <w:t>description</w:t>
      </w:r>
      <w:r w:rsidR="00BA5443">
        <w:t xml:space="preserve"> </w:t>
      </w:r>
      <w:r w:rsidR="008E001A" w:rsidRPr="00066A36">
        <w:t>page</w:t>
      </w:r>
      <w:r w:rsidR="00BA5443">
        <w:t xml:space="preserve"> </w:t>
      </w:r>
      <w:r w:rsidR="00A26218">
        <w:t>(PDP)</w:t>
      </w:r>
      <w:r w:rsidR="00BA5443">
        <w:t xml:space="preserve"> </w:t>
      </w:r>
      <w:r w:rsidR="008E001A" w:rsidRPr="00066A36">
        <w:t>for</w:t>
      </w:r>
      <w:r w:rsidR="00BA5443">
        <w:t xml:space="preserve"> </w:t>
      </w:r>
      <w:r w:rsidR="008E001A" w:rsidRPr="00066A36">
        <w:t>that</w:t>
      </w:r>
      <w:r w:rsidR="00BA5443">
        <w:t xml:space="preserve"> </w:t>
      </w:r>
      <w:r w:rsidR="008E001A" w:rsidRPr="00066A36">
        <w:t>app.</w:t>
      </w:r>
      <w:r w:rsidR="00BA5443">
        <w:t xml:space="preserve"> </w:t>
      </w:r>
      <w:r w:rsidR="008E001A" w:rsidRPr="00066A36">
        <w:t>From</w:t>
      </w:r>
      <w:r w:rsidR="00BA5443">
        <w:t xml:space="preserve"> </w:t>
      </w:r>
      <w:r w:rsidR="008E001A" w:rsidRPr="00066A36">
        <w:t>this</w:t>
      </w:r>
      <w:r w:rsidR="00BA5443">
        <w:t xml:space="preserve"> </w:t>
      </w:r>
      <w:r w:rsidR="008E001A" w:rsidRPr="00066A36">
        <w:t>page</w:t>
      </w:r>
      <w:r>
        <w:t>,</w:t>
      </w:r>
      <w:r w:rsidR="00BA5443">
        <w:t xml:space="preserve"> </w:t>
      </w:r>
      <w:r w:rsidR="008E001A" w:rsidRPr="00066A36">
        <w:t>you</w:t>
      </w:r>
      <w:r w:rsidR="00BA5443">
        <w:t xml:space="preserve"> </w:t>
      </w:r>
      <w:r w:rsidR="008E001A" w:rsidRPr="00066A36">
        <w:t>can</w:t>
      </w:r>
      <w:r w:rsidR="00BA5443">
        <w:t xml:space="preserve"> </w:t>
      </w:r>
      <w:r w:rsidR="008E001A" w:rsidRPr="00066A36">
        <w:t>find</w:t>
      </w:r>
      <w:r w:rsidR="00BA5443">
        <w:t xml:space="preserve"> </w:t>
      </w:r>
      <w:r w:rsidR="008E001A" w:rsidRPr="00066A36">
        <w:t>more</w:t>
      </w:r>
      <w:r w:rsidR="00BA5443">
        <w:t xml:space="preserve"> </w:t>
      </w:r>
      <w:r w:rsidR="008E001A" w:rsidRPr="00066A36">
        <w:t>information</w:t>
      </w:r>
      <w:r w:rsidR="00BA5443">
        <w:t xml:space="preserve"> </w:t>
      </w:r>
      <w:r w:rsidR="008E001A" w:rsidRPr="00066A36">
        <w:t>about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app,</w:t>
      </w:r>
      <w:r w:rsidR="00BA5443">
        <w:t xml:space="preserve"> </w:t>
      </w:r>
      <w:r w:rsidR="008E001A" w:rsidRPr="00066A36">
        <w:t>purchase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app,</w:t>
      </w:r>
      <w:r w:rsidR="00BA5443">
        <w:t xml:space="preserve"> </w:t>
      </w:r>
      <w:r w:rsidR="008E001A" w:rsidRPr="00066A36">
        <w:t>and</w:t>
      </w:r>
      <w:r w:rsidR="00BA5443">
        <w:t xml:space="preserve"> </w:t>
      </w:r>
      <w:r w:rsidR="008E001A" w:rsidRPr="00066A36">
        <w:t>download</w:t>
      </w:r>
      <w:r w:rsidR="00BA5443">
        <w:t xml:space="preserve"> </w:t>
      </w:r>
      <w:r w:rsidR="008E001A" w:rsidRPr="00066A36">
        <w:t>and</w:t>
      </w:r>
      <w:r w:rsidR="00BA5443">
        <w:t xml:space="preserve"> </w:t>
      </w:r>
      <w:r w:rsidR="008E001A" w:rsidRPr="00066A36">
        <w:t>install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 w:rsidR="008E001A" w:rsidRPr="00066A36">
        <w:t>app.</w:t>
      </w:r>
      <w:r w:rsidR="00BA5443">
        <w:t xml:space="preserve"> </w:t>
      </w:r>
      <w:r w:rsidR="008E001A" w:rsidRPr="00066A36">
        <w:t>The</w:t>
      </w:r>
      <w:r w:rsidR="00BA5443">
        <w:t xml:space="preserve"> </w:t>
      </w:r>
      <w:r>
        <w:t>following</w:t>
      </w:r>
      <w:r w:rsidR="00BA5443">
        <w:t xml:space="preserve"> </w:t>
      </w:r>
      <w:r w:rsidR="008E001A" w:rsidRPr="00066A36">
        <w:t>screen</w:t>
      </w:r>
      <w:r w:rsidR="00BA5443">
        <w:t xml:space="preserve"> </w:t>
      </w:r>
      <w:r w:rsidR="008E001A" w:rsidRPr="00066A36">
        <w:t>shot</w:t>
      </w:r>
      <w:r w:rsidR="00BA5443">
        <w:t xml:space="preserve"> </w:t>
      </w:r>
      <w:r w:rsidR="008E001A" w:rsidRPr="00066A36">
        <w:t>shows</w:t>
      </w:r>
      <w:r w:rsidR="00BA5443">
        <w:t xml:space="preserve"> </w:t>
      </w:r>
      <w:r w:rsidR="008E001A" w:rsidRPr="00066A36">
        <w:t>a</w:t>
      </w:r>
      <w:r w:rsidR="00EF5B76">
        <w:t>n</w:t>
      </w:r>
      <w:r w:rsidR="00BA5443">
        <w:t xml:space="preserve"> </w:t>
      </w:r>
      <w:r w:rsidR="00EF5B76">
        <w:t>example</w:t>
      </w:r>
      <w:r w:rsidR="00BA5443">
        <w:t xml:space="preserve"> </w:t>
      </w:r>
      <w:r w:rsidR="00EF5B76">
        <w:t>product</w:t>
      </w:r>
      <w:r w:rsidR="00BA5443">
        <w:t xml:space="preserve"> </w:t>
      </w:r>
      <w:r w:rsidR="00EF5B76">
        <w:t>page</w:t>
      </w:r>
      <w:r w:rsidR="008E001A" w:rsidRPr="00066A36">
        <w:t>.</w:t>
      </w:r>
    </w:p>
    <w:p w:rsidR="006B6DFB" w:rsidRDefault="0011765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7</w:t>
        </w:r>
      </w:fldSimple>
      <w:r>
        <w:t>:</w:t>
      </w:r>
      <w:r w:rsidR="00BA5443">
        <w:t xml:space="preserve"> </w:t>
      </w:r>
      <w:r>
        <w:t>Product</w:t>
      </w:r>
      <w:r w:rsidR="00BA5443">
        <w:t xml:space="preserve"> </w:t>
      </w:r>
      <w:r>
        <w:t>Description</w:t>
      </w:r>
      <w:r w:rsidR="00BA5443">
        <w:t xml:space="preserve"> </w:t>
      </w:r>
      <w:r>
        <w:t>Page</w:t>
      </w:r>
    </w:p>
    <w:p w:rsidR="006B6DFB" w:rsidRDefault="008E001A" w:rsidP="00EE087B">
      <w:pPr>
        <w:pStyle w:val="ParagraphText"/>
      </w:pPr>
      <w:r w:rsidRPr="00066A36">
        <w:t>As</w:t>
      </w:r>
      <w:r w:rsidR="00BA5443">
        <w:t xml:space="preserve"> </w:t>
      </w:r>
      <w:r w:rsidRPr="00066A36">
        <w:t>seen</w:t>
      </w:r>
      <w:r w:rsidR="00BA5443">
        <w:t xml:space="preserve"> </w:t>
      </w:r>
      <w:r w:rsidRPr="00066A36">
        <w:t>in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screen</w:t>
      </w:r>
      <w:r w:rsidR="00BA5443">
        <w:t xml:space="preserve"> </w:t>
      </w:r>
      <w:r w:rsidRPr="00066A36">
        <w:t>shot</w:t>
      </w:r>
      <w:r w:rsidR="00BA5443">
        <w:t xml:space="preserve"> </w:t>
      </w:r>
      <w:r w:rsidRPr="00066A36">
        <w:t>above,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product</w:t>
      </w:r>
      <w:r w:rsidR="00BA5443">
        <w:t xml:space="preserve"> </w:t>
      </w:r>
      <w:r w:rsidRPr="00066A36">
        <w:t>page</w:t>
      </w:r>
      <w:r w:rsidR="00BA5443">
        <w:t xml:space="preserve"> </w:t>
      </w:r>
      <w:r w:rsidRPr="00066A36">
        <w:t>is</w:t>
      </w:r>
      <w:r w:rsidR="00BA5443">
        <w:t xml:space="preserve"> </w:t>
      </w:r>
      <w:r w:rsidRPr="00066A36">
        <w:t>divided</w:t>
      </w:r>
      <w:r w:rsidR="00BA5443">
        <w:t xml:space="preserve"> </w:t>
      </w:r>
      <w:r w:rsidRPr="00066A36">
        <w:t>into</w:t>
      </w:r>
      <w:r w:rsidR="00BA5443">
        <w:t xml:space="preserve"> </w:t>
      </w:r>
      <w:r w:rsidRPr="00066A36">
        <w:t>two</w:t>
      </w:r>
      <w:r w:rsidR="00BA5443">
        <w:t xml:space="preserve"> </w:t>
      </w:r>
      <w:r w:rsidRPr="00066A36">
        <w:t>main</w:t>
      </w:r>
      <w:r w:rsidR="00BA5443">
        <w:t xml:space="preserve"> </w:t>
      </w:r>
      <w:r w:rsidRPr="00066A36">
        <w:t>sections.</w:t>
      </w:r>
      <w:r w:rsidR="00BA5443">
        <w:t xml:space="preserve"> </w:t>
      </w:r>
      <w:r w:rsidRPr="00066A36">
        <w:t>On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left,</w:t>
      </w:r>
      <w:r w:rsidR="00BA5443">
        <w:t xml:space="preserve"> </w:t>
      </w:r>
      <w:r w:rsidRPr="00066A36">
        <w:t>we</w:t>
      </w:r>
      <w:r w:rsidR="00BA5443">
        <w:t xml:space="preserve"> </w:t>
      </w:r>
      <w:r w:rsidRPr="00066A36">
        <w:t>see</w:t>
      </w:r>
      <w:r w:rsidR="00BA5443">
        <w:t xml:space="preserve"> </w:t>
      </w:r>
      <w:r w:rsidRPr="00066A36">
        <w:t>the</w:t>
      </w:r>
      <w:r w:rsidR="00BA5443">
        <w:t xml:space="preserve"> </w:t>
      </w:r>
      <w:r w:rsidRPr="00066A36">
        <w:t>following:</w:t>
      </w:r>
    </w:p>
    <w:p w:rsidR="006B6DFB" w:rsidRDefault="008E001A" w:rsidP="00544781">
      <w:pPr>
        <w:pStyle w:val="GraphicNoBorder"/>
      </w:pPr>
      <w:r>
        <w:rPr>
          <w:lang w:eastAsia="zh-CN"/>
        </w:rPr>
        <w:drawing>
          <wp:inline distT="0" distB="0" distL="0" distR="0">
            <wp:extent cx="7315200" cy="5486399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remy\Desktop\Screenshots\Annotated Store\Slid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486399"/>
                    </a:xfrm>
                    <a:prstGeom prst="rect">
                      <a:avLst/>
                    </a:prstGeom>
                    <a:noFill/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C20775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8</w:t>
        </w:r>
      </w:fldSimple>
      <w:r>
        <w:t>:</w:t>
      </w:r>
      <w:r w:rsidR="00BA5443">
        <w:t xml:space="preserve"> </w:t>
      </w:r>
      <w:r>
        <w:t>Product</w:t>
      </w:r>
      <w:r w:rsidR="00BA5443">
        <w:t xml:space="preserve"> </w:t>
      </w:r>
      <w:r w:rsidR="00C20775">
        <w:t>d</w:t>
      </w:r>
      <w:r>
        <w:t>escription</w:t>
      </w:r>
      <w:r w:rsidR="00BA5443">
        <w:t xml:space="preserve"> </w:t>
      </w:r>
      <w:r w:rsidR="00C20775">
        <w:t>p</w:t>
      </w:r>
      <w:r>
        <w:t>age</w:t>
      </w:r>
    </w:p>
    <w:p w:rsidR="006B6DFB" w:rsidRDefault="008E001A" w:rsidP="00C20775">
      <w:pPr>
        <w:pStyle w:val="ParagraphText"/>
      </w:pPr>
      <w:r>
        <w:t>On</w:t>
      </w:r>
      <w:r w:rsidR="00BA5443">
        <w:t xml:space="preserve"> </w:t>
      </w:r>
      <w:r>
        <w:t>the</w:t>
      </w:r>
      <w:r w:rsidR="00BA5443">
        <w:t xml:space="preserve"> </w:t>
      </w:r>
      <w:r>
        <w:t>right</w:t>
      </w:r>
      <w:r w:rsidR="00BA5443">
        <w:t xml:space="preserve"> </w:t>
      </w:r>
      <w:r w:rsidR="00C20775">
        <w:t>side,</w:t>
      </w:r>
      <w:r w:rsidR="00BA5443">
        <w:t xml:space="preserve"> </w:t>
      </w:r>
      <w:r w:rsidR="00C20775">
        <w:t>there</w:t>
      </w:r>
      <w:r w:rsidR="00BA5443">
        <w:t xml:space="preserve"> </w:t>
      </w:r>
      <w:r w:rsidR="00C20775">
        <w:t>is</w:t>
      </w:r>
      <w:r w:rsidR="00BA5443">
        <w:t xml:space="preserve"> </w:t>
      </w:r>
      <w:r>
        <w:t>a</w:t>
      </w:r>
      <w:r w:rsidR="00BA5443">
        <w:t xml:space="preserve"> </w:t>
      </w:r>
      <w:r>
        <w:t>tabbed</w:t>
      </w:r>
      <w:r w:rsidR="00BA5443">
        <w:t xml:space="preserve"> </w:t>
      </w:r>
      <w:r>
        <w:t>view,</w:t>
      </w:r>
      <w:r w:rsidR="00BA5443">
        <w:t xml:space="preserve"> </w:t>
      </w:r>
      <w:r>
        <w:t>showing</w:t>
      </w:r>
      <w:r w:rsidR="00BA5443">
        <w:t xml:space="preserve"> </w:t>
      </w:r>
      <w:r w:rsidRPr="006B6DFB">
        <w:rPr>
          <w:b/>
        </w:rPr>
        <w:t>Overview</w:t>
      </w:r>
      <w:r>
        <w:t>,</w:t>
      </w:r>
      <w:r w:rsidR="00BA5443">
        <w:t xml:space="preserve"> </w:t>
      </w:r>
      <w:r w:rsidRPr="006B6DFB">
        <w:rPr>
          <w:b/>
        </w:rPr>
        <w:t>Details</w:t>
      </w:r>
      <w:r w:rsidR="00BA5443">
        <w:t xml:space="preserve"> </w:t>
      </w:r>
      <w:r>
        <w:t>and</w:t>
      </w:r>
      <w:r w:rsidR="00BA5443">
        <w:t xml:space="preserve"> </w:t>
      </w:r>
      <w:r w:rsidRPr="006B6DFB">
        <w:rPr>
          <w:b/>
        </w:rPr>
        <w:t>Reviews</w:t>
      </w:r>
      <w:r>
        <w:t>.</w:t>
      </w:r>
    </w:p>
    <w:p w:rsidR="00A47FA5" w:rsidRDefault="00A47FA5" w:rsidP="00A47FA5">
      <w:pPr>
        <w:pStyle w:val="Caption"/>
      </w:pPr>
      <w:r>
        <w:t>Table</w:t>
      </w:r>
      <w:r w:rsidR="00BA5443">
        <w:t xml:space="preserve"> </w:t>
      </w:r>
      <w:fldSimple w:instr=" SEQ Table \* ARABIC ">
        <w:r w:rsidR="00BA5443">
          <w:rPr>
            <w:noProof/>
          </w:rPr>
          <w:t>1</w:t>
        </w:r>
      </w:fldSimple>
      <w:r>
        <w:t>:</w:t>
      </w:r>
      <w:r w:rsidR="00BA5443">
        <w:t xml:space="preserve"> </w:t>
      </w:r>
      <w:r>
        <w:t>PDP</w:t>
      </w:r>
      <w:r w:rsidR="00BA5443">
        <w:t xml:space="preserve"> </w:t>
      </w:r>
      <w:r>
        <w:t>Tabs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1564"/>
        <w:gridCol w:w="7292"/>
      </w:tblGrid>
      <w:tr w:rsidR="00381969" w:rsidRPr="00A47FA5" w:rsidTr="00BA5443"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ParagraphText"/>
              <w:rPr>
                <w:b/>
              </w:rPr>
            </w:pPr>
            <w:r w:rsidRPr="00A47FA5">
              <w:rPr>
                <w:b/>
              </w:rPr>
              <w:t>Overview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tab</w:t>
            </w:r>
          </w:p>
        </w:tc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Graphic"/>
            </w:pPr>
            <w:r w:rsidRPr="00A47FA5">
              <w:rPr>
                <w:noProof/>
                <w:lang w:eastAsia="zh-CN"/>
              </w:rPr>
              <w:drawing>
                <wp:inline distT="0" distB="0" distL="0" distR="0">
                  <wp:extent cx="4366260" cy="6758940"/>
                  <wp:effectExtent l="19050" t="19050" r="15240" b="2286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675894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1969" w:rsidRPr="00A47FA5" w:rsidRDefault="00381969" w:rsidP="00A47FA5">
            <w:pPr>
              <w:pStyle w:val="Caption"/>
            </w:pPr>
            <w:r w:rsidRPr="00A47FA5"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9</w:t>
              </w:r>
            </w:fldSimple>
            <w:r w:rsidRPr="00A47FA5">
              <w:t>:</w:t>
            </w:r>
            <w:r w:rsidR="00BA5443">
              <w:t xml:space="preserve"> </w:t>
            </w:r>
            <w:r w:rsidRPr="00A47FA5">
              <w:t>Overview</w:t>
            </w:r>
            <w:r w:rsidR="00BA5443">
              <w:t xml:space="preserve"> </w:t>
            </w:r>
            <w:r w:rsidRPr="00A47FA5">
              <w:t>Tab</w:t>
            </w:r>
          </w:p>
          <w:p w:rsidR="00381969" w:rsidRPr="00A47FA5" w:rsidRDefault="00F53B8E" w:rsidP="00A47FA5">
            <w:pPr>
              <w:pStyle w:val="ParagraphText"/>
            </w:pPr>
            <w:r>
              <w:t>On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rPr>
                <w:b/>
              </w:rPr>
              <w:t>Overview</w:t>
            </w:r>
            <w:r w:rsidR="00BA5443">
              <w:rPr>
                <w:b/>
              </w:rPr>
              <w:t xml:space="preserve"> </w:t>
            </w:r>
            <w:r w:rsidR="00381969" w:rsidRPr="00A47FA5">
              <w:t>tab</w:t>
            </w:r>
            <w:r>
              <w:t>,</w:t>
            </w:r>
            <w:r w:rsidR="00BA5443">
              <w:t xml:space="preserve"> </w:t>
            </w:r>
            <w:r w:rsidR="00381969" w:rsidRPr="00A47FA5">
              <w:t>you</w:t>
            </w:r>
            <w:r w:rsidR="00BA5443">
              <w:t xml:space="preserve"> </w:t>
            </w:r>
            <w:r w:rsidR="00381969" w:rsidRPr="00A47FA5">
              <w:t>can</w:t>
            </w:r>
            <w:r w:rsidR="00BA5443">
              <w:t xml:space="preserve"> </w:t>
            </w:r>
            <w:r w:rsidR="00381969" w:rsidRPr="00A47FA5">
              <w:t>see</w:t>
            </w:r>
            <w:r w:rsidR="00BA5443">
              <w:t xml:space="preserve"> </w:t>
            </w:r>
            <w:r w:rsidR="00381969" w:rsidRPr="00A47FA5">
              <w:t>screenshots</w:t>
            </w:r>
            <w:r w:rsidR="00BA5443">
              <w:t xml:space="preserve"> </w:t>
            </w:r>
            <w:r w:rsidR="00381969" w:rsidRPr="00A47FA5">
              <w:t>and</w:t>
            </w:r>
            <w:r w:rsidR="00BA5443">
              <w:t xml:space="preserve"> </w:t>
            </w:r>
            <w:r w:rsidR="00381969" w:rsidRPr="00A47FA5">
              <w:t>a</w:t>
            </w:r>
            <w:r w:rsidR="00BA5443">
              <w:t xml:space="preserve"> </w:t>
            </w:r>
            <w:r w:rsidR="00381969" w:rsidRPr="00A47FA5">
              <w:t>description</w:t>
            </w:r>
            <w:r w:rsidR="00BA5443">
              <w:t xml:space="preserve"> </w:t>
            </w:r>
            <w:r w:rsidR="00381969" w:rsidRPr="00A47FA5">
              <w:t>of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app,</w:t>
            </w:r>
            <w:r w:rsidR="00BA5443">
              <w:t xml:space="preserve"> </w:t>
            </w:r>
            <w:r w:rsidR="00381969" w:rsidRPr="00A47FA5">
              <w:t>as</w:t>
            </w:r>
            <w:r w:rsidR="00BA5443">
              <w:t xml:space="preserve"> </w:t>
            </w:r>
            <w:r w:rsidR="00381969" w:rsidRPr="00A47FA5">
              <w:t>well</w:t>
            </w:r>
            <w:r w:rsidR="00BA5443">
              <w:t xml:space="preserve"> </w:t>
            </w:r>
            <w:r w:rsidR="00381969" w:rsidRPr="00A47FA5">
              <w:t>as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following: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Links</w:t>
            </w:r>
            <w:r w:rsidR="00BA5443">
              <w:t xml:space="preserve"> </w:t>
            </w:r>
            <w:r w:rsidRPr="00A47FA5">
              <w:t>to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website</w:t>
            </w:r>
            <w:r w:rsidR="00BA5443">
              <w:t xml:space="preserve"> </w:t>
            </w:r>
            <w:r w:rsidRPr="00A47FA5">
              <w:t>and</w:t>
            </w:r>
            <w:r w:rsidR="00BA5443">
              <w:t xml:space="preserve"> </w:t>
            </w:r>
            <w:r w:rsidRPr="00A47FA5">
              <w:t>support</w:t>
            </w:r>
            <w:r w:rsidR="00BA5443">
              <w:t xml:space="preserve"> </w:t>
            </w:r>
            <w:r w:rsidRPr="00A47FA5">
              <w:t>page</w:t>
            </w:r>
            <w:r w:rsidR="00BA5443">
              <w:t xml:space="preserve"> </w:t>
            </w:r>
            <w:r w:rsidRPr="00A47FA5">
              <w:t>for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app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Link</w:t>
            </w:r>
            <w:r w:rsidR="00BA5443">
              <w:t xml:space="preserve"> </w:t>
            </w:r>
            <w:r w:rsidRPr="00A47FA5">
              <w:t>to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developer’s</w:t>
            </w:r>
            <w:r w:rsidR="00BA5443">
              <w:t xml:space="preserve"> </w:t>
            </w:r>
            <w:r w:rsidRPr="00A47FA5">
              <w:t>privacy</w:t>
            </w:r>
            <w:r w:rsidR="00BA5443">
              <w:t xml:space="preserve"> </w:t>
            </w:r>
            <w:r w:rsidRPr="00A47FA5">
              <w:t>policy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Link</w:t>
            </w:r>
            <w:r w:rsidR="00BA5443">
              <w:t xml:space="preserve"> </w:t>
            </w:r>
            <w:r w:rsidRPr="00A47FA5">
              <w:t>to</w:t>
            </w:r>
            <w:r w:rsidR="00BA5443">
              <w:t xml:space="preserve"> </w:t>
            </w:r>
            <w:r w:rsidRPr="00A47FA5">
              <w:t>report</w:t>
            </w:r>
            <w:r w:rsidR="00BA5443">
              <w:t xml:space="preserve"> </w:t>
            </w:r>
            <w:r w:rsidRPr="00A47FA5">
              <w:t>a</w:t>
            </w:r>
            <w:r w:rsidR="00BA5443">
              <w:t xml:space="preserve"> </w:t>
            </w:r>
            <w:r w:rsidRPr="00A47FA5">
              <w:t>problem</w:t>
            </w:r>
            <w:r w:rsidR="00BA5443">
              <w:t xml:space="preserve"> </w:t>
            </w:r>
            <w:r w:rsidRPr="00A47FA5">
              <w:t>with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app.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Report</w:t>
            </w:r>
            <w:r w:rsidR="00BA5443">
              <w:t xml:space="preserve"> </w:t>
            </w:r>
            <w:r w:rsidRPr="00A47FA5">
              <w:t>app</w:t>
            </w:r>
            <w:r w:rsidR="00BA5443">
              <w:t xml:space="preserve"> </w:t>
            </w:r>
            <w:r w:rsidRPr="00A47FA5">
              <w:t>link</w:t>
            </w:r>
            <w:r w:rsidR="00BA5443">
              <w:t xml:space="preserve"> </w:t>
            </w:r>
            <w:r w:rsidRPr="00A47FA5">
              <w:t>will</w:t>
            </w:r>
            <w:r w:rsidR="00BA5443">
              <w:t xml:space="preserve"> </w:t>
            </w:r>
            <w:r w:rsidRPr="00A47FA5">
              <w:t>be</w:t>
            </w:r>
            <w:r w:rsidR="00BA5443">
              <w:t xml:space="preserve"> </w:t>
            </w:r>
            <w:r w:rsidRPr="00A47FA5">
              <w:t>covered</w:t>
            </w:r>
            <w:r w:rsidR="00BA5443">
              <w:t xml:space="preserve"> </w:t>
            </w:r>
            <w:r w:rsidRPr="00A47FA5">
              <w:t>in</w:t>
            </w:r>
            <w:r w:rsidR="00BA5443">
              <w:t xml:space="preserve"> </w:t>
            </w:r>
            <w:r w:rsidRPr="00A47FA5">
              <w:t>more</w:t>
            </w:r>
            <w:r w:rsidR="00BA5443">
              <w:t xml:space="preserve"> </w:t>
            </w:r>
            <w:r w:rsidRPr="00A47FA5">
              <w:t>detail</w:t>
            </w:r>
            <w:r w:rsidR="00BA5443">
              <w:t xml:space="preserve"> </w:t>
            </w:r>
            <w:r w:rsidRPr="00A47FA5">
              <w:t>in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Submitting</w:t>
            </w:r>
            <w:r w:rsidR="00BA5443">
              <w:t xml:space="preserve"> </w:t>
            </w:r>
            <w:r w:rsidRPr="00A47FA5">
              <w:t>Feedback</w:t>
            </w:r>
            <w:r w:rsidR="00BA5443">
              <w:t xml:space="preserve"> </w:t>
            </w:r>
            <w:r w:rsidRPr="00A47FA5">
              <w:t>section.</w:t>
            </w:r>
          </w:p>
          <w:p w:rsidR="00381969" w:rsidRPr="00A47FA5" w:rsidRDefault="00381969" w:rsidP="00A47FA5">
            <w:pPr>
              <w:pStyle w:val="ParagraphText"/>
            </w:pPr>
            <w:r w:rsidRPr="00A47FA5">
              <w:t>You</w:t>
            </w:r>
            <w:r w:rsidR="00BA5443">
              <w:t xml:space="preserve"> </w:t>
            </w:r>
            <w:r w:rsidRPr="00A47FA5">
              <w:t>can</w:t>
            </w:r>
            <w:r w:rsidR="00BA5443">
              <w:t xml:space="preserve"> </w:t>
            </w:r>
            <w:r w:rsidRPr="00A47FA5">
              <w:t>switch</w:t>
            </w:r>
            <w:r w:rsidR="00BA5443">
              <w:t xml:space="preserve"> </w:t>
            </w:r>
            <w:r w:rsidRPr="00A47FA5">
              <w:t>between</w:t>
            </w:r>
            <w:r w:rsidR="00BA5443">
              <w:t xml:space="preserve"> </w:t>
            </w:r>
            <w:r w:rsidRPr="00A47FA5">
              <w:t>screenshots</w:t>
            </w:r>
            <w:r w:rsidR="00BA5443">
              <w:t xml:space="preserve"> </w:t>
            </w:r>
            <w:r w:rsidRPr="00A47FA5">
              <w:t>by</w:t>
            </w:r>
            <w:r w:rsidR="00BA5443">
              <w:t xml:space="preserve"> </w:t>
            </w:r>
            <w:r w:rsidRPr="00A47FA5">
              <w:t>clicking</w:t>
            </w:r>
            <w:r w:rsidR="00BA5443">
              <w:t xml:space="preserve"> </w:t>
            </w:r>
            <w:r w:rsidRPr="00A47FA5">
              <w:t>on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left</w:t>
            </w:r>
            <w:r w:rsidR="00BA5443">
              <w:t xml:space="preserve"> </w:t>
            </w:r>
            <w:r w:rsidRPr="00A47FA5">
              <w:t>or</w:t>
            </w:r>
            <w:r w:rsidR="00BA5443">
              <w:t xml:space="preserve"> </w:t>
            </w:r>
            <w:r w:rsidRPr="00A47FA5">
              <w:t>right</w:t>
            </w:r>
            <w:r w:rsidR="00BA5443">
              <w:t xml:space="preserve"> </w:t>
            </w:r>
            <w:r w:rsidRPr="00A47FA5">
              <w:t>side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image,</w:t>
            </w:r>
            <w:r w:rsidR="00BA5443">
              <w:t xml:space="preserve"> </w:t>
            </w:r>
            <w:r w:rsidRPr="00A47FA5">
              <w:t>or</w:t>
            </w:r>
            <w:r w:rsidR="00BA5443">
              <w:t xml:space="preserve"> </w:t>
            </w:r>
            <w:r w:rsidRPr="00A47FA5">
              <w:t>by</w:t>
            </w:r>
            <w:r w:rsidR="00BA5443">
              <w:t xml:space="preserve"> </w:t>
            </w:r>
            <w:r w:rsidRPr="00A47FA5">
              <w:t>swiping.</w:t>
            </w:r>
          </w:p>
        </w:tc>
      </w:tr>
      <w:tr w:rsidR="00381969" w:rsidRPr="00A47FA5" w:rsidTr="00BA5443"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ParagraphText"/>
              <w:rPr>
                <w:b/>
              </w:rPr>
            </w:pPr>
            <w:r w:rsidRPr="00A47FA5">
              <w:rPr>
                <w:b/>
              </w:rPr>
              <w:t>Details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tab</w:t>
            </w:r>
          </w:p>
        </w:tc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Graphic"/>
            </w:pPr>
            <w:r w:rsidRPr="00A47FA5">
              <w:rPr>
                <w:noProof/>
                <w:lang w:eastAsia="zh-CN"/>
              </w:rPr>
              <w:drawing>
                <wp:inline distT="0" distB="0" distL="0" distR="0">
                  <wp:extent cx="4351020" cy="3733800"/>
                  <wp:effectExtent l="19050" t="19050" r="11430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373380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1969" w:rsidRPr="00A47FA5" w:rsidRDefault="00381969" w:rsidP="00A47FA5">
            <w:pPr>
              <w:pStyle w:val="Caption"/>
            </w:pPr>
            <w:r w:rsidRPr="00A47FA5"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10</w:t>
              </w:r>
            </w:fldSimple>
            <w:r w:rsidRPr="00A47FA5">
              <w:t>:</w:t>
            </w:r>
            <w:r w:rsidR="00BA5443">
              <w:t xml:space="preserve"> </w:t>
            </w:r>
            <w:r w:rsidRPr="00A47FA5">
              <w:t>Details</w:t>
            </w:r>
            <w:r w:rsidR="00BA5443">
              <w:t xml:space="preserve"> </w:t>
            </w:r>
            <w:r w:rsidRPr="00A47FA5">
              <w:t>Tab</w:t>
            </w:r>
          </w:p>
          <w:p w:rsidR="00381969" w:rsidRPr="00A47FA5" w:rsidRDefault="00F53B8E" w:rsidP="00A47FA5">
            <w:pPr>
              <w:pStyle w:val="ParagraphText"/>
            </w:pPr>
            <w:r>
              <w:t>On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rPr>
                <w:b/>
              </w:rPr>
              <w:t>Details</w:t>
            </w:r>
            <w:r w:rsidR="00BA5443">
              <w:rPr>
                <w:b/>
              </w:rPr>
              <w:t xml:space="preserve"> </w:t>
            </w:r>
            <w:r w:rsidR="00381969" w:rsidRPr="00A47FA5">
              <w:t>tab</w:t>
            </w:r>
            <w:r>
              <w:t>,</w:t>
            </w:r>
            <w:r w:rsidR="00BA5443">
              <w:t xml:space="preserve"> </w:t>
            </w:r>
            <w:r w:rsidR="00381969" w:rsidRPr="00A47FA5">
              <w:t>you</w:t>
            </w:r>
            <w:r w:rsidR="00BA5443">
              <w:t xml:space="preserve"> </w:t>
            </w:r>
            <w:r w:rsidR="00381969" w:rsidRPr="00A47FA5">
              <w:t>can</w:t>
            </w:r>
            <w:r w:rsidR="00BA5443">
              <w:t xml:space="preserve"> </w:t>
            </w:r>
            <w:r w:rsidR="00381969" w:rsidRPr="00A47FA5">
              <w:t>see</w:t>
            </w:r>
            <w:r w:rsidR="00BA5443">
              <w:t xml:space="preserve"> </w:t>
            </w:r>
            <w:r w:rsidR="00381969" w:rsidRPr="00A47FA5">
              <w:t>Release</w:t>
            </w:r>
            <w:r w:rsidR="00BA5443">
              <w:t xml:space="preserve"> </w:t>
            </w:r>
            <w:r w:rsidR="00381969" w:rsidRPr="00A47FA5">
              <w:t>Notes,</w:t>
            </w:r>
            <w:r w:rsidR="00BA5443">
              <w:t xml:space="preserve"> </w:t>
            </w:r>
            <w:r w:rsidR="00381969" w:rsidRPr="00A47FA5">
              <w:t>supported</w:t>
            </w:r>
            <w:r w:rsidR="00BA5443">
              <w:t xml:space="preserve"> </w:t>
            </w:r>
            <w:r w:rsidR="00381969" w:rsidRPr="00A47FA5">
              <w:t>processors</w:t>
            </w:r>
            <w:r w:rsidR="00BA5443">
              <w:t xml:space="preserve"> </w:t>
            </w:r>
            <w:r w:rsidR="00381969" w:rsidRPr="00A47FA5">
              <w:t>and</w:t>
            </w:r>
            <w:r w:rsidR="00BA5443">
              <w:t xml:space="preserve"> </w:t>
            </w:r>
            <w:r w:rsidR="00381969" w:rsidRPr="00A47FA5">
              <w:t>languages,</w:t>
            </w:r>
            <w:r w:rsidR="00BA5443">
              <w:t xml:space="preserve"> </w:t>
            </w:r>
            <w:r w:rsidR="00381969" w:rsidRPr="00A47FA5">
              <w:t>and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permissions</w:t>
            </w:r>
            <w:r w:rsidR="00BA5443">
              <w:t xml:space="preserve"> </w:t>
            </w:r>
            <w:r w:rsidR="00381969" w:rsidRPr="00A47FA5">
              <w:t>that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app</w:t>
            </w:r>
            <w:r w:rsidR="00BA5443">
              <w:t xml:space="preserve"> </w:t>
            </w:r>
            <w:r w:rsidR="00381969" w:rsidRPr="00A47FA5">
              <w:t>requires</w:t>
            </w:r>
            <w:r w:rsidR="00BA5443">
              <w:t xml:space="preserve"> </w:t>
            </w:r>
            <w:r w:rsidR="00381969" w:rsidRPr="00A47FA5">
              <w:t>to</w:t>
            </w:r>
            <w:r w:rsidR="00BA5443">
              <w:t xml:space="preserve"> </w:t>
            </w:r>
            <w:r w:rsidR="00381969" w:rsidRPr="00A47FA5">
              <w:t>function.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The</w:t>
            </w:r>
            <w:r w:rsidR="00BA5443">
              <w:t xml:space="preserve"> </w:t>
            </w:r>
            <w:r w:rsidRPr="00A47FA5">
              <w:t>release</w:t>
            </w:r>
            <w:r w:rsidR="00BA5443">
              <w:t xml:space="preserve"> </w:t>
            </w:r>
            <w:r w:rsidRPr="00A47FA5">
              <w:t>notes</w:t>
            </w:r>
            <w:r w:rsidR="00BA5443">
              <w:t xml:space="preserve"> </w:t>
            </w:r>
            <w:r w:rsidRPr="00A47FA5">
              <w:t>provide</w:t>
            </w:r>
            <w:r w:rsidR="00BA5443">
              <w:t xml:space="preserve"> </w:t>
            </w:r>
            <w:r w:rsidRPr="00A47FA5">
              <w:t>a</w:t>
            </w:r>
            <w:r w:rsidR="00BA5443">
              <w:t xml:space="preserve"> </w:t>
            </w:r>
            <w:r w:rsidRPr="00A47FA5">
              <w:t>description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what</w:t>
            </w:r>
            <w:r w:rsidR="00BA5443">
              <w:t xml:space="preserve"> </w:t>
            </w:r>
            <w:r w:rsidRPr="00A47FA5">
              <w:t>has</w:t>
            </w:r>
            <w:r w:rsidR="00BA5443">
              <w:t xml:space="preserve"> </w:t>
            </w:r>
            <w:r w:rsidRPr="00A47FA5">
              <w:t>changed</w:t>
            </w:r>
            <w:r w:rsidR="00BA5443">
              <w:t xml:space="preserve"> </w:t>
            </w:r>
            <w:r w:rsidRPr="00A47FA5">
              <w:t>in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last</w:t>
            </w:r>
            <w:r w:rsidR="00BA5443">
              <w:t xml:space="preserve"> </w:t>
            </w:r>
            <w:r w:rsidRPr="00A47FA5">
              <w:t>update.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Supported</w:t>
            </w:r>
            <w:r w:rsidR="00BA5443">
              <w:t xml:space="preserve"> </w:t>
            </w:r>
            <w:r w:rsidRPr="00A47FA5">
              <w:t>processors</w:t>
            </w:r>
            <w:r w:rsidR="00BA5443">
              <w:t xml:space="preserve"> </w:t>
            </w:r>
            <w:r w:rsidRPr="00A47FA5">
              <w:t>will</w:t>
            </w:r>
            <w:r w:rsidR="00BA5443">
              <w:t xml:space="preserve"> </w:t>
            </w:r>
            <w:r w:rsidRPr="00A47FA5">
              <w:t>be</w:t>
            </w:r>
            <w:r w:rsidR="00BA5443">
              <w:t xml:space="preserve"> </w:t>
            </w:r>
            <w:r w:rsidRPr="00A47FA5">
              <w:t>some</w:t>
            </w:r>
            <w:r w:rsidR="00BA5443">
              <w:t xml:space="preserve"> </w:t>
            </w:r>
            <w:r w:rsidRPr="00A47FA5">
              <w:t>combination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x86,</w:t>
            </w:r>
            <w:r w:rsidR="00BA5443">
              <w:t xml:space="preserve"> </w:t>
            </w:r>
            <w:r w:rsidRPr="00A47FA5">
              <w:t>x64,</w:t>
            </w:r>
            <w:r w:rsidR="00BA5443">
              <w:t xml:space="preserve"> </w:t>
            </w:r>
            <w:r w:rsidRPr="00A47FA5">
              <w:t>and</w:t>
            </w:r>
            <w:r w:rsidR="00BA5443">
              <w:t xml:space="preserve"> </w:t>
            </w:r>
            <w:r w:rsidRPr="00A47FA5">
              <w:t>ARM.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More</w:t>
            </w:r>
            <w:r w:rsidR="00BA5443">
              <w:t xml:space="preserve"> </w:t>
            </w:r>
            <w:r w:rsidRPr="00A47FA5">
              <w:t>details</w:t>
            </w:r>
            <w:r w:rsidR="00BA5443">
              <w:t xml:space="preserve"> </w:t>
            </w:r>
            <w:r w:rsidRPr="00A47FA5">
              <w:t>about</w:t>
            </w:r>
            <w:r w:rsidR="00BA5443">
              <w:t xml:space="preserve"> </w:t>
            </w:r>
            <w:r w:rsidRPr="00A47FA5">
              <w:t>permissions</w:t>
            </w:r>
            <w:r w:rsidR="00BA5443">
              <w:t xml:space="preserve"> </w:t>
            </w:r>
            <w:r w:rsidRPr="00A47FA5">
              <w:t>are</w:t>
            </w:r>
            <w:r w:rsidR="00BA5443">
              <w:t xml:space="preserve"> </w:t>
            </w:r>
            <w:r w:rsidRPr="00A47FA5">
              <w:t>described</w:t>
            </w:r>
            <w:r w:rsidR="00BA5443">
              <w:t xml:space="preserve"> </w:t>
            </w:r>
            <w:r w:rsidRPr="00A47FA5">
              <w:t>in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Permissions</w:t>
            </w:r>
            <w:r w:rsidR="00BA5443">
              <w:t xml:space="preserve"> </w:t>
            </w:r>
            <w:r w:rsidRPr="00A47FA5">
              <w:t>section</w:t>
            </w:r>
            <w:r w:rsidR="00BA5443">
              <w:t xml:space="preserve"> </w:t>
            </w:r>
            <w:r w:rsidRPr="00A47FA5">
              <w:t>below.</w:t>
            </w:r>
          </w:p>
        </w:tc>
      </w:tr>
      <w:tr w:rsidR="00381969" w:rsidRPr="00A47FA5" w:rsidTr="00BA5443"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ParagraphText"/>
              <w:rPr>
                <w:b/>
              </w:rPr>
            </w:pPr>
            <w:r w:rsidRPr="00A47FA5">
              <w:rPr>
                <w:b/>
              </w:rPr>
              <w:t>Reviews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tab</w:t>
            </w:r>
          </w:p>
        </w:tc>
        <w:tc>
          <w:tcPr>
            <w:tcW w:w="0" w:type="auto"/>
            <w:shd w:val="clear" w:color="auto" w:fill="auto"/>
          </w:tcPr>
          <w:p w:rsidR="00381969" w:rsidRPr="00A47FA5" w:rsidRDefault="00381969" w:rsidP="00A47FA5">
            <w:pPr>
              <w:pStyle w:val="Graphic"/>
            </w:pPr>
            <w:r w:rsidRPr="00A47FA5">
              <w:rPr>
                <w:noProof/>
                <w:lang w:eastAsia="zh-CN"/>
              </w:rPr>
              <w:drawing>
                <wp:inline distT="0" distB="0" distL="0" distR="0">
                  <wp:extent cx="4351020" cy="2613660"/>
                  <wp:effectExtent l="19050" t="19050" r="11430" b="152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261366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1969" w:rsidRPr="00A47FA5" w:rsidRDefault="00381969" w:rsidP="00A47FA5">
            <w:pPr>
              <w:pStyle w:val="Caption"/>
            </w:pPr>
            <w:r w:rsidRPr="00A47FA5"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11</w:t>
              </w:r>
            </w:fldSimple>
            <w:r w:rsidRPr="00A47FA5">
              <w:t>:</w:t>
            </w:r>
            <w:r w:rsidR="00BA5443">
              <w:t xml:space="preserve"> </w:t>
            </w:r>
            <w:r w:rsidRPr="00A47FA5">
              <w:t>Reviews</w:t>
            </w:r>
            <w:r w:rsidR="00BA5443">
              <w:t xml:space="preserve"> </w:t>
            </w:r>
            <w:r w:rsidRPr="00A47FA5">
              <w:t>Tab</w:t>
            </w:r>
          </w:p>
          <w:p w:rsidR="00381969" w:rsidRPr="00A47FA5" w:rsidRDefault="00F53B8E" w:rsidP="00A47FA5">
            <w:pPr>
              <w:pStyle w:val="ParagraphText"/>
            </w:pPr>
            <w:r>
              <w:t>On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rPr>
                <w:b/>
              </w:rPr>
              <w:t>Reviews</w:t>
            </w:r>
            <w:r w:rsidR="00BA5443">
              <w:rPr>
                <w:b/>
              </w:rPr>
              <w:t xml:space="preserve"> </w:t>
            </w:r>
            <w:r w:rsidR="00381969" w:rsidRPr="00A47FA5">
              <w:t>tab,</w:t>
            </w:r>
            <w:r w:rsidR="00BA5443">
              <w:t xml:space="preserve"> </w:t>
            </w:r>
            <w:r>
              <w:t>you</w:t>
            </w:r>
            <w:r w:rsidR="00BA5443">
              <w:t xml:space="preserve"> </w:t>
            </w:r>
            <w:r w:rsidR="00381969" w:rsidRPr="00A47FA5">
              <w:t>can</w:t>
            </w:r>
            <w:r w:rsidR="00BA5443">
              <w:t xml:space="preserve"> </w:t>
            </w:r>
            <w:r w:rsidR="00381969" w:rsidRPr="00A47FA5">
              <w:t>submit</w:t>
            </w:r>
            <w:r w:rsidR="00BA5443">
              <w:t xml:space="preserve"> </w:t>
            </w:r>
            <w:r w:rsidR="00381969" w:rsidRPr="00A47FA5">
              <w:t>a</w:t>
            </w:r>
            <w:r w:rsidR="00BA5443">
              <w:t xml:space="preserve"> </w:t>
            </w:r>
            <w:r w:rsidR="00381969" w:rsidRPr="00A47FA5">
              <w:t>review</w:t>
            </w:r>
            <w:r w:rsidR="00BA5443">
              <w:t xml:space="preserve"> </w:t>
            </w:r>
            <w:r w:rsidR="00381969" w:rsidRPr="00A47FA5">
              <w:t>which</w:t>
            </w:r>
            <w:r w:rsidR="00BA5443">
              <w:t xml:space="preserve"> </w:t>
            </w:r>
            <w:r w:rsidR="00381969" w:rsidRPr="00A47FA5">
              <w:t>describes</w:t>
            </w:r>
            <w:r w:rsidR="00BA5443">
              <w:t xml:space="preserve"> </w:t>
            </w:r>
            <w:r w:rsidR="00381969" w:rsidRPr="00A47FA5">
              <w:t>their</w:t>
            </w:r>
            <w:r w:rsidR="00BA5443">
              <w:t xml:space="preserve"> </w:t>
            </w:r>
            <w:r w:rsidR="00381969" w:rsidRPr="00A47FA5">
              <w:t>opinion</w:t>
            </w:r>
            <w:r w:rsidR="00BA5443">
              <w:t xml:space="preserve"> </w:t>
            </w:r>
            <w:r w:rsidR="00381969" w:rsidRPr="00A47FA5">
              <w:t>of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app.</w:t>
            </w:r>
          </w:p>
          <w:p w:rsidR="00381969" w:rsidRPr="00A47FA5" w:rsidRDefault="00381969" w:rsidP="00A47FA5">
            <w:pPr>
              <w:pStyle w:val="ListBullet"/>
            </w:pPr>
            <w:r w:rsidRPr="00A47FA5">
              <w:t>If</w:t>
            </w:r>
            <w:r w:rsidR="00BA5443">
              <w:t xml:space="preserve"> </w:t>
            </w:r>
            <w:r w:rsidRPr="00A47FA5">
              <w:t>another</w:t>
            </w:r>
            <w:r w:rsidR="00BA5443">
              <w:t xml:space="preserve"> </w:t>
            </w:r>
            <w:r w:rsidRPr="00A47FA5">
              <w:t>user</w:t>
            </w:r>
            <w:r w:rsidR="00BA5443">
              <w:t xml:space="preserve"> </w:t>
            </w:r>
            <w:r w:rsidRPr="00A47FA5">
              <w:t>wants</w:t>
            </w:r>
            <w:r w:rsidR="00BA5443">
              <w:t xml:space="preserve"> </w:t>
            </w:r>
            <w:r w:rsidRPr="00A47FA5">
              <w:t>to</w:t>
            </w:r>
            <w:r w:rsidR="00BA5443">
              <w:t xml:space="preserve"> </w:t>
            </w:r>
            <w:r w:rsidRPr="00A47FA5">
              <w:t>provide</w:t>
            </w:r>
            <w:r w:rsidR="00BA5443">
              <w:t xml:space="preserve"> </w:t>
            </w:r>
            <w:r w:rsidRPr="00A47FA5">
              <w:t>feedback</w:t>
            </w:r>
            <w:r w:rsidR="00BA5443">
              <w:t xml:space="preserve"> </w:t>
            </w:r>
            <w:r w:rsidRPr="00A47FA5">
              <w:t>about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helpfulness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review,</w:t>
            </w:r>
            <w:r w:rsidR="00BA5443">
              <w:t xml:space="preserve"> </w:t>
            </w:r>
            <w:r w:rsidRPr="00A47FA5">
              <w:t>they</w:t>
            </w:r>
            <w:r w:rsidR="00BA5443">
              <w:t xml:space="preserve"> </w:t>
            </w:r>
            <w:r w:rsidRPr="00A47FA5">
              <w:t>can</w:t>
            </w:r>
            <w:r w:rsidR="00BA5443">
              <w:t xml:space="preserve"> </w:t>
            </w:r>
            <w:r w:rsidRPr="00A47FA5">
              <w:t>do</w:t>
            </w:r>
            <w:r w:rsidR="00BA5443">
              <w:t xml:space="preserve"> </w:t>
            </w:r>
            <w:r w:rsidRPr="00A47FA5">
              <w:t>so</w:t>
            </w:r>
            <w:r w:rsidR="00BA5443">
              <w:t xml:space="preserve"> </w:t>
            </w:r>
            <w:r w:rsidRPr="00A47FA5">
              <w:t>with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rPr>
                <w:b/>
              </w:rPr>
              <w:t>Was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this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review</w:t>
            </w:r>
            <w:r w:rsidR="00BA5443">
              <w:rPr>
                <w:b/>
              </w:rPr>
              <w:t xml:space="preserve"> </w:t>
            </w:r>
            <w:r w:rsidRPr="00A47FA5">
              <w:rPr>
                <w:b/>
              </w:rPr>
              <w:t>helpful?</w:t>
            </w:r>
            <w:r w:rsidR="00BA5443">
              <w:rPr>
                <w:b/>
              </w:rPr>
              <w:t xml:space="preserve"> </w:t>
            </w:r>
            <w:r w:rsidRPr="00A47FA5">
              <w:t>option</w:t>
            </w:r>
            <w:r w:rsidR="00BA5443">
              <w:t xml:space="preserve"> </w:t>
            </w:r>
            <w:r w:rsidRPr="00A47FA5">
              <w:t>that</w:t>
            </w:r>
            <w:r w:rsidR="00BA5443">
              <w:t xml:space="preserve"> </w:t>
            </w:r>
            <w:r w:rsidRPr="00A47FA5">
              <w:t>is</w:t>
            </w:r>
            <w:r w:rsidR="00BA5443">
              <w:t xml:space="preserve"> </w:t>
            </w:r>
            <w:r w:rsidRPr="00A47FA5">
              <w:t>part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every</w:t>
            </w:r>
            <w:r w:rsidR="00BA5443">
              <w:t xml:space="preserve"> </w:t>
            </w:r>
            <w:r w:rsidRPr="00A47FA5">
              <w:t>user</w:t>
            </w:r>
            <w:r w:rsidR="00BA5443">
              <w:t xml:space="preserve"> </w:t>
            </w:r>
            <w:r w:rsidRPr="00A47FA5">
              <w:t>review.</w:t>
            </w:r>
            <w:r w:rsidR="00BA5443">
              <w:t xml:space="preserve"> </w:t>
            </w:r>
            <w:r w:rsidRPr="00A47FA5">
              <w:t>Other</w:t>
            </w:r>
            <w:r w:rsidR="00BA5443">
              <w:t xml:space="preserve"> </w:t>
            </w:r>
            <w:r w:rsidRPr="00A47FA5">
              <w:t>users</w:t>
            </w:r>
            <w:r w:rsidR="00BA5443">
              <w:t xml:space="preserve"> </w:t>
            </w:r>
            <w:r w:rsidRPr="00A47FA5">
              <w:t>can</w:t>
            </w:r>
            <w:r w:rsidR="00BA5443">
              <w:t xml:space="preserve"> </w:t>
            </w:r>
            <w:r w:rsidRPr="00A47FA5">
              <w:t>then</w:t>
            </w:r>
            <w:r w:rsidR="00BA5443">
              <w:t xml:space="preserve"> </w:t>
            </w:r>
            <w:r w:rsidRPr="00A47FA5">
              <w:t>look</w:t>
            </w:r>
            <w:r w:rsidR="00BA5443">
              <w:t xml:space="preserve"> </w:t>
            </w:r>
            <w:r w:rsidRPr="00A47FA5">
              <w:t>at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review</w:t>
            </w:r>
            <w:r w:rsidR="00BA5443">
              <w:t xml:space="preserve"> </w:t>
            </w:r>
            <w:r w:rsidRPr="00A47FA5">
              <w:t>rating</w:t>
            </w:r>
            <w:r w:rsidR="00BA5443">
              <w:t xml:space="preserve"> </w:t>
            </w:r>
            <w:r w:rsidRPr="00A47FA5">
              <w:t>to</w:t>
            </w:r>
            <w:r w:rsidR="00BA5443">
              <w:t xml:space="preserve"> </w:t>
            </w:r>
            <w:r w:rsidRPr="00A47FA5">
              <w:t>make</w:t>
            </w:r>
            <w:r w:rsidR="00BA5443">
              <w:t xml:space="preserve"> </w:t>
            </w:r>
            <w:r w:rsidRPr="00A47FA5">
              <w:t>a</w:t>
            </w:r>
            <w:r w:rsidR="00BA5443">
              <w:t xml:space="preserve"> </w:t>
            </w:r>
            <w:r w:rsidRPr="00A47FA5">
              <w:t>determination</w:t>
            </w:r>
            <w:r w:rsidR="00BA5443">
              <w:t xml:space="preserve"> </w:t>
            </w:r>
            <w:r w:rsidRPr="00A47FA5">
              <w:t>about</w:t>
            </w:r>
            <w:r w:rsidR="00BA5443">
              <w:t xml:space="preserve"> </w:t>
            </w:r>
            <w:r w:rsidRPr="00A47FA5">
              <w:t>the</w:t>
            </w:r>
            <w:r w:rsidR="00BA5443">
              <w:t xml:space="preserve"> </w:t>
            </w:r>
            <w:r w:rsidRPr="00A47FA5">
              <w:t>validity</w:t>
            </w:r>
            <w:r w:rsidR="00BA5443">
              <w:t xml:space="preserve"> </w:t>
            </w:r>
            <w:r w:rsidRPr="00A47FA5">
              <w:t>of</w:t>
            </w:r>
            <w:r w:rsidR="00BA5443">
              <w:t xml:space="preserve"> </w:t>
            </w:r>
            <w:r w:rsidRPr="00A47FA5">
              <w:t>a</w:t>
            </w:r>
            <w:r w:rsidR="00BA5443">
              <w:t xml:space="preserve"> </w:t>
            </w:r>
            <w:r w:rsidRPr="00A47FA5">
              <w:t>given</w:t>
            </w:r>
            <w:r w:rsidR="00BA5443">
              <w:t xml:space="preserve"> </w:t>
            </w:r>
            <w:r w:rsidRPr="00A47FA5">
              <w:t>user</w:t>
            </w:r>
            <w:r w:rsidR="00BA5443">
              <w:t xml:space="preserve"> </w:t>
            </w:r>
            <w:r w:rsidRPr="00A47FA5">
              <w:t>review.</w:t>
            </w:r>
          </w:p>
          <w:p w:rsidR="00381969" w:rsidRPr="00A47FA5" w:rsidRDefault="006572FC" w:rsidP="006572FC">
            <w:pPr>
              <w:pStyle w:val="ListBullet"/>
            </w:pPr>
            <w:r w:rsidRPr="00A47FA5">
              <w:t>I</w:t>
            </w:r>
            <w:r>
              <w:t>f</w:t>
            </w:r>
            <w:r w:rsidR="00BA5443">
              <w:t xml:space="preserve"> </w:t>
            </w:r>
            <w:r w:rsidR="00F53B8E">
              <w:t>you</w:t>
            </w:r>
            <w:r w:rsidR="00BA5443">
              <w:t xml:space="preserve"> </w:t>
            </w:r>
            <w:r w:rsidR="00381969" w:rsidRPr="00A47FA5">
              <w:t>submit</w:t>
            </w:r>
            <w:r w:rsidR="00BA5443">
              <w:t xml:space="preserve"> </w:t>
            </w:r>
            <w:r w:rsidR="00381969" w:rsidRPr="00A47FA5">
              <w:t>a</w:t>
            </w:r>
            <w:r w:rsidR="00BA5443">
              <w:t xml:space="preserve"> </w:t>
            </w:r>
            <w:r w:rsidR="00381969" w:rsidRPr="00A47FA5">
              <w:t>review</w:t>
            </w:r>
            <w:r w:rsidR="00BA5443">
              <w:t xml:space="preserve"> </w:t>
            </w:r>
            <w:r w:rsidR="00381969" w:rsidRPr="00A47FA5">
              <w:t>with</w:t>
            </w:r>
            <w:r w:rsidR="00BA5443">
              <w:t xml:space="preserve"> </w:t>
            </w:r>
            <w:r w:rsidR="00045BB1">
              <w:t>an</w:t>
            </w:r>
            <w:r w:rsidR="00BA5443">
              <w:t xml:space="preserve"> </w:t>
            </w:r>
            <w:r w:rsidR="00045BB1">
              <w:t>issue</w:t>
            </w:r>
            <w:r w:rsidR="00381969" w:rsidRPr="00A47FA5">
              <w:t>,</w:t>
            </w:r>
            <w:r w:rsidR="00BA5443">
              <w:t xml:space="preserve"> </w:t>
            </w:r>
            <w:r w:rsidR="00381969" w:rsidRPr="00A47FA5">
              <w:t>such</w:t>
            </w:r>
            <w:r w:rsidR="00BA5443">
              <w:t xml:space="preserve"> </w:t>
            </w:r>
            <w:r w:rsidR="00381969" w:rsidRPr="00A47FA5">
              <w:t>as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review</w:t>
            </w:r>
            <w:r w:rsidR="00BA5443">
              <w:t xml:space="preserve"> </w:t>
            </w:r>
            <w:r w:rsidR="00381969" w:rsidRPr="00A47FA5">
              <w:t>contains</w:t>
            </w:r>
            <w:r w:rsidR="00BA5443">
              <w:t xml:space="preserve"> </w:t>
            </w:r>
            <w:r w:rsidR="00381969" w:rsidRPr="00A47FA5">
              <w:t>offensive</w:t>
            </w:r>
            <w:r w:rsidR="00BA5443">
              <w:t xml:space="preserve"> </w:t>
            </w:r>
            <w:r w:rsidR="00381969" w:rsidRPr="00A47FA5">
              <w:t>or</w:t>
            </w:r>
            <w:r w:rsidR="00BA5443">
              <w:t xml:space="preserve"> </w:t>
            </w:r>
            <w:r w:rsidR="00381969" w:rsidRPr="00A47FA5">
              <w:t>illegal</w:t>
            </w:r>
            <w:r w:rsidR="00BA5443">
              <w:t xml:space="preserve"> </w:t>
            </w:r>
            <w:r w:rsidR="00381969" w:rsidRPr="00A47FA5">
              <w:t>material,</w:t>
            </w:r>
            <w:r w:rsidR="00BA5443">
              <w:t xml:space="preserve"> </w:t>
            </w:r>
            <w:r w:rsidR="00381969" w:rsidRPr="00A47FA5">
              <w:t>then</w:t>
            </w:r>
            <w:r w:rsidR="00BA5443">
              <w:t xml:space="preserve"> </w:t>
            </w:r>
            <w:r w:rsidR="00381969" w:rsidRPr="00A47FA5">
              <w:t>another</w:t>
            </w:r>
            <w:r w:rsidR="00BA5443">
              <w:t xml:space="preserve"> </w:t>
            </w:r>
            <w:r w:rsidR="00381969" w:rsidRPr="00A47FA5">
              <w:t>user</w:t>
            </w:r>
            <w:r w:rsidR="00BA5443">
              <w:t xml:space="preserve"> </w:t>
            </w:r>
            <w:r w:rsidR="00381969" w:rsidRPr="00A47FA5">
              <w:t>can</w:t>
            </w:r>
            <w:r w:rsidR="00BA5443">
              <w:t xml:space="preserve"> </w:t>
            </w:r>
            <w:r w:rsidR="00381969" w:rsidRPr="00A47FA5">
              <w:t>report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t>problem</w:t>
            </w:r>
            <w:r w:rsidR="00BA5443">
              <w:t xml:space="preserve"> </w:t>
            </w:r>
            <w:r w:rsidR="00381969" w:rsidRPr="00A47FA5">
              <w:t>using</w:t>
            </w:r>
            <w:r w:rsidR="00BA5443">
              <w:t xml:space="preserve"> </w:t>
            </w:r>
            <w:r w:rsidR="00381969" w:rsidRPr="00A47FA5">
              <w:t>the</w:t>
            </w:r>
            <w:r w:rsidR="00BA5443">
              <w:t xml:space="preserve"> </w:t>
            </w:r>
            <w:r w:rsidR="00381969" w:rsidRPr="00A47FA5">
              <w:rPr>
                <w:b/>
              </w:rPr>
              <w:t>Report</w:t>
            </w:r>
            <w:r w:rsidR="00BA5443">
              <w:rPr>
                <w:b/>
              </w:rPr>
              <w:t xml:space="preserve"> </w:t>
            </w:r>
            <w:r w:rsidR="00381969" w:rsidRPr="00A47FA5">
              <w:rPr>
                <w:b/>
              </w:rPr>
              <w:t>this</w:t>
            </w:r>
            <w:r w:rsidR="00BA5443">
              <w:rPr>
                <w:b/>
              </w:rPr>
              <w:t xml:space="preserve"> </w:t>
            </w:r>
            <w:r w:rsidR="00381969" w:rsidRPr="00A47FA5">
              <w:rPr>
                <w:b/>
              </w:rPr>
              <w:t>review</w:t>
            </w:r>
            <w:r w:rsidR="00BA5443">
              <w:rPr>
                <w:b/>
              </w:rPr>
              <w:t xml:space="preserve"> </w:t>
            </w:r>
            <w:r w:rsidR="00381969" w:rsidRPr="00A47FA5">
              <w:t>link.</w:t>
            </w:r>
          </w:p>
        </w:tc>
      </w:tr>
    </w:tbl>
    <w:p w:rsidR="006B6DFB" w:rsidRDefault="008170D2" w:rsidP="00EE087B">
      <w:pPr>
        <w:pStyle w:val="Heading2"/>
      </w:pPr>
      <w:bookmarkStart w:id="6" w:name="_Toc334551702"/>
      <w:bookmarkStart w:id="7" w:name="_Toc334564295"/>
      <w:r>
        <w:t>Your</w:t>
      </w:r>
      <w:r w:rsidR="00BA5443">
        <w:t xml:space="preserve"> </w:t>
      </w:r>
      <w:r w:rsidR="00ED5E05">
        <w:t>A</w:t>
      </w:r>
      <w:r>
        <w:t>ccount</w:t>
      </w:r>
      <w:r w:rsidR="00BA5443">
        <w:t xml:space="preserve"> </w:t>
      </w:r>
      <w:r w:rsidR="008E001A">
        <w:t>and</w:t>
      </w:r>
      <w:r w:rsidR="00BA5443">
        <w:t xml:space="preserve"> </w:t>
      </w:r>
      <w:r>
        <w:t>P</w:t>
      </w:r>
      <w:r w:rsidR="008E001A">
        <w:t>references</w:t>
      </w:r>
      <w:bookmarkEnd w:id="6"/>
      <w:bookmarkEnd w:id="7"/>
    </w:p>
    <w:p w:rsidR="006B6DFB" w:rsidRDefault="008E001A" w:rsidP="00EE087B">
      <w:pPr>
        <w:pStyle w:val="ParagraphText"/>
      </w:pPr>
      <w:r>
        <w:t>There</w:t>
      </w:r>
      <w:r w:rsidR="00BA5443">
        <w:t xml:space="preserve"> </w:t>
      </w:r>
      <w:r>
        <w:t>are</w:t>
      </w:r>
      <w:r w:rsidR="00BA5443">
        <w:t xml:space="preserve"> </w:t>
      </w:r>
      <w:r>
        <w:t>several</w:t>
      </w:r>
      <w:r w:rsidR="00BA5443">
        <w:t xml:space="preserve"> </w:t>
      </w:r>
      <w:r>
        <w:t>settings</w:t>
      </w:r>
      <w:r w:rsidR="00BA5443">
        <w:t xml:space="preserve"> </w:t>
      </w:r>
      <w:r>
        <w:t>related</w:t>
      </w:r>
      <w:r w:rsidR="00BA5443">
        <w:t xml:space="preserve"> </w:t>
      </w:r>
      <w:r>
        <w:t>to</w:t>
      </w:r>
      <w:r w:rsidR="00BA5443">
        <w:t xml:space="preserve"> </w:t>
      </w: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that</w:t>
      </w:r>
      <w:r w:rsidR="00BA5443">
        <w:t xml:space="preserve"> </w:t>
      </w:r>
      <w:r>
        <w:t>are</w:t>
      </w:r>
      <w:r w:rsidR="00BA5443">
        <w:t xml:space="preserve"> </w:t>
      </w:r>
      <w:r>
        <w:t>accessible</w:t>
      </w:r>
      <w:r w:rsidR="00BA5443">
        <w:t xml:space="preserve"> </w:t>
      </w:r>
      <w:r>
        <w:t>through</w:t>
      </w:r>
      <w:r w:rsidR="00BA5443">
        <w:t xml:space="preserve"> </w:t>
      </w:r>
      <w:r>
        <w:t>the</w:t>
      </w:r>
      <w:r w:rsidR="00BA5443">
        <w:t xml:space="preserve"> </w:t>
      </w:r>
      <w:r>
        <w:t>Settings</w:t>
      </w:r>
      <w:r w:rsidR="00BA5443">
        <w:t xml:space="preserve"> </w:t>
      </w:r>
      <w:r>
        <w:t>charm.</w:t>
      </w:r>
      <w:r w:rsidR="00BA5443">
        <w:t xml:space="preserve"> </w:t>
      </w:r>
      <w:r>
        <w:t>The</w:t>
      </w:r>
      <w:r w:rsidR="00BA5443">
        <w:t xml:space="preserve"> </w:t>
      </w:r>
      <w:r w:rsidR="00CC744C">
        <w:t>primary</w:t>
      </w:r>
      <w:r w:rsidR="00BA5443">
        <w:t xml:space="preserve"> </w:t>
      </w:r>
      <w:r w:rsidR="00CC744C">
        <w:t>locations</w:t>
      </w:r>
      <w:r w:rsidR="00BA5443">
        <w:t xml:space="preserve"> </w:t>
      </w:r>
      <w:r w:rsidR="00CC744C">
        <w:t>for</w:t>
      </w:r>
      <w:r w:rsidR="00BA5443">
        <w:t xml:space="preserve"> </w:t>
      </w:r>
      <w:r w:rsidR="00CC744C">
        <w:t>these</w:t>
      </w:r>
      <w:r w:rsidR="00BA5443">
        <w:t xml:space="preserve"> </w:t>
      </w:r>
      <w:r w:rsidR="00CC744C">
        <w:t>settings</w:t>
      </w:r>
      <w:r w:rsidR="00BA5443">
        <w:t xml:space="preserve"> </w:t>
      </w:r>
      <w:r w:rsidR="00CC744C">
        <w:t>are</w:t>
      </w:r>
      <w:r w:rsidR="00BA5443">
        <w:t xml:space="preserve"> </w:t>
      </w:r>
      <w:r w:rsidR="00C65917">
        <w:t>on</w:t>
      </w:r>
      <w:r w:rsidR="00BA5443">
        <w:t xml:space="preserve"> </w:t>
      </w:r>
      <w:r w:rsidR="002777E5">
        <w:t>the</w:t>
      </w:r>
      <w:r w:rsidR="00BA5443">
        <w:t xml:space="preserve"> </w:t>
      </w:r>
      <w:r w:rsidR="002777E5" w:rsidRPr="00C65917">
        <w:t>Your</w:t>
      </w:r>
      <w:r w:rsidR="00BA5443">
        <w:t xml:space="preserve"> </w:t>
      </w:r>
      <w:r w:rsidR="002777E5" w:rsidRPr="00C65917">
        <w:t>account</w:t>
      </w:r>
      <w:r w:rsidR="00CC744C">
        <w:t>,</w:t>
      </w:r>
      <w:r w:rsidR="00BA5443">
        <w:t xml:space="preserve"> </w:t>
      </w:r>
      <w:r w:rsidR="002777E5" w:rsidRPr="00C65917">
        <w:t>Preferences</w:t>
      </w:r>
      <w:r w:rsidR="00CC744C">
        <w:t>,</w:t>
      </w:r>
      <w:r w:rsidR="00BA5443">
        <w:t xml:space="preserve"> </w:t>
      </w:r>
      <w:r w:rsidR="00CC744C">
        <w:t>and</w:t>
      </w:r>
      <w:r w:rsidR="00BA5443">
        <w:t xml:space="preserve"> </w:t>
      </w:r>
      <w:r w:rsidR="00CC744C" w:rsidRPr="00C65917">
        <w:t>App</w:t>
      </w:r>
      <w:r w:rsidR="00BA5443">
        <w:t xml:space="preserve"> </w:t>
      </w:r>
      <w:r w:rsidR="006B6DFB">
        <w:t>u</w:t>
      </w:r>
      <w:r w:rsidR="00CC744C" w:rsidRPr="00C65917">
        <w:t>pdates</w:t>
      </w:r>
      <w:r w:rsidR="00BA5443">
        <w:t xml:space="preserve"> </w:t>
      </w:r>
      <w:r w:rsidR="002777E5">
        <w:t>pages</w:t>
      </w:r>
      <w:r>
        <w:t>,</w:t>
      </w:r>
      <w:r w:rsidR="00BA5443">
        <w:t xml:space="preserve"> </w:t>
      </w:r>
      <w:r w:rsidR="002777E5">
        <w:t>as</w:t>
      </w:r>
      <w:r w:rsidR="00BA5443">
        <w:t xml:space="preserve"> </w:t>
      </w:r>
      <w:r w:rsidR="002777E5">
        <w:t>shown</w:t>
      </w:r>
      <w:r w:rsidR="00BA5443">
        <w:t xml:space="preserve"> </w:t>
      </w:r>
      <w:r>
        <w:t>in</w:t>
      </w:r>
      <w:r w:rsidR="00BA5443">
        <w:t xml:space="preserve"> </w:t>
      </w:r>
      <w:r>
        <w:t>the</w:t>
      </w:r>
      <w:r w:rsidR="00BA5443">
        <w:t xml:space="preserve"> </w:t>
      </w:r>
      <w:r w:rsidR="00C65917">
        <w:t>following</w:t>
      </w:r>
      <w:r w:rsidR="00BA5443">
        <w:t xml:space="preserve"> </w:t>
      </w:r>
      <w:r>
        <w:t>screen</w:t>
      </w:r>
      <w:r w:rsidR="00BA5443">
        <w:t xml:space="preserve"> </w:t>
      </w:r>
      <w:r>
        <w:t>shot.</w:t>
      </w:r>
    </w:p>
    <w:p w:rsidR="006B6DFB" w:rsidRDefault="008170D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621280" cy="3497580"/>
            <wp:effectExtent l="19050" t="19050" r="2667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49758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12</w:t>
        </w:r>
      </w:fldSimple>
      <w:r>
        <w:t>:</w:t>
      </w:r>
      <w:r w:rsidR="00BA5443">
        <w:t xml:space="preserve"> </w:t>
      </w:r>
      <w:r w:rsidR="00145718">
        <w:t>Windows</w:t>
      </w:r>
      <w:r w:rsidR="00BA5443">
        <w:t xml:space="preserve"> </w:t>
      </w:r>
      <w:r w:rsidR="00145718">
        <w:t>Store</w:t>
      </w:r>
      <w:r w:rsidR="00BA5443">
        <w:t xml:space="preserve"> </w:t>
      </w:r>
      <w:r w:rsidR="00145718">
        <w:t>Settings</w:t>
      </w:r>
    </w:p>
    <w:p w:rsidR="006B6DFB" w:rsidRDefault="00CC744C" w:rsidP="00CC744C">
      <w:pPr>
        <w:pStyle w:val="Heading3"/>
      </w:pPr>
      <w:bookmarkStart w:id="8" w:name="_Toc334551703"/>
      <w:bookmarkStart w:id="9" w:name="_Toc334564296"/>
      <w:r>
        <w:t>Your</w:t>
      </w:r>
      <w:r w:rsidR="00BA5443">
        <w:t xml:space="preserve"> </w:t>
      </w:r>
      <w:r w:rsidR="00C65917">
        <w:t>A</w:t>
      </w:r>
      <w:r>
        <w:t>ccount</w:t>
      </w:r>
      <w:bookmarkEnd w:id="8"/>
      <w:bookmarkEnd w:id="9"/>
    </w:p>
    <w:p w:rsidR="006B6DFB" w:rsidRDefault="008E001A" w:rsidP="00EE087B">
      <w:pPr>
        <w:pStyle w:val="ParagraphText"/>
      </w:pPr>
      <w:r>
        <w:t>From</w:t>
      </w:r>
      <w:r w:rsidR="00BA5443">
        <w:t xml:space="preserve"> </w:t>
      </w:r>
      <w:r w:rsidR="00CC744C">
        <w:t>the</w:t>
      </w:r>
      <w:r w:rsidR="00BA5443">
        <w:t xml:space="preserve"> </w:t>
      </w:r>
      <w:r w:rsidR="002777E5" w:rsidRPr="00C65917">
        <w:t>Your</w:t>
      </w:r>
      <w:r w:rsidR="00BA5443">
        <w:t xml:space="preserve"> </w:t>
      </w:r>
      <w:r w:rsidR="002777E5" w:rsidRPr="00C65917">
        <w:t>account</w:t>
      </w:r>
      <w:r w:rsidR="00BA5443">
        <w:t xml:space="preserve"> </w:t>
      </w:r>
      <w:r>
        <w:t>page</w:t>
      </w:r>
      <w:r w:rsidR="00C65917">
        <w:t>,</w:t>
      </w:r>
      <w:r w:rsidR="00BA5443">
        <w:t xml:space="preserve"> </w:t>
      </w:r>
      <w:r>
        <w:t>you</w:t>
      </w:r>
      <w:r w:rsidR="00BA5443">
        <w:t xml:space="preserve"> </w:t>
      </w:r>
      <w:r>
        <w:t>will</w:t>
      </w:r>
      <w:r w:rsidR="00BA5443">
        <w:t xml:space="preserve"> </w:t>
      </w:r>
      <w:r>
        <w:t>see</w:t>
      </w:r>
      <w:r w:rsidR="00BA5443">
        <w:t xml:space="preserve"> </w:t>
      </w:r>
      <w:r w:rsidR="002777E5">
        <w:t>options</w:t>
      </w:r>
      <w:r w:rsidR="00BA5443">
        <w:t xml:space="preserve"> </w:t>
      </w:r>
      <w:r w:rsidR="002777E5">
        <w:t>related</w:t>
      </w:r>
      <w:r w:rsidR="00BA5443">
        <w:t xml:space="preserve"> </w:t>
      </w:r>
      <w:r w:rsidR="002777E5">
        <w:t>to</w:t>
      </w:r>
      <w:r w:rsidR="00BA5443">
        <w:t xml:space="preserve"> </w:t>
      </w:r>
      <w:r w:rsidR="002777E5">
        <w:t>the</w:t>
      </w:r>
      <w:r w:rsidR="00BA5443">
        <w:t xml:space="preserve"> </w:t>
      </w:r>
      <w:r w:rsidR="002777E5">
        <w:t>account</w:t>
      </w:r>
      <w:r w:rsidR="00BA5443">
        <w:t xml:space="preserve"> </w:t>
      </w:r>
      <w:r w:rsidR="002777E5">
        <w:t>you</w:t>
      </w:r>
      <w:r w:rsidR="00BA5443">
        <w:t xml:space="preserve"> </w:t>
      </w:r>
      <w:r w:rsidR="002777E5">
        <w:t>used</w:t>
      </w:r>
      <w:r w:rsidR="00BA5443">
        <w:t xml:space="preserve"> </w:t>
      </w:r>
      <w:r w:rsidR="002777E5">
        <w:t>to</w:t>
      </w:r>
      <w:r w:rsidR="00BA5443">
        <w:t xml:space="preserve"> </w:t>
      </w:r>
      <w:r w:rsidR="002777E5">
        <w:t>sign</w:t>
      </w:r>
      <w:r w:rsidR="00BA5443">
        <w:t xml:space="preserve"> </w:t>
      </w:r>
      <w:r w:rsidR="00C65917">
        <w:t>i</w:t>
      </w:r>
      <w:r w:rsidR="002777E5">
        <w:t>n</w:t>
      </w:r>
      <w:r w:rsidR="00BA5443">
        <w:t xml:space="preserve"> </w:t>
      </w:r>
      <w:r w:rsidR="002777E5">
        <w:t>to</w:t>
      </w:r>
      <w:r w:rsidR="00BA5443">
        <w:t xml:space="preserve"> </w:t>
      </w:r>
      <w:r w:rsidR="002777E5">
        <w:t>the</w:t>
      </w:r>
      <w:r w:rsidR="00BA5443">
        <w:t xml:space="preserve"> </w:t>
      </w:r>
      <w:r w:rsidR="002777E5">
        <w:t>Windows</w:t>
      </w:r>
      <w:r w:rsidR="00BA5443">
        <w:t xml:space="preserve"> </w:t>
      </w:r>
      <w:r w:rsidR="002777E5">
        <w:t>Store,</w:t>
      </w:r>
      <w:r w:rsidR="00BA5443">
        <w:t xml:space="preserve"> </w:t>
      </w:r>
      <w:r w:rsidR="002777E5">
        <w:t>your</w:t>
      </w:r>
      <w:r w:rsidR="00BA5443">
        <w:t xml:space="preserve"> </w:t>
      </w:r>
      <w:r w:rsidR="002777E5">
        <w:t>payment</w:t>
      </w:r>
      <w:r w:rsidR="00BA5443">
        <w:t xml:space="preserve"> </w:t>
      </w:r>
      <w:r w:rsidR="002777E5">
        <w:t>method,</w:t>
      </w:r>
      <w:r w:rsidR="00BA5443">
        <w:t xml:space="preserve"> </w:t>
      </w:r>
      <w:r w:rsidR="002777E5">
        <w:t>and</w:t>
      </w:r>
      <w:r w:rsidR="00BA5443">
        <w:t xml:space="preserve"> </w:t>
      </w:r>
      <w:r w:rsidR="002777E5">
        <w:t>the</w:t>
      </w:r>
      <w:r w:rsidR="00BA5443">
        <w:t xml:space="preserve"> </w:t>
      </w:r>
      <w:r w:rsidR="002777E5">
        <w:t>PCs</w:t>
      </w:r>
      <w:r w:rsidR="00BA5443">
        <w:t xml:space="preserve"> </w:t>
      </w:r>
      <w:r w:rsidR="002777E5">
        <w:t>that</w:t>
      </w:r>
      <w:r w:rsidR="00BA5443">
        <w:t xml:space="preserve"> </w:t>
      </w:r>
      <w:r w:rsidR="002777E5">
        <w:t>you</w:t>
      </w:r>
      <w:r w:rsidR="00BA5443">
        <w:t xml:space="preserve"> </w:t>
      </w:r>
      <w:r w:rsidR="002777E5">
        <w:t>have</w:t>
      </w:r>
      <w:r w:rsidR="00BA5443">
        <w:t xml:space="preserve"> </w:t>
      </w:r>
      <w:r w:rsidR="002777E5">
        <w:t>installed</w:t>
      </w:r>
      <w:r w:rsidR="00BA5443">
        <w:t xml:space="preserve"> </w:t>
      </w:r>
      <w:r w:rsidR="002777E5">
        <w:t>apps</w:t>
      </w:r>
      <w:r w:rsidR="00BA5443">
        <w:t xml:space="preserve"> </w:t>
      </w:r>
      <w:r w:rsidR="002777E5">
        <w:t>on</w:t>
      </w:r>
      <w:r w:rsidR="00BA5443">
        <w:t xml:space="preserve"> </w:t>
      </w:r>
      <w:r w:rsidR="002777E5">
        <w:t>with</w:t>
      </w:r>
      <w:r w:rsidR="00BA5443">
        <w:t xml:space="preserve"> </w:t>
      </w:r>
      <w:r w:rsidR="002777E5">
        <w:t>this</w:t>
      </w:r>
      <w:r w:rsidR="00BA5443">
        <w:t xml:space="preserve"> </w:t>
      </w:r>
      <w:r w:rsidR="002777E5">
        <w:t>account</w:t>
      </w:r>
      <w:r>
        <w:t>.</w:t>
      </w:r>
    </w:p>
    <w:p w:rsidR="006B6DFB" w:rsidRDefault="003D373F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13</w:t>
        </w:r>
      </w:fldSimple>
      <w:r>
        <w:t>:</w:t>
      </w:r>
      <w:r w:rsidR="00BA5443">
        <w:t xml:space="preserve"> </w:t>
      </w:r>
      <w:r w:rsidR="002777E5">
        <w:t>Your</w:t>
      </w:r>
      <w:r w:rsidR="00BA5443">
        <w:t xml:space="preserve"> </w:t>
      </w:r>
      <w:r w:rsidR="002777E5">
        <w:t>account</w:t>
      </w:r>
      <w:r w:rsidR="00BA5443">
        <w:t xml:space="preserve"> </w:t>
      </w:r>
      <w:r w:rsidR="002777E5">
        <w:t>page</w:t>
      </w:r>
    </w:p>
    <w:p w:rsidR="006B6DFB" w:rsidRDefault="008E001A" w:rsidP="00EE087B">
      <w:pPr>
        <w:pStyle w:val="ParagraphText"/>
      </w:pPr>
      <w:r>
        <w:t>All</w:t>
      </w:r>
      <w:r w:rsidR="00BA5443">
        <w:t xml:space="preserve"> </w:t>
      </w:r>
      <w:r>
        <w:t>of</w:t>
      </w:r>
      <w:r w:rsidR="00BA5443">
        <w:t xml:space="preserve"> </w:t>
      </w:r>
      <w:r>
        <w:t>your</w:t>
      </w:r>
      <w:r w:rsidR="00BA5443">
        <w:t xml:space="preserve"> </w:t>
      </w:r>
      <w:r>
        <w:t>account</w:t>
      </w:r>
      <w:r w:rsidR="00BA5443">
        <w:t xml:space="preserve"> </w:t>
      </w:r>
      <w:r>
        <w:t>activity</w:t>
      </w:r>
      <w:r w:rsidR="00BA5443">
        <w:t xml:space="preserve"> </w:t>
      </w:r>
      <w:r>
        <w:t>and</w:t>
      </w:r>
      <w:r w:rsidR="00BA5443">
        <w:t xml:space="preserve"> </w:t>
      </w:r>
      <w:r>
        <w:t>purchases</w:t>
      </w:r>
      <w:r w:rsidR="00BA5443">
        <w:t xml:space="preserve"> </w:t>
      </w:r>
      <w:r w:rsidR="002777E5">
        <w:t>are</w:t>
      </w:r>
      <w:r w:rsidR="00BA5443">
        <w:t xml:space="preserve"> </w:t>
      </w:r>
      <w:r>
        <w:t>tied</w:t>
      </w:r>
      <w:r w:rsidR="00BA5443">
        <w:t xml:space="preserve"> </w:t>
      </w:r>
      <w:r>
        <w:t>to</w:t>
      </w:r>
      <w:r w:rsidR="00BA5443">
        <w:t xml:space="preserve"> </w:t>
      </w:r>
      <w:r>
        <w:t>your</w:t>
      </w:r>
      <w:r w:rsidR="00BA5443">
        <w:t xml:space="preserve"> </w:t>
      </w:r>
      <w:r>
        <w:t>Microsoft</w:t>
      </w:r>
      <w:r w:rsidR="00BA5443">
        <w:t xml:space="preserve"> </w:t>
      </w:r>
      <w:r w:rsidR="00C65917">
        <w:t>a</w:t>
      </w:r>
      <w:r>
        <w:t>ccount.</w:t>
      </w:r>
      <w:r w:rsidR="00BA5443">
        <w:t xml:space="preserve"> </w:t>
      </w:r>
      <w:r>
        <w:t>If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signed</w:t>
      </w:r>
      <w:r w:rsidR="00BA5443">
        <w:t xml:space="preserve"> </w:t>
      </w:r>
      <w:r w:rsidR="00C65917">
        <w:t>o</w:t>
      </w:r>
      <w:r>
        <w:t>n</w:t>
      </w:r>
      <w:r w:rsidR="00BA5443">
        <w:t xml:space="preserve"> </w:t>
      </w:r>
      <w:r>
        <w:t>to</w:t>
      </w:r>
      <w:r w:rsidR="00BA5443">
        <w:t xml:space="preserve"> </w:t>
      </w:r>
      <w:r>
        <w:t>Windows</w:t>
      </w:r>
      <w:r w:rsidR="00BA5443">
        <w:t xml:space="preserve"> </w:t>
      </w:r>
      <w:r>
        <w:t>using</w:t>
      </w:r>
      <w:r w:rsidR="00BA5443">
        <w:t xml:space="preserve"> </w:t>
      </w:r>
      <w:r>
        <w:t>a</w:t>
      </w:r>
      <w:r w:rsidR="00BA5443">
        <w:t xml:space="preserve"> </w:t>
      </w:r>
      <w:r>
        <w:t>connected</w:t>
      </w:r>
      <w:r w:rsidR="00BA5443">
        <w:t xml:space="preserve"> </w:t>
      </w:r>
      <w:r>
        <w:t>account,</w:t>
      </w:r>
      <w:r w:rsidR="00BA5443">
        <w:t xml:space="preserve"> </w:t>
      </w:r>
      <w:r>
        <w:t>that</w:t>
      </w:r>
      <w:r w:rsidR="00BA5443">
        <w:t xml:space="preserve"> </w:t>
      </w:r>
      <w:r>
        <w:t>Microsoft</w:t>
      </w:r>
      <w:r w:rsidR="00BA5443">
        <w:t xml:space="preserve"> </w:t>
      </w:r>
      <w:r w:rsidR="00C65917">
        <w:t>a</w:t>
      </w:r>
      <w:r>
        <w:t>ccount</w:t>
      </w:r>
      <w:r w:rsidR="00BA5443">
        <w:t xml:space="preserve"> </w:t>
      </w:r>
      <w:r>
        <w:t>will</w:t>
      </w:r>
      <w:r w:rsidR="00BA5443">
        <w:t xml:space="preserve"> </w:t>
      </w:r>
      <w:r w:rsidR="00C65917">
        <w:t>automatically</w:t>
      </w:r>
      <w:r w:rsidR="00BA5443">
        <w:t xml:space="preserve"> </w:t>
      </w:r>
      <w:r>
        <w:t>be</w:t>
      </w:r>
      <w:r w:rsidR="00BA5443">
        <w:t xml:space="preserve"> </w:t>
      </w:r>
      <w:r>
        <w:t>used</w:t>
      </w:r>
      <w:r w:rsidR="00BA5443">
        <w:t xml:space="preserve"> </w:t>
      </w:r>
      <w:r w:rsidR="00C65917">
        <w:t>in</w:t>
      </w:r>
      <w:r w:rsidR="00BA5443">
        <w:t xml:space="preserve"> </w:t>
      </w:r>
      <w:r w:rsidR="00C65917">
        <w:t>the</w:t>
      </w:r>
      <w:r w:rsidR="00BA5443">
        <w:t xml:space="preserve"> </w:t>
      </w:r>
      <w:r w:rsidR="00C65917">
        <w:t>Windows</w:t>
      </w:r>
      <w:r w:rsidR="00BA5443">
        <w:t xml:space="preserve"> </w:t>
      </w:r>
      <w:r w:rsidR="00C65917">
        <w:t>Store:</w:t>
      </w:r>
    </w:p>
    <w:p w:rsidR="006B6DFB" w:rsidRDefault="008E001A" w:rsidP="00EE087B">
      <w:pPr>
        <w:pStyle w:val="ListBullet"/>
      </w:pP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connected</w:t>
      </w:r>
      <w:r w:rsidR="00BA5443">
        <w:t xml:space="preserve"> </w:t>
      </w:r>
      <w:r>
        <w:t>account,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use</w:t>
      </w:r>
      <w:r w:rsidR="00BA5443">
        <w:t xml:space="preserve"> </w:t>
      </w:r>
      <w:r>
        <w:t>the</w:t>
      </w:r>
      <w:r w:rsidR="00BA5443">
        <w:t xml:space="preserve"> </w:t>
      </w:r>
      <w:r w:rsidRPr="00C65917">
        <w:rPr>
          <w:b/>
        </w:rPr>
        <w:t>Sign</w:t>
      </w:r>
      <w:r w:rsidR="00BA5443">
        <w:rPr>
          <w:b/>
        </w:rPr>
        <w:t xml:space="preserve"> </w:t>
      </w:r>
      <w:r w:rsidRPr="00C65917">
        <w:rPr>
          <w:b/>
        </w:rPr>
        <w:t>out</w:t>
      </w:r>
      <w:r w:rsidR="00BA5443">
        <w:t xml:space="preserve"> </w:t>
      </w:r>
      <w:r>
        <w:t>button,</w:t>
      </w:r>
      <w:r w:rsidR="00BA5443">
        <w:t xml:space="preserve"> </w:t>
      </w:r>
      <w:r>
        <w:t>but</w:t>
      </w:r>
      <w:r w:rsidR="00BA5443">
        <w:t xml:space="preserve"> </w:t>
      </w:r>
      <w:r>
        <w:t>signing</w:t>
      </w:r>
      <w:r w:rsidR="00BA5443">
        <w:t xml:space="preserve"> </w:t>
      </w:r>
      <w:r w:rsidR="00C65917">
        <w:t>o</w:t>
      </w:r>
      <w:r>
        <w:t>n</w:t>
      </w:r>
      <w:r w:rsidR="00BA5443">
        <w:t xml:space="preserve"> </w:t>
      </w:r>
      <w:r>
        <w:t>will</w:t>
      </w:r>
      <w:r w:rsidR="00BA5443">
        <w:t xml:space="preserve"> </w:t>
      </w:r>
      <w:r>
        <w:t>not</w:t>
      </w:r>
      <w:r w:rsidR="00BA5443">
        <w:t xml:space="preserve"> </w:t>
      </w:r>
      <w:r>
        <w:t>prompt</w:t>
      </w:r>
      <w:r w:rsidR="00BA5443">
        <w:t xml:space="preserve"> </w:t>
      </w:r>
      <w:r>
        <w:t>for</w:t>
      </w:r>
      <w:r w:rsidR="00BA5443">
        <w:t xml:space="preserve"> </w:t>
      </w:r>
      <w:r>
        <w:t>credentials.</w:t>
      </w:r>
      <w:r w:rsidR="00BA5443">
        <w:t xml:space="preserve"> </w:t>
      </w:r>
      <w:r>
        <w:t>Your</w:t>
      </w:r>
      <w:r w:rsidR="00BA5443">
        <w:t xml:space="preserve"> </w:t>
      </w:r>
      <w:r>
        <w:t>connected</w:t>
      </w:r>
      <w:r w:rsidR="00BA5443">
        <w:t xml:space="preserve"> </w:t>
      </w:r>
      <w:r>
        <w:t>account</w:t>
      </w:r>
      <w:r w:rsidR="00BA5443">
        <w:t xml:space="preserve"> </w:t>
      </w:r>
      <w:r>
        <w:t>will</w:t>
      </w:r>
      <w:r w:rsidR="00BA5443">
        <w:t xml:space="preserve"> </w:t>
      </w:r>
      <w:r>
        <w:t>be</w:t>
      </w:r>
      <w:r w:rsidR="00BA5443">
        <w:t xml:space="preserve"> </w:t>
      </w:r>
      <w:r>
        <w:t>used</w:t>
      </w:r>
      <w:r w:rsidR="00BA5443">
        <w:t xml:space="preserve"> </w:t>
      </w:r>
      <w:r>
        <w:t>automatically.</w:t>
      </w:r>
    </w:p>
    <w:p w:rsidR="006B6DFB" w:rsidRDefault="008E001A" w:rsidP="00EE087B">
      <w:pPr>
        <w:pStyle w:val="ListBullet"/>
      </w:pP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connected</w:t>
      </w:r>
      <w:r w:rsidR="00BA5443">
        <w:t xml:space="preserve"> </w:t>
      </w:r>
      <w:r>
        <w:t>account,</w:t>
      </w:r>
      <w:r w:rsidR="00BA5443">
        <w:t xml:space="preserve"> </w:t>
      </w:r>
      <w:r>
        <w:t>clicking</w:t>
      </w:r>
      <w:r w:rsidR="00BA5443">
        <w:t xml:space="preserve"> </w:t>
      </w:r>
      <w:r>
        <w:t>the</w:t>
      </w:r>
      <w:r w:rsidR="00BA5443">
        <w:t xml:space="preserve"> </w:t>
      </w:r>
      <w:r w:rsidRPr="00C65917">
        <w:rPr>
          <w:b/>
        </w:rPr>
        <w:t>Change</w:t>
      </w:r>
      <w:r w:rsidR="00BA5443">
        <w:rPr>
          <w:b/>
        </w:rPr>
        <w:t xml:space="preserve"> </w:t>
      </w:r>
      <w:r w:rsidRPr="00C65917">
        <w:rPr>
          <w:b/>
        </w:rPr>
        <w:t>user</w:t>
      </w:r>
      <w:r w:rsidR="00BA5443">
        <w:t xml:space="preserve"> </w:t>
      </w:r>
      <w:r>
        <w:t>link</w:t>
      </w:r>
      <w:r w:rsidR="00BA5443">
        <w:t xml:space="preserve"> </w:t>
      </w:r>
      <w:r>
        <w:t>has</w:t>
      </w:r>
      <w:r w:rsidR="00BA5443">
        <w:t xml:space="preserve"> </w:t>
      </w:r>
      <w:r>
        <w:t>no</w:t>
      </w:r>
      <w:r w:rsidR="00BA5443">
        <w:t xml:space="preserve"> </w:t>
      </w:r>
      <w:r>
        <w:t>effect.</w:t>
      </w:r>
      <w:r w:rsidR="00BA5443">
        <w:t xml:space="preserve"> </w:t>
      </w:r>
      <w:r>
        <w:t>A</w:t>
      </w:r>
      <w:r w:rsidR="00BA5443">
        <w:t xml:space="preserve"> </w:t>
      </w:r>
      <w:r>
        <w:t>progress</w:t>
      </w:r>
      <w:r w:rsidR="00BA5443">
        <w:t xml:space="preserve"> </w:t>
      </w:r>
      <w:r>
        <w:t>indicator</w:t>
      </w:r>
      <w:r w:rsidR="00BA5443">
        <w:t xml:space="preserve"> </w:t>
      </w:r>
      <w:r>
        <w:t>will</w:t>
      </w:r>
      <w:r w:rsidR="00BA5443">
        <w:t xml:space="preserve"> </w:t>
      </w:r>
      <w:r>
        <w:t>appear,</w:t>
      </w:r>
      <w:r w:rsidR="00BA5443">
        <w:t xml:space="preserve"> </w:t>
      </w:r>
      <w:r>
        <w:t>but</w:t>
      </w:r>
      <w:r w:rsidR="00BA5443">
        <w:t xml:space="preserve"> </w:t>
      </w:r>
      <w:r>
        <w:t>afterward</w:t>
      </w:r>
      <w:r w:rsidR="00C65917">
        <w:t>,</w:t>
      </w:r>
      <w:r w:rsidR="00BA5443">
        <w:t xml:space="preserve"> </w:t>
      </w:r>
      <w:r>
        <w:t>your</w:t>
      </w:r>
      <w:r w:rsidR="00BA5443">
        <w:t xml:space="preserve"> </w:t>
      </w:r>
      <w:r>
        <w:t>connected</w:t>
      </w:r>
      <w:r w:rsidR="00BA5443">
        <w:t xml:space="preserve"> </w:t>
      </w:r>
      <w:r>
        <w:t>account</w:t>
      </w:r>
      <w:r w:rsidR="00BA5443">
        <w:t xml:space="preserve"> </w:t>
      </w:r>
      <w:r>
        <w:t>will</w:t>
      </w:r>
      <w:r w:rsidR="00BA5443">
        <w:t xml:space="preserve"> </w:t>
      </w:r>
      <w:r>
        <w:t>be</w:t>
      </w:r>
      <w:r w:rsidR="00BA5443">
        <w:t xml:space="preserve"> </w:t>
      </w:r>
      <w:r>
        <w:t>used</w:t>
      </w:r>
      <w:r w:rsidR="00BA5443">
        <w:t xml:space="preserve"> </w:t>
      </w:r>
      <w:r>
        <w:t>automatically.</w:t>
      </w:r>
    </w:p>
    <w:p w:rsidR="006B6DFB" w:rsidRDefault="008E001A" w:rsidP="00EE087B">
      <w:pPr>
        <w:pStyle w:val="ListBullet"/>
      </w:pP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local</w:t>
      </w:r>
      <w:r w:rsidR="00BA5443">
        <w:t xml:space="preserve"> </w:t>
      </w:r>
      <w:r>
        <w:t>account,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still</w:t>
      </w:r>
      <w:r w:rsidR="00BA5443">
        <w:t xml:space="preserve"> </w:t>
      </w:r>
      <w:r>
        <w:t>open</w:t>
      </w:r>
      <w:r w:rsidR="00BA5443">
        <w:t xml:space="preserve"> </w:t>
      </w:r>
      <w:r>
        <w:t>and</w:t>
      </w:r>
      <w:r w:rsidR="00BA5443">
        <w:t xml:space="preserve"> </w:t>
      </w:r>
      <w:r>
        <w:t>browse</w:t>
      </w:r>
      <w:r w:rsidR="00BA5443">
        <w:t xml:space="preserve"> </w:t>
      </w:r>
      <w:r>
        <w:t>the</w:t>
      </w:r>
      <w:r w:rsidR="00BA5443">
        <w:t xml:space="preserve"> </w:t>
      </w:r>
      <w:r w:rsidR="004E0137">
        <w:t>S</w:t>
      </w:r>
      <w:r>
        <w:t>tore,</w:t>
      </w:r>
      <w:r w:rsidR="00BA5443">
        <w:t xml:space="preserve"> </w:t>
      </w:r>
      <w:r>
        <w:t>but</w:t>
      </w:r>
      <w:r w:rsidR="00BA5443">
        <w:t xml:space="preserve"> </w:t>
      </w:r>
      <w:r>
        <w:t>the</w:t>
      </w:r>
      <w:r w:rsidR="00BA5443">
        <w:t xml:space="preserve"> </w:t>
      </w:r>
      <w:r>
        <w:t>first</w:t>
      </w:r>
      <w:r w:rsidR="00BA5443">
        <w:t xml:space="preserve"> </w:t>
      </w:r>
      <w:r>
        <w:t>time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attempt</w:t>
      </w:r>
      <w:r w:rsidR="00BA5443">
        <w:t xml:space="preserve"> </w:t>
      </w:r>
      <w:r>
        <w:t>an</w:t>
      </w:r>
      <w:r w:rsidR="00BA5443">
        <w:t xml:space="preserve"> </w:t>
      </w:r>
      <w:r>
        <w:t>action</w:t>
      </w:r>
      <w:r w:rsidR="00BA5443">
        <w:t xml:space="preserve"> </w:t>
      </w:r>
      <w:r>
        <w:t>that</w:t>
      </w:r>
      <w:r w:rsidR="00BA5443">
        <w:t xml:space="preserve"> </w:t>
      </w:r>
      <w:r>
        <w:t>requires</w:t>
      </w:r>
      <w:r w:rsidR="00BA5443">
        <w:t xml:space="preserve"> </w:t>
      </w:r>
      <w:r>
        <w:t>a</w:t>
      </w:r>
      <w:r w:rsidR="00BA5443">
        <w:t xml:space="preserve"> </w:t>
      </w:r>
      <w:r>
        <w:t>Microsoft</w:t>
      </w:r>
      <w:r w:rsidR="00BA5443">
        <w:t xml:space="preserve"> </w:t>
      </w:r>
      <w:r w:rsidR="00C65917">
        <w:t>a</w:t>
      </w:r>
      <w:r>
        <w:t>ccount,</w:t>
      </w:r>
      <w:r w:rsidR="00BA5443">
        <w:t xml:space="preserve"> </w:t>
      </w:r>
      <w:r>
        <w:t>you</w:t>
      </w:r>
      <w:r w:rsidR="00BA5443">
        <w:t xml:space="preserve"> </w:t>
      </w:r>
      <w:r>
        <w:t>will</w:t>
      </w:r>
      <w:r w:rsidR="00BA5443">
        <w:t xml:space="preserve"> </w:t>
      </w:r>
      <w:r>
        <w:t>be</w:t>
      </w:r>
      <w:r w:rsidR="00BA5443">
        <w:t xml:space="preserve"> </w:t>
      </w:r>
      <w:r>
        <w:t>prompted</w:t>
      </w:r>
      <w:r w:rsidR="00BA5443">
        <w:t xml:space="preserve"> </w:t>
      </w:r>
      <w:r>
        <w:t>for</w:t>
      </w:r>
      <w:r w:rsidR="00BA5443">
        <w:t xml:space="preserve"> </w:t>
      </w:r>
      <w:r>
        <w:t>your</w:t>
      </w:r>
      <w:r w:rsidR="00BA5443">
        <w:t xml:space="preserve"> </w:t>
      </w:r>
      <w:r>
        <w:t>account</w:t>
      </w:r>
      <w:r w:rsidR="00BA5443">
        <w:t xml:space="preserve"> </w:t>
      </w:r>
      <w:r>
        <w:t>information.</w:t>
      </w:r>
    </w:p>
    <w:p w:rsidR="006B6DFB" w:rsidRDefault="003A6753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14</w:t>
        </w:r>
      </w:fldSimple>
      <w:r>
        <w:t>:</w:t>
      </w:r>
      <w:r w:rsidR="00BA5443">
        <w:t xml:space="preserve"> </w:t>
      </w:r>
      <w:r w:rsidR="00145718">
        <w:t>Sign</w:t>
      </w:r>
      <w:r w:rsidR="00BA5443">
        <w:t xml:space="preserve"> </w:t>
      </w:r>
      <w:r w:rsidR="00145718">
        <w:t>in</w:t>
      </w:r>
      <w:r w:rsidR="00BA5443">
        <w:t xml:space="preserve"> </w:t>
      </w:r>
      <w:r w:rsidR="00145718">
        <w:t>with</w:t>
      </w:r>
      <w:r w:rsidR="00BA5443">
        <w:t xml:space="preserve"> </w:t>
      </w:r>
      <w:r w:rsidR="00145718">
        <w:t>a</w:t>
      </w:r>
      <w:r w:rsidR="00BA5443">
        <w:t xml:space="preserve"> </w:t>
      </w:r>
      <w:r w:rsidR="00145718">
        <w:t>Microsoft</w:t>
      </w:r>
      <w:r w:rsidR="00BA5443">
        <w:t xml:space="preserve"> </w:t>
      </w:r>
      <w:r w:rsidR="00145718">
        <w:t>account</w:t>
      </w:r>
    </w:p>
    <w:p w:rsidR="006B6DFB" w:rsidRDefault="008E001A" w:rsidP="00EE087B">
      <w:pPr>
        <w:pStyle w:val="ListBullet"/>
      </w:pP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local</w:t>
      </w:r>
      <w:r w:rsidR="00BA5443">
        <w:t xml:space="preserve"> </w:t>
      </w:r>
      <w:r>
        <w:t>account,</w:t>
      </w:r>
      <w:r w:rsidR="00BA5443">
        <w:t xml:space="preserve"> </w:t>
      </w:r>
      <w:r>
        <w:t>clicking</w:t>
      </w:r>
      <w:r w:rsidR="00BA5443">
        <w:t xml:space="preserve"> </w:t>
      </w:r>
      <w:r>
        <w:t>the</w:t>
      </w:r>
      <w:r w:rsidR="00BA5443">
        <w:t xml:space="preserve"> </w:t>
      </w:r>
      <w:r w:rsidRPr="00C65917">
        <w:rPr>
          <w:b/>
        </w:rPr>
        <w:t>Change</w:t>
      </w:r>
      <w:r w:rsidR="00BA5443">
        <w:rPr>
          <w:b/>
        </w:rPr>
        <w:t xml:space="preserve"> </w:t>
      </w:r>
      <w:r w:rsidRPr="00C65917">
        <w:rPr>
          <w:b/>
        </w:rPr>
        <w:t>user</w:t>
      </w:r>
      <w:r w:rsidR="00BA5443">
        <w:t xml:space="preserve"> </w:t>
      </w:r>
      <w:r>
        <w:t>link</w:t>
      </w:r>
      <w:r w:rsidR="00BA5443">
        <w:t xml:space="preserve"> </w:t>
      </w:r>
      <w:r>
        <w:t>will</w:t>
      </w:r>
      <w:r w:rsidR="00BA5443">
        <w:t xml:space="preserve"> </w:t>
      </w:r>
      <w:r>
        <w:t>prompt</w:t>
      </w:r>
      <w:r w:rsidR="00BA5443">
        <w:t xml:space="preserve"> </w:t>
      </w:r>
      <w:r>
        <w:t>you</w:t>
      </w:r>
      <w:r w:rsidR="00BA5443">
        <w:t xml:space="preserve"> </w:t>
      </w:r>
      <w:r>
        <w:t>with</w:t>
      </w:r>
      <w:r w:rsidR="00BA5443">
        <w:t xml:space="preserve"> </w:t>
      </w:r>
      <w:r>
        <w:t>the</w:t>
      </w:r>
      <w:r w:rsidR="00BA5443">
        <w:t xml:space="preserve"> </w:t>
      </w:r>
      <w:r>
        <w:t>same</w:t>
      </w:r>
      <w:r w:rsidR="00BA5443">
        <w:t xml:space="preserve"> </w:t>
      </w:r>
      <w:r w:rsidRPr="00C65917">
        <w:rPr>
          <w:b/>
        </w:rPr>
        <w:t>Sign</w:t>
      </w:r>
      <w:r w:rsidR="00BA5443">
        <w:rPr>
          <w:b/>
        </w:rPr>
        <w:t xml:space="preserve"> </w:t>
      </w:r>
      <w:r w:rsidRPr="00C65917">
        <w:rPr>
          <w:b/>
        </w:rPr>
        <w:t>in</w:t>
      </w:r>
      <w:r w:rsidR="00BA5443">
        <w:t xml:space="preserve"> </w:t>
      </w:r>
      <w:r>
        <w:t>dialog</w:t>
      </w:r>
      <w:r w:rsidR="00BA5443">
        <w:t xml:space="preserve"> </w:t>
      </w:r>
      <w:r w:rsidR="00C65917">
        <w:t>box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see</w:t>
      </w:r>
      <w:r w:rsidR="00BA5443">
        <w:t xml:space="preserve"> </w:t>
      </w:r>
      <w:r>
        <w:t>in</w:t>
      </w:r>
      <w:r w:rsidR="00BA5443">
        <w:t xml:space="preserve"> </w:t>
      </w:r>
      <w:r>
        <w:t>the</w:t>
      </w:r>
      <w:r w:rsidR="00BA5443">
        <w:t xml:space="preserve"> </w:t>
      </w:r>
      <w:r w:rsidR="00C65917">
        <w:t>preceding</w:t>
      </w:r>
      <w:r w:rsidR="00BA5443">
        <w:t xml:space="preserve"> </w:t>
      </w:r>
      <w:r>
        <w:t>screen</w:t>
      </w:r>
      <w:r w:rsidR="00BA5443">
        <w:t xml:space="preserve"> </w:t>
      </w:r>
      <w:r>
        <w:t>shot.</w:t>
      </w:r>
    </w:p>
    <w:p w:rsidR="006B6DFB" w:rsidRDefault="005C0A38" w:rsidP="005C0A38">
      <w:pPr>
        <w:pStyle w:val="ParagraphText"/>
      </w:pPr>
      <w:r>
        <w:t>By</w:t>
      </w:r>
      <w:r w:rsidR="00BA5443">
        <w:t xml:space="preserve"> </w:t>
      </w:r>
      <w:r>
        <w:t>default,</w:t>
      </w:r>
      <w:r w:rsidR="00BA5443">
        <w:t xml:space="preserve"> </w:t>
      </w:r>
      <w:r>
        <w:t>purchasing</w:t>
      </w:r>
      <w:r w:rsidR="00BA5443">
        <w:t xml:space="preserve"> </w:t>
      </w:r>
      <w:r>
        <w:t>an</w:t>
      </w:r>
      <w:r w:rsidR="00BA5443">
        <w:t xml:space="preserve"> </w:t>
      </w:r>
      <w:r>
        <w:t>app</w:t>
      </w:r>
      <w:r w:rsidR="00BA5443">
        <w:t xml:space="preserve"> </w:t>
      </w:r>
      <w:r>
        <w:t>asks</w:t>
      </w:r>
      <w:r w:rsidR="00BA5443">
        <w:t xml:space="preserve"> </w:t>
      </w:r>
      <w:r>
        <w:t>you</w:t>
      </w:r>
      <w:r w:rsidR="00BA5443">
        <w:t xml:space="preserve"> </w:t>
      </w:r>
      <w:r>
        <w:t>to</w:t>
      </w:r>
      <w:r w:rsidR="00BA5443">
        <w:t xml:space="preserve"> </w:t>
      </w:r>
      <w:r>
        <w:t>enter</w:t>
      </w:r>
      <w:r w:rsidR="00BA5443">
        <w:t xml:space="preserve"> </w:t>
      </w:r>
      <w:r>
        <w:t>the</w:t>
      </w:r>
      <w:r w:rsidR="00BA5443">
        <w:t xml:space="preserve"> </w:t>
      </w:r>
      <w:r>
        <w:t>password</w:t>
      </w:r>
      <w:r w:rsidR="00BA5443">
        <w:t xml:space="preserve"> </w:t>
      </w:r>
      <w:r>
        <w:t>for</w:t>
      </w:r>
      <w:r w:rsidR="00BA5443">
        <w:t xml:space="preserve"> </w:t>
      </w:r>
      <w:r>
        <w:t>your</w:t>
      </w:r>
      <w:r w:rsidR="00BA5443">
        <w:t xml:space="preserve"> </w:t>
      </w:r>
      <w:r>
        <w:t>Microsoft</w:t>
      </w:r>
      <w:r w:rsidR="00BA5443">
        <w:t xml:space="preserve"> </w:t>
      </w:r>
      <w:r>
        <w:t>Account.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change</w:t>
      </w:r>
      <w:r w:rsidR="00BA5443">
        <w:t xml:space="preserve"> </w:t>
      </w:r>
      <w:r>
        <w:t>this</w:t>
      </w:r>
      <w:r w:rsidR="00BA5443">
        <w:t xml:space="preserve"> </w:t>
      </w:r>
      <w:r>
        <w:t>behavior</w:t>
      </w:r>
      <w:r w:rsidR="00BA5443">
        <w:t xml:space="preserve"> </w:t>
      </w:r>
      <w:r>
        <w:t>by</w:t>
      </w:r>
      <w:r w:rsidR="00BA5443">
        <w:t xml:space="preserve"> </w:t>
      </w:r>
      <w:r>
        <w:t>setting</w:t>
      </w:r>
      <w:r w:rsidR="00BA5443">
        <w:t xml:space="preserve"> </w:t>
      </w:r>
      <w:r>
        <w:t>the</w:t>
      </w:r>
      <w:r w:rsidR="00BA5443">
        <w:t xml:space="preserve"> </w:t>
      </w:r>
      <w:r w:rsidR="009C1863" w:rsidRPr="005C0A38">
        <w:rPr>
          <w:b/>
        </w:rPr>
        <w:t>Always</w:t>
      </w:r>
      <w:r w:rsidR="00BA5443">
        <w:rPr>
          <w:b/>
        </w:rPr>
        <w:t xml:space="preserve"> </w:t>
      </w:r>
      <w:r w:rsidR="009C1863" w:rsidRPr="005C0A38">
        <w:rPr>
          <w:b/>
        </w:rPr>
        <w:t>ask</w:t>
      </w:r>
      <w:r w:rsidR="00BA5443">
        <w:rPr>
          <w:b/>
        </w:rPr>
        <w:t xml:space="preserve"> </w:t>
      </w:r>
      <w:r w:rsidR="00F37B24">
        <w:rPr>
          <w:b/>
        </w:rPr>
        <w:t>for</w:t>
      </w:r>
      <w:r w:rsidR="00BA5443">
        <w:rPr>
          <w:b/>
        </w:rPr>
        <w:t xml:space="preserve"> </w:t>
      </w:r>
      <w:r w:rsidR="009C1863" w:rsidRPr="005C0A38">
        <w:rPr>
          <w:b/>
        </w:rPr>
        <w:t>your</w:t>
      </w:r>
      <w:r w:rsidR="00BA5443">
        <w:rPr>
          <w:b/>
        </w:rPr>
        <w:t xml:space="preserve"> </w:t>
      </w:r>
      <w:r w:rsidR="009C1863" w:rsidRPr="005C0A38">
        <w:rPr>
          <w:b/>
        </w:rPr>
        <w:t>password</w:t>
      </w:r>
      <w:r w:rsidR="00BA5443">
        <w:rPr>
          <w:b/>
        </w:rPr>
        <w:t xml:space="preserve"> </w:t>
      </w:r>
      <w:r w:rsidR="009C1863" w:rsidRPr="005C0A38">
        <w:rPr>
          <w:b/>
        </w:rPr>
        <w:t>when</w:t>
      </w:r>
      <w:r w:rsidR="00BA5443">
        <w:rPr>
          <w:b/>
        </w:rPr>
        <w:t xml:space="preserve"> </w:t>
      </w:r>
      <w:r w:rsidR="009C1863" w:rsidRPr="005C0A38">
        <w:rPr>
          <w:b/>
        </w:rPr>
        <w:t>buying</w:t>
      </w:r>
      <w:r w:rsidR="00BA5443">
        <w:rPr>
          <w:b/>
        </w:rPr>
        <w:t xml:space="preserve"> </w:t>
      </w:r>
      <w:r w:rsidR="009C1863" w:rsidRPr="005C0A38">
        <w:rPr>
          <w:b/>
        </w:rPr>
        <w:t>an</w:t>
      </w:r>
      <w:r w:rsidR="00BA5443">
        <w:rPr>
          <w:b/>
        </w:rPr>
        <w:t xml:space="preserve"> </w:t>
      </w:r>
      <w:r w:rsidR="009C1863" w:rsidRPr="005C0A38">
        <w:rPr>
          <w:b/>
        </w:rPr>
        <w:t>app</w:t>
      </w:r>
      <w:r w:rsidR="00BA5443">
        <w:t xml:space="preserve"> </w:t>
      </w:r>
      <w:r>
        <w:t>option</w:t>
      </w:r>
      <w:r w:rsidR="00BA5443">
        <w:t xml:space="preserve"> </w:t>
      </w:r>
      <w:r>
        <w:t>to</w:t>
      </w:r>
      <w:r w:rsidR="00BA5443">
        <w:t xml:space="preserve"> </w:t>
      </w:r>
      <w:r w:rsidRPr="005C0A38">
        <w:rPr>
          <w:b/>
        </w:rPr>
        <w:t>No</w:t>
      </w:r>
      <w:r>
        <w:t>,</w:t>
      </w:r>
      <w:r w:rsidR="00BA5443">
        <w:t xml:space="preserve"> </w:t>
      </w:r>
      <w:r>
        <w:t>making</w:t>
      </w:r>
      <w:r w:rsidR="00BA5443">
        <w:t xml:space="preserve"> </w:t>
      </w:r>
      <w:r>
        <w:t>it</w:t>
      </w:r>
      <w:r w:rsidR="00BA5443">
        <w:t xml:space="preserve"> </w:t>
      </w:r>
      <w:r>
        <w:t>so</w:t>
      </w:r>
      <w:r w:rsidR="00BA5443">
        <w:t xml:space="preserve"> </w:t>
      </w:r>
      <w:r>
        <w:t>that</w:t>
      </w:r>
      <w:r w:rsidR="00BA5443">
        <w:t xml:space="preserve"> </w:t>
      </w:r>
      <w:r>
        <w:t>any</w:t>
      </w:r>
      <w:r w:rsidR="00BA5443">
        <w:t xml:space="preserve"> </w:t>
      </w:r>
      <w:r>
        <w:t>attempt</w:t>
      </w:r>
      <w:r w:rsidR="00BA5443">
        <w:t xml:space="preserve"> </w:t>
      </w:r>
      <w:r>
        <w:t>to</w:t>
      </w:r>
      <w:r w:rsidR="00BA5443">
        <w:t xml:space="preserve"> </w:t>
      </w:r>
      <w:r>
        <w:t>purchase</w:t>
      </w:r>
      <w:r w:rsidR="00BA5443">
        <w:t xml:space="preserve"> </w:t>
      </w:r>
      <w:r>
        <w:t>an</w:t>
      </w:r>
      <w:r w:rsidR="00BA5443">
        <w:t xml:space="preserve"> </w:t>
      </w:r>
      <w:r>
        <w:t>app</w:t>
      </w:r>
      <w:r w:rsidR="00BA5443">
        <w:t xml:space="preserve"> </w:t>
      </w:r>
      <w:r>
        <w:t>happen</w:t>
      </w:r>
      <w:r w:rsidR="008F0EE6">
        <w:t>s</w:t>
      </w:r>
      <w:r w:rsidR="00BA5443">
        <w:t xml:space="preserve"> </w:t>
      </w:r>
      <w:r>
        <w:t>automatically.</w:t>
      </w:r>
      <w:r w:rsidR="00BA5443">
        <w:t xml:space="preserve"> </w:t>
      </w:r>
      <w:r>
        <w:t>Use</w:t>
      </w:r>
      <w:r w:rsidR="00BA5443">
        <w:t xml:space="preserve"> </w:t>
      </w:r>
      <w:r>
        <w:t>caution</w:t>
      </w:r>
      <w:r w:rsidR="00BA5443">
        <w:t xml:space="preserve"> </w:t>
      </w:r>
      <w:r>
        <w:t>with</w:t>
      </w:r>
      <w:r w:rsidR="00BA5443">
        <w:t xml:space="preserve"> </w:t>
      </w:r>
      <w:r>
        <w:t>this</w:t>
      </w:r>
      <w:r w:rsidR="00BA5443">
        <w:t xml:space="preserve"> </w:t>
      </w:r>
      <w:r>
        <w:t>setting</w:t>
      </w:r>
      <w:r w:rsidR="00BA5443">
        <w:t xml:space="preserve"> </w:t>
      </w:r>
      <w:r w:rsidR="009C1863">
        <w:t>because</w:t>
      </w:r>
      <w:r w:rsidR="00BA5443">
        <w:t xml:space="preserve"> </w:t>
      </w:r>
      <w:r>
        <w:t>it</w:t>
      </w:r>
      <w:r w:rsidR="00BA5443">
        <w:t xml:space="preserve"> </w:t>
      </w:r>
      <w:r>
        <w:t>enables</w:t>
      </w:r>
      <w:r w:rsidR="00BA5443">
        <w:t xml:space="preserve"> </w:t>
      </w:r>
      <w:r>
        <w:t>anyone</w:t>
      </w:r>
      <w:r w:rsidR="00BA5443">
        <w:t xml:space="preserve"> </w:t>
      </w:r>
      <w:r>
        <w:t>with</w:t>
      </w:r>
      <w:r w:rsidR="00BA5443">
        <w:t xml:space="preserve"> </w:t>
      </w:r>
      <w:r>
        <w:t>physical</w:t>
      </w:r>
      <w:r w:rsidR="00BA5443">
        <w:t xml:space="preserve"> </w:t>
      </w:r>
      <w:r>
        <w:t>access</w:t>
      </w:r>
      <w:r w:rsidR="00BA5443">
        <w:t xml:space="preserve"> </w:t>
      </w:r>
      <w:r>
        <w:t>to</w:t>
      </w:r>
      <w:r w:rsidR="00BA5443">
        <w:t xml:space="preserve"> </w:t>
      </w:r>
      <w:r>
        <w:t>your</w:t>
      </w:r>
      <w:r w:rsidR="00BA5443">
        <w:t xml:space="preserve"> </w:t>
      </w:r>
      <w:r>
        <w:t>PC</w:t>
      </w:r>
      <w:r w:rsidR="00BA5443">
        <w:t xml:space="preserve"> </w:t>
      </w:r>
      <w:r>
        <w:t>to</w:t>
      </w:r>
      <w:r w:rsidR="00BA5443">
        <w:t xml:space="preserve"> </w:t>
      </w:r>
      <w:r>
        <w:t>purchase</w:t>
      </w:r>
      <w:r w:rsidR="00BA5443">
        <w:t xml:space="preserve"> </w:t>
      </w:r>
      <w:r>
        <w:t>apps.</w:t>
      </w:r>
    </w:p>
    <w:p w:rsidR="006B6DFB" w:rsidRDefault="005C0A38" w:rsidP="005C0A38">
      <w:pPr>
        <w:pStyle w:val="ParagraphText"/>
      </w:pPr>
      <w:r>
        <w:t>The</w:t>
      </w:r>
      <w:r w:rsidR="00BA5443">
        <w:t xml:space="preserve"> </w:t>
      </w:r>
      <w:r w:rsidRPr="005C0A38">
        <w:rPr>
          <w:b/>
        </w:rPr>
        <w:t>Your</w:t>
      </w:r>
      <w:r w:rsidR="00BA5443">
        <w:rPr>
          <w:b/>
        </w:rPr>
        <w:t xml:space="preserve"> </w:t>
      </w:r>
      <w:r w:rsidRPr="005C0A38">
        <w:rPr>
          <w:b/>
        </w:rPr>
        <w:t>PCs</w:t>
      </w:r>
      <w:r w:rsidR="00BA5443">
        <w:t xml:space="preserve"> </w:t>
      </w:r>
      <w:r>
        <w:t>section</w:t>
      </w:r>
      <w:r w:rsidR="00BA5443">
        <w:t xml:space="preserve"> </w:t>
      </w:r>
      <w:r>
        <w:t>shows</w:t>
      </w:r>
      <w:r w:rsidR="00BA5443">
        <w:t xml:space="preserve"> </w:t>
      </w:r>
      <w:r>
        <w:t>a</w:t>
      </w:r>
      <w:r w:rsidR="00BA5443">
        <w:t xml:space="preserve"> </w:t>
      </w:r>
      <w:r>
        <w:t>list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PCs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have</w:t>
      </w:r>
      <w:r w:rsidR="00BA5443">
        <w:t xml:space="preserve"> </w:t>
      </w:r>
      <w:r>
        <w:t>purchased</w:t>
      </w:r>
      <w:r w:rsidR="00BA5443">
        <w:t xml:space="preserve"> </w:t>
      </w:r>
      <w:r>
        <w:t>and</w:t>
      </w:r>
      <w:r w:rsidR="00BA5443">
        <w:t xml:space="preserve"> </w:t>
      </w:r>
      <w:r>
        <w:t>installed</w:t>
      </w:r>
      <w:r w:rsidR="00BA5443">
        <w:t xml:space="preserve"> </w:t>
      </w:r>
      <w:r>
        <w:t>apps</w:t>
      </w:r>
      <w:r w:rsidR="00BA5443">
        <w:t xml:space="preserve"> </w:t>
      </w:r>
      <w:r>
        <w:t>from</w:t>
      </w:r>
      <w:r w:rsidR="00BA5443">
        <w:t xml:space="preserve"> </w:t>
      </w:r>
      <w:r>
        <w:t>with</w:t>
      </w:r>
      <w:r w:rsidR="00BA5443">
        <w:t xml:space="preserve"> </w:t>
      </w:r>
      <w:r>
        <w:t>the</w:t>
      </w:r>
      <w:r w:rsidR="00BA5443">
        <w:t xml:space="preserve"> </w:t>
      </w:r>
      <w:r>
        <w:t>Microsoft</w:t>
      </w:r>
      <w:r w:rsidR="00BA5443">
        <w:t xml:space="preserve"> </w:t>
      </w:r>
      <w:r w:rsidR="009C1863">
        <w:t>a</w:t>
      </w:r>
      <w:r>
        <w:t>ccount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currently</w:t>
      </w:r>
      <w:r w:rsidR="00BA5443">
        <w:t xml:space="preserve"> </w:t>
      </w:r>
      <w:r>
        <w:t>signed</w:t>
      </w:r>
      <w:r w:rsidR="00BA5443">
        <w:t xml:space="preserve"> </w:t>
      </w:r>
      <w:r>
        <w:t>in</w:t>
      </w:r>
      <w:r w:rsidR="00BA5443">
        <w:t xml:space="preserve"> </w:t>
      </w:r>
      <w:r>
        <w:t>with.</w:t>
      </w:r>
      <w:r w:rsidR="00BA5443">
        <w:t xml:space="preserve"> </w:t>
      </w:r>
      <w:r>
        <w:t>Licensing</w:t>
      </w:r>
      <w:r w:rsidR="00BA5443">
        <w:t xml:space="preserve"> </w:t>
      </w:r>
      <w:r>
        <w:t>in</w:t>
      </w:r>
      <w:r w:rsidR="00BA5443">
        <w:t xml:space="preserve"> </w:t>
      </w: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allows</w:t>
      </w:r>
      <w:r w:rsidR="00BA5443">
        <w:t xml:space="preserve"> </w:t>
      </w:r>
      <w:r>
        <w:t>you</w:t>
      </w:r>
      <w:r w:rsidR="00BA5443">
        <w:t xml:space="preserve"> </w:t>
      </w:r>
      <w:r>
        <w:t>to</w:t>
      </w:r>
      <w:r w:rsidR="00BA5443">
        <w:t xml:space="preserve"> </w:t>
      </w:r>
      <w:r>
        <w:t>install</w:t>
      </w:r>
      <w:r w:rsidR="00BA5443">
        <w:t xml:space="preserve"> </w:t>
      </w:r>
      <w:r>
        <w:t>your</w:t>
      </w:r>
      <w:r w:rsidR="00BA5443">
        <w:t xml:space="preserve"> </w:t>
      </w:r>
      <w:r>
        <w:t>app</w:t>
      </w:r>
      <w:r w:rsidR="00BA5443">
        <w:t xml:space="preserve"> </w:t>
      </w:r>
      <w:r>
        <w:t>on</w:t>
      </w:r>
      <w:r w:rsidR="00BA5443">
        <w:t xml:space="preserve"> </w:t>
      </w:r>
      <w:r>
        <w:t>up</w:t>
      </w:r>
      <w:r w:rsidR="00BA5443">
        <w:t xml:space="preserve"> </w:t>
      </w:r>
      <w:r>
        <w:t>to</w:t>
      </w:r>
      <w:r w:rsidR="00BA5443">
        <w:t xml:space="preserve"> </w:t>
      </w:r>
      <w:r w:rsidR="009C1863">
        <w:t>five</w:t>
      </w:r>
      <w:r w:rsidR="00BA5443">
        <w:t xml:space="preserve"> </w:t>
      </w:r>
      <w:r>
        <w:t>PCs</w:t>
      </w:r>
      <w:r w:rsidR="00BA5443">
        <w:t xml:space="preserve"> </w:t>
      </w:r>
      <w:r>
        <w:t>simultaneously.</w:t>
      </w:r>
      <w:r w:rsidR="00BA5443">
        <w:t xml:space="preserve"> </w:t>
      </w:r>
      <w:r>
        <w:t>Those</w:t>
      </w:r>
      <w:r w:rsidR="00BA5443">
        <w:t xml:space="preserve"> </w:t>
      </w:r>
      <w:r>
        <w:t>five</w:t>
      </w:r>
      <w:r w:rsidR="00BA5443">
        <w:t xml:space="preserve"> </w:t>
      </w:r>
      <w:r>
        <w:t>PCs</w:t>
      </w:r>
      <w:r w:rsidR="00BA5443">
        <w:t xml:space="preserve"> </w:t>
      </w:r>
      <w:r>
        <w:t>are</w:t>
      </w:r>
      <w:r w:rsidR="00BA5443">
        <w:t xml:space="preserve"> </w:t>
      </w:r>
      <w:r>
        <w:t>listed</w:t>
      </w:r>
      <w:r w:rsidR="00BA5443">
        <w:t xml:space="preserve"> </w:t>
      </w:r>
      <w:r>
        <w:t>under</w:t>
      </w:r>
      <w:r w:rsidR="00BA5443">
        <w:t xml:space="preserve"> </w:t>
      </w:r>
      <w:r w:rsidRPr="009C1863">
        <w:rPr>
          <w:b/>
        </w:rPr>
        <w:t>Your</w:t>
      </w:r>
      <w:r w:rsidR="00BA5443">
        <w:rPr>
          <w:b/>
        </w:rPr>
        <w:t xml:space="preserve"> </w:t>
      </w:r>
      <w:r w:rsidRPr="009C1863">
        <w:rPr>
          <w:b/>
        </w:rPr>
        <w:t>PCs</w:t>
      </w:r>
      <w:r>
        <w:t>.</w:t>
      </w:r>
      <w:r w:rsidR="00BA5443">
        <w:t xml:space="preserve"> </w:t>
      </w:r>
      <w:r>
        <w:t>If</w:t>
      </w:r>
      <w:r w:rsidR="00BA5443">
        <w:t xml:space="preserve"> </w:t>
      </w:r>
      <w:r>
        <w:t>you</w:t>
      </w:r>
      <w:r w:rsidR="00BA5443">
        <w:t xml:space="preserve"> </w:t>
      </w:r>
      <w:r>
        <w:t>need</w:t>
      </w:r>
      <w:r w:rsidR="00BA5443">
        <w:t xml:space="preserve"> </w:t>
      </w:r>
      <w:r>
        <w:t>to</w:t>
      </w:r>
      <w:r w:rsidR="00BA5443">
        <w:t xml:space="preserve"> </w:t>
      </w:r>
      <w:r>
        <w:t>remove</w:t>
      </w:r>
      <w:r w:rsidR="00BA5443">
        <w:t xml:space="preserve"> </w:t>
      </w:r>
      <w:r>
        <w:t>an</w:t>
      </w:r>
      <w:r w:rsidR="00BA5443">
        <w:t xml:space="preserve"> </w:t>
      </w:r>
      <w:r>
        <w:t>older</w:t>
      </w:r>
      <w:r w:rsidR="00BA5443">
        <w:t xml:space="preserve"> </w:t>
      </w:r>
      <w:r>
        <w:t>PC</w:t>
      </w:r>
      <w:r w:rsidR="00BA5443">
        <w:t xml:space="preserve"> </w:t>
      </w:r>
      <w:r>
        <w:t>to</w:t>
      </w:r>
      <w:r w:rsidR="00BA5443">
        <w:t xml:space="preserve"> </w:t>
      </w:r>
      <w:r>
        <w:t>make</w:t>
      </w:r>
      <w:r w:rsidR="00BA5443">
        <w:t xml:space="preserve"> </w:t>
      </w:r>
      <w:r>
        <w:t>room</w:t>
      </w:r>
      <w:r w:rsidR="00BA5443">
        <w:t xml:space="preserve"> </w:t>
      </w:r>
      <w:r>
        <w:t>for</w:t>
      </w:r>
      <w:r w:rsidR="00BA5443">
        <w:t xml:space="preserve"> </w:t>
      </w:r>
      <w:r>
        <w:t>a</w:t>
      </w:r>
      <w:r w:rsidR="00BA5443">
        <w:t xml:space="preserve"> </w:t>
      </w:r>
      <w:r>
        <w:t>new</w:t>
      </w:r>
      <w:r w:rsidR="00BA5443">
        <w:t xml:space="preserve"> </w:t>
      </w:r>
      <w:r>
        <w:t>PC,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use</w:t>
      </w:r>
      <w:r w:rsidR="00BA5443">
        <w:t xml:space="preserve"> </w:t>
      </w:r>
      <w:r w:rsidR="006D47DB">
        <w:t>the</w:t>
      </w:r>
      <w:r w:rsidR="00BA5443">
        <w:t xml:space="preserve"> </w:t>
      </w:r>
      <w:r w:rsidR="006D47DB" w:rsidRPr="006D47DB">
        <w:rPr>
          <w:b/>
          <w:bCs/>
        </w:rPr>
        <w:t>Remove</w:t>
      </w:r>
      <w:r w:rsidR="00BA5443">
        <w:t xml:space="preserve"> </w:t>
      </w:r>
      <w:r>
        <w:t>button.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only</w:t>
      </w:r>
      <w:r w:rsidR="00BA5443">
        <w:t xml:space="preserve"> </w:t>
      </w:r>
      <w:r>
        <w:t>remove</w:t>
      </w:r>
      <w:r w:rsidR="00BA5443">
        <w:t xml:space="preserve"> </w:t>
      </w:r>
      <w:r>
        <w:t>one</w:t>
      </w:r>
      <w:r w:rsidR="00BA5443">
        <w:t xml:space="preserve"> </w:t>
      </w:r>
      <w:r>
        <w:t>PC</w:t>
      </w:r>
      <w:r w:rsidR="00BA5443">
        <w:t xml:space="preserve"> </w:t>
      </w:r>
      <w:r>
        <w:t>every</w:t>
      </w:r>
      <w:r w:rsidR="00BA5443">
        <w:t xml:space="preserve"> </w:t>
      </w:r>
      <w:r>
        <w:t>30</w:t>
      </w:r>
      <w:r w:rsidR="00BA5443">
        <w:t xml:space="preserve"> </w:t>
      </w:r>
      <w:r>
        <w:t>days</w:t>
      </w:r>
      <w:r w:rsidR="00BA5443">
        <w:t xml:space="preserve"> </w:t>
      </w:r>
      <w:r>
        <w:t>using</w:t>
      </w:r>
      <w:r w:rsidR="00BA5443">
        <w:t xml:space="preserve"> </w:t>
      </w:r>
      <w:r>
        <w:t>this</w:t>
      </w:r>
      <w:r w:rsidR="00BA5443">
        <w:t xml:space="preserve"> </w:t>
      </w:r>
      <w:r>
        <w:t>method.</w:t>
      </w:r>
    </w:p>
    <w:p w:rsidR="006B6DFB" w:rsidRDefault="00CC744C" w:rsidP="00CC744C">
      <w:pPr>
        <w:pStyle w:val="Heading3"/>
      </w:pPr>
      <w:bookmarkStart w:id="10" w:name="_Toc334551704"/>
      <w:bookmarkStart w:id="11" w:name="_Toc334564297"/>
      <w:r>
        <w:t>Preferences</w:t>
      </w:r>
      <w:bookmarkEnd w:id="10"/>
      <w:bookmarkEnd w:id="11"/>
    </w:p>
    <w:p w:rsidR="006B6DFB" w:rsidRDefault="009C1863" w:rsidP="00475F97">
      <w:pPr>
        <w:pStyle w:val="ParagraphText"/>
      </w:pPr>
      <w:r>
        <w:t>On</w:t>
      </w:r>
      <w:r w:rsidR="00BA5443">
        <w:t xml:space="preserve"> </w:t>
      </w:r>
      <w:r w:rsidR="00475F97">
        <w:t>the</w:t>
      </w:r>
      <w:r w:rsidR="00BA5443">
        <w:t xml:space="preserve"> </w:t>
      </w:r>
      <w:r w:rsidR="00CC744C" w:rsidRPr="009C1863">
        <w:t>P</w:t>
      </w:r>
      <w:r w:rsidR="00475F97" w:rsidRPr="009C1863">
        <w:t>references</w:t>
      </w:r>
      <w:r w:rsidR="00BA5443">
        <w:t xml:space="preserve"> </w:t>
      </w:r>
      <w:r w:rsidR="00475F97">
        <w:t>page</w:t>
      </w:r>
      <w:r>
        <w:t>,</w:t>
      </w:r>
      <w:r w:rsidR="00BA5443">
        <w:t xml:space="preserve"> </w:t>
      </w:r>
      <w:r w:rsidR="00475F97">
        <w:t>you</w:t>
      </w:r>
      <w:r w:rsidR="00BA5443">
        <w:t xml:space="preserve"> </w:t>
      </w:r>
      <w:r w:rsidR="00475F97">
        <w:t>will</w:t>
      </w:r>
      <w:r w:rsidR="00BA5443">
        <w:t xml:space="preserve"> </w:t>
      </w:r>
      <w:r w:rsidR="00475F97">
        <w:t>see</w:t>
      </w:r>
      <w:r w:rsidR="00BA5443">
        <w:t xml:space="preserve"> </w:t>
      </w:r>
      <w:r w:rsidR="00475F97">
        <w:t>options</w:t>
      </w:r>
      <w:r w:rsidR="00BA5443">
        <w:t xml:space="preserve"> </w:t>
      </w:r>
      <w:r w:rsidR="00475F97">
        <w:t>that</w:t>
      </w:r>
      <w:r w:rsidR="00BA5443">
        <w:t xml:space="preserve"> </w:t>
      </w:r>
      <w:r w:rsidR="00475F97">
        <w:t>affect</w:t>
      </w:r>
      <w:r w:rsidR="00BA5443">
        <w:t xml:space="preserve"> </w:t>
      </w:r>
      <w:r w:rsidR="00475F97">
        <w:t>how</w:t>
      </w:r>
      <w:r w:rsidR="00BA5443">
        <w:t xml:space="preserve"> </w:t>
      </w:r>
      <w:r w:rsidR="00475F97">
        <w:t>the</w:t>
      </w:r>
      <w:r w:rsidR="00BA5443">
        <w:t xml:space="preserve"> </w:t>
      </w:r>
      <w:r w:rsidR="004E0137">
        <w:t>S</w:t>
      </w:r>
      <w:r w:rsidR="00475F97">
        <w:t>tore</w:t>
      </w:r>
      <w:r w:rsidR="00BA5443">
        <w:t xml:space="preserve"> </w:t>
      </w:r>
      <w:r w:rsidR="00475F97">
        <w:t>filters</w:t>
      </w:r>
      <w:r w:rsidR="00BA5443">
        <w:t xml:space="preserve"> </w:t>
      </w:r>
      <w:r w:rsidR="00475F97">
        <w:t>your</w:t>
      </w:r>
      <w:r w:rsidR="00BA5443">
        <w:t xml:space="preserve"> </w:t>
      </w:r>
      <w:r w:rsidR="00475F97">
        <w:t>search</w:t>
      </w:r>
      <w:r w:rsidR="00BA5443">
        <w:t xml:space="preserve"> </w:t>
      </w:r>
      <w:r w:rsidR="00475F97">
        <w:t>results</w:t>
      </w:r>
      <w:r w:rsidR="00BA5443">
        <w:t xml:space="preserve"> </w:t>
      </w:r>
      <w:r w:rsidR="00475F97">
        <w:t>when</w:t>
      </w:r>
      <w:r w:rsidR="00BA5443">
        <w:t xml:space="preserve"> </w:t>
      </w:r>
      <w:r w:rsidR="00475F97">
        <w:t>attempting</w:t>
      </w:r>
      <w:r w:rsidR="00BA5443">
        <w:t xml:space="preserve"> </w:t>
      </w:r>
      <w:r w:rsidR="00475F97">
        <w:t>to</w:t>
      </w:r>
      <w:r w:rsidR="00BA5443">
        <w:t xml:space="preserve"> </w:t>
      </w:r>
      <w:r w:rsidR="00475F97">
        <w:t>find</w:t>
      </w:r>
      <w:r w:rsidR="00BA5443">
        <w:t xml:space="preserve"> </w:t>
      </w:r>
      <w:r w:rsidR="00475F97">
        <w:t>an</w:t>
      </w:r>
      <w:r w:rsidR="00BA5443">
        <w:t xml:space="preserve"> </w:t>
      </w:r>
      <w:r w:rsidR="00475F97">
        <w:t>app.</w:t>
      </w:r>
    </w:p>
    <w:p w:rsidR="006B6DFB" w:rsidRDefault="00475F97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149340" cy="3040380"/>
            <wp:effectExtent l="19050" t="19050" r="2286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04038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475F97" w:rsidP="00475F97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15</w:t>
        </w:r>
      </w:fldSimple>
      <w:r>
        <w:t>:</w:t>
      </w:r>
      <w:r w:rsidR="00BA5443">
        <w:t xml:space="preserve"> </w:t>
      </w:r>
      <w:r>
        <w:t>Preferences</w:t>
      </w:r>
      <w:r w:rsidR="00BA5443">
        <w:t xml:space="preserve"> </w:t>
      </w:r>
      <w:r>
        <w:t>page</w:t>
      </w:r>
    </w:p>
    <w:p w:rsidR="006B6DFB" w:rsidRDefault="00CC744C" w:rsidP="00CC744C">
      <w:pPr>
        <w:pStyle w:val="Heading3"/>
      </w:pPr>
      <w:bookmarkStart w:id="12" w:name="_Toc334551705"/>
      <w:bookmarkStart w:id="13" w:name="_Toc334564298"/>
      <w:r>
        <w:t>App</w:t>
      </w:r>
      <w:r w:rsidR="00BA5443">
        <w:t xml:space="preserve"> </w:t>
      </w:r>
      <w:r w:rsidR="009C1863">
        <w:t>U</w:t>
      </w:r>
      <w:r>
        <w:t>pdates</w:t>
      </w:r>
      <w:bookmarkEnd w:id="12"/>
      <w:bookmarkEnd w:id="13"/>
    </w:p>
    <w:p w:rsidR="006B6DFB" w:rsidRDefault="006F43BC" w:rsidP="006F43BC">
      <w:pPr>
        <w:pStyle w:val="ParagraphText"/>
      </w:pP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App</w:t>
      </w:r>
      <w:r w:rsidR="00BA5443">
        <w:t xml:space="preserve"> </w:t>
      </w:r>
      <w:r>
        <w:t>updates</w:t>
      </w:r>
      <w:r w:rsidR="00BA5443">
        <w:t xml:space="preserve"> </w:t>
      </w:r>
      <w:r>
        <w:t>page</w:t>
      </w:r>
      <w:r w:rsidR="00986CF2">
        <w:t>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control</w:t>
      </w:r>
      <w:r w:rsidR="00BA5443">
        <w:t xml:space="preserve"> </w:t>
      </w:r>
      <w:r>
        <w:t>whether</w:t>
      </w:r>
      <w:r w:rsidR="00BA5443">
        <w:t xml:space="preserve"> </w:t>
      </w:r>
      <w:r>
        <w:t>updates</w:t>
      </w:r>
      <w:r w:rsidR="00BA5443">
        <w:t xml:space="preserve"> </w:t>
      </w:r>
      <w:r>
        <w:t>are</w:t>
      </w:r>
      <w:r w:rsidR="00BA5443">
        <w:t xml:space="preserve"> </w:t>
      </w:r>
      <w:r>
        <w:t>installed</w:t>
      </w:r>
      <w:r w:rsidR="00BA5443">
        <w:t xml:space="preserve"> </w:t>
      </w:r>
      <w:r>
        <w:t>automatically</w:t>
      </w:r>
      <w:r w:rsidR="00BA5443">
        <w:t xml:space="preserve"> </w:t>
      </w:r>
      <w:r>
        <w:t>and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manually</w:t>
      </w:r>
      <w:r w:rsidR="00BA5443">
        <w:t xml:space="preserve"> </w:t>
      </w:r>
      <w:r>
        <w:t>initiate</w:t>
      </w:r>
      <w:r w:rsidR="00BA5443">
        <w:t xml:space="preserve"> </w:t>
      </w:r>
      <w:r>
        <w:t>a</w:t>
      </w:r>
      <w:r w:rsidR="00BA5443">
        <w:t xml:space="preserve"> </w:t>
      </w:r>
      <w:r>
        <w:t>check</w:t>
      </w:r>
      <w:r w:rsidR="00BA5443">
        <w:t xml:space="preserve"> </w:t>
      </w:r>
      <w:r>
        <w:t>for</w:t>
      </w:r>
      <w:r w:rsidR="00BA5443">
        <w:t xml:space="preserve"> </w:t>
      </w:r>
      <w:r>
        <w:t>updates.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also</w:t>
      </w:r>
      <w:r w:rsidR="00BA5443">
        <w:t xml:space="preserve"> </w:t>
      </w:r>
      <w:r w:rsidR="0040501D">
        <w:t>syn</w:t>
      </w:r>
      <w:r w:rsidR="005C0A38">
        <w:t>c</w:t>
      </w:r>
      <w:r w:rsidR="00BA5443">
        <w:t xml:space="preserve"> </w:t>
      </w:r>
      <w:r w:rsidR="0040501D">
        <w:t>your</w:t>
      </w:r>
      <w:r w:rsidR="00BA5443">
        <w:t xml:space="preserve"> </w:t>
      </w:r>
      <w:r w:rsidR="0040501D">
        <w:t>app</w:t>
      </w:r>
      <w:r w:rsidR="00BA5443">
        <w:t xml:space="preserve"> </w:t>
      </w:r>
      <w:r w:rsidR="0040501D">
        <w:t>licenses</w:t>
      </w:r>
      <w:r w:rsidR="00BA5443">
        <w:t xml:space="preserve"> </w:t>
      </w:r>
      <w:r w:rsidR="0040501D">
        <w:t>from</w:t>
      </w:r>
      <w:r w:rsidR="00BA5443">
        <w:t xml:space="preserve"> </w:t>
      </w:r>
      <w:r w:rsidR="0040501D">
        <w:t>here.</w:t>
      </w:r>
    </w:p>
    <w:p w:rsidR="006B6DFB" w:rsidRDefault="006F43BC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448300" cy="35509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5092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6F43BC" w:rsidP="006F43BC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16</w:t>
        </w:r>
      </w:fldSimple>
      <w:r>
        <w:t>:</w:t>
      </w:r>
      <w:r w:rsidR="00BA5443">
        <w:t xml:space="preserve"> </w:t>
      </w:r>
      <w:r w:rsidR="00145718">
        <w:t>App</w:t>
      </w:r>
      <w:r w:rsidR="00BA5443">
        <w:t xml:space="preserve"> </w:t>
      </w:r>
      <w:r w:rsidR="00145718">
        <w:t>updates</w:t>
      </w:r>
    </w:p>
    <w:p w:rsidR="006B6DFB" w:rsidRDefault="005C0A38" w:rsidP="005C0A38">
      <w:pPr>
        <w:pStyle w:val="ListBullet"/>
      </w:pPr>
      <w:r>
        <w:t>Click</w:t>
      </w:r>
      <w:r w:rsidR="00BA5443">
        <w:t xml:space="preserve"> </w:t>
      </w:r>
      <w:r w:rsidRPr="00986CF2">
        <w:rPr>
          <w:b/>
        </w:rPr>
        <w:t>Check</w:t>
      </w:r>
      <w:r w:rsidR="00BA5443">
        <w:rPr>
          <w:b/>
        </w:rPr>
        <w:t xml:space="preserve"> </w:t>
      </w:r>
      <w:r w:rsidRPr="00986CF2">
        <w:rPr>
          <w:b/>
        </w:rPr>
        <w:t>for</w:t>
      </w:r>
      <w:r w:rsidR="00BA5443">
        <w:rPr>
          <w:b/>
        </w:rPr>
        <w:t xml:space="preserve"> </w:t>
      </w:r>
      <w:r w:rsidRPr="00986CF2">
        <w:rPr>
          <w:b/>
        </w:rPr>
        <w:t>updates</w:t>
      </w:r>
      <w:r w:rsidR="00BA5443">
        <w:t xml:space="preserve"> </w:t>
      </w:r>
      <w:r>
        <w:t>to</w:t>
      </w:r>
      <w:r w:rsidR="00BA5443">
        <w:t xml:space="preserve"> </w:t>
      </w:r>
      <w:r>
        <w:t>manually</w:t>
      </w:r>
      <w:r w:rsidR="00BA5443">
        <w:t xml:space="preserve"> </w:t>
      </w:r>
      <w:r>
        <w:t>check</w:t>
      </w:r>
      <w:r w:rsidR="00BA5443">
        <w:t xml:space="preserve"> </w:t>
      </w:r>
      <w:r>
        <w:t>for</w:t>
      </w:r>
      <w:r w:rsidR="00BA5443">
        <w:t xml:space="preserve"> </w:t>
      </w:r>
      <w:r>
        <w:t>updates</w:t>
      </w:r>
      <w:r w:rsidR="00BA5443">
        <w:t xml:space="preserve"> </w:t>
      </w:r>
      <w:r>
        <w:t>for</w:t>
      </w:r>
      <w:r w:rsidR="00BA5443">
        <w:t xml:space="preserve"> </w:t>
      </w:r>
      <w:r>
        <w:t>any</w:t>
      </w:r>
      <w:r w:rsidR="00BA5443">
        <w:t xml:space="preserve"> </w:t>
      </w:r>
      <w:r>
        <w:t>of</w:t>
      </w:r>
      <w:r w:rsidR="00BA5443">
        <w:t xml:space="preserve"> </w:t>
      </w:r>
      <w:r>
        <w:t>your</w:t>
      </w:r>
      <w:r w:rsidR="00BA5443">
        <w:t xml:space="preserve"> </w:t>
      </w:r>
      <w:r>
        <w:t>currently</w:t>
      </w:r>
      <w:r w:rsidR="00BA5443">
        <w:t xml:space="preserve"> </w:t>
      </w:r>
      <w:r>
        <w:t>installed</w:t>
      </w:r>
      <w:r w:rsidR="00BA5443">
        <w:t xml:space="preserve"> </w:t>
      </w:r>
      <w:r>
        <w:t>apps.</w:t>
      </w:r>
    </w:p>
    <w:p w:rsidR="006B6DFB" w:rsidRDefault="005C0A38" w:rsidP="005C0A38">
      <w:pPr>
        <w:pStyle w:val="ListBullet"/>
      </w:pPr>
      <w:r>
        <w:t>By</w:t>
      </w:r>
      <w:r w:rsidR="00BA5443">
        <w:t xml:space="preserve"> </w:t>
      </w:r>
      <w:r>
        <w:t>default,</w:t>
      </w:r>
      <w:r w:rsidR="00BA5443">
        <w:t xml:space="preserve"> </w:t>
      </w:r>
      <w:r>
        <w:t>the</w:t>
      </w:r>
      <w:r w:rsidR="00BA5443">
        <w:t xml:space="preserve"> </w:t>
      </w:r>
      <w:r w:rsidR="004E0137">
        <w:t>S</w:t>
      </w:r>
      <w:r>
        <w:t>tore</w:t>
      </w:r>
      <w:r w:rsidR="00BA5443">
        <w:t xml:space="preserve"> </w:t>
      </w:r>
      <w:r>
        <w:t>client</w:t>
      </w:r>
      <w:r w:rsidR="00BA5443">
        <w:t xml:space="preserve"> </w:t>
      </w:r>
      <w:r>
        <w:t>will</w:t>
      </w:r>
      <w:r w:rsidR="00BA5443">
        <w:t xml:space="preserve"> </w:t>
      </w:r>
      <w:r>
        <w:t>download</w:t>
      </w:r>
      <w:r w:rsidR="00BA5443">
        <w:t xml:space="preserve"> </w:t>
      </w:r>
      <w:r>
        <w:t>and</w:t>
      </w:r>
      <w:r w:rsidR="00BA5443">
        <w:t xml:space="preserve"> </w:t>
      </w:r>
      <w:r>
        <w:t>install</w:t>
      </w:r>
      <w:r w:rsidR="00BA5443">
        <w:t xml:space="preserve"> </w:t>
      </w:r>
      <w:r>
        <w:t>updates</w:t>
      </w:r>
      <w:r w:rsidR="00BA5443">
        <w:t xml:space="preserve"> </w:t>
      </w:r>
      <w:r>
        <w:t>for</w:t>
      </w:r>
      <w:r w:rsidR="00BA5443">
        <w:t xml:space="preserve"> </w:t>
      </w:r>
      <w:r>
        <w:t>apps</w:t>
      </w:r>
      <w:r w:rsidR="00BA5443">
        <w:t xml:space="preserve"> </w:t>
      </w:r>
      <w:r>
        <w:t>automatically.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configure</w:t>
      </w:r>
      <w:r w:rsidR="00BA5443">
        <w:t xml:space="preserve"> </w:t>
      </w:r>
      <w:r>
        <w:t>this</w:t>
      </w:r>
      <w:r w:rsidR="00BA5443">
        <w:t xml:space="preserve"> </w:t>
      </w:r>
      <w:r>
        <w:t>option</w:t>
      </w:r>
      <w:r w:rsidR="00BA5443">
        <w:t xml:space="preserve"> </w:t>
      </w:r>
      <w:r>
        <w:t>using</w:t>
      </w:r>
      <w:r w:rsidR="00BA5443">
        <w:t xml:space="preserve"> </w:t>
      </w:r>
      <w:r>
        <w:t>the</w:t>
      </w:r>
      <w:r w:rsidR="00BA5443">
        <w:t xml:space="preserve"> </w:t>
      </w:r>
      <w:r w:rsidRPr="00986CF2">
        <w:rPr>
          <w:b/>
        </w:rPr>
        <w:t>Yes/No</w:t>
      </w:r>
      <w:r w:rsidR="00BA5443">
        <w:t xml:space="preserve"> </w:t>
      </w:r>
      <w:r>
        <w:t>slider</w:t>
      </w:r>
      <w:r w:rsidR="00BA5443">
        <w:t xml:space="preserve"> </w:t>
      </w:r>
      <w:r>
        <w:t>under</w:t>
      </w:r>
      <w:r w:rsidR="00BA5443">
        <w:t xml:space="preserve"> </w:t>
      </w:r>
      <w:r w:rsidRPr="00986CF2">
        <w:rPr>
          <w:b/>
        </w:rPr>
        <w:t>Your</w:t>
      </w:r>
      <w:r w:rsidR="00BA5443">
        <w:rPr>
          <w:b/>
        </w:rPr>
        <w:t xml:space="preserve"> </w:t>
      </w:r>
      <w:r w:rsidRPr="00986CF2">
        <w:rPr>
          <w:b/>
        </w:rPr>
        <w:t>apps</w:t>
      </w:r>
      <w:r>
        <w:t>.</w:t>
      </w:r>
    </w:p>
    <w:p w:rsidR="003A6753" w:rsidRDefault="003A6753" w:rsidP="005C0A38">
      <w:pPr>
        <w:pStyle w:val="ListBullet"/>
      </w:pPr>
      <w:r>
        <w:t>Use</w:t>
      </w:r>
      <w:r w:rsidR="00BA5443">
        <w:t xml:space="preserve"> </w:t>
      </w:r>
      <w:r>
        <w:t>the</w:t>
      </w:r>
      <w:r w:rsidR="00BA5443">
        <w:t xml:space="preserve"> </w:t>
      </w:r>
      <w:r w:rsidRPr="003A6753">
        <w:rPr>
          <w:b/>
        </w:rPr>
        <w:t>Sync</w:t>
      </w:r>
      <w:r w:rsidR="00BA5443">
        <w:rPr>
          <w:b/>
        </w:rPr>
        <w:t xml:space="preserve"> </w:t>
      </w:r>
      <w:r w:rsidRPr="003A6753">
        <w:rPr>
          <w:b/>
        </w:rPr>
        <w:t>licenses</w:t>
      </w:r>
      <w:r w:rsidR="00BA5443">
        <w:t xml:space="preserve"> </w:t>
      </w:r>
      <w:r>
        <w:t>button</w:t>
      </w:r>
      <w:r w:rsidR="00BA5443">
        <w:t xml:space="preserve"> </w:t>
      </w:r>
      <w:r>
        <w:t>if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seeing</w:t>
      </w:r>
      <w:r w:rsidR="00BA5443">
        <w:t xml:space="preserve"> </w:t>
      </w:r>
      <w:r w:rsidR="007635C2">
        <w:t>up-to-</w:t>
      </w:r>
      <w:r>
        <w:t>date</w:t>
      </w:r>
      <w:r w:rsidR="00BA5443">
        <w:t xml:space="preserve"> </w:t>
      </w:r>
      <w:r>
        <w:t>licensing</w:t>
      </w:r>
      <w:r w:rsidR="00BA5443">
        <w:t xml:space="preserve"> </w:t>
      </w:r>
      <w:r>
        <w:t>information</w:t>
      </w:r>
      <w:r w:rsidR="00BA5443">
        <w:t xml:space="preserve"> </w:t>
      </w:r>
      <w:r>
        <w:t>related</w:t>
      </w:r>
      <w:r w:rsidR="00BA5443">
        <w:t xml:space="preserve"> </w:t>
      </w:r>
      <w:r>
        <w:t>to</w:t>
      </w:r>
      <w:r w:rsidR="00BA5443">
        <w:t xml:space="preserve"> </w:t>
      </w:r>
      <w:r>
        <w:t>an</w:t>
      </w:r>
      <w:r w:rsidR="00BA5443">
        <w:t xml:space="preserve"> </w:t>
      </w:r>
      <w:r>
        <w:t>app.</w:t>
      </w:r>
      <w:r w:rsidR="00BA5443">
        <w:t xml:space="preserve"> </w:t>
      </w:r>
      <w:r>
        <w:t>This</w:t>
      </w:r>
      <w:r w:rsidR="00BA5443">
        <w:t xml:space="preserve"> </w:t>
      </w:r>
      <w:r>
        <w:t>will</w:t>
      </w:r>
      <w:r w:rsidR="00BA5443">
        <w:t xml:space="preserve"> </w:t>
      </w:r>
      <w:r>
        <w:t>primarily</w:t>
      </w:r>
      <w:r w:rsidR="00BA5443">
        <w:t xml:space="preserve"> </w:t>
      </w:r>
      <w:r>
        <w:t>be</w:t>
      </w:r>
      <w:r w:rsidR="00BA5443">
        <w:t xml:space="preserve"> </w:t>
      </w:r>
      <w:r>
        <w:t>needed</w:t>
      </w:r>
      <w:r w:rsidR="00BA5443">
        <w:t xml:space="preserve"> </w:t>
      </w:r>
      <w:r>
        <w:t>for</w:t>
      </w:r>
      <w:r w:rsidR="00BA5443">
        <w:t xml:space="preserve"> </w:t>
      </w:r>
      <w:r>
        <w:t>scenarios</w:t>
      </w:r>
      <w:r w:rsidR="00BA5443">
        <w:t xml:space="preserve"> </w:t>
      </w:r>
      <w:r>
        <w:t>where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signed</w:t>
      </w:r>
      <w:r w:rsidR="00BA5443">
        <w:t xml:space="preserve"> </w:t>
      </w:r>
      <w:r>
        <w:t>in</w:t>
      </w:r>
      <w:r w:rsidR="00BA5443">
        <w:t xml:space="preserve"> </w:t>
      </w: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Connected</w:t>
      </w:r>
      <w:r w:rsidR="00BA5443">
        <w:t xml:space="preserve"> </w:t>
      </w:r>
      <w:r>
        <w:t>Account</w:t>
      </w:r>
      <w:r w:rsidR="00BA5443">
        <w:t xml:space="preserve"> </w:t>
      </w:r>
      <w:r>
        <w:t>,meaning</w:t>
      </w:r>
      <w:r w:rsidR="00BA5443">
        <w:t xml:space="preserve"> </w:t>
      </w:r>
      <w:r>
        <w:t>that</w:t>
      </w:r>
      <w:r w:rsidR="00BA5443">
        <w:t xml:space="preserve"> </w:t>
      </w:r>
      <w:r>
        <w:t>your</w:t>
      </w:r>
      <w:r w:rsidR="00BA5443">
        <w:t xml:space="preserve"> </w:t>
      </w:r>
      <w:r>
        <w:t>settings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syncing</w:t>
      </w:r>
      <w:r w:rsidR="00BA5443">
        <w:t xml:space="preserve"> </w:t>
      </w:r>
      <w:r>
        <w:t>between</w:t>
      </w:r>
      <w:r w:rsidR="00BA5443">
        <w:t xml:space="preserve"> </w:t>
      </w:r>
      <w:r>
        <w:t>PCs,</w:t>
      </w:r>
      <w:r w:rsidR="00BA5443">
        <w:t xml:space="preserve"> </w:t>
      </w:r>
      <w:r>
        <w:t>and</w:t>
      </w:r>
      <w:r w:rsidR="00BA5443">
        <w:t xml:space="preserve"> </w:t>
      </w:r>
      <w:r>
        <w:t>on</w:t>
      </w:r>
      <w:r w:rsidR="00BA5443">
        <w:t xml:space="preserve"> </w:t>
      </w:r>
      <w:r>
        <w:t>another</w:t>
      </w:r>
      <w:r w:rsidR="00BA5443">
        <w:t xml:space="preserve"> </w:t>
      </w:r>
      <w:r>
        <w:t>PC</w:t>
      </w:r>
      <w:r w:rsidR="00BA5443">
        <w:t xml:space="preserve"> </w:t>
      </w:r>
      <w:r>
        <w:t>you</w:t>
      </w:r>
      <w:r w:rsidR="00BA5443">
        <w:t xml:space="preserve"> </w:t>
      </w:r>
      <w:r>
        <w:t>did</w:t>
      </w:r>
      <w:r w:rsidR="00BA5443">
        <w:t xml:space="preserve"> </w:t>
      </w:r>
      <w:r>
        <w:t>something</w:t>
      </w:r>
      <w:r w:rsidR="00BA5443">
        <w:t xml:space="preserve"> </w:t>
      </w:r>
      <w:r>
        <w:t>to</w:t>
      </w:r>
      <w:r w:rsidR="00BA5443">
        <w:t xml:space="preserve"> </w:t>
      </w:r>
      <w:r>
        <w:t>change</w:t>
      </w:r>
      <w:r w:rsidR="00BA5443">
        <w:t xml:space="preserve"> </w:t>
      </w:r>
      <w:r>
        <w:t>the</w:t>
      </w:r>
      <w:r w:rsidR="00BA5443">
        <w:t xml:space="preserve"> </w:t>
      </w:r>
      <w:r>
        <w:t>licensing</w:t>
      </w:r>
      <w:r w:rsidR="00BA5443">
        <w:t xml:space="preserve"> </w:t>
      </w:r>
      <w:r>
        <w:t>state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app.</w:t>
      </w:r>
      <w:r w:rsidR="00BA5443">
        <w:t xml:space="preserve"> </w:t>
      </w:r>
      <w:r>
        <w:t>Examples</w:t>
      </w:r>
      <w:r w:rsidR="00BA5443">
        <w:t xml:space="preserve"> </w:t>
      </w:r>
      <w:r>
        <w:t>of</w:t>
      </w:r>
      <w:r w:rsidR="00BA5443">
        <w:t xml:space="preserve"> </w:t>
      </w:r>
      <w:r>
        <w:t>actions</w:t>
      </w:r>
      <w:r w:rsidR="00BA5443">
        <w:t xml:space="preserve"> </w:t>
      </w:r>
      <w:r>
        <w:t>that</w:t>
      </w:r>
      <w:r w:rsidR="00BA5443">
        <w:t xml:space="preserve"> </w:t>
      </w:r>
      <w:r>
        <w:t>would</w:t>
      </w:r>
      <w:r w:rsidR="00BA5443">
        <w:t xml:space="preserve"> </w:t>
      </w:r>
      <w:r>
        <w:t>change</w:t>
      </w:r>
      <w:r w:rsidR="00BA5443">
        <w:t xml:space="preserve"> </w:t>
      </w:r>
      <w:r>
        <w:t>the</w:t>
      </w:r>
      <w:r w:rsidR="00BA5443">
        <w:t xml:space="preserve"> </w:t>
      </w:r>
      <w:r>
        <w:t>licensing</w:t>
      </w:r>
      <w:r w:rsidR="00BA5443">
        <w:t xml:space="preserve"> </w:t>
      </w:r>
      <w:r>
        <w:t>state</w:t>
      </w:r>
      <w:r w:rsidR="00BA5443">
        <w:t xml:space="preserve"> </w:t>
      </w:r>
      <w:r>
        <w:t>of</w:t>
      </w:r>
      <w:r w:rsidR="00BA5443">
        <w:t xml:space="preserve"> </w:t>
      </w:r>
      <w:r>
        <w:t>an</w:t>
      </w:r>
      <w:r w:rsidR="00BA5443">
        <w:t xml:space="preserve"> </w:t>
      </w:r>
      <w:r>
        <w:t>app</w:t>
      </w:r>
      <w:r w:rsidR="00BA5443">
        <w:t xml:space="preserve"> </w:t>
      </w:r>
      <w:r>
        <w:t>would</w:t>
      </w:r>
      <w:r w:rsidR="00BA5443">
        <w:t xml:space="preserve"> </w:t>
      </w:r>
      <w:r>
        <w:t>be</w:t>
      </w:r>
      <w:r w:rsidR="00BA5443">
        <w:t xml:space="preserve"> </w:t>
      </w:r>
      <w:r>
        <w:t>converting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trial</w:t>
      </w:r>
      <w:r w:rsidR="00BA5443">
        <w:t xml:space="preserve"> </w:t>
      </w:r>
      <w:r>
        <w:t>to</w:t>
      </w:r>
      <w:r w:rsidR="00BA5443">
        <w:t xml:space="preserve"> </w:t>
      </w:r>
      <w:r>
        <w:t>a</w:t>
      </w:r>
      <w:r w:rsidR="00BA5443">
        <w:t xml:space="preserve"> </w:t>
      </w:r>
      <w:r>
        <w:t>full</w:t>
      </w:r>
      <w:r w:rsidR="00BA5443">
        <w:t xml:space="preserve"> </w:t>
      </w:r>
      <w:r>
        <w:t>version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app,</w:t>
      </w:r>
      <w:r w:rsidR="00BA5443">
        <w:t xml:space="preserve"> </w:t>
      </w:r>
      <w:r>
        <w:t>or</w:t>
      </w:r>
      <w:r w:rsidR="00BA5443">
        <w:t xml:space="preserve"> </w:t>
      </w:r>
      <w:r>
        <w:t>performing</w:t>
      </w:r>
      <w:r w:rsidR="00BA5443">
        <w:t xml:space="preserve"> </w:t>
      </w:r>
      <w:r>
        <w:t>an</w:t>
      </w:r>
      <w:r w:rsidR="00BA5443">
        <w:t xml:space="preserve"> </w:t>
      </w:r>
      <w:r>
        <w:t>in-app</w:t>
      </w:r>
      <w:r w:rsidR="00BA5443">
        <w:t xml:space="preserve"> </w:t>
      </w:r>
      <w:r>
        <w:t>purchase.</w:t>
      </w:r>
      <w:r w:rsidR="00BA5443">
        <w:t xml:space="preserve"> </w:t>
      </w:r>
      <w:r w:rsidR="004E2712">
        <w:t>Use</w:t>
      </w:r>
      <w:r w:rsidR="00BA5443">
        <w:t xml:space="preserve"> </w:t>
      </w:r>
      <w:r w:rsidR="004E2712">
        <w:t>this</w:t>
      </w:r>
      <w:r w:rsidR="00BA5443">
        <w:t xml:space="preserve"> </w:t>
      </w:r>
      <w:r w:rsidR="004E2712">
        <w:t>button</w:t>
      </w:r>
      <w:r w:rsidR="00BA5443">
        <w:t xml:space="preserve"> </w:t>
      </w:r>
      <w:r w:rsidR="004E2712">
        <w:t>when</w:t>
      </w:r>
      <w:r w:rsidR="00BA5443">
        <w:t xml:space="preserve"> </w:t>
      </w:r>
      <w:r w:rsidR="004E2712">
        <w:t>you</w:t>
      </w:r>
      <w:r w:rsidR="00BA5443">
        <w:t xml:space="preserve"> </w:t>
      </w:r>
      <w:r w:rsidR="004E2712">
        <w:t>are</w:t>
      </w:r>
      <w:r w:rsidR="00BA5443">
        <w:t xml:space="preserve"> </w:t>
      </w:r>
      <w:r w:rsidR="004E2712">
        <w:t>not</w:t>
      </w:r>
      <w:r w:rsidR="00BA5443">
        <w:t xml:space="preserve"> </w:t>
      </w:r>
      <w:r w:rsidR="004E2712">
        <w:t>seeing</w:t>
      </w:r>
      <w:r w:rsidR="00BA5443">
        <w:t xml:space="preserve"> </w:t>
      </w:r>
      <w:r w:rsidR="004E2712">
        <w:t>those</w:t>
      </w:r>
      <w:r w:rsidR="00BA5443">
        <w:t xml:space="preserve"> </w:t>
      </w:r>
      <w:r w:rsidR="004E2712">
        <w:t>purchases</w:t>
      </w:r>
      <w:r w:rsidR="00BA5443">
        <w:t xml:space="preserve"> </w:t>
      </w:r>
      <w:r w:rsidR="004E2712">
        <w:t>reflected</w:t>
      </w:r>
      <w:r w:rsidR="00BA5443">
        <w:t xml:space="preserve"> </w:t>
      </w:r>
      <w:r w:rsidR="004E2712">
        <w:t>on</w:t>
      </w:r>
      <w:r w:rsidR="00BA5443">
        <w:t xml:space="preserve"> </w:t>
      </w:r>
      <w:r w:rsidR="004E2712">
        <w:t>the</w:t>
      </w:r>
      <w:r w:rsidR="00BA5443">
        <w:t xml:space="preserve"> </w:t>
      </w:r>
      <w:r w:rsidR="004E2712">
        <w:t>PC</w:t>
      </w:r>
      <w:r w:rsidR="00BA5443">
        <w:t xml:space="preserve"> </w:t>
      </w:r>
      <w:r w:rsidR="004E2712">
        <w:t>you</w:t>
      </w:r>
      <w:r w:rsidR="00BA5443">
        <w:t xml:space="preserve"> </w:t>
      </w:r>
      <w:r w:rsidR="004E2712">
        <w:t>are</w:t>
      </w:r>
      <w:r w:rsidR="00BA5443">
        <w:t xml:space="preserve"> </w:t>
      </w:r>
      <w:r w:rsidR="004E2712">
        <w:t>using.</w:t>
      </w:r>
    </w:p>
    <w:p w:rsidR="003A6753" w:rsidRDefault="003A6753" w:rsidP="003A6753">
      <w:pPr>
        <w:pStyle w:val="ListBullet2"/>
      </w:pPr>
      <w:r>
        <w:t>If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using</w:t>
      </w:r>
      <w:r w:rsidR="00BA5443">
        <w:t xml:space="preserve"> </w:t>
      </w:r>
      <w:r>
        <w:t>a</w:t>
      </w:r>
      <w:r w:rsidR="00BA5443">
        <w:t xml:space="preserve"> </w:t>
      </w:r>
      <w:r>
        <w:t>Connected</w:t>
      </w:r>
      <w:r w:rsidR="00BA5443">
        <w:t xml:space="preserve"> </w:t>
      </w:r>
      <w:r>
        <w:t>Account</w:t>
      </w:r>
      <w:r w:rsidR="00BA5443">
        <w:t xml:space="preserve"> </w:t>
      </w:r>
      <w:r>
        <w:t>this</w:t>
      </w:r>
      <w:r w:rsidR="00BA5443">
        <w:t xml:space="preserve"> </w:t>
      </w:r>
      <w:r>
        <w:t>information</w:t>
      </w:r>
      <w:r w:rsidR="00BA5443">
        <w:t xml:space="preserve"> </w:t>
      </w:r>
      <w:r>
        <w:t>should</w:t>
      </w:r>
      <w:r w:rsidR="00BA5443">
        <w:t xml:space="preserve"> </w:t>
      </w:r>
      <w:r>
        <w:t>sync</w:t>
      </w:r>
      <w:r w:rsidR="00BA5443">
        <w:t xml:space="preserve"> </w:t>
      </w:r>
      <w:r>
        <w:t>automatically</w:t>
      </w:r>
      <w:r w:rsidR="004E2712">
        <w:t>.</w:t>
      </w:r>
    </w:p>
    <w:p w:rsidR="006B6DFB" w:rsidRDefault="0040501D" w:rsidP="0040501D">
      <w:pPr>
        <w:pStyle w:val="Heading2"/>
      </w:pPr>
      <w:bookmarkStart w:id="14" w:name="_Toc334551706"/>
      <w:bookmarkStart w:id="15" w:name="_Toc334564299"/>
      <w:r>
        <w:t>Your</w:t>
      </w:r>
      <w:r w:rsidR="00BA5443">
        <w:t xml:space="preserve"> </w:t>
      </w:r>
      <w:r w:rsidR="00986CF2">
        <w:t>A</w:t>
      </w:r>
      <w:r>
        <w:t>pps</w:t>
      </w:r>
      <w:bookmarkEnd w:id="14"/>
      <w:bookmarkEnd w:id="15"/>
    </w:p>
    <w:p w:rsidR="006B6DFB" w:rsidRDefault="0040501D" w:rsidP="0040501D">
      <w:pPr>
        <w:pStyle w:val="ParagraphText"/>
      </w:pP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provides</w:t>
      </w:r>
      <w:r w:rsidR="00BA5443">
        <w:t xml:space="preserve"> </w:t>
      </w:r>
      <w:r>
        <w:t>a</w:t>
      </w:r>
      <w:r w:rsidR="00BA5443">
        <w:t xml:space="preserve"> </w:t>
      </w:r>
      <w:r>
        <w:t>quick</w:t>
      </w:r>
      <w:r w:rsidR="00BA5443">
        <w:t xml:space="preserve"> </w:t>
      </w:r>
      <w:r>
        <w:t>way</w:t>
      </w:r>
      <w:r w:rsidR="00BA5443">
        <w:t xml:space="preserve"> </w:t>
      </w:r>
      <w:r>
        <w:t>to</w:t>
      </w:r>
      <w:r w:rsidR="00BA5443">
        <w:t xml:space="preserve"> </w:t>
      </w:r>
      <w:r>
        <w:t>see</w:t>
      </w:r>
      <w:r w:rsidR="00BA5443">
        <w:t xml:space="preserve"> </w:t>
      </w:r>
      <w:r>
        <w:t>all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apps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have</w:t>
      </w:r>
      <w:r w:rsidR="00BA5443">
        <w:t xml:space="preserve"> </w:t>
      </w:r>
      <w:r>
        <w:t>purchased</w:t>
      </w:r>
      <w:r w:rsidR="00BA5443">
        <w:t xml:space="preserve"> </w:t>
      </w:r>
      <w:r>
        <w:t>with</w:t>
      </w:r>
      <w:r w:rsidR="00BA5443">
        <w:t xml:space="preserve"> </w:t>
      </w:r>
      <w:r>
        <w:t>the</w:t>
      </w:r>
      <w:r w:rsidR="00BA5443">
        <w:t xml:space="preserve"> </w:t>
      </w:r>
      <w:r>
        <w:t>Microsoft</w:t>
      </w:r>
      <w:r w:rsidR="00BA5443">
        <w:t xml:space="preserve"> </w:t>
      </w:r>
      <w:r w:rsidR="00986CF2">
        <w:t>a</w:t>
      </w:r>
      <w:r>
        <w:t>ccount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currently</w:t>
      </w:r>
      <w:r w:rsidR="00BA5443">
        <w:t xml:space="preserve"> </w:t>
      </w:r>
      <w:r>
        <w:t>signed</w:t>
      </w:r>
      <w:r w:rsidR="00BA5443">
        <w:t xml:space="preserve"> </w:t>
      </w:r>
      <w:r>
        <w:t>in</w:t>
      </w:r>
      <w:r w:rsidR="00BA5443">
        <w:t xml:space="preserve"> </w:t>
      </w:r>
      <w:r>
        <w:t>with.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quickly</w:t>
      </w:r>
      <w:r w:rsidR="00BA5443">
        <w:t xml:space="preserve"> </w:t>
      </w:r>
      <w:r>
        <w:t>get</w:t>
      </w:r>
      <w:r w:rsidR="00BA5443">
        <w:t xml:space="preserve"> </w:t>
      </w:r>
      <w:r>
        <w:t>to</w:t>
      </w:r>
      <w:r w:rsidR="00BA5443">
        <w:t xml:space="preserve"> </w:t>
      </w:r>
      <w:r>
        <w:t>this</w:t>
      </w:r>
      <w:r w:rsidR="00BA5443">
        <w:t xml:space="preserve"> </w:t>
      </w:r>
      <w:r>
        <w:t>view</w:t>
      </w:r>
      <w:r w:rsidR="00BA5443">
        <w:t xml:space="preserve"> </w:t>
      </w:r>
      <w:r>
        <w:t>by</w:t>
      </w:r>
      <w:r w:rsidR="00BA5443">
        <w:t xml:space="preserve"> </w:t>
      </w:r>
      <w:r w:rsidR="00DC2F46">
        <w:t>swiping</w:t>
      </w:r>
      <w:r w:rsidR="00BA5443">
        <w:t xml:space="preserve"> </w:t>
      </w:r>
      <w:r w:rsidR="00DC2F46" w:rsidRPr="00DC2F46">
        <w:t>up</w:t>
      </w:r>
      <w:r w:rsidR="00BA5443">
        <w:t xml:space="preserve"> </w:t>
      </w:r>
      <w:r w:rsidR="00DC2F46" w:rsidRPr="00DC2F46">
        <w:t>from</w:t>
      </w:r>
      <w:r w:rsidR="00BA5443">
        <w:t xml:space="preserve"> </w:t>
      </w:r>
      <w:r w:rsidR="00DC2F46" w:rsidRPr="00DC2F46">
        <w:t>the</w:t>
      </w:r>
      <w:r w:rsidR="00BA5443">
        <w:t xml:space="preserve"> </w:t>
      </w:r>
      <w:r w:rsidR="00DC2F46" w:rsidRPr="00DC2F46">
        <w:t>bottom</w:t>
      </w:r>
      <w:r w:rsidR="00BA5443">
        <w:t xml:space="preserve"> </w:t>
      </w:r>
      <w:r w:rsidR="00DC2F46" w:rsidRPr="00DC2F46">
        <w:t>or</w:t>
      </w:r>
      <w:r w:rsidR="00BA5443">
        <w:t xml:space="preserve"> </w:t>
      </w:r>
      <w:r w:rsidR="00DC2F46" w:rsidRPr="00DC2F46">
        <w:t>right-click</w:t>
      </w:r>
      <w:r w:rsidR="00DC2F46">
        <w:t>ing,</w:t>
      </w:r>
      <w:r w:rsidR="00BA5443">
        <w:t xml:space="preserve"> </w:t>
      </w:r>
      <w:r>
        <w:t>and</w:t>
      </w:r>
      <w:r w:rsidR="00BA5443">
        <w:t xml:space="preserve"> </w:t>
      </w:r>
      <w:r w:rsidR="00DC2F46">
        <w:t>then</w:t>
      </w:r>
      <w:r w:rsidR="00BA5443">
        <w:t xml:space="preserve"> </w:t>
      </w:r>
      <w:r>
        <w:t>selecting</w:t>
      </w:r>
      <w:r w:rsidR="00BA5443">
        <w:t xml:space="preserve"> </w:t>
      </w:r>
      <w:r w:rsidRPr="0040501D">
        <w:rPr>
          <w:b/>
        </w:rPr>
        <w:t>Your</w:t>
      </w:r>
      <w:r w:rsidR="00BA5443">
        <w:rPr>
          <w:b/>
        </w:rPr>
        <w:t xml:space="preserve"> </w:t>
      </w:r>
      <w:r w:rsidRPr="0040501D">
        <w:rPr>
          <w:b/>
        </w:rPr>
        <w:t>apps</w:t>
      </w:r>
      <w:r>
        <w:t>.</w:t>
      </w:r>
    </w:p>
    <w:p w:rsidR="006B6DFB" w:rsidRDefault="0040501D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864394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64394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0E7467" w:rsidP="000E7467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17</w:t>
        </w:r>
      </w:fldSimple>
      <w:r w:rsidR="001F46AC">
        <w:t>:</w:t>
      </w:r>
      <w:r w:rsidR="00BA5443">
        <w:t xml:space="preserve"> </w:t>
      </w:r>
      <w:r w:rsidR="001F46AC">
        <w:t>Your</w:t>
      </w:r>
      <w:r w:rsidR="00BA5443">
        <w:t xml:space="preserve"> </w:t>
      </w:r>
      <w:r w:rsidR="001F46AC">
        <w:t>apps</w:t>
      </w:r>
      <w:r w:rsidR="00BA5443">
        <w:t xml:space="preserve"> </w:t>
      </w:r>
      <w:r w:rsidR="001F46AC">
        <w:t>in</w:t>
      </w:r>
      <w:r w:rsidR="00BA5443">
        <w:t xml:space="preserve"> </w:t>
      </w:r>
      <w:r w:rsidR="001F46AC">
        <w:t>top</w:t>
      </w:r>
      <w:r w:rsidR="00BA5443">
        <w:t xml:space="preserve"> </w:t>
      </w:r>
      <w:r w:rsidR="001F46AC">
        <w:t>bar</w:t>
      </w:r>
    </w:p>
    <w:p w:rsidR="006B6DFB" w:rsidRDefault="00EC2683" w:rsidP="0040501D">
      <w:pPr>
        <w:pStyle w:val="ParagraphText"/>
      </w:pPr>
      <w:r>
        <w:t>This</w:t>
      </w:r>
      <w:r w:rsidR="00BA5443">
        <w:t xml:space="preserve"> </w:t>
      </w:r>
      <w:r>
        <w:t>will</w:t>
      </w:r>
      <w:r w:rsidR="00BA5443">
        <w:t xml:space="preserve"> </w:t>
      </w:r>
      <w:r>
        <w:t>take</w:t>
      </w:r>
      <w:r w:rsidR="00BA5443">
        <w:t xml:space="preserve"> </w:t>
      </w:r>
      <w:r>
        <w:t>you</w:t>
      </w:r>
      <w:r w:rsidR="00BA5443">
        <w:t xml:space="preserve"> </w:t>
      </w:r>
      <w:r>
        <w:t>to</w:t>
      </w:r>
      <w:r w:rsidR="00BA5443">
        <w:t xml:space="preserve"> </w:t>
      </w:r>
      <w:r>
        <w:t>a</w:t>
      </w:r>
      <w:r w:rsidR="00BA5443">
        <w:t xml:space="preserve"> </w:t>
      </w:r>
      <w:r>
        <w:t>page</w:t>
      </w:r>
      <w:r w:rsidR="00BA5443">
        <w:t xml:space="preserve"> </w:t>
      </w:r>
      <w:r>
        <w:t>where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see</w:t>
      </w:r>
      <w:r w:rsidR="00BA5443">
        <w:t xml:space="preserve"> </w:t>
      </w:r>
      <w:r>
        <w:t>all</w:t>
      </w:r>
      <w:r w:rsidR="00BA5443">
        <w:t xml:space="preserve"> </w:t>
      </w:r>
      <w:r>
        <w:t>of</w:t>
      </w:r>
      <w:r w:rsidR="00BA5443">
        <w:t xml:space="preserve"> </w:t>
      </w:r>
      <w:r>
        <w:t>your</w:t>
      </w:r>
      <w:r w:rsidR="00BA5443">
        <w:t xml:space="preserve"> </w:t>
      </w:r>
      <w:r>
        <w:t>apps,</w:t>
      </w:r>
      <w:r w:rsidR="00BA5443">
        <w:t xml:space="preserve"> </w:t>
      </w:r>
      <w:r>
        <w:t>as</w:t>
      </w:r>
      <w:r w:rsidR="00BA5443">
        <w:t xml:space="preserve"> </w:t>
      </w:r>
      <w:r>
        <w:t>well</w:t>
      </w:r>
      <w:r w:rsidR="00BA5443">
        <w:t xml:space="preserve"> </w:t>
      </w:r>
      <w:r>
        <w:t>as</w:t>
      </w:r>
      <w:r w:rsidR="00BA5443">
        <w:t xml:space="preserve"> </w:t>
      </w:r>
      <w:r>
        <w:t>when</w:t>
      </w:r>
      <w:r w:rsidR="00BA5443">
        <w:t xml:space="preserve"> </w:t>
      </w:r>
      <w:r>
        <w:t>you</w:t>
      </w:r>
      <w:r w:rsidR="00BA5443">
        <w:t xml:space="preserve"> </w:t>
      </w:r>
      <w:r>
        <w:t>purchased</w:t>
      </w:r>
      <w:r w:rsidR="00BA5443">
        <w:t xml:space="preserve"> </w:t>
      </w:r>
      <w:r>
        <w:t>them</w:t>
      </w:r>
      <w:r w:rsidR="00BA5443">
        <w:t xml:space="preserve"> </w:t>
      </w:r>
      <w:r>
        <w:t>and</w:t>
      </w:r>
      <w:r w:rsidR="00BA5443">
        <w:t xml:space="preserve"> </w:t>
      </w:r>
      <w:r>
        <w:t>whether</w:t>
      </w:r>
      <w:r w:rsidR="00BA5443">
        <w:t xml:space="preserve"> </w:t>
      </w:r>
      <w:r>
        <w:t>or</w:t>
      </w:r>
      <w:r w:rsidR="00BA5443">
        <w:t xml:space="preserve"> </w:t>
      </w:r>
      <w:r>
        <w:t>not</w:t>
      </w:r>
      <w:r w:rsidR="00BA5443">
        <w:t xml:space="preserve"> </w:t>
      </w:r>
      <w:r>
        <w:t>they</w:t>
      </w:r>
      <w:r w:rsidR="00BA5443">
        <w:t xml:space="preserve"> </w:t>
      </w:r>
      <w:r>
        <w:t>are</w:t>
      </w:r>
      <w:r w:rsidR="00BA5443">
        <w:t xml:space="preserve"> </w:t>
      </w:r>
      <w:r>
        <w:t>installed</w:t>
      </w:r>
      <w:r w:rsidR="00BA5443">
        <w:t xml:space="preserve"> </w:t>
      </w:r>
      <w:r>
        <w:t>on</w:t>
      </w:r>
      <w:r w:rsidR="00BA5443">
        <w:t xml:space="preserve"> </w:t>
      </w:r>
      <w:r>
        <w:t>the</w:t>
      </w:r>
      <w:r w:rsidR="00BA5443">
        <w:t xml:space="preserve"> </w:t>
      </w:r>
      <w:r>
        <w:t>current</w:t>
      </w:r>
      <w:r w:rsidR="00BA5443">
        <w:t xml:space="preserve"> </w:t>
      </w:r>
      <w:r>
        <w:t>PC.</w:t>
      </w:r>
    </w:p>
    <w:p w:rsidR="006B6DFB" w:rsidRDefault="004E271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1F46AC" w:rsidP="001F46AC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18</w:t>
        </w:r>
      </w:fldSimple>
      <w:r>
        <w:t>:</w:t>
      </w:r>
      <w:r w:rsidR="00BA5443">
        <w:t xml:space="preserve"> </w:t>
      </w:r>
      <w:r>
        <w:t>Your</w:t>
      </w:r>
      <w:r w:rsidR="00BA5443">
        <w:t xml:space="preserve"> </w:t>
      </w:r>
      <w:r>
        <w:t>apps</w:t>
      </w:r>
      <w:r w:rsidR="00BA5443">
        <w:t xml:space="preserve"> </w:t>
      </w:r>
      <w:r>
        <w:t>page</w:t>
      </w:r>
    </w:p>
    <w:p w:rsidR="006B6DFB" w:rsidRDefault="008E001A" w:rsidP="00EE087B">
      <w:pPr>
        <w:pStyle w:val="ListBullet"/>
      </w:pP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use</w:t>
      </w:r>
      <w:r w:rsidR="00BA5443">
        <w:t xml:space="preserve"> </w:t>
      </w:r>
      <w:r>
        <w:t>the</w:t>
      </w:r>
      <w:r w:rsidR="00BA5443">
        <w:t xml:space="preserve"> </w:t>
      </w:r>
      <w:r w:rsidRPr="00986CF2">
        <w:rPr>
          <w:b/>
        </w:rPr>
        <w:t>Select</w:t>
      </w:r>
      <w:r w:rsidR="00BA5443">
        <w:rPr>
          <w:b/>
        </w:rPr>
        <w:t xml:space="preserve"> </w:t>
      </w:r>
      <w:r w:rsidR="00AA32A4" w:rsidRPr="00986CF2">
        <w:rPr>
          <w:b/>
        </w:rPr>
        <w:t>all</w:t>
      </w:r>
      <w:r w:rsidR="00BA5443">
        <w:t xml:space="preserve"> </w:t>
      </w:r>
      <w:r>
        <w:t>command</w:t>
      </w:r>
      <w:r w:rsidR="00BA5443">
        <w:t xml:space="preserve"> </w:t>
      </w:r>
      <w:r>
        <w:t>followed</w:t>
      </w:r>
      <w:r w:rsidR="00BA5443">
        <w:t xml:space="preserve"> </w:t>
      </w:r>
      <w:r>
        <w:t>by</w:t>
      </w:r>
      <w:r w:rsidR="00BA5443">
        <w:t xml:space="preserve"> </w:t>
      </w:r>
      <w:r>
        <w:t>the</w:t>
      </w:r>
      <w:r w:rsidR="00BA5443">
        <w:rPr>
          <w:b/>
        </w:rPr>
        <w:t xml:space="preserve"> </w:t>
      </w:r>
      <w:r w:rsidR="006D47DB">
        <w:rPr>
          <w:b/>
        </w:rPr>
        <w:t>Install</w:t>
      </w:r>
      <w:r w:rsidR="00BA5443">
        <w:rPr>
          <w:b/>
        </w:rPr>
        <w:t xml:space="preserve"> </w:t>
      </w:r>
      <w:r>
        <w:t>command</w:t>
      </w:r>
      <w:r w:rsidR="00BA5443">
        <w:t xml:space="preserve"> </w:t>
      </w:r>
      <w:r>
        <w:t>to</w:t>
      </w:r>
      <w:r w:rsidR="00BA5443">
        <w:t xml:space="preserve"> </w:t>
      </w:r>
      <w:r>
        <w:t>quickly</w:t>
      </w:r>
      <w:r w:rsidR="00BA5443">
        <w:t xml:space="preserve"> </w:t>
      </w:r>
      <w:r>
        <w:t>install</w:t>
      </w:r>
      <w:r w:rsidR="00BA5443">
        <w:t xml:space="preserve"> </w:t>
      </w:r>
      <w:r>
        <w:t>all</w:t>
      </w:r>
      <w:r w:rsidR="00BA5443">
        <w:t xml:space="preserve"> </w:t>
      </w:r>
      <w:r>
        <w:t>the</w:t>
      </w:r>
      <w:r w:rsidR="00BA5443">
        <w:t xml:space="preserve"> </w:t>
      </w:r>
      <w:r>
        <w:t>apps</w:t>
      </w:r>
      <w:r w:rsidR="00BA5443">
        <w:t xml:space="preserve"> </w:t>
      </w:r>
      <w:r>
        <w:t>you</w:t>
      </w:r>
      <w:r w:rsidR="00BA5443">
        <w:t xml:space="preserve"> </w:t>
      </w:r>
      <w:r>
        <w:t>own</w:t>
      </w:r>
      <w:r w:rsidR="00BA5443">
        <w:t xml:space="preserve"> </w:t>
      </w:r>
      <w:r>
        <w:t>that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currently</w:t>
      </w:r>
      <w:r w:rsidR="00BA5443">
        <w:t xml:space="preserve"> </w:t>
      </w:r>
      <w:r>
        <w:t>installed</w:t>
      </w:r>
      <w:r w:rsidR="00BA5443">
        <w:t xml:space="preserve"> </w:t>
      </w:r>
      <w:r>
        <w:t>on</w:t>
      </w:r>
      <w:r w:rsidR="00BA5443">
        <w:t xml:space="preserve"> </w:t>
      </w:r>
      <w:r>
        <w:t>the</w:t>
      </w:r>
      <w:r w:rsidR="00BA5443">
        <w:t xml:space="preserve"> </w:t>
      </w:r>
      <w:r>
        <w:t>PC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now</w:t>
      </w:r>
      <w:r w:rsidR="00BA5443">
        <w:t xml:space="preserve"> </w:t>
      </w:r>
      <w:r>
        <w:t>using.</w:t>
      </w:r>
    </w:p>
    <w:p w:rsidR="006B6DFB" w:rsidRDefault="007967F5" w:rsidP="00E40BF9">
      <w:pPr>
        <w:pStyle w:val="Note"/>
      </w:pPr>
      <w:r w:rsidRPr="006B6DFB">
        <w:rPr>
          <w:b/>
        </w:rPr>
        <w:t>Note:</w:t>
      </w:r>
      <w:r w:rsidR="00BA5443">
        <w:t xml:space="preserve"> </w:t>
      </w:r>
      <w:r>
        <w:t>The</w:t>
      </w:r>
      <w:r w:rsidR="00BA5443">
        <w:t xml:space="preserve"> </w:t>
      </w:r>
      <w:r w:rsidRPr="00F404FE">
        <w:rPr>
          <w:b/>
        </w:rPr>
        <w:t>Select</w:t>
      </w:r>
      <w:r w:rsidR="00BA5443">
        <w:rPr>
          <w:b/>
        </w:rPr>
        <w:t xml:space="preserve"> </w:t>
      </w:r>
      <w:r w:rsidRPr="00F404FE">
        <w:rPr>
          <w:b/>
        </w:rPr>
        <w:t>all</w:t>
      </w:r>
      <w:r w:rsidR="00BA5443">
        <w:t xml:space="preserve"> </w:t>
      </w:r>
      <w:r>
        <w:t>command</w:t>
      </w:r>
      <w:r w:rsidR="00BA5443">
        <w:t xml:space="preserve"> </w:t>
      </w:r>
      <w:r>
        <w:t>will</w:t>
      </w:r>
      <w:r w:rsidR="00BA5443">
        <w:t xml:space="preserve"> </w:t>
      </w:r>
      <w:r>
        <w:t>not</w:t>
      </w:r>
      <w:r w:rsidR="00BA5443">
        <w:t xml:space="preserve"> </w:t>
      </w:r>
      <w:r>
        <w:t>actually</w:t>
      </w:r>
      <w:r w:rsidR="00BA5443">
        <w:t xml:space="preserve"> </w:t>
      </w:r>
      <w:r>
        <w:t>select</w:t>
      </w:r>
      <w:r w:rsidR="00BA5443">
        <w:t xml:space="preserve"> </w:t>
      </w:r>
      <w:r>
        <w:t>all</w:t>
      </w:r>
      <w:r w:rsidR="00BA5443">
        <w:t xml:space="preserve"> </w:t>
      </w:r>
      <w:r>
        <w:t>the</w:t>
      </w:r>
      <w:r w:rsidR="00BA5443">
        <w:t xml:space="preserve"> </w:t>
      </w:r>
      <w:r>
        <w:t>tiles</w:t>
      </w:r>
      <w:r w:rsidR="00BA5443">
        <w:t xml:space="preserve"> </w:t>
      </w:r>
      <w:r>
        <w:t>in</w:t>
      </w:r>
      <w:r w:rsidR="00BA5443">
        <w:t xml:space="preserve"> </w:t>
      </w:r>
      <w:r>
        <w:t>this</w:t>
      </w:r>
      <w:r w:rsidR="00BA5443">
        <w:t xml:space="preserve"> </w:t>
      </w:r>
      <w:r>
        <w:t>view.</w:t>
      </w:r>
      <w:r w:rsidR="00BA5443">
        <w:t xml:space="preserve"> </w:t>
      </w:r>
      <w:r>
        <w:t>Only</w:t>
      </w:r>
      <w:r w:rsidR="00BA5443">
        <w:t xml:space="preserve"> </w:t>
      </w:r>
      <w:r>
        <w:t>those</w:t>
      </w:r>
      <w:r w:rsidR="00BA5443">
        <w:t xml:space="preserve"> </w:t>
      </w:r>
      <w:r>
        <w:t>tiles</w:t>
      </w:r>
      <w:r w:rsidR="00BA5443">
        <w:t xml:space="preserve"> </w:t>
      </w:r>
      <w:r>
        <w:t>that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already</w:t>
      </w:r>
      <w:r w:rsidR="00BA5443">
        <w:t xml:space="preserve"> </w:t>
      </w:r>
      <w:r>
        <w:t>installed</w:t>
      </w:r>
      <w:r w:rsidR="00BA5443">
        <w:t xml:space="preserve"> </w:t>
      </w:r>
      <w:r>
        <w:t>will</w:t>
      </w:r>
      <w:r w:rsidR="00BA5443">
        <w:t xml:space="preserve"> </w:t>
      </w:r>
      <w:r>
        <w:t>be</w:t>
      </w:r>
      <w:r w:rsidR="00BA5443">
        <w:t xml:space="preserve"> </w:t>
      </w:r>
      <w:r>
        <w:t>selected</w:t>
      </w:r>
      <w:r w:rsidR="00BA5443">
        <w:t xml:space="preserve"> </w:t>
      </w:r>
      <w:r>
        <w:t>in</w:t>
      </w:r>
      <w:r w:rsidR="00BA5443">
        <w:t xml:space="preserve"> </w:t>
      </w:r>
      <w:r>
        <w:t>order</w:t>
      </w:r>
      <w:r w:rsidR="00BA5443">
        <w:t xml:space="preserve"> </w:t>
      </w:r>
      <w:r>
        <w:t>to</w:t>
      </w:r>
      <w:r w:rsidR="00BA5443">
        <w:t xml:space="preserve"> </w:t>
      </w:r>
      <w:r>
        <w:t>facilitate</w:t>
      </w:r>
      <w:r w:rsidR="00BA5443">
        <w:t xml:space="preserve"> </w:t>
      </w:r>
      <w:r>
        <w:t>quickly</w:t>
      </w:r>
      <w:r w:rsidR="00BA5443">
        <w:t xml:space="preserve"> </w:t>
      </w:r>
      <w:r>
        <w:t>installing</w:t>
      </w:r>
      <w:r w:rsidR="00BA5443">
        <w:t xml:space="preserve"> </w:t>
      </w:r>
      <w:r>
        <w:t>all</w:t>
      </w:r>
      <w:r w:rsidR="00BA5443">
        <w:t xml:space="preserve"> </w:t>
      </w:r>
      <w:r>
        <w:t>the</w:t>
      </w:r>
      <w:r w:rsidR="00BA5443">
        <w:t xml:space="preserve"> </w:t>
      </w:r>
      <w:r>
        <w:t>apps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don’t</w:t>
      </w:r>
      <w:r w:rsidR="00BA5443">
        <w:t xml:space="preserve"> </w:t>
      </w:r>
      <w:r>
        <w:t>already</w:t>
      </w:r>
      <w:r w:rsidR="00BA5443">
        <w:t xml:space="preserve"> </w:t>
      </w:r>
      <w:r>
        <w:t>have</w:t>
      </w:r>
      <w:r w:rsidR="00BA5443">
        <w:t xml:space="preserve"> </w:t>
      </w:r>
      <w:r>
        <w:t>installed.</w:t>
      </w:r>
      <w:r w:rsidR="00E40BF9">
        <w:br/>
      </w:r>
      <w:r w:rsidR="00E40BF9">
        <w:br/>
      </w:r>
      <w:r w:rsidR="00926C7F">
        <w:t>This</w:t>
      </w:r>
      <w:r w:rsidR="00BA5443">
        <w:t xml:space="preserve"> </w:t>
      </w:r>
      <w:r w:rsidR="00926C7F">
        <w:t>interface</w:t>
      </w:r>
      <w:r w:rsidR="00BA5443">
        <w:t xml:space="preserve"> </w:t>
      </w:r>
      <w:r w:rsidR="00926C7F">
        <w:t>is</w:t>
      </w:r>
      <w:r w:rsidR="00BA5443">
        <w:t xml:space="preserve"> </w:t>
      </w:r>
      <w:r w:rsidR="00926C7F">
        <w:t>the</w:t>
      </w:r>
      <w:r w:rsidR="00BA5443">
        <w:t xml:space="preserve"> </w:t>
      </w:r>
      <w:r w:rsidR="00926C7F">
        <w:t>place</w:t>
      </w:r>
      <w:r w:rsidR="00BA5443">
        <w:t xml:space="preserve"> </w:t>
      </w:r>
      <w:r w:rsidR="00D60FBB">
        <w:t>to</w:t>
      </w:r>
      <w:r w:rsidR="00BA5443">
        <w:t xml:space="preserve"> </w:t>
      </w:r>
      <w:r w:rsidR="00926C7F">
        <w:t>point</w:t>
      </w:r>
      <w:r w:rsidR="00BA5443">
        <w:t xml:space="preserve"> </w:t>
      </w:r>
      <w:r w:rsidR="00926C7F">
        <w:t>customers</w:t>
      </w:r>
      <w:r w:rsidR="00BA5443">
        <w:t xml:space="preserve"> </w:t>
      </w:r>
      <w:r w:rsidR="00926C7F">
        <w:t>when</w:t>
      </w:r>
      <w:r w:rsidR="00BA5443">
        <w:t xml:space="preserve"> </w:t>
      </w:r>
      <w:r w:rsidR="00926C7F">
        <w:t>they</w:t>
      </w:r>
      <w:r w:rsidR="00BA5443">
        <w:t xml:space="preserve"> </w:t>
      </w:r>
      <w:r w:rsidR="00926C7F">
        <w:t>ask</w:t>
      </w:r>
      <w:r w:rsidR="00BA5443">
        <w:t xml:space="preserve"> </w:t>
      </w:r>
      <w:r w:rsidR="00926C7F">
        <w:t>where</w:t>
      </w:r>
      <w:r w:rsidR="00BA5443">
        <w:t xml:space="preserve"> </w:t>
      </w:r>
      <w:r w:rsidR="00926C7F">
        <w:t>they</w:t>
      </w:r>
      <w:r w:rsidR="00BA5443">
        <w:t xml:space="preserve"> </w:t>
      </w:r>
      <w:r w:rsidR="00926C7F">
        <w:t>can</w:t>
      </w:r>
      <w:r w:rsidR="00BA5443">
        <w:t xml:space="preserve"> </w:t>
      </w:r>
      <w:r w:rsidR="00926C7F">
        <w:t>see</w:t>
      </w:r>
      <w:r w:rsidR="00BA5443">
        <w:t xml:space="preserve"> </w:t>
      </w:r>
      <w:r w:rsidR="00926C7F">
        <w:t>all</w:t>
      </w:r>
      <w:r w:rsidR="00BA5443">
        <w:t xml:space="preserve"> </w:t>
      </w:r>
      <w:r w:rsidR="00926C7F">
        <w:t>of</w:t>
      </w:r>
      <w:r w:rsidR="00BA5443">
        <w:t xml:space="preserve"> </w:t>
      </w:r>
      <w:r w:rsidR="00926C7F">
        <w:t>the</w:t>
      </w:r>
      <w:r w:rsidR="00BA5443">
        <w:t xml:space="preserve"> </w:t>
      </w:r>
      <w:r w:rsidR="00926C7F">
        <w:t>apps</w:t>
      </w:r>
      <w:r w:rsidR="00BA5443">
        <w:t xml:space="preserve"> </w:t>
      </w:r>
      <w:r w:rsidR="00926C7F">
        <w:t>they</w:t>
      </w:r>
      <w:r w:rsidR="00BA5443">
        <w:t xml:space="preserve"> </w:t>
      </w:r>
      <w:r w:rsidR="00926C7F">
        <w:t>have</w:t>
      </w:r>
      <w:r w:rsidR="00BA5443">
        <w:t xml:space="preserve"> </w:t>
      </w:r>
      <w:r w:rsidR="00926C7F">
        <w:t>purchased</w:t>
      </w:r>
      <w:r w:rsidR="00BA5443">
        <w:t xml:space="preserve"> </w:t>
      </w:r>
      <w:r w:rsidR="00926C7F">
        <w:t>with</w:t>
      </w:r>
      <w:r w:rsidR="00BA5443">
        <w:t xml:space="preserve"> </w:t>
      </w:r>
      <w:r w:rsidR="00926C7F">
        <w:t>their</w:t>
      </w:r>
      <w:r w:rsidR="00BA5443">
        <w:t xml:space="preserve"> </w:t>
      </w:r>
      <w:r w:rsidR="00926C7F">
        <w:t>account</w:t>
      </w:r>
      <w:r w:rsidR="00BA5443">
        <w:t xml:space="preserve"> </w:t>
      </w:r>
      <w:r w:rsidR="00926C7F">
        <w:t>or</w:t>
      </w:r>
      <w:r w:rsidR="00BA5443">
        <w:t xml:space="preserve"> </w:t>
      </w:r>
      <w:r w:rsidR="00926C7F">
        <w:t>if</w:t>
      </w:r>
      <w:r w:rsidR="00BA5443">
        <w:t xml:space="preserve"> </w:t>
      </w:r>
      <w:r w:rsidR="00926C7F">
        <w:t>they</w:t>
      </w:r>
      <w:r w:rsidR="00BA5443">
        <w:t xml:space="preserve"> </w:t>
      </w:r>
      <w:r w:rsidR="00F404FE">
        <w:t>want</w:t>
      </w:r>
      <w:r w:rsidR="00BA5443">
        <w:t xml:space="preserve"> </w:t>
      </w:r>
      <w:r w:rsidR="00926C7F">
        <w:t>to</w:t>
      </w:r>
      <w:r w:rsidR="00BA5443">
        <w:t xml:space="preserve"> </w:t>
      </w:r>
      <w:r w:rsidR="00926C7F">
        <w:t>install</w:t>
      </w:r>
      <w:r w:rsidR="00BA5443">
        <w:t xml:space="preserve"> </w:t>
      </w:r>
      <w:r w:rsidR="00926C7F">
        <w:t>all</w:t>
      </w:r>
      <w:r w:rsidR="00BA5443">
        <w:t xml:space="preserve"> </w:t>
      </w:r>
      <w:r w:rsidR="00926C7F">
        <w:t>the</w:t>
      </w:r>
      <w:r w:rsidR="00BA5443">
        <w:t xml:space="preserve"> </w:t>
      </w:r>
      <w:r w:rsidR="00926C7F">
        <w:t>apps</w:t>
      </w:r>
      <w:r w:rsidR="00BA5443">
        <w:t xml:space="preserve"> </w:t>
      </w:r>
      <w:r w:rsidR="00926C7F">
        <w:t>they</w:t>
      </w:r>
      <w:r w:rsidR="00BA5443">
        <w:t xml:space="preserve"> </w:t>
      </w:r>
      <w:r w:rsidR="00926C7F">
        <w:t>previously</w:t>
      </w:r>
      <w:r w:rsidR="00BA5443">
        <w:t xml:space="preserve"> </w:t>
      </w:r>
      <w:r w:rsidR="00926C7F">
        <w:t>purchased</w:t>
      </w:r>
      <w:r w:rsidR="00BA5443">
        <w:t xml:space="preserve"> </w:t>
      </w:r>
      <w:r w:rsidR="00926C7F">
        <w:t>on</w:t>
      </w:r>
      <w:r w:rsidR="00BA5443">
        <w:t xml:space="preserve"> </w:t>
      </w:r>
      <w:r w:rsidR="00926C7F">
        <w:t>another</w:t>
      </w:r>
      <w:r w:rsidR="00BA5443">
        <w:t xml:space="preserve"> </w:t>
      </w:r>
      <w:r w:rsidR="00926C7F">
        <w:t>PC.</w:t>
      </w:r>
    </w:p>
    <w:p w:rsidR="006B6DFB" w:rsidRDefault="008E001A" w:rsidP="0032202C">
      <w:pPr>
        <w:pStyle w:val="Heading2"/>
      </w:pPr>
      <w:bookmarkStart w:id="16" w:name="_Toc334551707"/>
      <w:bookmarkStart w:id="17" w:name="_Toc334564300"/>
      <w:r>
        <w:t>Installing</w:t>
      </w:r>
      <w:r w:rsidR="00BA5443">
        <w:t xml:space="preserve"> </w:t>
      </w:r>
      <w:r w:rsidR="00F404FE">
        <w:t>A</w:t>
      </w:r>
      <w:r>
        <w:t>pps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bookmarkEnd w:id="16"/>
      <w:bookmarkEnd w:id="17"/>
    </w:p>
    <w:p w:rsidR="006B6DFB" w:rsidRDefault="008E001A" w:rsidP="00B60D8B">
      <w:pPr>
        <w:pStyle w:val="ParagraphText"/>
      </w:pPr>
      <w:r w:rsidRPr="00A63454">
        <w:t>The</w:t>
      </w:r>
      <w:r w:rsidR="00BA5443">
        <w:t xml:space="preserve"> </w:t>
      </w:r>
      <w:r w:rsidRPr="00A63454">
        <w:t>Windows</w:t>
      </w:r>
      <w:r w:rsidR="00BA5443">
        <w:t xml:space="preserve"> </w:t>
      </w:r>
      <w:r w:rsidRPr="00A63454">
        <w:t>Store</w:t>
      </w:r>
      <w:r w:rsidR="00BA5443">
        <w:t xml:space="preserve"> </w:t>
      </w:r>
      <w:r w:rsidRPr="00A63454">
        <w:t>client</w:t>
      </w:r>
      <w:r w:rsidR="00BA5443">
        <w:t xml:space="preserve"> </w:t>
      </w:r>
      <w:r w:rsidRPr="00A63454">
        <w:t>handles</w:t>
      </w:r>
      <w:r w:rsidR="00BA5443">
        <w:t xml:space="preserve"> </w:t>
      </w:r>
      <w:r w:rsidRPr="00A63454">
        <w:t>all</w:t>
      </w:r>
      <w:r w:rsidR="00BA5443">
        <w:t xml:space="preserve"> </w:t>
      </w:r>
      <w:r w:rsidR="00AA32A4" w:rsidRPr="00A63454">
        <w:t>of</w:t>
      </w:r>
      <w:r w:rsidR="00BA5443">
        <w:t xml:space="preserve"> </w:t>
      </w:r>
      <w:r w:rsidR="00AA32A4" w:rsidRPr="00A63454">
        <w:t>the</w:t>
      </w:r>
      <w:r w:rsidR="00BA5443">
        <w:t xml:space="preserve"> </w:t>
      </w:r>
      <w:r w:rsidRPr="00A63454">
        <w:t>work</w:t>
      </w:r>
      <w:r w:rsidR="00BA5443">
        <w:t xml:space="preserve"> </w:t>
      </w:r>
      <w:r w:rsidRPr="00A63454">
        <w:t>related</w:t>
      </w:r>
      <w:r w:rsidR="00BA5443">
        <w:t xml:space="preserve"> </w:t>
      </w:r>
      <w:r w:rsidRPr="00A63454">
        <w:t>to</w:t>
      </w:r>
      <w:r w:rsidR="00BA5443">
        <w:t xml:space="preserve"> </w:t>
      </w:r>
      <w:r w:rsidRPr="00A63454">
        <w:t>downloading,</w:t>
      </w:r>
      <w:r w:rsidR="00BA5443">
        <w:t xml:space="preserve"> </w:t>
      </w:r>
      <w:r w:rsidRPr="00A63454">
        <w:t>installing,</w:t>
      </w:r>
      <w:r w:rsidR="00BA5443">
        <w:t xml:space="preserve"> </w:t>
      </w:r>
      <w:r w:rsidRPr="00A63454">
        <w:t>and</w:t>
      </w:r>
      <w:r w:rsidR="00BA5443">
        <w:t xml:space="preserve"> </w:t>
      </w:r>
      <w:r w:rsidRPr="00A63454">
        <w:t>updating</w:t>
      </w:r>
      <w:r w:rsidR="00BA5443">
        <w:t xml:space="preserve"> </w:t>
      </w:r>
      <w:r w:rsidRPr="00A63454">
        <w:t>a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</w:t>
      </w:r>
      <w:r w:rsidRPr="00A63454">
        <w:t>.</w:t>
      </w:r>
      <w:r w:rsidR="00BA5443">
        <w:t xml:space="preserve"> </w:t>
      </w:r>
      <w:r w:rsidRPr="00A63454">
        <w:t>All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 w:rsidRPr="00A63454">
        <w:t>use</w:t>
      </w:r>
      <w:r w:rsidR="00BA5443">
        <w:t xml:space="preserve"> </w:t>
      </w:r>
      <w:r w:rsidRPr="00A63454">
        <w:t>the</w:t>
      </w:r>
      <w:r w:rsidR="00BA5443">
        <w:t xml:space="preserve"> </w:t>
      </w:r>
      <w:r w:rsidRPr="00A63454">
        <w:t>same</w:t>
      </w:r>
      <w:r w:rsidR="00BA5443">
        <w:t xml:space="preserve"> </w:t>
      </w:r>
      <w:r w:rsidRPr="00A63454">
        <w:t>installation</w:t>
      </w:r>
      <w:r w:rsidR="00BA5443">
        <w:t xml:space="preserve"> </w:t>
      </w:r>
      <w:r w:rsidRPr="00A63454">
        <w:t>method,</w:t>
      </w:r>
      <w:r w:rsidR="00BA5443">
        <w:t xml:space="preserve"> </w:t>
      </w:r>
      <w:r w:rsidRPr="00A63454">
        <w:t>and</w:t>
      </w:r>
      <w:r w:rsidR="00BA5443">
        <w:t xml:space="preserve"> </w:t>
      </w:r>
      <w:r w:rsidRPr="00A63454">
        <w:t>the</w:t>
      </w:r>
      <w:r w:rsidR="00BA5443">
        <w:t xml:space="preserve"> </w:t>
      </w:r>
      <w:r w:rsidRPr="00A63454">
        <w:t>experience</w:t>
      </w:r>
      <w:r w:rsidR="00BA5443">
        <w:t xml:space="preserve"> </w:t>
      </w:r>
      <w:r w:rsidRPr="00A63454">
        <w:t>is</w:t>
      </w:r>
      <w:r w:rsidR="00BA5443">
        <w:t xml:space="preserve"> </w:t>
      </w:r>
      <w:r w:rsidRPr="00A63454">
        <w:t>the</w:t>
      </w:r>
      <w:r w:rsidR="00BA5443">
        <w:t xml:space="preserve"> </w:t>
      </w:r>
      <w:r w:rsidRPr="00A63454">
        <w:t>same</w:t>
      </w:r>
      <w:r w:rsidR="00BA5443">
        <w:t xml:space="preserve"> </w:t>
      </w:r>
      <w:r w:rsidRPr="00A63454">
        <w:t>for</w:t>
      </w:r>
      <w:r w:rsidR="00BA5443">
        <w:t xml:space="preserve"> </w:t>
      </w:r>
      <w:r w:rsidRPr="00A63454">
        <w:t>all</w:t>
      </w:r>
      <w:r w:rsidR="00BA5443">
        <w:t xml:space="preserve"> </w:t>
      </w:r>
      <w:r w:rsidRPr="00A63454">
        <w:t>of</w:t>
      </w:r>
      <w:r w:rsidR="00BA5443">
        <w:t xml:space="preserve"> </w:t>
      </w:r>
      <w:r w:rsidRPr="00A63454">
        <w:t>them,</w:t>
      </w:r>
      <w:r w:rsidR="00BA5443">
        <w:t xml:space="preserve"> </w:t>
      </w:r>
      <w:r w:rsidRPr="00A63454">
        <w:t>which</w:t>
      </w:r>
      <w:r w:rsidR="00BA5443">
        <w:t xml:space="preserve"> </w:t>
      </w:r>
      <w:r w:rsidRPr="00A63454">
        <w:t>creates</w:t>
      </w:r>
      <w:r w:rsidR="00BA5443">
        <w:t xml:space="preserve"> </w:t>
      </w:r>
      <w:r w:rsidRPr="00A63454">
        <w:t>a</w:t>
      </w:r>
      <w:r w:rsidR="00BA5443">
        <w:t xml:space="preserve"> </w:t>
      </w:r>
      <w:r w:rsidRPr="00A63454">
        <w:t>much</w:t>
      </w:r>
      <w:r w:rsidR="00BA5443">
        <w:t xml:space="preserve"> </w:t>
      </w:r>
      <w:r w:rsidRPr="00A63454">
        <w:t>more</w:t>
      </w:r>
      <w:r w:rsidR="00BA5443">
        <w:t xml:space="preserve"> </w:t>
      </w:r>
      <w:r w:rsidRPr="00A63454">
        <w:t>consistent</w:t>
      </w:r>
      <w:r w:rsidR="00BA5443">
        <w:t xml:space="preserve"> </w:t>
      </w:r>
      <w:r w:rsidRPr="00A63454">
        <w:t>experience</w:t>
      </w:r>
      <w:r w:rsidR="00BA5443">
        <w:t xml:space="preserve"> </w:t>
      </w:r>
      <w:r w:rsidRPr="00A63454">
        <w:t>for</w:t>
      </w:r>
      <w:r w:rsidR="00BA5443">
        <w:t xml:space="preserve"> </w:t>
      </w:r>
      <w:r w:rsidRPr="00A63454">
        <w:t>customers</w:t>
      </w:r>
      <w:r w:rsidR="00BA5443">
        <w:t xml:space="preserve"> </w:t>
      </w:r>
      <w:r w:rsidRPr="00A63454">
        <w:t>than</w:t>
      </w:r>
      <w:r w:rsidR="00BA5443">
        <w:t xml:space="preserve"> </w:t>
      </w:r>
      <w:r w:rsidR="00311287">
        <w:t>what</w:t>
      </w:r>
      <w:r w:rsidR="00BA5443">
        <w:t xml:space="preserve"> </w:t>
      </w:r>
      <w:r w:rsidR="00311287">
        <w:t>they</w:t>
      </w:r>
      <w:r w:rsidR="00BA5443">
        <w:t xml:space="preserve"> </w:t>
      </w:r>
      <w:r w:rsidR="00311287">
        <w:t>experience</w:t>
      </w:r>
      <w:r w:rsidR="00BA5443">
        <w:t xml:space="preserve"> </w:t>
      </w:r>
      <w:r w:rsidR="00311287">
        <w:t>installing</w:t>
      </w:r>
      <w:r w:rsidR="00BA5443">
        <w:t xml:space="preserve"> </w:t>
      </w:r>
      <w:r w:rsidR="005C0A38">
        <w:t>d</w:t>
      </w:r>
      <w:r w:rsidRPr="00A63454">
        <w:t>esktop</w:t>
      </w:r>
      <w:r w:rsidR="00BA5443">
        <w:t xml:space="preserve"> </w:t>
      </w:r>
      <w:r w:rsidRPr="00A63454">
        <w:t>apps.</w:t>
      </w:r>
    </w:p>
    <w:p w:rsidR="00E25E51" w:rsidRDefault="00E25E51" w:rsidP="00E25E51">
      <w:pPr>
        <w:pStyle w:val="ParagraphText"/>
      </w:pPr>
      <w:r w:rsidRPr="00A63454">
        <w:t>The</w:t>
      </w:r>
      <w:r w:rsidR="00BA5443">
        <w:t xml:space="preserve"> </w:t>
      </w:r>
      <w:r w:rsidRPr="00A63454">
        <w:t>table</w:t>
      </w:r>
      <w:r w:rsidR="00BA5443">
        <w:t xml:space="preserve"> </w:t>
      </w:r>
      <w:r w:rsidRPr="00A63454">
        <w:t>below</w:t>
      </w:r>
      <w:r w:rsidR="00BA5443">
        <w:t xml:space="preserve"> </w:t>
      </w:r>
      <w:r w:rsidRPr="00A63454">
        <w:t>shows</w:t>
      </w:r>
      <w:r w:rsidR="00BA5443">
        <w:t xml:space="preserve"> </w:t>
      </w:r>
      <w:r w:rsidRPr="00A63454">
        <w:t>the</w:t>
      </w:r>
      <w:r w:rsidR="00BA5443">
        <w:t xml:space="preserve"> </w:t>
      </w:r>
      <w:r w:rsidRPr="00A63454">
        <w:t>process</w:t>
      </w:r>
      <w:r w:rsidR="00BA5443">
        <w:t xml:space="preserve"> </w:t>
      </w:r>
      <w:r w:rsidRPr="00A63454">
        <w:t>that</w:t>
      </w:r>
      <w:r w:rsidR="00BA5443">
        <w:t xml:space="preserve"> </w:t>
      </w:r>
      <w:r>
        <w:t>you</w:t>
      </w:r>
      <w:r w:rsidR="00BA5443">
        <w:t xml:space="preserve"> </w:t>
      </w:r>
      <w:r w:rsidRPr="00A63454">
        <w:t>will</w:t>
      </w:r>
      <w:r w:rsidR="00BA5443">
        <w:t xml:space="preserve"> </w:t>
      </w:r>
      <w:r w:rsidRPr="00A63454">
        <w:t>go</w:t>
      </w:r>
      <w:r w:rsidR="00BA5443">
        <w:t xml:space="preserve"> </w:t>
      </w:r>
      <w:r w:rsidRPr="00A63454">
        <w:t>through</w:t>
      </w:r>
      <w:r w:rsidR="00BA5443">
        <w:t xml:space="preserve"> </w:t>
      </w:r>
      <w:r w:rsidRPr="00A63454">
        <w:t>in</w:t>
      </w:r>
      <w:r w:rsidR="00BA5443">
        <w:t xml:space="preserve"> </w:t>
      </w:r>
      <w:r w:rsidRPr="00A63454">
        <w:t>order</w:t>
      </w:r>
      <w:r w:rsidR="00BA5443">
        <w:t xml:space="preserve"> </w:t>
      </w:r>
      <w:r w:rsidRPr="00A63454">
        <w:t>to</w:t>
      </w:r>
      <w:r w:rsidR="00BA5443">
        <w:t xml:space="preserve"> </w:t>
      </w:r>
      <w:r w:rsidRPr="00A63454">
        <w:t>download</w:t>
      </w:r>
      <w:r w:rsidR="00BA5443">
        <w:t xml:space="preserve"> </w:t>
      </w:r>
      <w:r w:rsidRPr="00A63454">
        <w:t>and</w:t>
      </w:r>
      <w:r w:rsidR="00BA5443">
        <w:t xml:space="preserve"> </w:t>
      </w:r>
      <w:r w:rsidRPr="00A63454">
        <w:t>install</w:t>
      </w:r>
      <w:r w:rsidR="00BA5443">
        <w:t xml:space="preserve"> </w:t>
      </w:r>
      <w:r w:rsidRPr="00A63454">
        <w:t>an</w:t>
      </w:r>
      <w:r w:rsidR="00BA5443">
        <w:t xml:space="preserve"> </w:t>
      </w:r>
      <w:r w:rsidRPr="00A63454">
        <w:t>app.</w:t>
      </w:r>
    </w:p>
    <w:p w:rsidR="00E25E51" w:rsidRDefault="00E25E51" w:rsidP="00E25E51">
      <w:pPr>
        <w:pStyle w:val="Caption"/>
      </w:pPr>
      <w:r>
        <w:t>Table</w:t>
      </w:r>
      <w:r w:rsidR="00BA5443">
        <w:t xml:space="preserve"> </w:t>
      </w:r>
      <w:fldSimple w:instr=" SEQ Table \* ARABIC ">
        <w:r w:rsidR="00BA5443">
          <w:rPr>
            <w:noProof/>
          </w:rPr>
          <w:t>2</w:t>
        </w:r>
      </w:fldSimple>
      <w:r>
        <w:t>:</w:t>
      </w:r>
      <w:r w:rsidR="00BA5443">
        <w:t xml:space="preserve"> </w:t>
      </w:r>
      <w:r>
        <w:t>Install</w:t>
      </w:r>
      <w:r w:rsidR="00BA5443">
        <w:t xml:space="preserve"> </w:t>
      </w:r>
      <w:r>
        <w:t>apps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Store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798"/>
        <w:gridCol w:w="8058"/>
      </w:tblGrid>
      <w:tr w:rsidR="00E25E51" w:rsidTr="00BA5443">
        <w:trPr>
          <w:cantSplit/>
        </w:trPr>
        <w:tc>
          <w:tcPr>
            <w:tcW w:w="0" w:type="auto"/>
            <w:shd w:val="clear" w:color="auto" w:fill="auto"/>
          </w:tcPr>
          <w:p w:rsidR="00E25E51" w:rsidRPr="00AC1EEF" w:rsidRDefault="00E25E51" w:rsidP="00AC1EEF">
            <w:pPr>
              <w:pStyle w:val="ParagraphText"/>
              <w:rPr>
                <w:b/>
              </w:rPr>
            </w:pPr>
            <w:r w:rsidRPr="00AC1EEF">
              <w:rPr>
                <w:b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25E51" w:rsidRDefault="00E25E51" w:rsidP="00AC1EEF">
            <w:pPr>
              <w:pStyle w:val="ParagraphText"/>
            </w:pPr>
            <w:r>
              <w:t>Click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 w:rsidRPr="00E25E51">
              <w:rPr>
                <w:b/>
              </w:rPr>
              <w:t>Install</w:t>
            </w:r>
            <w:r>
              <w:t>,</w:t>
            </w:r>
            <w:r w:rsidR="00BA5443">
              <w:t xml:space="preserve"> </w:t>
            </w:r>
            <w:r w:rsidRPr="00E25E51">
              <w:rPr>
                <w:b/>
              </w:rPr>
              <w:t>Buy</w:t>
            </w:r>
            <w:r>
              <w:t>,</w:t>
            </w:r>
            <w:r w:rsidR="00BA5443">
              <w:t xml:space="preserve"> </w:t>
            </w:r>
            <w:r>
              <w:t>or</w:t>
            </w:r>
            <w:r w:rsidR="00BA5443">
              <w:t xml:space="preserve"> </w:t>
            </w:r>
            <w:r w:rsidRPr="00E25E51">
              <w:rPr>
                <w:b/>
              </w:rPr>
              <w:t>Try</w:t>
            </w:r>
            <w:r w:rsidR="00BA5443">
              <w:t xml:space="preserve"> </w:t>
            </w:r>
            <w:r>
              <w:t>button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product</w:t>
            </w:r>
            <w:r w:rsidR="00BA5443">
              <w:t xml:space="preserve"> </w:t>
            </w:r>
            <w:r>
              <w:t>page.</w:t>
            </w:r>
          </w:p>
          <w:p w:rsidR="00E25E51" w:rsidRDefault="00E25E51" w:rsidP="00B01E95">
            <w:pPr>
              <w:pStyle w:val="Graphic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301240" cy="1203960"/>
                  <wp:effectExtent l="19050" t="19050" r="22860" b="152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1203960"/>
                          </a:xfrm>
                          <a:prstGeom prst="rect">
                            <a:avLst/>
                          </a:prstGeom>
                          <a:ln w="3174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5E51" w:rsidRDefault="00E25E51" w:rsidP="00AC1EEF">
            <w:pPr>
              <w:pStyle w:val="Caption"/>
            </w:pPr>
            <w:r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19</w:t>
              </w:r>
            </w:fldSimple>
            <w:r>
              <w:t>:</w:t>
            </w:r>
            <w:r w:rsidR="00BA5443">
              <w:t xml:space="preserve"> </w:t>
            </w:r>
            <w:r>
              <w:t>Click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Install</w:t>
            </w:r>
            <w:r w:rsidR="00BA5443">
              <w:t xml:space="preserve"> </w:t>
            </w:r>
            <w:r>
              <w:t>button</w:t>
            </w:r>
          </w:p>
        </w:tc>
      </w:tr>
      <w:tr w:rsidR="00E25E51" w:rsidTr="00BA5443">
        <w:trPr>
          <w:cantSplit/>
        </w:trPr>
        <w:tc>
          <w:tcPr>
            <w:tcW w:w="0" w:type="auto"/>
            <w:shd w:val="clear" w:color="auto" w:fill="auto"/>
          </w:tcPr>
          <w:p w:rsidR="00E25E51" w:rsidRPr="00AC1EEF" w:rsidRDefault="00E25E51" w:rsidP="00AC1EEF">
            <w:pPr>
              <w:pStyle w:val="ParagraphText"/>
              <w:rPr>
                <w:b/>
              </w:rPr>
            </w:pPr>
            <w:r w:rsidRPr="00AC1EEF">
              <w:rPr>
                <w:b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E25E51" w:rsidRDefault="00E25E51" w:rsidP="00AC1EEF">
            <w:pPr>
              <w:pStyle w:val="ParagraphText"/>
            </w:pPr>
            <w:r>
              <w:t>The</w:t>
            </w:r>
            <w:r w:rsidR="00BA5443">
              <w:t xml:space="preserve"> </w:t>
            </w:r>
            <w:r>
              <w:t>Windows</w:t>
            </w:r>
            <w:r w:rsidR="00BA5443">
              <w:t xml:space="preserve"> </w:t>
            </w:r>
            <w:r>
              <w:t>Store</w:t>
            </w:r>
            <w:r w:rsidR="00BA5443">
              <w:t xml:space="preserve"> </w:t>
            </w:r>
            <w:r>
              <w:t>client</w:t>
            </w:r>
            <w:r w:rsidR="00BA5443">
              <w:t xml:space="preserve"> </w:t>
            </w:r>
            <w:r>
              <w:t>immediately</w:t>
            </w:r>
            <w:r w:rsidR="00BA5443">
              <w:t xml:space="preserve"> </w:t>
            </w:r>
            <w:r>
              <w:t>navigates</w:t>
            </w:r>
            <w:r w:rsidR="00BA5443">
              <w:t xml:space="preserve"> </w:t>
            </w:r>
            <w:r>
              <w:t>to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previous</w:t>
            </w:r>
            <w:r w:rsidR="00BA5443">
              <w:t xml:space="preserve"> </w:t>
            </w:r>
            <w:r>
              <w:t>category</w:t>
            </w:r>
            <w:r w:rsidR="00BA5443">
              <w:t xml:space="preserve"> </w:t>
            </w:r>
            <w:r>
              <w:t>page</w:t>
            </w:r>
            <w:r w:rsidR="00BA5443">
              <w:t xml:space="preserve"> </w:t>
            </w:r>
            <w:r>
              <w:t>that</w:t>
            </w:r>
            <w:r w:rsidR="00BA5443">
              <w:t xml:space="preserve"> </w:t>
            </w:r>
            <w:r>
              <w:t>you</w:t>
            </w:r>
            <w:r w:rsidR="00BA5443">
              <w:t xml:space="preserve"> </w:t>
            </w:r>
            <w:r>
              <w:t>were</w:t>
            </w:r>
            <w:r w:rsidR="00BA5443">
              <w:t xml:space="preserve"> </w:t>
            </w:r>
            <w:r>
              <w:t>on,</w:t>
            </w:r>
            <w:r w:rsidR="00BA5443">
              <w:t xml:space="preserve"> </w:t>
            </w:r>
            <w:r>
              <w:t>and</w:t>
            </w:r>
            <w:r w:rsidR="00BA5443">
              <w:t xml:space="preserve"> </w:t>
            </w:r>
            <w:r>
              <w:t>text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displayed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 w:rsidR="00E53505">
              <w:t>top-</w:t>
            </w:r>
            <w:r>
              <w:t>right</w:t>
            </w:r>
            <w:r w:rsidR="00BA5443">
              <w:t xml:space="preserve"> </w:t>
            </w:r>
            <w:r>
              <w:t>corner</w:t>
            </w:r>
            <w:r w:rsidR="00BA5443">
              <w:t xml:space="preserve"> </w:t>
            </w:r>
            <w:r>
              <w:t>indicating</w:t>
            </w:r>
            <w:r w:rsidR="00BA5443">
              <w:t xml:space="preserve"> </w:t>
            </w:r>
            <w:r>
              <w:t>that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for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in</w:t>
            </w:r>
            <w:r w:rsidR="00BA5443">
              <w:t xml:space="preserve"> </w:t>
            </w:r>
            <w:r>
              <w:t>progress.</w:t>
            </w:r>
          </w:p>
          <w:p w:rsidR="00E25E51" w:rsidRDefault="00E25E51" w:rsidP="00B01E95">
            <w:pPr>
              <w:pStyle w:val="Graphic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819400" cy="1577340"/>
                  <wp:effectExtent l="19050" t="19050" r="19050" b="2286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57734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5E51" w:rsidRDefault="00E25E51" w:rsidP="00AC1EEF">
            <w:pPr>
              <w:pStyle w:val="Caption"/>
            </w:pPr>
            <w:r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20</w:t>
              </w:r>
            </w:fldSimple>
            <w:r>
              <w:t>: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status</w:t>
            </w:r>
            <w:r w:rsidR="00BA5443">
              <w:t xml:space="preserve"> </w:t>
            </w:r>
            <w:r>
              <w:t>text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top</w:t>
            </w:r>
            <w:r w:rsidR="00BA5443">
              <w:t xml:space="preserve"> </w:t>
            </w:r>
            <w:r>
              <w:t>right</w:t>
            </w:r>
            <w:r w:rsidR="00BA5443">
              <w:t xml:space="preserve"> </w:t>
            </w:r>
            <w:r>
              <w:t>corner</w:t>
            </w:r>
          </w:p>
        </w:tc>
      </w:tr>
      <w:tr w:rsidR="00E25E51" w:rsidTr="00BA5443">
        <w:trPr>
          <w:cantSplit/>
        </w:trPr>
        <w:tc>
          <w:tcPr>
            <w:tcW w:w="0" w:type="auto"/>
            <w:shd w:val="clear" w:color="auto" w:fill="auto"/>
          </w:tcPr>
          <w:p w:rsidR="00E25E51" w:rsidRPr="00AC1EEF" w:rsidRDefault="00E25E51" w:rsidP="00AC1EEF">
            <w:pPr>
              <w:pStyle w:val="ParagraphText"/>
              <w:rPr>
                <w:b/>
              </w:rPr>
            </w:pPr>
            <w:r w:rsidRPr="00AC1EEF">
              <w:rPr>
                <w:b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E25E51" w:rsidRDefault="00E25E51" w:rsidP="00AC1EEF">
            <w:pPr>
              <w:pStyle w:val="ParagraphText"/>
            </w:pPr>
            <w:r>
              <w:t>Clicking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text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previous</w:t>
            </w:r>
            <w:r w:rsidR="00BA5443">
              <w:t xml:space="preserve"> </w:t>
            </w:r>
            <w:r>
              <w:t>step</w:t>
            </w:r>
            <w:r w:rsidR="00BA5443">
              <w:t xml:space="preserve"> </w:t>
            </w:r>
            <w:r>
              <w:t>will</w:t>
            </w:r>
            <w:r w:rsidR="00BA5443">
              <w:t xml:space="preserve"> </w:t>
            </w:r>
            <w:r w:rsidR="00E53505">
              <w:t>you</w:t>
            </w:r>
            <w:r w:rsidR="00BA5443">
              <w:t xml:space="preserve"> </w:t>
            </w:r>
            <w:r>
              <w:t>to</w:t>
            </w:r>
            <w:r w:rsidR="00BA5443">
              <w:t xml:space="preserve"> </w:t>
            </w:r>
            <w:r>
              <w:t>a</w:t>
            </w:r>
            <w:r w:rsidR="00BA5443">
              <w:t xml:space="preserve"> </w:t>
            </w:r>
            <w:r>
              <w:t>page</w:t>
            </w:r>
            <w:r w:rsidR="00BA5443">
              <w:t xml:space="preserve"> </w:t>
            </w:r>
            <w:r>
              <w:t>where</w:t>
            </w:r>
            <w:r w:rsidR="00BA5443">
              <w:t xml:space="preserve"> </w:t>
            </w:r>
            <w:r>
              <w:t>they</w:t>
            </w:r>
            <w:r w:rsidR="00BA5443">
              <w:t xml:space="preserve"> </w:t>
            </w:r>
            <w:r>
              <w:t>can</w:t>
            </w:r>
            <w:r w:rsidR="00BA5443">
              <w:t xml:space="preserve"> </w:t>
            </w:r>
            <w:r>
              <w:t>see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current</w:t>
            </w:r>
            <w:r w:rsidR="00BA5443">
              <w:t xml:space="preserve"> </w:t>
            </w:r>
            <w:r>
              <w:t>status</w:t>
            </w:r>
            <w:r w:rsidR="00BA5443">
              <w:t xml:space="preserve"> </w:t>
            </w:r>
            <w:r>
              <w:t>of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installation.</w:t>
            </w:r>
            <w:r w:rsidR="00BA5443">
              <w:t xml:space="preserve"> </w:t>
            </w:r>
            <w:r>
              <w:t>Here</w:t>
            </w:r>
            <w:r w:rsidR="00BA5443">
              <w:t xml:space="preserve"> </w:t>
            </w:r>
            <w:r>
              <w:t>we</w:t>
            </w:r>
            <w:r w:rsidR="00BA5443">
              <w:t xml:space="preserve"> </w:t>
            </w:r>
            <w:r>
              <w:t>see</w:t>
            </w:r>
            <w:r w:rsidR="00BA5443">
              <w:t xml:space="preserve"> </w:t>
            </w:r>
            <w:r>
              <w:t>that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currently</w:t>
            </w:r>
            <w:r w:rsidR="00BA5443">
              <w:t xml:space="preserve"> </w:t>
            </w:r>
            <w:r>
              <w:t>being</w:t>
            </w:r>
            <w:r w:rsidR="00BA5443">
              <w:t xml:space="preserve"> </w:t>
            </w:r>
            <w:r>
              <w:t>downloaded.</w:t>
            </w:r>
            <w:r w:rsidR="00BA5443">
              <w:t xml:space="preserve"> </w:t>
            </w:r>
            <w:r>
              <w:t>After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download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complete,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status</w:t>
            </w:r>
            <w:r w:rsidR="00BA5443">
              <w:t xml:space="preserve"> </w:t>
            </w:r>
            <w:r>
              <w:t>will</w:t>
            </w:r>
            <w:r w:rsidR="00BA5443">
              <w:t xml:space="preserve"> </w:t>
            </w:r>
            <w:r>
              <w:t>change</w:t>
            </w:r>
            <w:r w:rsidR="00BA5443">
              <w:t xml:space="preserve"> </w:t>
            </w:r>
            <w:r>
              <w:t>to</w:t>
            </w:r>
            <w:r w:rsidR="00BA5443">
              <w:t xml:space="preserve"> </w:t>
            </w:r>
            <w:r>
              <w:t>installing.</w:t>
            </w:r>
            <w:r w:rsidR="00BA5443">
              <w:t xml:space="preserve"> </w:t>
            </w:r>
            <w:r>
              <w:t>Once</w:t>
            </w:r>
            <w:r w:rsidR="00BA5443">
              <w:t xml:space="preserve"> </w:t>
            </w:r>
            <w:r>
              <w:t>it</w:t>
            </w:r>
            <w:r w:rsidR="00BA5443">
              <w:t xml:space="preserve"> </w:t>
            </w:r>
            <w:r>
              <w:t>has</w:t>
            </w:r>
            <w:r w:rsidR="00BA5443">
              <w:t xml:space="preserve"> </w:t>
            </w:r>
            <w:r>
              <w:t>finished</w:t>
            </w:r>
            <w:r w:rsidR="00BA5443">
              <w:t xml:space="preserve"> </w:t>
            </w:r>
            <w:r>
              <w:t>installing,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will</w:t>
            </w:r>
            <w:r w:rsidR="00BA5443">
              <w:t xml:space="preserve"> </w:t>
            </w:r>
            <w:r>
              <w:t>be</w:t>
            </w:r>
            <w:r w:rsidR="00BA5443">
              <w:t xml:space="preserve"> </w:t>
            </w:r>
            <w:r>
              <w:t>removed</w:t>
            </w:r>
            <w:r w:rsidR="00BA5443">
              <w:t xml:space="preserve"> </w:t>
            </w:r>
            <w:r>
              <w:t>from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status</w:t>
            </w:r>
            <w:r w:rsidR="00BA5443">
              <w:t xml:space="preserve"> </w:t>
            </w:r>
            <w:r>
              <w:t>page.</w:t>
            </w:r>
          </w:p>
          <w:p w:rsidR="00E25E51" w:rsidRDefault="00E25E51" w:rsidP="00B01E95">
            <w:pPr>
              <w:pStyle w:val="Graphic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433060" cy="2994660"/>
                  <wp:effectExtent l="19050" t="19050" r="15240" b="1524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99466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5E51" w:rsidRDefault="00E25E51" w:rsidP="00AC1EEF">
            <w:pPr>
              <w:pStyle w:val="Caption"/>
            </w:pPr>
            <w:r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21</w:t>
              </w:r>
            </w:fldSimple>
            <w:r>
              <w:t>: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status</w:t>
            </w:r>
          </w:p>
        </w:tc>
      </w:tr>
      <w:tr w:rsidR="00E25E51" w:rsidTr="00BA5443">
        <w:trPr>
          <w:cantSplit/>
        </w:trPr>
        <w:tc>
          <w:tcPr>
            <w:tcW w:w="0" w:type="auto"/>
            <w:shd w:val="clear" w:color="auto" w:fill="auto"/>
          </w:tcPr>
          <w:p w:rsidR="00E25E51" w:rsidRPr="00AC1EEF" w:rsidRDefault="00E25E51" w:rsidP="00AC1EEF">
            <w:pPr>
              <w:pStyle w:val="ParagraphText"/>
              <w:rPr>
                <w:b/>
              </w:rPr>
            </w:pPr>
            <w:r w:rsidRPr="00AC1EEF">
              <w:rPr>
                <w:b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E25E51" w:rsidRDefault="00E25E51" w:rsidP="00AC1EEF">
            <w:pPr>
              <w:pStyle w:val="ParagraphText"/>
            </w:pPr>
            <w:r>
              <w:t>After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completed,</w:t>
            </w:r>
            <w:r w:rsidR="00BA5443">
              <w:t xml:space="preserve"> </w:t>
            </w:r>
            <w:r>
              <w:t>Windows</w:t>
            </w:r>
            <w:r w:rsidR="00BA5443">
              <w:t xml:space="preserve"> </w:t>
            </w:r>
            <w:r>
              <w:t>displays</w:t>
            </w:r>
            <w:r w:rsidR="00BA5443">
              <w:t xml:space="preserve"> </w:t>
            </w:r>
            <w:r>
              <w:t>a</w:t>
            </w:r>
            <w:r w:rsidR="00BA5443">
              <w:t xml:space="preserve"> </w:t>
            </w:r>
            <w:r>
              <w:t>notification</w:t>
            </w:r>
            <w:r w:rsidR="00BA5443">
              <w:t xml:space="preserve"> </w:t>
            </w:r>
            <w:r>
              <w:t>stating</w:t>
            </w:r>
            <w:r w:rsidR="00BA5443">
              <w:t xml:space="preserve"> </w:t>
            </w:r>
            <w:r>
              <w:t>that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was</w:t>
            </w:r>
            <w:r w:rsidR="00BA5443">
              <w:t xml:space="preserve"> </w:t>
            </w:r>
            <w:r>
              <w:t>installed.</w:t>
            </w:r>
          </w:p>
          <w:p w:rsidR="00E25E51" w:rsidRDefault="00E25E51" w:rsidP="00B01E95">
            <w:pPr>
              <w:pStyle w:val="Graphic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3566160" cy="1188720"/>
                  <wp:effectExtent l="19050" t="19050" r="15240" b="1143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1188720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5E51" w:rsidRDefault="00E25E51" w:rsidP="00AC1EEF">
            <w:pPr>
              <w:pStyle w:val="Caption"/>
            </w:pPr>
            <w:r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22</w:t>
              </w:r>
            </w:fldSimple>
            <w:r>
              <w:t>: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complete</w:t>
            </w:r>
            <w:r w:rsidR="00BA5443">
              <w:t xml:space="preserve"> </w:t>
            </w:r>
            <w:r>
              <w:t>notification</w:t>
            </w:r>
          </w:p>
        </w:tc>
      </w:tr>
      <w:tr w:rsidR="00E25E51" w:rsidTr="00BA5443">
        <w:trPr>
          <w:cantSplit/>
        </w:trPr>
        <w:tc>
          <w:tcPr>
            <w:tcW w:w="0" w:type="auto"/>
            <w:shd w:val="clear" w:color="auto" w:fill="auto"/>
          </w:tcPr>
          <w:p w:rsidR="00E25E51" w:rsidRPr="00AC1EEF" w:rsidRDefault="00E25E51" w:rsidP="00AC1EEF">
            <w:pPr>
              <w:pStyle w:val="ParagraphText"/>
              <w:rPr>
                <w:b/>
              </w:rPr>
            </w:pPr>
            <w:r w:rsidRPr="00AC1EEF">
              <w:rPr>
                <w:b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25E51" w:rsidRDefault="00E25E51" w:rsidP="00AC1EEF">
            <w:pPr>
              <w:pStyle w:val="ParagraphText"/>
            </w:pPr>
            <w:r>
              <w:t>Once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is</w:t>
            </w:r>
            <w:r w:rsidR="00BA5443">
              <w:t xml:space="preserve"> </w:t>
            </w:r>
            <w:r>
              <w:t>installed,</w:t>
            </w:r>
            <w:r w:rsidR="00BA5443">
              <w:t xml:space="preserve"> </w:t>
            </w:r>
            <w:r w:rsidR="00E53505">
              <w:t>you</w:t>
            </w:r>
            <w:r w:rsidR="00BA5443">
              <w:t xml:space="preserve"> </w:t>
            </w:r>
            <w:r>
              <w:t>can</w:t>
            </w:r>
            <w:r w:rsidR="00BA5443">
              <w:t xml:space="preserve"> </w:t>
            </w:r>
            <w:r>
              <w:t>see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tile</w:t>
            </w:r>
            <w:r w:rsidR="00BA5443">
              <w:t xml:space="preserve"> </w:t>
            </w:r>
            <w:r>
              <w:t>for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new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far</w:t>
            </w:r>
            <w:r w:rsidR="00BA5443">
              <w:t xml:space="preserve"> </w:t>
            </w:r>
            <w:r>
              <w:t>right</w:t>
            </w:r>
            <w:r w:rsidR="00BA5443">
              <w:t xml:space="preserve"> </w:t>
            </w:r>
            <w:r>
              <w:t>end</w:t>
            </w:r>
            <w:r w:rsidR="00BA5443">
              <w:t xml:space="preserve"> </w:t>
            </w:r>
            <w:r>
              <w:t>of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Start</w:t>
            </w:r>
            <w:r w:rsidR="00BA5443">
              <w:t xml:space="preserve"> </w:t>
            </w:r>
            <w:r>
              <w:t>screen.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tile</w:t>
            </w:r>
            <w:r w:rsidR="00BA5443">
              <w:t xml:space="preserve"> </w:t>
            </w:r>
            <w:r>
              <w:t>will</w:t>
            </w:r>
            <w:r w:rsidR="00BA5443">
              <w:t xml:space="preserve"> </w:t>
            </w:r>
            <w:r>
              <w:t>be</w:t>
            </w:r>
            <w:r w:rsidR="00BA5443">
              <w:t xml:space="preserve"> </w:t>
            </w:r>
            <w:r>
              <w:t>created</w:t>
            </w:r>
            <w:r w:rsidR="00BA5443">
              <w:t xml:space="preserve"> </w:t>
            </w:r>
            <w:r>
              <w:t>as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last</w:t>
            </w:r>
            <w:r w:rsidR="00BA5443">
              <w:t xml:space="preserve"> </w:t>
            </w:r>
            <w:r>
              <w:t>tile</w:t>
            </w:r>
            <w:r w:rsidR="00BA5443">
              <w:t xml:space="preserve"> </w:t>
            </w:r>
            <w:r>
              <w:t>of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last</w:t>
            </w:r>
            <w:r w:rsidR="00BA5443">
              <w:t xml:space="preserve"> </w:t>
            </w:r>
            <w:r>
              <w:t>group</w:t>
            </w:r>
            <w:r w:rsidR="00BA5443">
              <w:t xml:space="preserve"> </w:t>
            </w:r>
            <w:r>
              <w:t>initially,</w:t>
            </w:r>
            <w:r w:rsidR="00BA5443">
              <w:t xml:space="preserve"> </w:t>
            </w:r>
            <w:r>
              <w:t>though</w:t>
            </w:r>
            <w:r w:rsidR="00BA5443">
              <w:t xml:space="preserve"> </w:t>
            </w:r>
            <w:r w:rsidR="008570F1">
              <w:t>you</w:t>
            </w:r>
            <w:r w:rsidR="00BA5443">
              <w:t xml:space="preserve"> </w:t>
            </w:r>
            <w:r>
              <w:t>can</w:t>
            </w:r>
            <w:r w:rsidR="00BA5443">
              <w:t xml:space="preserve"> </w:t>
            </w:r>
            <w:r>
              <w:t>move</w:t>
            </w:r>
            <w:r w:rsidR="00BA5443">
              <w:t xml:space="preserve"> </w:t>
            </w:r>
            <w:r>
              <w:t>it</w:t>
            </w:r>
            <w:r w:rsidR="00BA5443">
              <w:t xml:space="preserve"> </w:t>
            </w:r>
            <w:r>
              <w:t>elsewhere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the</w:t>
            </w:r>
            <w:r w:rsidR="00BA5443">
              <w:t xml:space="preserve"> </w:t>
            </w:r>
            <w:r>
              <w:t>Start</w:t>
            </w:r>
            <w:r w:rsidR="00BA5443">
              <w:t xml:space="preserve"> </w:t>
            </w:r>
            <w:r>
              <w:t>screen.</w:t>
            </w:r>
          </w:p>
          <w:p w:rsidR="00E25E51" w:rsidRDefault="00E25E51" w:rsidP="00B01E95">
            <w:pPr>
              <w:pStyle w:val="Graphic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362200" cy="1303020"/>
                  <wp:effectExtent l="19050" t="19050" r="19050" b="1143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303020"/>
                          </a:xfrm>
                          <a:prstGeom prst="rect">
                            <a:avLst/>
                          </a:prstGeom>
                          <a:ln w="3174" cmpd="sng">
                            <a:solidFill>
                              <a:srgbClr val="C0C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5E51" w:rsidRDefault="00E25E51" w:rsidP="00AC1EEF">
            <w:pPr>
              <w:pStyle w:val="Caption"/>
            </w:pPr>
            <w:r>
              <w:t>Figure</w:t>
            </w:r>
            <w:r w:rsidR="00BA5443">
              <w:t xml:space="preserve"> </w:t>
            </w:r>
            <w:fldSimple w:instr=" SEQ Figure \* ARABIC ">
              <w:r w:rsidR="00BA5443">
                <w:rPr>
                  <w:noProof/>
                </w:rPr>
                <w:t>23</w:t>
              </w:r>
            </w:fldSimple>
            <w:r>
              <w:t>:</w:t>
            </w:r>
            <w:r w:rsidR="00BA5443">
              <w:t xml:space="preserve"> </w:t>
            </w:r>
            <w:r>
              <w:t>App</w:t>
            </w:r>
            <w:r w:rsidR="00BA5443">
              <w:t xml:space="preserve"> </w:t>
            </w:r>
            <w:r>
              <w:t>tile</w:t>
            </w:r>
            <w:r w:rsidR="00BA5443">
              <w:t xml:space="preserve"> </w:t>
            </w:r>
            <w:r>
              <w:t>on</w:t>
            </w:r>
            <w:r w:rsidR="00BA5443">
              <w:t xml:space="preserve"> </w:t>
            </w:r>
            <w:r>
              <w:t>Start</w:t>
            </w:r>
            <w:r w:rsidR="00BA5443">
              <w:t xml:space="preserve"> </w:t>
            </w:r>
            <w:r>
              <w:t>after</w:t>
            </w:r>
            <w:r w:rsidR="00BA5443">
              <w:t xml:space="preserve"> </w:t>
            </w:r>
            <w:r>
              <w:t>installation</w:t>
            </w:r>
            <w:r w:rsidR="00BA5443">
              <w:t xml:space="preserve"> </w:t>
            </w:r>
            <w:r>
              <w:t>completes</w:t>
            </w:r>
            <w:r w:rsidR="00BA5443">
              <w:t xml:space="preserve"> </w:t>
            </w:r>
          </w:p>
        </w:tc>
      </w:tr>
    </w:tbl>
    <w:p w:rsidR="006B6DFB" w:rsidRDefault="008E001A" w:rsidP="00EE087B">
      <w:pPr>
        <w:pStyle w:val="Heading2"/>
      </w:pPr>
      <w:bookmarkStart w:id="18" w:name="_Toc334551708"/>
      <w:bookmarkStart w:id="19" w:name="_Toc334564301"/>
      <w:r>
        <w:t>Uninstalling</w:t>
      </w:r>
      <w:r w:rsidR="00BA5443">
        <w:t xml:space="preserve"> </w:t>
      </w:r>
      <w:r w:rsidR="00B60D8B">
        <w:t>A</w:t>
      </w:r>
      <w:r>
        <w:t>pps</w:t>
      </w:r>
      <w:bookmarkEnd w:id="18"/>
      <w:bookmarkEnd w:id="19"/>
    </w:p>
    <w:p w:rsidR="006B6DFB" w:rsidRDefault="008E001A" w:rsidP="00EE087B">
      <w:pPr>
        <w:pStyle w:val="ParagraphText"/>
      </w:pPr>
      <w:r>
        <w:t>The</w:t>
      </w:r>
      <w:r w:rsidR="00BA5443">
        <w:t xml:space="preserve"> </w:t>
      </w:r>
      <w:r>
        <w:t>process</w:t>
      </w:r>
      <w:r w:rsidR="00BA5443">
        <w:t xml:space="preserve"> </w:t>
      </w:r>
      <w:r>
        <w:t>for</w:t>
      </w:r>
      <w:r w:rsidR="00BA5443">
        <w:t xml:space="preserve"> </w:t>
      </w:r>
      <w:r>
        <w:t>uninstalling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>
        <w:t>is</w:t>
      </w:r>
      <w:r w:rsidR="00BA5443">
        <w:t xml:space="preserve"> </w:t>
      </w:r>
      <w:r>
        <w:t>different</w:t>
      </w:r>
      <w:r w:rsidR="00BA5443">
        <w:t xml:space="preserve"> </w:t>
      </w:r>
      <w:r>
        <w:t>as</w:t>
      </w:r>
      <w:r w:rsidR="00BA5443">
        <w:t xml:space="preserve"> </w:t>
      </w:r>
      <w:r>
        <w:t>well.</w:t>
      </w:r>
      <w:r w:rsidR="00BA5443">
        <w:t xml:space="preserve"> </w:t>
      </w:r>
      <w:r>
        <w:t>Unlike</w:t>
      </w:r>
      <w:r w:rsidR="00BA5443">
        <w:t xml:space="preserve"> </w:t>
      </w:r>
      <w:r>
        <w:t>with</w:t>
      </w:r>
      <w:r w:rsidR="00BA5443">
        <w:t xml:space="preserve"> </w:t>
      </w:r>
      <w:r>
        <w:t>desktop</w:t>
      </w:r>
      <w:r w:rsidR="00BA5443">
        <w:t xml:space="preserve"> </w:t>
      </w:r>
      <w:r>
        <w:t>apps,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>
        <w:t>are</w:t>
      </w:r>
      <w:r w:rsidR="00BA5443">
        <w:t xml:space="preserve"> </w:t>
      </w:r>
      <w:r>
        <w:t>not</w:t>
      </w:r>
      <w:r w:rsidR="00BA5443">
        <w:t xml:space="preserve"> </w:t>
      </w:r>
      <w:r>
        <w:t>listed</w:t>
      </w:r>
      <w:r w:rsidR="00BA5443">
        <w:t xml:space="preserve"> </w:t>
      </w:r>
      <w:r w:rsidR="00757D78">
        <w:t>in</w:t>
      </w:r>
      <w:r w:rsidR="00BA5443">
        <w:t xml:space="preserve"> </w:t>
      </w:r>
      <w:r w:rsidR="00757D78">
        <w:t>the</w:t>
      </w:r>
      <w:r w:rsidR="00BA5443">
        <w:t xml:space="preserve"> </w:t>
      </w:r>
      <w:r w:rsidR="00757D78" w:rsidRPr="00E40BF9">
        <w:rPr>
          <w:b/>
        </w:rPr>
        <w:t>Programs</w:t>
      </w:r>
      <w:r w:rsidR="00BA5443">
        <w:t xml:space="preserve"> </w:t>
      </w:r>
      <w:r w:rsidR="00757D78">
        <w:t>section</w:t>
      </w:r>
      <w:r w:rsidR="00BA5443">
        <w:t xml:space="preserve"> </w:t>
      </w:r>
      <w:r w:rsidR="00757D78">
        <w:t>of</w:t>
      </w:r>
      <w:r w:rsidR="00BA5443">
        <w:t xml:space="preserve"> </w:t>
      </w:r>
      <w:r w:rsidR="00757D78">
        <w:t>the</w:t>
      </w:r>
      <w:r w:rsidR="00BA5443">
        <w:t xml:space="preserve"> </w:t>
      </w:r>
      <w:r w:rsidR="00757D78">
        <w:t>d</w:t>
      </w:r>
      <w:r>
        <w:t>esktop</w:t>
      </w:r>
      <w:r w:rsidR="00BA5443">
        <w:t xml:space="preserve"> </w:t>
      </w:r>
      <w:r>
        <w:t>Control</w:t>
      </w:r>
      <w:r w:rsidR="00BA5443">
        <w:t xml:space="preserve"> </w:t>
      </w:r>
      <w:r>
        <w:t>Panel.</w:t>
      </w:r>
      <w:r w:rsidR="00BA5443">
        <w:t xml:space="preserve"> </w:t>
      </w:r>
      <w:r>
        <w:t>The</w:t>
      </w:r>
      <w:r w:rsidR="00BA5443">
        <w:t xml:space="preserve"> </w:t>
      </w:r>
      <w:r>
        <w:t>process</w:t>
      </w:r>
      <w:r w:rsidR="00BA5443">
        <w:t xml:space="preserve"> </w:t>
      </w:r>
      <w:r>
        <w:t>for</w:t>
      </w:r>
      <w:r w:rsidR="00BA5443">
        <w:t xml:space="preserve"> </w:t>
      </w:r>
      <w:r>
        <w:t>removing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>
        <w:t>has</w:t>
      </w:r>
      <w:r w:rsidR="00BA5443">
        <w:t xml:space="preserve"> </w:t>
      </w:r>
      <w:r>
        <w:t>been</w:t>
      </w:r>
      <w:r w:rsidR="00BA5443">
        <w:t xml:space="preserve"> </w:t>
      </w:r>
      <w:r>
        <w:t>vastly</w:t>
      </w:r>
      <w:r w:rsidR="00BA5443">
        <w:t xml:space="preserve"> </w:t>
      </w:r>
      <w:r>
        <w:t>simplified</w:t>
      </w:r>
      <w:r w:rsidR="00BA5443">
        <w:t xml:space="preserve"> </w:t>
      </w:r>
      <w:r>
        <w:t>compared</w:t>
      </w:r>
      <w:r w:rsidR="00BA5443">
        <w:t xml:space="preserve"> </w:t>
      </w:r>
      <w:r>
        <w:t>to</w:t>
      </w:r>
      <w:r w:rsidR="00BA5443">
        <w:t xml:space="preserve"> </w:t>
      </w:r>
      <w:r>
        <w:t>desktop</w:t>
      </w:r>
      <w:r w:rsidR="00BA5443">
        <w:t xml:space="preserve"> </w:t>
      </w:r>
      <w:r>
        <w:t>apps.</w:t>
      </w:r>
    </w:p>
    <w:p w:rsidR="006B6DFB" w:rsidRDefault="008E001A" w:rsidP="00EE087B">
      <w:pPr>
        <w:pStyle w:val="ParagraphText"/>
      </w:pPr>
      <w:r>
        <w:t>In</w:t>
      </w:r>
      <w:r w:rsidR="00BA5443">
        <w:t xml:space="preserve"> </w:t>
      </w:r>
      <w:r>
        <w:t>order</w:t>
      </w:r>
      <w:r w:rsidR="00BA5443">
        <w:t xml:space="preserve"> </w:t>
      </w:r>
      <w:r>
        <w:t>to</w:t>
      </w:r>
      <w:r w:rsidR="00BA5443">
        <w:t xml:space="preserve"> </w:t>
      </w:r>
      <w:r>
        <w:t>uninstall</w:t>
      </w:r>
      <w:r w:rsidR="00BA5443">
        <w:t xml:space="preserve"> </w:t>
      </w:r>
      <w:r>
        <w:t>a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</w:t>
      </w:r>
      <w:r>
        <w:t>,</w:t>
      </w:r>
      <w:r w:rsidR="00BA5443">
        <w:t xml:space="preserve"> </w:t>
      </w:r>
      <w:r>
        <w:t>you</w:t>
      </w:r>
      <w:r w:rsidR="00BA5443">
        <w:t xml:space="preserve"> </w:t>
      </w:r>
      <w:r>
        <w:t>need</w:t>
      </w:r>
      <w:r w:rsidR="00BA5443">
        <w:t xml:space="preserve"> </w:t>
      </w:r>
      <w:r>
        <w:t>to</w:t>
      </w:r>
      <w:r w:rsidR="00BA5443">
        <w:t xml:space="preserve"> </w:t>
      </w:r>
      <w:r>
        <w:t>right-click</w:t>
      </w:r>
      <w:r w:rsidR="00BA5443">
        <w:t xml:space="preserve"> </w:t>
      </w:r>
      <w:r>
        <w:t>the</w:t>
      </w:r>
      <w:r w:rsidR="00BA5443">
        <w:t xml:space="preserve"> </w:t>
      </w:r>
      <w:r>
        <w:t>tile</w:t>
      </w:r>
      <w:r w:rsidR="00BA5443">
        <w:t xml:space="preserve"> </w:t>
      </w:r>
      <w:r>
        <w:t>with</w:t>
      </w:r>
      <w:r w:rsidR="00BA5443">
        <w:t xml:space="preserve"> </w:t>
      </w:r>
      <w:r>
        <w:t>your</w:t>
      </w:r>
      <w:r w:rsidR="00BA5443">
        <w:t xml:space="preserve"> </w:t>
      </w:r>
      <w:r>
        <w:t>mouse</w:t>
      </w:r>
      <w:r w:rsidR="00BA5443">
        <w:t xml:space="preserve"> </w:t>
      </w:r>
      <w:r>
        <w:t>or</w:t>
      </w:r>
      <w:r w:rsidR="00BA5443">
        <w:t xml:space="preserve"> </w:t>
      </w:r>
      <w:r>
        <w:t>swipe</w:t>
      </w:r>
      <w:r w:rsidR="00BA5443">
        <w:t xml:space="preserve"> </w:t>
      </w:r>
      <w:r>
        <w:t>down</w:t>
      </w:r>
      <w:r w:rsidR="00BA5443">
        <w:t xml:space="preserve"> </w:t>
      </w:r>
      <w:r>
        <w:t>on</w:t>
      </w:r>
      <w:r w:rsidR="00BA5443">
        <w:t xml:space="preserve"> </w:t>
      </w:r>
      <w:r>
        <w:t>the</w:t>
      </w:r>
      <w:r w:rsidR="00BA5443">
        <w:t xml:space="preserve"> </w:t>
      </w:r>
      <w:r>
        <w:t>tile</w:t>
      </w:r>
      <w:r w:rsidR="00BA5443">
        <w:t xml:space="preserve"> </w:t>
      </w:r>
      <w:r>
        <w:t>with</w:t>
      </w:r>
      <w:r w:rsidR="00BA5443">
        <w:t xml:space="preserve"> </w:t>
      </w:r>
      <w:r>
        <w:t>your</w:t>
      </w:r>
      <w:r w:rsidR="00BA5443">
        <w:t xml:space="preserve"> </w:t>
      </w:r>
      <w:r>
        <w:t>finger.</w:t>
      </w:r>
      <w:r w:rsidR="00BA5443">
        <w:t xml:space="preserve"> </w:t>
      </w:r>
      <w:r>
        <w:t>This</w:t>
      </w:r>
      <w:r w:rsidR="00BA5443">
        <w:t xml:space="preserve"> </w:t>
      </w:r>
      <w:r>
        <w:t>will</w:t>
      </w:r>
      <w:r w:rsidR="00BA5443">
        <w:t xml:space="preserve"> </w:t>
      </w:r>
      <w:r w:rsidR="00DC2F46">
        <w:t>show</w:t>
      </w:r>
      <w:r w:rsidR="00BA5443">
        <w:t xml:space="preserve"> </w:t>
      </w:r>
      <w:r w:rsidR="00DC2F46">
        <w:t>app</w:t>
      </w:r>
      <w:r w:rsidR="00BA5443">
        <w:t xml:space="preserve"> </w:t>
      </w:r>
      <w:r>
        <w:t>commands</w:t>
      </w:r>
      <w:r w:rsidR="00BA5443">
        <w:t xml:space="preserve"> </w:t>
      </w:r>
      <w:r>
        <w:t>for</w:t>
      </w:r>
      <w:r w:rsidR="00BA5443">
        <w:t xml:space="preserve"> </w:t>
      </w:r>
      <w:r w:rsidR="00B60D8B" w:rsidRPr="00E40BF9">
        <w:rPr>
          <w:b/>
        </w:rPr>
        <w:t>Unpin</w:t>
      </w:r>
      <w:r w:rsidR="00BA5443">
        <w:rPr>
          <w:b/>
        </w:rPr>
        <w:t xml:space="preserve"> </w:t>
      </w:r>
      <w:r w:rsidR="00B60D8B" w:rsidRPr="00E40BF9">
        <w:rPr>
          <w:b/>
        </w:rPr>
        <w:t>from</w:t>
      </w:r>
      <w:r w:rsidR="00BA5443">
        <w:rPr>
          <w:b/>
        </w:rPr>
        <w:t xml:space="preserve"> </w:t>
      </w:r>
      <w:r w:rsidR="00B60D8B" w:rsidRPr="00E40BF9">
        <w:rPr>
          <w:b/>
        </w:rPr>
        <w:t>Start</w:t>
      </w:r>
      <w:r w:rsidR="00BA5443">
        <w:t xml:space="preserve"> </w:t>
      </w:r>
      <w:r w:rsidR="00B60D8B">
        <w:t>and</w:t>
      </w:r>
      <w:r w:rsidR="00BA5443">
        <w:t xml:space="preserve"> </w:t>
      </w:r>
      <w:r w:rsidR="00B60D8B" w:rsidRPr="00E40BF9">
        <w:rPr>
          <w:b/>
        </w:rPr>
        <w:t>Uninstall</w:t>
      </w:r>
      <w:r w:rsidR="00B60D8B">
        <w:t>:</w:t>
      </w:r>
    </w:p>
    <w:p w:rsidR="006B6DFB" w:rsidRDefault="008E001A" w:rsidP="00EE087B">
      <w:pPr>
        <w:pStyle w:val="ListBullet"/>
      </w:pPr>
      <w:r>
        <w:t>If</w:t>
      </w:r>
      <w:r w:rsidR="00BA5443">
        <w:t xml:space="preserve"> </w:t>
      </w:r>
      <w:r>
        <w:t>your</w:t>
      </w:r>
      <w:r w:rsidR="00BA5443">
        <w:t xml:space="preserve"> </w:t>
      </w:r>
      <w:r>
        <w:t>goal</w:t>
      </w:r>
      <w:r w:rsidR="00BA5443">
        <w:t xml:space="preserve"> </w:t>
      </w:r>
      <w:r>
        <w:t>is</w:t>
      </w:r>
      <w:r w:rsidR="00BA5443">
        <w:t xml:space="preserve"> </w:t>
      </w:r>
      <w:r>
        <w:t>to</w:t>
      </w:r>
      <w:r w:rsidR="00BA5443">
        <w:t xml:space="preserve"> </w:t>
      </w:r>
      <w:r>
        <w:t>simply</w:t>
      </w:r>
      <w:r w:rsidR="00BA5443">
        <w:t xml:space="preserve"> </w:t>
      </w:r>
      <w:r>
        <w:t>remove</w:t>
      </w:r>
      <w:r w:rsidR="00BA5443">
        <w:t xml:space="preserve"> </w:t>
      </w:r>
      <w:r>
        <w:t>the</w:t>
      </w:r>
      <w:r w:rsidR="00BA5443">
        <w:t xml:space="preserve"> </w:t>
      </w:r>
      <w:r>
        <w:t>tile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S</w:t>
      </w:r>
      <w:r w:rsidR="00F30B25">
        <w:t>tart</w:t>
      </w:r>
      <w:r w:rsidR="00BA5443">
        <w:t xml:space="preserve"> </w:t>
      </w:r>
      <w:r w:rsidR="00F30B25">
        <w:t>screen,</w:t>
      </w:r>
      <w:r w:rsidR="00BA5443">
        <w:t xml:space="preserve"> </w:t>
      </w:r>
      <w:r w:rsidR="00F30B25">
        <w:t>but</w:t>
      </w:r>
      <w:r w:rsidR="00BA5443">
        <w:t xml:space="preserve"> </w:t>
      </w:r>
      <w:r w:rsidR="00F30B25">
        <w:t>not</w:t>
      </w:r>
      <w:r w:rsidR="00BA5443">
        <w:t xml:space="preserve"> </w:t>
      </w:r>
      <w:r w:rsidR="00F30B25">
        <w:t>necessaril</w:t>
      </w:r>
      <w:r>
        <w:t>y</w:t>
      </w:r>
      <w:r w:rsidR="00BA5443">
        <w:t xml:space="preserve"> </w:t>
      </w:r>
      <w:r>
        <w:t>to</w:t>
      </w:r>
      <w:r w:rsidR="00BA5443">
        <w:t xml:space="preserve"> </w:t>
      </w:r>
      <w:r>
        <w:t>remove</w:t>
      </w:r>
      <w:r w:rsidR="00BA5443">
        <w:t xml:space="preserve"> </w:t>
      </w:r>
      <w:r>
        <w:t>it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PC</w:t>
      </w:r>
      <w:r w:rsidR="00BA5443">
        <w:t xml:space="preserve"> </w:t>
      </w:r>
      <w:r>
        <w:t>altogether,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accomplish</w:t>
      </w:r>
      <w:r w:rsidR="00BA5443">
        <w:t xml:space="preserve"> </w:t>
      </w:r>
      <w:r>
        <w:t>this</w:t>
      </w:r>
      <w:r w:rsidR="00BA5443">
        <w:t xml:space="preserve"> </w:t>
      </w:r>
      <w:r>
        <w:t>by</w:t>
      </w:r>
      <w:r w:rsidR="00BA5443">
        <w:t xml:space="preserve"> </w:t>
      </w:r>
      <w:r>
        <w:t>selecting</w:t>
      </w:r>
      <w:r w:rsidR="00BA5443">
        <w:t xml:space="preserve"> </w:t>
      </w:r>
      <w:r>
        <w:t>the</w:t>
      </w:r>
      <w:r w:rsidR="00BA5443">
        <w:t xml:space="preserve"> </w:t>
      </w:r>
      <w:r w:rsidRPr="00B60D8B">
        <w:rPr>
          <w:b/>
        </w:rPr>
        <w:t>Unpin</w:t>
      </w:r>
      <w:r w:rsidR="00BA5443">
        <w:rPr>
          <w:b/>
        </w:rPr>
        <w:t xml:space="preserve"> </w:t>
      </w:r>
      <w:r w:rsidRPr="00B60D8B">
        <w:rPr>
          <w:b/>
        </w:rPr>
        <w:t>from</w:t>
      </w:r>
      <w:r w:rsidR="00BA5443">
        <w:rPr>
          <w:b/>
        </w:rPr>
        <w:t xml:space="preserve"> </w:t>
      </w:r>
      <w:r w:rsidRPr="00B60D8B">
        <w:rPr>
          <w:b/>
        </w:rPr>
        <w:t>Start</w:t>
      </w:r>
      <w:r w:rsidR="00BA5443">
        <w:t xml:space="preserve"> </w:t>
      </w:r>
      <w:r w:rsidR="00B60D8B">
        <w:t>command.</w:t>
      </w:r>
    </w:p>
    <w:p w:rsidR="006B6DFB" w:rsidRDefault="008E001A" w:rsidP="00EE087B">
      <w:pPr>
        <w:pStyle w:val="ListBullet"/>
      </w:pPr>
      <w:r>
        <w:t>If</w:t>
      </w:r>
      <w:r w:rsidR="00BA5443">
        <w:t xml:space="preserve"> </w:t>
      </w:r>
      <w:r>
        <w:t>your</w:t>
      </w:r>
      <w:r w:rsidR="00BA5443">
        <w:t xml:space="preserve"> </w:t>
      </w:r>
      <w:r>
        <w:t>goal</w:t>
      </w:r>
      <w:r w:rsidR="00BA5443">
        <w:t xml:space="preserve"> </w:t>
      </w:r>
      <w:r>
        <w:t>is</w:t>
      </w:r>
      <w:r w:rsidR="00BA5443">
        <w:t xml:space="preserve"> </w:t>
      </w:r>
      <w:r>
        <w:t>to</w:t>
      </w:r>
      <w:r w:rsidR="00BA5443">
        <w:t xml:space="preserve"> </w:t>
      </w:r>
      <w:r>
        <w:t>completely</w:t>
      </w:r>
      <w:r w:rsidR="00BA5443">
        <w:t xml:space="preserve"> </w:t>
      </w:r>
      <w:r>
        <w:t>remove</w:t>
      </w:r>
      <w:r w:rsidR="00BA5443">
        <w:t xml:space="preserve"> </w:t>
      </w:r>
      <w:r>
        <w:t>the</w:t>
      </w:r>
      <w:r w:rsidR="00BA5443">
        <w:t xml:space="preserve"> </w:t>
      </w:r>
      <w:r>
        <w:t>app</w:t>
      </w:r>
      <w:r w:rsidR="00BA5443">
        <w:t xml:space="preserve"> </w:t>
      </w:r>
      <w:r>
        <w:t>and</w:t>
      </w:r>
      <w:r w:rsidR="00BA5443">
        <w:t xml:space="preserve"> </w:t>
      </w:r>
      <w:r>
        <w:t>its</w:t>
      </w:r>
      <w:r w:rsidR="00BA5443">
        <w:t xml:space="preserve"> </w:t>
      </w:r>
      <w:r>
        <w:t>settings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PC,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do</w:t>
      </w:r>
      <w:r w:rsidR="00BA5443">
        <w:t xml:space="preserve"> </w:t>
      </w:r>
      <w:r>
        <w:t>that</w:t>
      </w:r>
      <w:r w:rsidR="00BA5443">
        <w:t xml:space="preserve"> </w:t>
      </w:r>
      <w:r>
        <w:t>by</w:t>
      </w:r>
      <w:r w:rsidR="00BA5443">
        <w:t xml:space="preserve"> </w:t>
      </w:r>
      <w:r>
        <w:t>selecting</w:t>
      </w:r>
      <w:r w:rsidR="00BA5443">
        <w:t xml:space="preserve"> </w:t>
      </w:r>
      <w:r>
        <w:t>the</w:t>
      </w:r>
      <w:r w:rsidR="00BA5443">
        <w:t xml:space="preserve"> </w:t>
      </w:r>
      <w:r w:rsidRPr="00026EE5">
        <w:rPr>
          <w:b/>
        </w:rPr>
        <w:t>Uninstall</w:t>
      </w:r>
      <w:r w:rsidR="00BA5443">
        <w:t xml:space="preserve"> </w:t>
      </w:r>
      <w:r>
        <w:t>command.</w:t>
      </w:r>
    </w:p>
    <w:p w:rsidR="006B6DFB" w:rsidRDefault="00757D78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468880" cy="1562100"/>
            <wp:effectExtent l="19050" t="19050" r="26670" b="190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5621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r w:rsidR="00D00FA7" w:rsidRPr="00D00FA7">
        <w:rPr>
          <w:b w:val="0"/>
          <w:bCs w:val="0"/>
        </w:rPr>
        <w:fldChar w:fldCharType="begin"/>
      </w:r>
      <w:r w:rsidR="006C3F76">
        <w:rPr>
          <w:b w:val="0"/>
          <w:bCs w:val="0"/>
        </w:rPr>
        <w:instrText xml:space="preserve"> SEQ Figure \* ARABIC </w:instrText>
      </w:r>
      <w:r w:rsidR="00D00FA7" w:rsidRPr="00D00FA7">
        <w:rPr>
          <w:b w:val="0"/>
          <w:bCs w:val="0"/>
        </w:rPr>
        <w:fldChar w:fldCharType="separate"/>
      </w:r>
      <w:r w:rsidR="00BA5443">
        <w:rPr>
          <w:b w:val="0"/>
          <w:bCs w:val="0"/>
          <w:noProof/>
        </w:rPr>
        <w:t>24</w:t>
      </w:r>
      <w:r w:rsidR="00D00FA7">
        <w:rPr>
          <w:b w:val="0"/>
          <w:bCs w:val="0"/>
          <w:noProof/>
          <w:color w:val="auto"/>
          <w:sz w:val="20"/>
          <w:szCs w:val="20"/>
        </w:rPr>
        <w:fldChar w:fldCharType="end"/>
      </w:r>
      <w:r>
        <w:t>:</w:t>
      </w:r>
      <w:r w:rsidR="00BA5443">
        <w:t xml:space="preserve"> </w:t>
      </w:r>
      <w:r w:rsidR="00F10786">
        <w:t>Use</w:t>
      </w:r>
      <w:r w:rsidR="00BA5443">
        <w:t xml:space="preserve"> </w:t>
      </w:r>
      <w:r w:rsidR="00F10786">
        <w:t>Uninstall</w:t>
      </w:r>
      <w:r w:rsidR="00BA5443">
        <w:t xml:space="preserve"> </w:t>
      </w:r>
      <w:r w:rsidR="00F10786">
        <w:t>button</w:t>
      </w:r>
      <w:r w:rsidR="00BA5443">
        <w:t xml:space="preserve"> </w:t>
      </w:r>
      <w:r w:rsidR="00F10786">
        <w:t>to</w:t>
      </w:r>
      <w:r w:rsidR="00BA5443">
        <w:t xml:space="preserve"> </w:t>
      </w:r>
      <w:r w:rsidR="00F10786">
        <w:t>remove</w:t>
      </w:r>
      <w:r w:rsidR="00BA5443">
        <w:t xml:space="preserve"> </w:t>
      </w:r>
      <w:r w:rsidR="00F10786">
        <w:t>app</w:t>
      </w:r>
    </w:p>
    <w:p w:rsidR="006B6DFB" w:rsidRDefault="00026EE5" w:rsidP="00EE087B">
      <w:pPr>
        <w:pStyle w:val="ParagraphText"/>
      </w:pPr>
      <w:r>
        <w:t>A</w:t>
      </w:r>
      <w:r w:rsidR="00BA5443">
        <w:t xml:space="preserve"> </w:t>
      </w:r>
      <w:r w:rsidR="008E001A">
        <w:t>confirmation</w:t>
      </w:r>
      <w:r w:rsidR="00BA5443">
        <w:t xml:space="preserve"> </w:t>
      </w:r>
      <w:r w:rsidR="008E001A">
        <w:t>dialog</w:t>
      </w:r>
      <w:r w:rsidR="00BA5443">
        <w:t xml:space="preserve"> </w:t>
      </w:r>
      <w:r>
        <w:t>box</w:t>
      </w:r>
      <w:r w:rsidR="00BA5443">
        <w:t xml:space="preserve"> </w:t>
      </w:r>
      <w:r>
        <w:t>appears</w:t>
      </w:r>
      <w:r w:rsidR="00BA5443">
        <w:t xml:space="preserve"> </w:t>
      </w:r>
      <w:r>
        <w:t>that</w:t>
      </w:r>
      <w:r w:rsidR="00BA5443">
        <w:t xml:space="preserve"> </w:t>
      </w:r>
      <w:r w:rsidR="008E001A">
        <w:t>indicat</w:t>
      </w:r>
      <w:r>
        <w:t>es</w:t>
      </w:r>
      <w:r w:rsidR="00BA5443">
        <w:t xml:space="preserve"> </w:t>
      </w:r>
      <w:r w:rsidR="008E001A">
        <w:t>that</w:t>
      </w:r>
      <w:r w:rsidR="00BA5443">
        <w:t xml:space="preserve"> </w:t>
      </w:r>
      <w:r w:rsidR="008E001A">
        <w:t>the</w:t>
      </w:r>
      <w:r w:rsidR="00BA5443">
        <w:t xml:space="preserve"> </w:t>
      </w:r>
      <w:r w:rsidR="008E001A">
        <w:t>app</w:t>
      </w:r>
      <w:r w:rsidR="00BA5443">
        <w:t xml:space="preserve"> </w:t>
      </w:r>
      <w:r w:rsidR="008E001A">
        <w:t>and</w:t>
      </w:r>
      <w:r w:rsidR="00BA5443">
        <w:t xml:space="preserve"> </w:t>
      </w:r>
      <w:r w:rsidR="008E001A">
        <w:t>its</w:t>
      </w:r>
      <w:r w:rsidR="00BA5443">
        <w:t xml:space="preserve"> </w:t>
      </w:r>
      <w:r w:rsidR="008E001A">
        <w:t>settings</w:t>
      </w:r>
      <w:r w:rsidR="00BA5443">
        <w:t xml:space="preserve"> </w:t>
      </w:r>
      <w:r w:rsidR="008E001A">
        <w:t>and</w:t>
      </w:r>
      <w:r w:rsidR="00BA5443">
        <w:t xml:space="preserve"> </w:t>
      </w:r>
      <w:r w:rsidR="008E001A">
        <w:t>associated</w:t>
      </w:r>
      <w:r w:rsidR="00BA5443">
        <w:t xml:space="preserve"> </w:t>
      </w:r>
      <w:r w:rsidR="008E001A">
        <w:t>data</w:t>
      </w:r>
      <w:r w:rsidR="00BA5443">
        <w:t xml:space="preserve"> </w:t>
      </w:r>
      <w:r w:rsidR="008E001A">
        <w:t>will</w:t>
      </w:r>
      <w:r w:rsidR="00BA5443">
        <w:t xml:space="preserve"> </w:t>
      </w:r>
      <w:r w:rsidR="008E001A">
        <w:t>be</w:t>
      </w:r>
      <w:r w:rsidR="00BA5443">
        <w:t xml:space="preserve"> </w:t>
      </w:r>
      <w:r w:rsidR="008E001A">
        <w:t>removed</w:t>
      </w:r>
      <w:r w:rsidR="00BA5443">
        <w:t xml:space="preserve"> </w:t>
      </w:r>
      <w:r w:rsidR="008E001A">
        <w:t>from</w:t>
      </w:r>
      <w:r w:rsidR="00BA5443">
        <w:t xml:space="preserve"> </w:t>
      </w:r>
      <w:r w:rsidR="008E001A">
        <w:t>the</w:t>
      </w:r>
      <w:r w:rsidR="00BA5443">
        <w:t xml:space="preserve"> </w:t>
      </w:r>
      <w:r w:rsidR="008E001A">
        <w:t>PC.</w:t>
      </w:r>
    </w:p>
    <w:p w:rsidR="006B6DFB" w:rsidRDefault="00757D78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766060" cy="1828800"/>
            <wp:effectExtent l="19050" t="19050" r="15240" b="1905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8288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25</w:t>
        </w:r>
      </w:fldSimple>
      <w:r>
        <w:t>:</w:t>
      </w:r>
      <w:r w:rsidR="00BA5443">
        <w:t xml:space="preserve"> </w:t>
      </w:r>
      <w:r w:rsidR="00F10786">
        <w:t>Uninstall</w:t>
      </w:r>
      <w:r w:rsidR="00BA5443">
        <w:t xml:space="preserve"> </w:t>
      </w:r>
      <w:r w:rsidR="00F10786">
        <w:t>confirmation</w:t>
      </w:r>
    </w:p>
    <w:p w:rsidR="006B6DFB" w:rsidRDefault="008E001A" w:rsidP="00EE087B">
      <w:pPr>
        <w:pStyle w:val="ParagraphText"/>
      </w:pPr>
      <w:r>
        <w:t>After</w:t>
      </w:r>
      <w:r w:rsidR="00BA5443">
        <w:t xml:space="preserve"> </w:t>
      </w:r>
      <w:r>
        <w:t>selecting</w:t>
      </w:r>
      <w:r w:rsidR="00BA5443">
        <w:t xml:space="preserve"> </w:t>
      </w:r>
      <w:r w:rsidRPr="00026EE5">
        <w:rPr>
          <w:b/>
        </w:rPr>
        <w:t>Uninstall</w:t>
      </w:r>
      <w:r w:rsidR="00BA5443">
        <w:t xml:space="preserve"> </w:t>
      </w:r>
      <w:r w:rsidR="00026EE5">
        <w:t>i</w:t>
      </w:r>
      <w:r>
        <w:t>n</w:t>
      </w:r>
      <w:r w:rsidR="00BA5443">
        <w:t xml:space="preserve"> </w:t>
      </w:r>
      <w:r>
        <w:t>the</w:t>
      </w:r>
      <w:r w:rsidR="00BA5443">
        <w:t xml:space="preserve"> </w:t>
      </w:r>
      <w:r>
        <w:t>confirmation</w:t>
      </w:r>
      <w:r w:rsidR="00BA5443">
        <w:t xml:space="preserve"> </w:t>
      </w:r>
      <w:r>
        <w:t>dialog</w:t>
      </w:r>
      <w:r w:rsidR="00BA5443">
        <w:t xml:space="preserve"> </w:t>
      </w:r>
      <w:r w:rsidR="00026EE5">
        <w:t>box</w:t>
      </w:r>
      <w:r>
        <w:t>,</w:t>
      </w:r>
      <w:r w:rsidR="00BA5443">
        <w:t xml:space="preserve"> </w:t>
      </w:r>
      <w:r>
        <w:t>the</w:t>
      </w:r>
      <w:r w:rsidR="00BA5443">
        <w:t xml:space="preserve"> </w:t>
      </w:r>
      <w:r>
        <w:t>process</w:t>
      </w:r>
      <w:r w:rsidR="00BA5443">
        <w:t xml:space="preserve"> </w:t>
      </w:r>
      <w:r>
        <w:t>complete</w:t>
      </w:r>
      <w:r w:rsidR="00026EE5">
        <w:t>s</w:t>
      </w:r>
      <w:r w:rsidR="00BA5443">
        <w:t xml:space="preserve"> </w:t>
      </w:r>
      <w:r>
        <w:t>and</w:t>
      </w:r>
      <w:r w:rsidR="00BA5443">
        <w:t xml:space="preserve"> </w:t>
      </w:r>
      <w:r>
        <w:t>the</w:t>
      </w:r>
      <w:r w:rsidR="00BA5443">
        <w:t xml:space="preserve"> </w:t>
      </w:r>
      <w:r>
        <w:t>app,</w:t>
      </w:r>
      <w:r w:rsidR="00BA5443">
        <w:t xml:space="preserve"> </w:t>
      </w:r>
      <w:r w:rsidR="00AA32A4">
        <w:t>its</w:t>
      </w:r>
      <w:r w:rsidR="00BA5443">
        <w:t xml:space="preserve"> </w:t>
      </w:r>
      <w:r>
        <w:t>data,</w:t>
      </w:r>
      <w:r w:rsidR="00BA5443">
        <w:t xml:space="preserve"> </w:t>
      </w:r>
      <w:r>
        <w:t>and</w:t>
      </w:r>
      <w:r w:rsidR="00BA5443">
        <w:t xml:space="preserve"> </w:t>
      </w:r>
      <w:r w:rsidR="00AA32A4">
        <w:t>its</w:t>
      </w:r>
      <w:r w:rsidR="00BA5443">
        <w:t xml:space="preserve"> </w:t>
      </w:r>
      <w:r>
        <w:t>tile</w:t>
      </w:r>
      <w:r w:rsidR="00BA5443">
        <w:t xml:space="preserve"> </w:t>
      </w:r>
      <w:r>
        <w:t>are</w:t>
      </w:r>
      <w:r w:rsidR="00BA5443">
        <w:t xml:space="preserve"> </w:t>
      </w:r>
      <w:r>
        <w:t>all</w:t>
      </w:r>
      <w:r w:rsidR="00BA5443">
        <w:t xml:space="preserve"> </w:t>
      </w:r>
      <w:r>
        <w:t>removed.</w:t>
      </w:r>
      <w:r w:rsidR="00BA5443">
        <w:t xml:space="preserve"> </w:t>
      </w:r>
      <w:r w:rsidR="00757D78">
        <w:t>In</w:t>
      </w:r>
      <w:r w:rsidR="00BA5443">
        <w:t xml:space="preserve"> </w:t>
      </w:r>
      <w:r w:rsidR="00757D78">
        <w:t>most</w:t>
      </w:r>
      <w:r w:rsidR="00BA5443">
        <w:t xml:space="preserve"> </w:t>
      </w:r>
      <w:r w:rsidR="00757D78">
        <w:t>cases,</w:t>
      </w:r>
      <w:r w:rsidR="00BA5443">
        <w:t xml:space="preserve"> </w:t>
      </w:r>
      <w:r w:rsidR="00757D78">
        <w:t>the</w:t>
      </w:r>
      <w:r w:rsidR="00BA5443">
        <w:t xml:space="preserve"> </w:t>
      </w:r>
      <w:r w:rsidR="00757D78">
        <w:t>installation</w:t>
      </w:r>
      <w:r w:rsidR="00BA5443">
        <w:t xml:space="preserve"> </w:t>
      </w:r>
      <w:r w:rsidR="00757D78">
        <w:t>will</w:t>
      </w:r>
      <w:r w:rsidR="00BA5443">
        <w:t xml:space="preserve"> </w:t>
      </w:r>
      <w:r w:rsidR="00757D78">
        <w:t>be</w:t>
      </w:r>
      <w:r w:rsidR="00BA5443">
        <w:t xml:space="preserve"> </w:t>
      </w:r>
      <w:r w:rsidR="00757D78">
        <w:t>nearly</w:t>
      </w:r>
      <w:r w:rsidR="00BA5443">
        <w:t xml:space="preserve"> </w:t>
      </w:r>
      <w:r w:rsidR="00757D78">
        <w:t>instantaneous.</w:t>
      </w:r>
    </w:p>
    <w:p w:rsidR="006B6DFB" w:rsidRDefault="008E001A" w:rsidP="00EE087B">
      <w:pPr>
        <w:pStyle w:val="Heading2"/>
      </w:pPr>
      <w:bookmarkStart w:id="20" w:name="_Toc334551709"/>
      <w:bookmarkStart w:id="21" w:name="_Toc334564302"/>
      <w:r>
        <w:t>Updating</w:t>
      </w:r>
      <w:r w:rsidR="00BA5443">
        <w:t xml:space="preserve"> </w:t>
      </w:r>
      <w:r w:rsidR="00026EE5">
        <w:t>A</w:t>
      </w:r>
      <w:r>
        <w:t>pps</w:t>
      </w:r>
      <w:bookmarkEnd w:id="20"/>
      <w:bookmarkEnd w:id="21"/>
    </w:p>
    <w:p w:rsidR="006B6DFB" w:rsidRDefault="008E001A" w:rsidP="00EE087B">
      <w:pPr>
        <w:pStyle w:val="ParagraphText"/>
      </w:pP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client</w:t>
      </w:r>
      <w:r w:rsidR="00BA5443">
        <w:t xml:space="preserve"> </w:t>
      </w:r>
      <w:r>
        <w:t>will</w:t>
      </w:r>
      <w:r w:rsidR="00BA5443">
        <w:t xml:space="preserve"> </w:t>
      </w:r>
      <w:r>
        <w:t>also</w:t>
      </w:r>
      <w:r w:rsidR="00BA5443">
        <w:t xml:space="preserve"> </w:t>
      </w:r>
      <w:r>
        <w:t>ensur</w:t>
      </w:r>
      <w:r w:rsidR="00F30B25">
        <w:t>e</w:t>
      </w:r>
      <w:r w:rsidR="00BA5443">
        <w:t xml:space="preserve"> </w:t>
      </w:r>
      <w:r>
        <w:t>that</w:t>
      </w:r>
      <w:r w:rsidR="00BA5443">
        <w:t xml:space="preserve"> </w:t>
      </w:r>
      <w:r>
        <w:t>your</w:t>
      </w:r>
      <w:r w:rsidR="00BA5443">
        <w:t xml:space="preserve"> </w:t>
      </w:r>
      <w:r w:rsidR="00117652">
        <w:t>Windows</w:t>
      </w:r>
      <w:r w:rsidR="00BA5443">
        <w:t xml:space="preserve"> </w:t>
      </w:r>
      <w:r w:rsidR="00117652">
        <w:t>Store</w:t>
      </w:r>
      <w:r w:rsidR="00BA5443">
        <w:t xml:space="preserve"> </w:t>
      </w:r>
      <w:r w:rsidR="00117652">
        <w:t>apps</w:t>
      </w:r>
      <w:r w:rsidR="00BA5443">
        <w:t xml:space="preserve"> </w:t>
      </w:r>
      <w:r>
        <w:t>are</w:t>
      </w:r>
      <w:r w:rsidR="00BA5443">
        <w:t xml:space="preserve"> </w:t>
      </w:r>
      <w:r>
        <w:t>updated</w:t>
      </w:r>
      <w:r w:rsidR="00BA5443">
        <w:t xml:space="preserve"> </w:t>
      </w:r>
      <w:r>
        <w:t>with</w:t>
      </w:r>
      <w:r w:rsidR="00BA5443">
        <w:t xml:space="preserve"> </w:t>
      </w:r>
      <w:r>
        <w:t>minimal</w:t>
      </w:r>
      <w:r w:rsidR="00BA5443">
        <w:t xml:space="preserve"> </w:t>
      </w:r>
      <w:r w:rsidR="007E631A">
        <w:t>user</w:t>
      </w:r>
      <w:r w:rsidR="00BA5443">
        <w:t xml:space="preserve"> </w:t>
      </w:r>
      <w:r>
        <w:t>interaction.</w:t>
      </w:r>
      <w:r w:rsidR="00BA5443">
        <w:t xml:space="preserve"> </w:t>
      </w:r>
      <w:r>
        <w:t>By</w:t>
      </w:r>
      <w:r w:rsidR="00BA5443">
        <w:t xml:space="preserve"> </w:t>
      </w:r>
      <w:r>
        <w:t>default,</w:t>
      </w:r>
      <w:r w:rsidR="00BA5443">
        <w:t xml:space="preserve"> </w:t>
      </w:r>
      <w:r>
        <w:t>updates</w:t>
      </w:r>
      <w:r w:rsidR="00BA5443">
        <w:t xml:space="preserve"> </w:t>
      </w:r>
      <w:r>
        <w:t>for</w:t>
      </w:r>
      <w:r w:rsidR="00BA5443">
        <w:t xml:space="preserve"> </w:t>
      </w:r>
      <w:r>
        <w:t>apps</w:t>
      </w:r>
      <w:r w:rsidR="00BA5443">
        <w:t xml:space="preserve"> </w:t>
      </w:r>
      <w:r>
        <w:t>are</w:t>
      </w:r>
      <w:r w:rsidR="00BA5443">
        <w:t xml:space="preserve"> </w:t>
      </w:r>
      <w:r>
        <w:t>downloaded</w:t>
      </w:r>
      <w:r w:rsidR="00BA5443">
        <w:t xml:space="preserve"> </w:t>
      </w:r>
      <w:r>
        <w:t>and</w:t>
      </w:r>
      <w:r w:rsidR="00BA5443">
        <w:t xml:space="preserve"> </w:t>
      </w:r>
      <w:r>
        <w:t>installed</w:t>
      </w:r>
      <w:r w:rsidR="00BA5443">
        <w:t xml:space="preserve"> </w:t>
      </w:r>
      <w:r>
        <w:t>every</w:t>
      </w:r>
      <w:r w:rsidR="00BA5443">
        <w:t xml:space="preserve"> </w:t>
      </w:r>
      <w:r>
        <w:t>day.</w:t>
      </w:r>
      <w:r w:rsidR="00BA5443">
        <w:t xml:space="preserve"> </w:t>
      </w:r>
      <w:r w:rsidR="005F79E8"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also</w:t>
      </w:r>
      <w:r w:rsidR="00BA5443">
        <w:t xml:space="preserve"> </w:t>
      </w:r>
      <w:r>
        <w:t>manually</w:t>
      </w:r>
      <w:r w:rsidR="00BA5443">
        <w:t xml:space="preserve"> </w:t>
      </w:r>
      <w:r>
        <w:t>initiate</w:t>
      </w:r>
      <w:r w:rsidR="00BA5443">
        <w:t xml:space="preserve"> </w:t>
      </w:r>
      <w:r>
        <w:t>an</w:t>
      </w:r>
      <w:r w:rsidR="00BA5443">
        <w:t xml:space="preserve"> </w:t>
      </w:r>
      <w:r>
        <w:t>app</w:t>
      </w:r>
      <w:r w:rsidR="00BA5443">
        <w:t xml:space="preserve"> </w:t>
      </w:r>
      <w:r>
        <w:t>update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BA5443">
        <w:t xml:space="preserve"> </w:t>
      </w:r>
      <w:r>
        <w:t>client.</w:t>
      </w:r>
    </w:p>
    <w:p w:rsidR="006B6DFB" w:rsidRDefault="008E001A" w:rsidP="00EE087B">
      <w:pPr>
        <w:pStyle w:val="ParagraphText"/>
      </w:pPr>
      <w:r>
        <w:t>When</w:t>
      </w:r>
      <w:r w:rsidR="00BA5443">
        <w:t xml:space="preserve"> </w:t>
      </w:r>
      <w:r>
        <w:t>updates</w:t>
      </w:r>
      <w:r w:rsidR="00BA5443">
        <w:t xml:space="preserve"> </w:t>
      </w:r>
      <w:r>
        <w:t>for</w:t>
      </w:r>
      <w:r w:rsidR="00BA5443">
        <w:t xml:space="preserve"> </w:t>
      </w:r>
      <w:r>
        <w:t>an</w:t>
      </w:r>
      <w:r w:rsidR="00BA5443">
        <w:t xml:space="preserve"> </w:t>
      </w:r>
      <w:r>
        <w:t>app</w:t>
      </w:r>
      <w:r w:rsidR="00BA5443">
        <w:t xml:space="preserve"> </w:t>
      </w:r>
      <w:r>
        <w:t>are</w:t>
      </w:r>
      <w:r w:rsidR="00BA5443">
        <w:t xml:space="preserve"> </w:t>
      </w:r>
      <w:r>
        <w:t>available,</w:t>
      </w:r>
      <w:r w:rsidR="00BA5443">
        <w:t xml:space="preserve"> </w:t>
      </w:r>
      <w:r>
        <w:t>the</w:t>
      </w:r>
      <w:r w:rsidR="00BA5443">
        <w:t xml:space="preserve"> </w:t>
      </w:r>
      <w:r>
        <w:t>Store</w:t>
      </w:r>
      <w:r w:rsidR="00BA5443">
        <w:t xml:space="preserve"> </w:t>
      </w:r>
      <w:r>
        <w:t>tile</w:t>
      </w:r>
      <w:r w:rsidR="00BA5443">
        <w:t xml:space="preserve"> </w:t>
      </w:r>
      <w:r>
        <w:t>will</w:t>
      </w:r>
      <w:r w:rsidR="00BA5443">
        <w:t xml:space="preserve"> </w:t>
      </w:r>
      <w:r>
        <w:t>display</w:t>
      </w:r>
      <w:r w:rsidR="00BA5443">
        <w:t xml:space="preserve"> </w:t>
      </w:r>
      <w:r>
        <w:t>a</w:t>
      </w:r>
      <w:r w:rsidR="00BA5443">
        <w:t xml:space="preserve"> </w:t>
      </w:r>
      <w:r>
        <w:t>budge</w:t>
      </w:r>
      <w:r w:rsidR="00BA5443">
        <w:t xml:space="preserve"> </w:t>
      </w:r>
      <w:r>
        <w:t>with</w:t>
      </w:r>
      <w:r w:rsidR="00BA5443">
        <w:t xml:space="preserve"> </w:t>
      </w:r>
      <w:r>
        <w:t>a</w:t>
      </w:r>
      <w:r w:rsidR="00BA5443">
        <w:t xml:space="preserve"> </w:t>
      </w:r>
      <w:r>
        <w:t>number</w:t>
      </w:r>
      <w:r w:rsidR="00BA5443">
        <w:t xml:space="preserve"> </w:t>
      </w:r>
      <w:r>
        <w:t>on</w:t>
      </w:r>
      <w:r w:rsidR="00BA5443">
        <w:t xml:space="preserve"> </w:t>
      </w:r>
      <w:r>
        <w:t>the</w:t>
      </w:r>
      <w:r w:rsidR="00BA5443">
        <w:t xml:space="preserve"> </w:t>
      </w:r>
      <w:r>
        <w:t>lower</w:t>
      </w:r>
      <w:r w:rsidR="002B7246">
        <w:t>-</w:t>
      </w:r>
      <w:r>
        <w:t>right</w:t>
      </w:r>
      <w:r w:rsidR="00BA5443">
        <w:t xml:space="preserve"> </w:t>
      </w:r>
      <w:r>
        <w:t>corner.</w:t>
      </w:r>
      <w:r w:rsidR="00BA5443">
        <w:t xml:space="preserve"> </w:t>
      </w:r>
      <w:r>
        <w:t>The</w:t>
      </w:r>
      <w:r w:rsidR="00BA5443">
        <w:t xml:space="preserve"> </w:t>
      </w:r>
      <w:r>
        <w:t>number</w:t>
      </w:r>
      <w:r w:rsidR="00BA5443">
        <w:t xml:space="preserve"> </w:t>
      </w:r>
      <w:r>
        <w:t>represents</w:t>
      </w:r>
      <w:r w:rsidR="00BA5443">
        <w:t xml:space="preserve"> </w:t>
      </w:r>
      <w:r>
        <w:t>the</w:t>
      </w:r>
      <w:r w:rsidR="00BA5443">
        <w:t xml:space="preserve"> </w:t>
      </w:r>
      <w:r>
        <w:t>number</w:t>
      </w:r>
      <w:r w:rsidR="00BA5443">
        <w:t xml:space="preserve"> </w:t>
      </w:r>
      <w:r>
        <w:t>of</w:t>
      </w:r>
      <w:r w:rsidR="00BA5443">
        <w:t xml:space="preserve"> </w:t>
      </w:r>
      <w:r>
        <w:t>updates</w:t>
      </w:r>
      <w:r w:rsidR="00BA5443">
        <w:t xml:space="preserve"> </w:t>
      </w:r>
      <w:r>
        <w:t>available.</w:t>
      </w:r>
    </w:p>
    <w:p w:rsidR="006B6DFB" w:rsidRDefault="002F3895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1165860" cy="1181100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811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26</w:t>
        </w:r>
      </w:fldSimple>
      <w:r>
        <w:t>:</w:t>
      </w:r>
      <w:r w:rsidR="00BA5443">
        <w:t xml:space="preserve"> </w:t>
      </w:r>
      <w:r w:rsidR="00F10786">
        <w:t>Update</w:t>
      </w:r>
      <w:r w:rsidR="00BA5443">
        <w:t xml:space="preserve"> </w:t>
      </w:r>
      <w:r w:rsidR="00F10786">
        <w:t>badge</w:t>
      </w:r>
      <w:r w:rsidR="00BA5443">
        <w:t xml:space="preserve"> </w:t>
      </w:r>
      <w:r w:rsidR="00F10786">
        <w:t>on</w:t>
      </w:r>
      <w:r w:rsidR="00BA5443">
        <w:t xml:space="preserve"> </w:t>
      </w:r>
      <w:r w:rsidR="00F10786">
        <w:t>Store</w:t>
      </w:r>
      <w:r w:rsidR="00BA5443">
        <w:t xml:space="preserve"> </w:t>
      </w:r>
      <w:r w:rsidR="00F10786">
        <w:t>tile</w:t>
      </w:r>
    </w:p>
    <w:p w:rsidR="006B6DFB" w:rsidRDefault="00C163F1" w:rsidP="00EE087B">
      <w:pPr>
        <w:pStyle w:val="ParagraphText"/>
      </w:pPr>
      <w:r>
        <w:t>While</w:t>
      </w:r>
      <w:r w:rsidR="00BA5443">
        <w:t xml:space="preserve"> </w:t>
      </w:r>
      <w:r>
        <w:t>in</w:t>
      </w:r>
      <w:r w:rsidR="00BA5443">
        <w:t xml:space="preserve"> </w:t>
      </w:r>
      <w:r>
        <w:t>the</w:t>
      </w:r>
      <w:r w:rsidR="00BA5443">
        <w:t xml:space="preserve"> </w:t>
      </w:r>
      <w:r>
        <w:t>Store</w:t>
      </w:r>
      <w:r w:rsidR="00BA5443">
        <w:t xml:space="preserve"> </w:t>
      </w:r>
      <w:r>
        <w:t>client,</w:t>
      </w:r>
      <w:r w:rsidR="00BA5443">
        <w:t xml:space="preserve"> </w:t>
      </w:r>
      <w:r>
        <w:t>the</w:t>
      </w:r>
      <w:r w:rsidR="00BA5443">
        <w:t xml:space="preserve"> </w:t>
      </w:r>
      <w:r w:rsidR="00B60D8B">
        <w:t>upper-right</w:t>
      </w:r>
      <w:r w:rsidR="00BA5443">
        <w:t xml:space="preserve"> </w:t>
      </w:r>
      <w:r>
        <w:t>corner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screen</w:t>
      </w:r>
      <w:r w:rsidR="00BA5443">
        <w:t xml:space="preserve"> </w:t>
      </w:r>
      <w:r>
        <w:t>will</w:t>
      </w:r>
      <w:r w:rsidR="00BA5443">
        <w:t xml:space="preserve"> </w:t>
      </w:r>
      <w:r>
        <w:t>indicate</w:t>
      </w:r>
      <w:r w:rsidR="00BA5443">
        <w:t xml:space="preserve"> </w:t>
      </w:r>
      <w:r>
        <w:t>that</w:t>
      </w:r>
      <w:r w:rsidR="00BA5443">
        <w:t xml:space="preserve"> </w:t>
      </w:r>
      <w:r>
        <w:t>updates</w:t>
      </w:r>
      <w:r w:rsidR="00BA5443">
        <w:t xml:space="preserve"> </w:t>
      </w:r>
      <w:r>
        <w:t>are</w:t>
      </w:r>
      <w:r w:rsidR="00BA5443">
        <w:t xml:space="preserve"> </w:t>
      </w:r>
      <w:r>
        <w:t>available.</w:t>
      </w:r>
    </w:p>
    <w:p w:rsidR="006B6DFB" w:rsidRDefault="002F3895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108960" cy="1607820"/>
            <wp:effectExtent l="19050" t="1905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0782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r w:rsidR="00D00FA7" w:rsidRPr="00D00FA7">
        <w:rPr>
          <w:b w:val="0"/>
          <w:bCs w:val="0"/>
        </w:rPr>
        <w:fldChar w:fldCharType="begin"/>
      </w:r>
      <w:r w:rsidR="006C3F76">
        <w:rPr>
          <w:b w:val="0"/>
          <w:bCs w:val="0"/>
        </w:rPr>
        <w:instrText xml:space="preserve"> SEQ Figure \* ARABIC </w:instrText>
      </w:r>
      <w:r w:rsidR="00D00FA7" w:rsidRPr="00D00FA7">
        <w:rPr>
          <w:b w:val="0"/>
          <w:bCs w:val="0"/>
        </w:rPr>
        <w:fldChar w:fldCharType="separate"/>
      </w:r>
      <w:r w:rsidR="00BA5443">
        <w:rPr>
          <w:b w:val="0"/>
          <w:bCs w:val="0"/>
          <w:noProof/>
        </w:rPr>
        <w:t>27</w:t>
      </w:r>
      <w:r w:rsidR="00D00FA7">
        <w:rPr>
          <w:b w:val="0"/>
          <w:bCs w:val="0"/>
          <w:noProof/>
          <w:color w:val="auto"/>
          <w:sz w:val="20"/>
          <w:szCs w:val="20"/>
        </w:rPr>
        <w:fldChar w:fldCharType="end"/>
      </w:r>
      <w:r>
        <w:t>:</w:t>
      </w:r>
      <w:r w:rsidR="00BA5443">
        <w:t xml:space="preserve"> </w:t>
      </w:r>
      <w:r w:rsidR="00F10786">
        <w:t>Update</w:t>
      </w:r>
      <w:r w:rsidR="00BA5443">
        <w:t xml:space="preserve"> </w:t>
      </w:r>
      <w:r w:rsidR="00F10786">
        <w:t>status</w:t>
      </w:r>
      <w:r w:rsidR="00BA5443">
        <w:t xml:space="preserve"> </w:t>
      </w:r>
      <w:r w:rsidR="00F10786">
        <w:t>text</w:t>
      </w:r>
      <w:r w:rsidR="00BA5443">
        <w:t xml:space="preserve"> </w:t>
      </w:r>
      <w:r w:rsidR="00F10786">
        <w:t>in</w:t>
      </w:r>
      <w:r w:rsidR="00BA5443">
        <w:t xml:space="preserve"> </w:t>
      </w:r>
      <w:r w:rsidR="00F10786">
        <w:t>Store</w:t>
      </w:r>
    </w:p>
    <w:p w:rsidR="006B6DFB" w:rsidRDefault="008E001A" w:rsidP="00EE087B">
      <w:pPr>
        <w:pStyle w:val="ParagraphText"/>
      </w:pPr>
      <w:r>
        <w:t>Selecting</w:t>
      </w:r>
      <w:r w:rsidR="00BA5443">
        <w:t xml:space="preserve"> </w:t>
      </w:r>
      <w:r>
        <w:t>the</w:t>
      </w:r>
      <w:r w:rsidR="00BA5443">
        <w:t xml:space="preserve"> </w:t>
      </w:r>
      <w:r w:rsidRPr="002B7246">
        <w:rPr>
          <w:b/>
        </w:rPr>
        <w:t>Updates</w:t>
      </w:r>
      <w:r w:rsidR="00BA5443">
        <w:t xml:space="preserve"> </w:t>
      </w:r>
      <w:r>
        <w:t>link</w:t>
      </w:r>
      <w:r w:rsidR="00BA5443">
        <w:t xml:space="preserve"> </w:t>
      </w:r>
      <w:r>
        <w:t>takes</w:t>
      </w:r>
      <w:r w:rsidR="00BA5443">
        <w:t xml:space="preserve"> </w:t>
      </w:r>
      <w:r w:rsidRPr="00A63454">
        <w:t>you</w:t>
      </w:r>
      <w:r w:rsidR="00BA5443">
        <w:t xml:space="preserve"> </w:t>
      </w:r>
      <w:r>
        <w:t>to</w:t>
      </w:r>
      <w:r w:rsidR="00BA5443">
        <w:t xml:space="preserve"> </w:t>
      </w:r>
      <w:r>
        <w:t>a</w:t>
      </w:r>
      <w:r w:rsidR="00BA5443">
        <w:t xml:space="preserve"> </w:t>
      </w:r>
      <w:r>
        <w:t>page</w:t>
      </w:r>
      <w:r w:rsidR="00BA5443">
        <w:t xml:space="preserve"> </w:t>
      </w:r>
      <w:r>
        <w:t>where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install</w:t>
      </w:r>
      <w:r w:rsidR="00BA5443">
        <w:t xml:space="preserve"> </w:t>
      </w:r>
      <w:r>
        <w:t>updates</w:t>
      </w:r>
      <w:r w:rsidR="00BA5443">
        <w:t xml:space="preserve"> </w:t>
      </w:r>
      <w:r>
        <w:t>either</w:t>
      </w:r>
      <w:r w:rsidR="00BA5443">
        <w:t xml:space="preserve"> </w:t>
      </w:r>
      <w:r>
        <w:t>individually</w:t>
      </w:r>
      <w:r w:rsidR="00BA5443">
        <w:t xml:space="preserve"> </w:t>
      </w:r>
      <w:r>
        <w:t>or</w:t>
      </w:r>
      <w:r w:rsidR="00BA5443">
        <w:t xml:space="preserve"> </w:t>
      </w:r>
      <w:r>
        <w:t>all</w:t>
      </w:r>
      <w:r w:rsidR="00BA5443">
        <w:t xml:space="preserve"> </w:t>
      </w:r>
      <w:r>
        <w:t>at</w:t>
      </w:r>
      <w:r w:rsidR="00BA5443">
        <w:t xml:space="preserve"> </w:t>
      </w:r>
      <w:r>
        <w:t>once.</w:t>
      </w:r>
    </w:p>
    <w:p w:rsidR="006B6DFB" w:rsidRDefault="002F3895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4112792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28</w:t>
        </w:r>
      </w:fldSimple>
      <w:r>
        <w:t>:</w:t>
      </w:r>
      <w:r w:rsidR="00BA5443">
        <w:t xml:space="preserve"> </w:t>
      </w:r>
      <w:r w:rsidR="00F10786">
        <w:t>App</w:t>
      </w:r>
      <w:r w:rsidR="00BA5443">
        <w:t xml:space="preserve"> </w:t>
      </w:r>
      <w:r w:rsidR="00F10786">
        <w:t>updates</w:t>
      </w:r>
      <w:r w:rsidR="00BA5443">
        <w:t xml:space="preserve"> </w:t>
      </w:r>
      <w:r w:rsidR="00F10786">
        <w:t>page</w:t>
      </w:r>
    </w:p>
    <w:p w:rsidR="006B6DFB" w:rsidRDefault="002B7246" w:rsidP="0032202C">
      <w:pPr>
        <w:pStyle w:val="ParagraphText"/>
      </w:pPr>
      <w:r>
        <w:t>After</w:t>
      </w:r>
      <w:r w:rsidR="00BA5443">
        <w:t xml:space="preserve"> </w:t>
      </w:r>
      <w:r w:rsidR="0032202C">
        <w:t>you</w:t>
      </w:r>
      <w:r w:rsidR="00BA5443">
        <w:t xml:space="preserve"> </w:t>
      </w:r>
      <w:r w:rsidR="0032202C">
        <w:t>select</w:t>
      </w:r>
      <w:r w:rsidR="00BA5443">
        <w:t xml:space="preserve"> </w:t>
      </w:r>
      <w:r w:rsidR="0032202C" w:rsidRPr="002B7246">
        <w:rPr>
          <w:b/>
        </w:rPr>
        <w:t>Install</w:t>
      </w:r>
      <w:r w:rsidR="0032202C">
        <w:t>,</w:t>
      </w:r>
      <w:r w:rsidR="00BA5443">
        <w:t xml:space="preserve"> </w:t>
      </w:r>
      <w:r w:rsidR="0032202C">
        <w:t>you</w:t>
      </w:r>
      <w:r w:rsidR="00BA5443">
        <w:t xml:space="preserve"> </w:t>
      </w:r>
      <w:r w:rsidR="0032202C">
        <w:t>will</w:t>
      </w:r>
      <w:r w:rsidR="00BA5443">
        <w:t xml:space="preserve"> </w:t>
      </w:r>
      <w:r w:rsidR="0032202C">
        <w:t>see</w:t>
      </w:r>
      <w:r w:rsidR="00BA5443">
        <w:t xml:space="preserve"> </w:t>
      </w:r>
      <w:r w:rsidR="0032202C">
        <w:t>text</w:t>
      </w:r>
      <w:r w:rsidR="00BA5443">
        <w:t xml:space="preserve"> </w:t>
      </w:r>
      <w:r w:rsidR="0032202C">
        <w:t>on</w:t>
      </w:r>
      <w:r w:rsidR="00BA5443">
        <w:t xml:space="preserve"> </w:t>
      </w:r>
      <w:r w:rsidR="0032202C">
        <w:t>the</w:t>
      </w:r>
      <w:r w:rsidR="00BA5443">
        <w:t xml:space="preserve"> </w:t>
      </w:r>
      <w:r w:rsidR="00B60D8B">
        <w:t>upper-right</w:t>
      </w:r>
      <w:r w:rsidR="00BA5443">
        <w:t xml:space="preserve"> </w:t>
      </w:r>
      <w:r w:rsidR="0032202C">
        <w:t>corner</w:t>
      </w:r>
      <w:r w:rsidR="00BA5443">
        <w:t xml:space="preserve"> </w:t>
      </w:r>
      <w:r w:rsidR="0032202C">
        <w:t>indicating</w:t>
      </w:r>
      <w:r w:rsidR="00BA5443">
        <w:t xml:space="preserve"> </w:t>
      </w:r>
      <w:r w:rsidR="0032202C">
        <w:t>that</w:t>
      </w:r>
      <w:r w:rsidR="00BA5443">
        <w:t xml:space="preserve"> </w:t>
      </w:r>
      <w:r w:rsidR="0032202C">
        <w:t>the</w:t>
      </w:r>
      <w:r w:rsidR="00BA5443">
        <w:t xml:space="preserve"> </w:t>
      </w:r>
      <w:r w:rsidR="0032202C">
        <w:t>installation</w:t>
      </w:r>
      <w:r w:rsidR="00BA5443">
        <w:t xml:space="preserve"> </w:t>
      </w:r>
      <w:r w:rsidR="0032202C">
        <w:t>is</w:t>
      </w:r>
      <w:r w:rsidR="00BA5443">
        <w:t xml:space="preserve"> </w:t>
      </w:r>
      <w:r w:rsidR="0032202C">
        <w:t>in</w:t>
      </w:r>
      <w:r w:rsidR="00BA5443">
        <w:t xml:space="preserve"> </w:t>
      </w:r>
      <w:r w:rsidR="0032202C">
        <w:t>progress.</w:t>
      </w:r>
    </w:p>
    <w:p w:rsidR="006B6DFB" w:rsidRDefault="0032202C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621280" cy="1013460"/>
            <wp:effectExtent l="19050" t="19050" r="2667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1346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F10786" w:rsidP="00F10786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29</w:t>
        </w:r>
      </w:fldSimple>
      <w:r>
        <w:t>:</w:t>
      </w:r>
      <w:r w:rsidR="00BA5443">
        <w:t xml:space="preserve"> </w:t>
      </w:r>
      <w:r w:rsidR="00201611">
        <w:t>Update</w:t>
      </w:r>
      <w:r w:rsidR="00BA5443">
        <w:t xml:space="preserve"> </w:t>
      </w:r>
      <w:r w:rsidR="00201611">
        <w:t>installation</w:t>
      </w:r>
      <w:r w:rsidR="00BA5443">
        <w:t xml:space="preserve"> </w:t>
      </w:r>
      <w:r w:rsidR="00201611">
        <w:t>status</w:t>
      </w:r>
      <w:r w:rsidR="00BA5443">
        <w:t xml:space="preserve"> </w:t>
      </w:r>
      <w:r w:rsidR="00201611">
        <w:t>text</w:t>
      </w:r>
    </w:p>
    <w:p w:rsidR="006B6DFB" w:rsidRDefault="0032202C" w:rsidP="0032202C">
      <w:pPr>
        <w:pStyle w:val="ParagraphText"/>
      </w:pPr>
      <w:r>
        <w:t>Selecting</w:t>
      </w:r>
      <w:r w:rsidR="00BA5443">
        <w:t xml:space="preserve"> </w:t>
      </w:r>
      <w:r>
        <w:t>this</w:t>
      </w:r>
      <w:r w:rsidR="00BA5443">
        <w:t xml:space="preserve"> </w:t>
      </w:r>
      <w:r>
        <w:t>text</w:t>
      </w:r>
      <w:r w:rsidR="00BA5443">
        <w:t xml:space="preserve"> </w:t>
      </w:r>
      <w:r>
        <w:t>will</w:t>
      </w:r>
      <w:r w:rsidR="00BA5443">
        <w:t xml:space="preserve"> </w:t>
      </w:r>
      <w:r>
        <w:t>take</w:t>
      </w:r>
      <w:r w:rsidR="00BA5443">
        <w:t xml:space="preserve"> </w:t>
      </w:r>
      <w:r>
        <w:t>you</w:t>
      </w:r>
      <w:r w:rsidR="00BA5443">
        <w:t xml:space="preserve"> </w:t>
      </w:r>
      <w:r>
        <w:t>to</w:t>
      </w:r>
      <w:r w:rsidR="00BA5443">
        <w:t xml:space="preserve"> </w:t>
      </w:r>
      <w:r>
        <w:t>a</w:t>
      </w:r>
      <w:r w:rsidR="00BA5443">
        <w:t xml:space="preserve"> </w:t>
      </w:r>
      <w:r>
        <w:t>page</w:t>
      </w:r>
      <w:r w:rsidR="00BA5443">
        <w:t xml:space="preserve"> </w:t>
      </w:r>
      <w:r>
        <w:t>where</w:t>
      </w:r>
      <w:r w:rsidR="00BA5443">
        <w:t xml:space="preserve"> </w:t>
      </w:r>
      <w:r>
        <w:t>you</w:t>
      </w:r>
      <w:r w:rsidR="00BA5443">
        <w:t xml:space="preserve"> </w:t>
      </w:r>
      <w:r>
        <w:t>can</w:t>
      </w:r>
      <w:r w:rsidR="00BA5443">
        <w:t xml:space="preserve"> </w:t>
      </w:r>
      <w:r>
        <w:t>see</w:t>
      </w:r>
      <w:r w:rsidR="00BA5443">
        <w:t xml:space="preserve"> </w:t>
      </w:r>
      <w:r>
        <w:t>the</w:t>
      </w:r>
      <w:r w:rsidR="00BA5443">
        <w:t xml:space="preserve"> </w:t>
      </w:r>
      <w:r>
        <w:t>installation</w:t>
      </w:r>
      <w:r w:rsidR="00BA5443">
        <w:t xml:space="preserve"> </w:t>
      </w:r>
      <w:r>
        <w:t>status</w:t>
      </w:r>
      <w:r w:rsidR="00BA5443">
        <w:t xml:space="preserve"> </w:t>
      </w:r>
      <w:r>
        <w:t>for</w:t>
      </w:r>
      <w:r w:rsidR="00BA5443">
        <w:t xml:space="preserve"> </w:t>
      </w:r>
      <w:r>
        <w:t>the</w:t>
      </w:r>
      <w:r w:rsidR="00BA5443">
        <w:t xml:space="preserve"> </w:t>
      </w:r>
      <w:r>
        <w:t>apps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updating.</w:t>
      </w:r>
      <w:r w:rsidR="00BA5443">
        <w:t xml:space="preserve"> </w:t>
      </w:r>
      <w:r>
        <w:t>As</w:t>
      </w:r>
      <w:r w:rsidR="00BA5443">
        <w:t xml:space="preserve"> </w:t>
      </w:r>
      <w:r>
        <w:t>the</w:t>
      </w:r>
      <w:r w:rsidR="00BA5443">
        <w:t xml:space="preserve"> </w:t>
      </w:r>
      <w:r>
        <w:t>installation</w:t>
      </w:r>
      <w:r w:rsidR="00BA5443">
        <w:t xml:space="preserve"> </w:t>
      </w:r>
      <w:r>
        <w:t>progresses,</w:t>
      </w:r>
      <w:r w:rsidR="00BA5443">
        <w:t xml:space="preserve"> </w:t>
      </w:r>
      <w:r>
        <w:t>that</w:t>
      </w:r>
      <w:r w:rsidR="00BA5443">
        <w:t xml:space="preserve"> </w:t>
      </w:r>
      <w:r>
        <w:t>status</w:t>
      </w:r>
      <w:r w:rsidR="00BA5443">
        <w:t xml:space="preserve"> </w:t>
      </w:r>
      <w:r>
        <w:t>changes</w:t>
      </w:r>
      <w:r w:rsidR="00BA5443">
        <w:t xml:space="preserve"> </w:t>
      </w:r>
      <w:r>
        <w:t>from</w:t>
      </w:r>
      <w:r w:rsidR="00BA5443">
        <w:t xml:space="preserve"> </w:t>
      </w:r>
      <w:r>
        <w:t>downloading</w:t>
      </w:r>
      <w:r w:rsidR="00BA5443">
        <w:t xml:space="preserve"> </w:t>
      </w:r>
      <w:r>
        <w:t>to</w:t>
      </w:r>
      <w:r w:rsidR="00BA5443">
        <w:t xml:space="preserve"> </w:t>
      </w:r>
      <w:r>
        <w:t>installing,</w:t>
      </w:r>
      <w:r w:rsidR="00BA5443">
        <w:t xml:space="preserve"> </w:t>
      </w:r>
      <w:r>
        <w:t>and</w:t>
      </w:r>
      <w:r w:rsidR="00BA5443">
        <w:t xml:space="preserve"> </w:t>
      </w:r>
      <w:r>
        <w:t>then</w:t>
      </w:r>
      <w:r w:rsidR="00BA5443">
        <w:t xml:space="preserve"> </w:t>
      </w:r>
      <w:r>
        <w:t>finally</w:t>
      </w:r>
      <w:r w:rsidR="00BA5443">
        <w:t xml:space="preserve"> </w:t>
      </w:r>
      <w:r>
        <w:t>the</w:t>
      </w:r>
      <w:r w:rsidR="00BA5443">
        <w:t xml:space="preserve"> </w:t>
      </w:r>
      <w:r>
        <w:t>app</w:t>
      </w:r>
      <w:r w:rsidR="00BA5443">
        <w:t xml:space="preserve"> </w:t>
      </w:r>
      <w:r>
        <w:t>will</w:t>
      </w:r>
      <w:r w:rsidR="00BA5443">
        <w:t xml:space="preserve"> </w:t>
      </w:r>
      <w:r>
        <w:t>disappear</w:t>
      </w:r>
      <w:r w:rsidR="00BA5443">
        <w:t xml:space="preserve"> </w:t>
      </w:r>
      <w:r>
        <w:t>from</w:t>
      </w:r>
      <w:r w:rsidR="00BA5443">
        <w:t xml:space="preserve"> </w:t>
      </w:r>
      <w:r>
        <w:t>this</w:t>
      </w:r>
      <w:r w:rsidR="00BA5443">
        <w:t xml:space="preserve"> </w:t>
      </w:r>
      <w:r>
        <w:t>status</w:t>
      </w:r>
      <w:r w:rsidR="00BA5443">
        <w:t xml:space="preserve"> </w:t>
      </w:r>
      <w:r>
        <w:t>screen.</w:t>
      </w:r>
    </w:p>
    <w:p w:rsidR="006B6DFB" w:rsidRDefault="0032202C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5486400"/>
            <wp:effectExtent l="19050" t="19050" r="19050" b="19050"/>
            <wp:docPr id="24" name="Picture 24" descr="C:\Users\Jeremy\Desktop\Screenshots\8426-2012-06-06-16-2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Desktop\Screenshots\8426-2012-06-06-16-21-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  <a:noFill/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125F76" w:rsidP="00125F76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30</w:t>
        </w:r>
      </w:fldSimple>
      <w:r>
        <w:t>:</w:t>
      </w:r>
      <w:r w:rsidR="00BA5443">
        <w:t xml:space="preserve"> </w:t>
      </w:r>
      <w:r>
        <w:t>App</w:t>
      </w:r>
      <w:r w:rsidR="00BA5443">
        <w:t xml:space="preserve"> </w:t>
      </w:r>
      <w:r>
        <w:t>installation</w:t>
      </w:r>
      <w:r w:rsidR="00BA5443">
        <w:t xml:space="preserve"> </w:t>
      </w:r>
      <w:r>
        <w:t>status</w:t>
      </w:r>
      <w:r w:rsidR="00BA5443">
        <w:t xml:space="preserve"> </w:t>
      </w:r>
      <w:r>
        <w:t>page</w:t>
      </w:r>
    </w:p>
    <w:p w:rsidR="006B6DFB" w:rsidRDefault="00E06FDD" w:rsidP="00EE087B">
      <w:pPr>
        <w:pStyle w:val="Heading2"/>
      </w:pPr>
      <w:bookmarkStart w:id="22" w:name="_Toc334551710"/>
      <w:bookmarkStart w:id="23" w:name="_Toc334564303"/>
      <w:r>
        <w:t>Submitting</w:t>
      </w:r>
      <w:r w:rsidR="00BA5443">
        <w:t xml:space="preserve"> </w:t>
      </w:r>
      <w:r>
        <w:t>Feedback</w:t>
      </w:r>
      <w:bookmarkEnd w:id="22"/>
      <w:bookmarkEnd w:id="23"/>
    </w:p>
    <w:p w:rsidR="006B6DFB" w:rsidRDefault="00E06FDD" w:rsidP="00EE087B">
      <w:pPr>
        <w:pStyle w:val="ParagraphText"/>
      </w:pPr>
      <w:r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</w:t>
      </w:r>
      <w:r w:rsidR="00BA5443">
        <w:t xml:space="preserve"> </w:t>
      </w:r>
      <w:r w:rsidRPr="00E06FDD">
        <w:t>provides</w:t>
      </w:r>
      <w:r w:rsidR="00BA5443">
        <w:t xml:space="preserve"> </w:t>
      </w:r>
      <w:r w:rsidRPr="00E06FDD">
        <w:t>several</w:t>
      </w:r>
      <w:r w:rsidR="00BA5443">
        <w:t xml:space="preserve"> </w:t>
      </w:r>
      <w:r w:rsidRPr="00E06FDD">
        <w:t>different</w:t>
      </w:r>
      <w:r w:rsidR="00BA5443">
        <w:t xml:space="preserve"> </w:t>
      </w:r>
      <w:r w:rsidRPr="00E06FDD">
        <w:t>options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providing</w:t>
      </w:r>
      <w:r w:rsidR="00BA5443">
        <w:t xml:space="preserve"> </w:t>
      </w:r>
      <w:r w:rsidRPr="00E06FDD">
        <w:t>feedback.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primary</w:t>
      </w:r>
      <w:r w:rsidR="00BA5443">
        <w:t xml:space="preserve"> </w:t>
      </w:r>
      <w:r w:rsidRPr="00E06FDD">
        <w:t>mechanism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submitting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Store,</w:t>
      </w:r>
      <w:r w:rsidR="00BA5443">
        <w:t xml:space="preserve"> </w:t>
      </w:r>
      <w:r w:rsidRPr="00E06FDD">
        <w:t>but</w:t>
      </w:r>
      <w:r w:rsidR="00BA5443">
        <w:t xml:space="preserve"> </w:t>
      </w:r>
      <w:r w:rsidR="009172D1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also</w:t>
      </w:r>
      <w:r w:rsidR="00BA5443">
        <w:t xml:space="preserve"> </w:t>
      </w:r>
      <w:r w:rsidRPr="00E06FDD">
        <w:t>report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2F3895">
        <w:t>app</w:t>
      </w:r>
      <w:r w:rsidR="00BA5443">
        <w:t xml:space="preserve"> </w:t>
      </w:r>
      <w:r w:rsidR="002F3895">
        <w:t>for</w:t>
      </w:r>
      <w:r w:rsidR="00BA5443">
        <w:t xml:space="preserve"> </w:t>
      </w:r>
      <w:r w:rsidR="002F3895">
        <w:t>violating</w:t>
      </w:r>
      <w:r w:rsidR="00BA5443">
        <w:t xml:space="preserve"> </w:t>
      </w:r>
      <w:r w:rsidR="002F3895">
        <w:t>the</w:t>
      </w:r>
      <w:r w:rsidR="00BA5443">
        <w:t xml:space="preserve"> </w:t>
      </w:r>
      <w:r w:rsidR="002F3895">
        <w:t>terms</w:t>
      </w:r>
      <w:r w:rsidR="00BA5443">
        <w:t xml:space="preserve"> </w:t>
      </w:r>
      <w:r w:rsidR="002F3895">
        <w:t>of</w:t>
      </w:r>
      <w:r w:rsidR="00BA5443">
        <w:t xml:space="preserve"> </w:t>
      </w:r>
      <w:r w:rsidR="002F3895">
        <w:t>service</w:t>
      </w:r>
      <w:r w:rsidR="00BA5443">
        <w:t xml:space="preserve"> </w:t>
      </w:r>
      <w:r w:rsidR="002F3895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Store.</w:t>
      </w:r>
      <w:r w:rsidR="00BA5443">
        <w:t xml:space="preserve"> </w:t>
      </w:r>
      <w:r w:rsidRPr="00E06FDD">
        <w:t>We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discuss</w:t>
      </w:r>
      <w:r w:rsidR="00BA5443">
        <w:t xml:space="preserve"> </w:t>
      </w:r>
      <w:r w:rsidRPr="00E06FDD">
        <w:t>both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those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sections</w:t>
      </w:r>
      <w:r w:rsidR="00BA5443">
        <w:t xml:space="preserve"> </w:t>
      </w:r>
      <w:r w:rsidRPr="00E06FDD">
        <w:t>below:</w:t>
      </w:r>
    </w:p>
    <w:p w:rsidR="006B6DFB" w:rsidRDefault="00E06FDD" w:rsidP="00EE087B">
      <w:pPr>
        <w:pStyle w:val="Heading3"/>
      </w:pPr>
      <w:bookmarkStart w:id="24" w:name="_Toc334551711"/>
      <w:bookmarkStart w:id="25" w:name="_Toc334564304"/>
      <w:r w:rsidRPr="00E06FDD">
        <w:t>Review</w:t>
      </w:r>
      <w:r w:rsidR="00BA5443">
        <w:t xml:space="preserve"> </w:t>
      </w:r>
      <w:r w:rsidRPr="00E06FDD">
        <w:t>an</w:t>
      </w:r>
      <w:r w:rsidR="00BA5443">
        <w:t xml:space="preserve"> </w:t>
      </w:r>
      <w:r w:rsidR="004E0137">
        <w:t>A</w:t>
      </w:r>
      <w:r w:rsidRPr="00E06FDD">
        <w:t>pp</w:t>
      </w:r>
      <w:bookmarkEnd w:id="24"/>
      <w:bookmarkEnd w:id="25"/>
    </w:p>
    <w:p w:rsidR="006B6DFB" w:rsidRDefault="00E06FDD" w:rsidP="00EE087B">
      <w:pPr>
        <w:pStyle w:val="ParagraphText"/>
      </w:pPr>
      <w:r w:rsidRPr="00E06FDD">
        <w:t>After</w:t>
      </w:r>
      <w:r w:rsidR="00BA5443">
        <w:t xml:space="preserve"> </w:t>
      </w:r>
      <w:r w:rsidRPr="00E06FDD">
        <w:t>installing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using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from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Store,</w:t>
      </w:r>
      <w:r w:rsidR="00BA5443">
        <w:t xml:space="preserve"> </w:t>
      </w:r>
      <w:r w:rsidR="00AE4CC6">
        <w:t>you</w:t>
      </w:r>
      <w:r w:rsidR="00BA5443">
        <w:t xml:space="preserve"> </w:t>
      </w:r>
      <w:r w:rsidR="00AE4CC6">
        <w:t>have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ability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where</w:t>
      </w:r>
      <w:r w:rsidR="00BA5443">
        <w:t xml:space="preserve"> </w:t>
      </w:r>
      <w:r w:rsidRPr="00E06FDD">
        <w:t>they</w:t>
      </w:r>
      <w:r w:rsidR="00BA5443">
        <w:t xml:space="preserve"> </w:t>
      </w:r>
      <w:r w:rsidRPr="00E06FDD">
        <w:t>provide</w:t>
      </w:r>
      <w:r w:rsidR="00BA5443">
        <w:t xml:space="preserve"> </w:t>
      </w:r>
      <w:r w:rsidRPr="00E06FDD">
        <w:t>their</w:t>
      </w:r>
      <w:r w:rsidR="00BA5443">
        <w:t xml:space="preserve"> </w:t>
      </w:r>
      <w:r w:rsidRPr="00E06FDD">
        <w:t>opinion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description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their</w:t>
      </w:r>
      <w:r w:rsidR="00BA5443">
        <w:t xml:space="preserve"> </w:t>
      </w:r>
      <w:r w:rsidRPr="00E06FDD">
        <w:t>experience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app.</w:t>
      </w:r>
      <w:r w:rsidR="00BA5443">
        <w:t xml:space="preserve"> </w:t>
      </w:r>
      <w:r w:rsidR="00AE4CC6">
        <w:t>You</w:t>
      </w:r>
      <w:r w:rsidR="00BA5443">
        <w:t xml:space="preserve"> </w:t>
      </w:r>
      <w:r w:rsidR="00AE4CC6">
        <w:t>have</w:t>
      </w:r>
      <w:r w:rsidR="00BA5443">
        <w:t xml:space="preserve"> </w:t>
      </w:r>
      <w:r w:rsidRPr="00E06FDD">
        <w:t>two</w:t>
      </w:r>
      <w:r w:rsidR="00BA5443">
        <w:t xml:space="preserve"> </w:t>
      </w:r>
      <w:r w:rsidRPr="00E06FDD">
        <w:t>options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doing</w:t>
      </w:r>
      <w:r w:rsidR="00BA5443">
        <w:t xml:space="preserve"> </w:t>
      </w:r>
      <w:r w:rsidRPr="00E06FDD">
        <w:t>this</w:t>
      </w:r>
      <w:r w:rsidR="004E0137">
        <w:t>:</w:t>
      </w:r>
    </w:p>
    <w:p w:rsidR="006B6DFB" w:rsidRDefault="00E06FDD" w:rsidP="00EE087B">
      <w:pPr>
        <w:pStyle w:val="ListBullet"/>
      </w:pP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star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app.</w:t>
      </w:r>
    </w:p>
    <w:p w:rsidR="006B6DFB" w:rsidRDefault="00E06FDD" w:rsidP="00EE087B">
      <w:pPr>
        <w:pStyle w:val="ListBullet"/>
      </w:pP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written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app.</w:t>
      </w:r>
    </w:p>
    <w:p w:rsidR="006B6DFB" w:rsidRDefault="00E06FDD" w:rsidP="00EE087B">
      <w:pPr>
        <w:pStyle w:val="Heading4"/>
      </w:pP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4E0137">
        <w:t>S</w:t>
      </w:r>
      <w:r w:rsidRPr="00E06FDD">
        <w:t>tar</w:t>
      </w:r>
      <w:r w:rsidR="00BA5443">
        <w:t xml:space="preserve"> </w:t>
      </w:r>
      <w:r w:rsidR="004E0137">
        <w:t>R</w:t>
      </w:r>
      <w:r w:rsidRPr="00E06FDD">
        <w:t>ating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="004E0137">
        <w:t>A</w:t>
      </w:r>
      <w:r w:rsidRPr="00E06FDD">
        <w:t>pp</w:t>
      </w:r>
    </w:p>
    <w:p w:rsidR="006B6DFB" w:rsidRDefault="00250692" w:rsidP="00EE087B">
      <w:pPr>
        <w:pStyle w:val="ParagraphText"/>
      </w:pPr>
      <w:r>
        <w:t>You</w:t>
      </w:r>
      <w:r w:rsidR="00BA5443">
        <w:t xml:space="preserve"> </w:t>
      </w:r>
      <w:r w:rsidR="00E06FDD" w:rsidRPr="00E06FDD">
        <w:t>can</w:t>
      </w:r>
      <w:r w:rsidR="00BA5443">
        <w:t xml:space="preserve"> </w:t>
      </w:r>
      <w:r w:rsidR="00E06FDD" w:rsidRPr="00E06FDD">
        <w:t>submit</w:t>
      </w:r>
      <w:r w:rsidR="00BA5443">
        <w:t xml:space="preserve"> </w:t>
      </w:r>
      <w:r w:rsidR="00E06FDD" w:rsidRPr="00E06FDD">
        <w:t>a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for</w:t>
      </w:r>
      <w:r w:rsidR="00BA5443">
        <w:t xml:space="preserve"> </w:t>
      </w:r>
      <w:r w:rsidR="00E06FDD" w:rsidRPr="00E06FDD">
        <w:t>an</w:t>
      </w:r>
      <w:r w:rsidR="00BA5443">
        <w:t xml:space="preserve"> </w:t>
      </w:r>
      <w:r w:rsidR="00E06FDD" w:rsidRPr="00E06FDD">
        <w:t>app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>
        <w:t>have</w:t>
      </w:r>
      <w:r w:rsidR="00BA5443">
        <w:t xml:space="preserve"> </w:t>
      </w:r>
      <w:r>
        <w:t>already</w:t>
      </w:r>
      <w:r w:rsidR="00BA5443">
        <w:t xml:space="preserve"> </w:t>
      </w:r>
      <w:r>
        <w:t>installed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 w:rsidR="00E06FDD" w:rsidRPr="00E06FDD">
        <w:t>app's</w:t>
      </w:r>
      <w:r w:rsidR="00BA5443">
        <w:t xml:space="preserve"> </w:t>
      </w:r>
      <w:r w:rsidR="00E06FDD" w:rsidRPr="00E06FDD">
        <w:t>product</w:t>
      </w:r>
      <w:r w:rsidR="00BA5443">
        <w:t xml:space="preserve"> </w:t>
      </w:r>
      <w:r w:rsidR="00E06FDD" w:rsidRPr="00E06FDD">
        <w:t>page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Windows</w:t>
      </w:r>
      <w:r w:rsidR="00BA5443">
        <w:t xml:space="preserve"> </w:t>
      </w:r>
      <w:r w:rsidR="00E06FDD" w:rsidRPr="00E06FDD">
        <w:t>Store.</w:t>
      </w:r>
      <w:r w:rsidR="00BA5443">
        <w:t xml:space="preserve"> </w:t>
      </w:r>
      <w:r>
        <w:t>I</w:t>
      </w:r>
      <w:r w:rsidR="00E06FDD" w:rsidRPr="00E06FDD">
        <w:t>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description</w:t>
      </w:r>
      <w:r w:rsidR="00BA5443">
        <w:t xml:space="preserve"> </w:t>
      </w:r>
      <w:r w:rsidR="00E06FDD" w:rsidRPr="00E06FDD">
        <w:t>on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left</w:t>
      </w:r>
      <w:r w:rsidR="004E0137">
        <w:t>,</w:t>
      </w:r>
      <w:r w:rsidR="00BA5443">
        <w:t xml:space="preserve"> </w:t>
      </w:r>
      <w:r>
        <w:t>you</w:t>
      </w:r>
      <w:r w:rsidR="00BA5443">
        <w:t xml:space="preserve"> </w:t>
      </w:r>
      <w:r w:rsidR="00E06FDD" w:rsidRPr="00E06FDD">
        <w:t>will</w:t>
      </w:r>
      <w:r w:rsidR="00BA5443">
        <w:t xml:space="preserve"> </w:t>
      </w:r>
      <w:r w:rsidR="00E06FDD" w:rsidRPr="00E06FDD">
        <w:t>see</w:t>
      </w:r>
      <w:r w:rsidR="00BA5443">
        <w:t xml:space="preserve"> </w:t>
      </w:r>
      <w:r>
        <w:t>the</w:t>
      </w:r>
      <w:r w:rsidR="00BA5443">
        <w:t xml:space="preserve"> </w:t>
      </w:r>
      <w:r w:rsidR="00E06FDD" w:rsidRPr="00E06FDD">
        <w:t>apps</w:t>
      </w:r>
      <w:r w:rsidR="00BA5443">
        <w:t xml:space="preserve"> </w:t>
      </w:r>
      <w:r w:rsidR="00E06FDD" w:rsidRPr="00E06FDD">
        <w:t>current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on</w:t>
      </w:r>
      <w:r w:rsidR="00BA5443">
        <w:t xml:space="preserve"> </w:t>
      </w:r>
      <w:r w:rsidR="00E06FDD" w:rsidRPr="00E06FDD">
        <w:t>a</w:t>
      </w:r>
      <w:r w:rsidR="00BA5443">
        <w:t xml:space="preserve"> </w:t>
      </w:r>
      <w:r w:rsidR="00E06FDD" w:rsidRPr="00E06FDD">
        <w:t>scale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one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five</w:t>
      </w:r>
      <w:r w:rsidR="00BA5443">
        <w:t xml:space="preserve"> </w:t>
      </w:r>
      <w:r w:rsidR="00E06FDD" w:rsidRPr="00E06FDD">
        <w:t>stars,</w:t>
      </w:r>
      <w:r w:rsidR="00BA5443">
        <w:t xml:space="preserve"> </w:t>
      </w:r>
      <w:r w:rsidR="00E06FDD" w:rsidRPr="00E06FDD">
        <w:t>as</w:t>
      </w:r>
      <w:r w:rsidR="00BA5443">
        <w:t xml:space="preserve"> </w:t>
      </w:r>
      <w:r w:rsidR="00E06FDD" w:rsidRPr="00E06FDD">
        <w:t>well</w:t>
      </w:r>
      <w:r w:rsidR="00BA5443">
        <w:t xml:space="preserve"> </w:t>
      </w:r>
      <w:r w:rsidR="00E06FDD" w:rsidRPr="00E06FDD">
        <w:t>as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number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ratings</w:t>
      </w:r>
      <w:r w:rsidR="00BA5443">
        <w:t xml:space="preserve"> </w:t>
      </w:r>
      <w:r w:rsidR="00E06FDD" w:rsidRPr="00E06FDD">
        <w:t>received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date.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that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 w:rsidR="00E06FDD" w:rsidRPr="00E06FDD">
        <w:t>displayed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 w:rsidR="00E06FDD" w:rsidRPr="00E06FDD">
        <w:t>an</w:t>
      </w:r>
      <w:r w:rsidR="00BA5443">
        <w:t xml:space="preserve"> </w:t>
      </w:r>
      <w:r w:rsidR="00E06FDD" w:rsidRPr="00E06FDD">
        <w:t>average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all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ratings</w:t>
      </w:r>
      <w:r w:rsidR="00BA5443">
        <w:t xml:space="preserve"> </w:t>
      </w:r>
      <w:r w:rsidR="00E06FDD" w:rsidRPr="00E06FDD">
        <w:t>that</w:t>
      </w:r>
      <w:r w:rsidR="00BA5443">
        <w:t xml:space="preserve"> </w:t>
      </w:r>
      <w:r w:rsidR="00E06FDD" w:rsidRPr="00E06FDD">
        <w:t>have</w:t>
      </w:r>
      <w:r w:rsidR="00BA5443">
        <w:t xml:space="preserve"> </w:t>
      </w:r>
      <w:r w:rsidR="00E06FDD" w:rsidRPr="00E06FDD">
        <w:t>been</w:t>
      </w:r>
      <w:r w:rsidR="00BA5443">
        <w:t xml:space="preserve"> </w:t>
      </w:r>
      <w:r w:rsidR="00E06FDD" w:rsidRPr="00E06FDD">
        <w:t>submitted</w:t>
      </w:r>
      <w:r w:rsidR="00BA5443">
        <w:t xml:space="preserve"> </w:t>
      </w:r>
      <w:r w:rsidR="00E06FDD" w:rsidRPr="00E06FDD">
        <w:t>for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app.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screen</w:t>
      </w:r>
      <w:r w:rsidR="00BA5443">
        <w:t xml:space="preserve"> </w:t>
      </w:r>
      <w:r w:rsidR="00E06FDD" w:rsidRPr="00E06FDD">
        <w:t>shot</w:t>
      </w:r>
      <w:r w:rsidR="00BA5443">
        <w:t xml:space="preserve"> </w:t>
      </w:r>
      <w:r w:rsidR="00E06FDD" w:rsidRPr="00E06FDD">
        <w:t>below,</w:t>
      </w:r>
      <w:r w:rsidR="00BA5443">
        <w:t xml:space="preserve"> </w:t>
      </w:r>
      <w:r w:rsidR="00E06FDD" w:rsidRPr="00E06FDD">
        <w:t>we</w:t>
      </w:r>
      <w:r w:rsidR="00BA5443">
        <w:t xml:space="preserve"> </w:t>
      </w:r>
      <w:r w:rsidR="00E06FDD" w:rsidRPr="00E06FDD">
        <w:t>can</w:t>
      </w:r>
      <w:r w:rsidR="00BA5443">
        <w:t xml:space="preserve"> </w:t>
      </w:r>
      <w:r w:rsidR="00E06FDD" w:rsidRPr="00E06FDD">
        <w:t>see</w:t>
      </w:r>
      <w:r w:rsidR="00BA5443">
        <w:t xml:space="preserve"> </w:t>
      </w:r>
      <w:r w:rsidR="00E06FDD" w:rsidRPr="00E06FDD">
        <w:t>that</w:t>
      </w:r>
      <w:r w:rsidR="00BA5443">
        <w:t xml:space="preserve"> </w:t>
      </w:r>
      <w:r w:rsidR="00E06FDD" w:rsidRPr="00E06FDD">
        <w:t>there</w:t>
      </w:r>
      <w:r w:rsidR="00BA5443">
        <w:t xml:space="preserve"> </w:t>
      </w:r>
      <w:r w:rsidR="00E06FDD" w:rsidRPr="00E06FDD">
        <w:t>have</w:t>
      </w:r>
      <w:r w:rsidR="00BA5443">
        <w:t xml:space="preserve"> </w:t>
      </w:r>
      <w:r w:rsidR="00E06FDD" w:rsidRPr="00E06FDD">
        <w:t>been</w:t>
      </w:r>
      <w:r w:rsidR="00BA5443">
        <w:t xml:space="preserve"> </w:t>
      </w:r>
      <w:r w:rsidR="00E40BF9">
        <w:t>six</w:t>
      </w:r>
      <w:r w:rsidR="00BA5443">
        <w:t xml:space="preserve"> </w:t>
      </w:r>
      <w:r w:rsidR="00E06FDD" w:rsidRPr="00E06FDD">
        <w:t>ratings,</w:t>
      </w:r>
      <w:r w:rsidR="00BA5443">
        <w:t xml:space="preserve"> </w:t>
      </w:r>
      <w:r w:rsidR="00E06FDD" w:rsidRPr="00E06FDD">
        <w:t>and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average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for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app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>
        <w:t>almost</w:t>
      </w:r>
      <w:r w:rsidR="00BA5443">
        <w:t xml:space="preserve"> </w:t>
      </w:r>
      <w:r w:rsidR="00E06FDD">
        <w:t>4</w:t>
      </w:r>
      <w:r w:rsidR="00BA5443">
        <w:t xml:space="preserve"> </w:t>
      </w:r>
      <w:r w:rsidR="00E06FDD">
        <w:t>stars</w:t>
      </w:r>
      <w:r w:rsidR="00BA5443">
        <w:t xml:space="preserve"> </w:t>
      </w:r>
      <w:r w:rsidR="00E06FDD">
        <w:t>out</w:t>
      </w:r>
      <w:r w:rsidR="00BA5443">
        <w:t xml:space="preserve"> </w:t>
      </w:r>
      <w:r w:rsidR="00E06FDD">
        <w:t>of</w:t>
      </w:r>
      <w:r w:rsidR="00BA5443">
        <w:t xml:space="preserve"> </w:t>
      </w:r>
      <w:r w:rsidR="00E06FDD">
        <w:t>a</w:t>
      </w:r>
      <w:r w:rsidR="00BA5443">
        <w:t xml:space="preserve"> </w:t>
      </w:r>
      <w:r w:rsidR="00E06FDD">
        <w:t>possible</w:t>
      </w:r>
      <w:r w:rsidR="00BA5443">
        <w:t xml:space="preserve"> </w:t>
      </w:r>
      <w:r w:rsidR="00E06FDD">
        <w:t>5.</w:t>
      </w:r>
    </w:p>
    <w:p w:rsidR="006B6DFB" w:rsidRDefault="0025069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438400" cy="1493520"/>
            <wp:effectExtent l="19050" t="19050" r="19050" b="1143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9352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31</w:t>
        </w:r>
      </w:fldSimple>
      <w:r>
        <w:t>:</w:t>
      </w:r>
      <w:r w:rsidR="00BA5443">
        <w:t xml:space="preserve"> </w:t>
      </w:r>
      <w:r w:rsidR="007443E0">
        <w:t>Average</w:t>
      </w:r>
      <w:r w:rsidR="00BA5443">
        <w:t xml:space="preserve"> </w:t>
      </w:r>
      <w:r w:rsidR="007443E0">
        <w:t>rating</w:t>
      </w:r>
    </w:p>
    <w:p w:rsidR="006B6DFB" w:rsidRDefault="00250692" w:rsidP="00EE087B">
      <w:pPr>
        <w:pStyle w:val="ParagraphText"/>
      </w:pPr>
      <w:r>
        <w:t>You</w:t>
      </w:r>
      <w:r w:rsidR="00BA5443">
        <w:t xml:space="preserve"> </w:t>
      </w:r>
      <w:r w:rsidR="00E06FDD" w:rsidRPr="00E06FDD">
        <w:t>can</w:t>
      </w:r>
      <w:r w:rsidR="00BA5443">
        <w:t xml:space="preserve"> </w:t>
      </w:r>
      <w:r w:rsidR="00E06FDD" w:rsidRPr="00E06FDD">
        <w:t>submit</w:t>
      </w:r>
      <w:r w:rsidR="00BA5443">
        <w:t xml:space="preserve"> </w:t>
      </w:r>
      <w:r w:rsidR="00EF5B76">
        <w:t>your</w:t>
      </w:r>
      <w:r w:rsidR="00BA5443">
        <w:t xml:space="preserve"> </w:t>
      </w:r>
      <w:r w:rsidR="00E06FDD" w:rsidRPr="00E06FDD">
        <w:t>own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for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app</w:t>
      </w:r>
      <w:r w:rsidR="00BA5443">
        <w:t xml:space="preserve"> </w:t>
      </w:r>
      <w:r w:rsidR="00E06FDD" w:rsidRPr="00E06FDD">
        <w:t>by</w:t>
      </w:r>
      <w:r w:rsidR="00BA5443">
        <w:t xml:space="preserve"> </w:t>
      </w:r>
      <w:r w:rsidR="00E06FDD" w:rsidRPr="00E06FDD">
        <w:t>clicking</w:t>
      </w:r>
      <w:r w:rsidR="00BA5443">
        <w:t xml:space="preserve"> </w:t>
      </w:r>
      <w:r w:rsidR="00E06FDD" w:rsidRPr="00E06FDD">
        <w:t>on</w:t>
      </w:r>
      <w:r w:rsidR="00BA5443">
        <w:t xml:space="preserve"> </w:t>
      </w:r>
      <w:r w:rsidR="00E06FDD" w:rsidRPr="00E06FDD">
        <w:t>one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stars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same</w:t>
      </w:r>
      <w:r w:rsidR="00BA5443">
        <w:t xml:space="preserve"> </w:t>
      </w:r>
      <w:r w:rsidR="00E06FDD" w:rsidRPr="00E06FDD">
        <w:t>description</w:t>
      </w:r>
      <w:r w:rsidR="00BA5443">
        <w:t xml:space="preserve"> </w:t>
      </w:r>
      <w:r w:rsidR="00E06FDD" w:rsidRPr="00E06FDD">
        <w:t>area.</w:t>
      </w:r>
      <w:r w:rsidR="00BA5443">
        <w:t xml:space="preserve"> </w:t>
      </w:r>
      <w:r w:rsidR="00E06FDD" w:rsidRPr="00E06FDD">
        <w:t>Select</w:t>
      </w:r>
      <w:r w:rsidR="00BA5443">
        <w:t xml:space="preserve"> </w:t>
      </w:r>
      <w:r>
        <w:t>a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give</w:t>
      </w:r>
      <w:r w:rsidR="00BA5443">
        <w:t xml:space="preserve"> </w:t>
      </w:r>
      <w:r w:rsidR="00E06FDD" w:rsidRPr="00E06FDD">
        <w:t>a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at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selected</w:t>
      </w:r>
      <w:r w:rsidR="00BA5443">
        <w:t xml:space="preserve"> </w:t>
      </w:r>
      <w:r w:rsidR="00E06FDD" w:rsidRPr="00E06FDD">
        <w:t>level.</w:t>
      </w:r>
      <w:r w:rsidR="00BA5443">
        <w:t xml:space="preserve"> </w:t>
      </w:r>
      <w:r w:rsidR="00E06FDD" w:rsidRPr="00E06FDD">
        <w:t>After</w:t>
      </w:r>
      <w:r w:rsidR="00BA5443">
        <w:t xml:space="preserve"> </w:t>
      </w:r>
      <w:r w:rsidR="00E06FDD" w:rsidRPr="00E06FDD">
        <w:t>submitting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rating,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view</w:t>
      </w:r>
      <w:r w:rsidR="00BA5443">
        <w:t xml:space="preserve"> </w:t>
      </w:r>
      <w:r w:rsidR="00E06FDD" w:rsidRPr="00E06FDD">
        <w:t>switches</w:t>
      </w:r>
      <w:r w:rsidR="00BA5443">
        <w:t xml:space="preserve"> </w:t>
      </w:r>
      <w:r w:rsidR="00E06FDD" w:rsidRPr="00E06FDD">
        <w:t>from</w:t>
      </w:r>
      <w:r w:rsidR="00BA5443">
        <w:t xml:space="preserve"> </w:t>
      </w:r>
      <w:r w:rsidR="00E06FDD" w:rsidRPr="00E06FDD">
        <w:t>showing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average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only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star</w:t>
      </w:r>
      <w:r w:rsidR="00BA5443">
        <w:t xml:space="preserve"> </w:t>
      </w:r>
      <w:r w:rsidR="00E06FDD" w:rsidRPr="00E06FDD">
        <w:t>rating</w:t>
      </w:r>
      <w:r w:rsidR="00BA5443">
        <w:t xml:space="preserve"> </w:t>
      </w:r>
      <w:r>
        <w:t>that</w:t>
      </w:r>
      <w:r w:rsidR="00BA5443">
        <w:t xml:space="preserve"> </w:t>
      </w:r>
      <w:r>
        <w:t>you</w:t>
      </w:r>
      <w:r w:rsidR="00BA5443">
        <w:t xml:space="preserve"> </w:t>
      </w:r>
      <w:r w:rsidR="00E06FDD" w:rsidRPr="00E06FDD">
        <w:t>submitted,</w:t>
      </w:r>
      <w:r w:rsidR="00BA5443">
        <w:t xml:space="preserve"> </w:t>
      </w:r>
      <w:r w:rsidR="00E06FDD" w:rsidRPr="00E06FDD">
        <w:t>as</w:t>
      </w:r>
      <w:r w:rsidR="00BA5443">
        <w:t xml:space="preserve"> </w:t>
      </w:r>
      <w:r w:rsidR="00E06FDD" w:rsidRPr="00E06FDD">
        <w:t>shown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screen</w:t>
      </w:r>
      <w:r w:rsidR="00BA5443">
        <w:t xml:space="preserve"> </w:t>
      </w:r>
      <w:r w:rsidR="00E06FDD" w:rsidRPr="00E06FDD">
        <w:t>shot</w:t>
      </w:r>
      <w:r w:rsidR="00BA5443">
        <w:t xml:space="preserve"> </w:t>
      </w:r>
      <w:r w:rsidR="00E06FDD" w:rsidRPr="00E06FDD">
        <w:t>below.</w:t>
      </w:r>
    </w:p>
    <w:p w:rsidR="006B6DFB" w:rsidRDefault="0025069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453640" cy="1501140"/>
            <wp:effectExtent l="19050" t="19050" r="2286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50114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32</w:t>
        </w:r>
      </w:fldSimple>
      <w:r>
        <w:t>:</w:t>
      </w:r>
      <w:r w:rsidR="00BA5443">
        <w:t xml:space="preserve"> </w:t>
      </w:r>
      <w:r w:rsidR="007443E0">
        <w:t>Your</w:t>
      </w:r>
      <w:r w:rsidR="00BA5443">
        <w:t xml:space="preserve"> </w:t>
      </w:r>
      <w:r w:rsidR="007443E0">
        <w:t>rating</w:t>
      </w:r>
    </w:p>
    <w:p w:rsidR="006B6DFB" w:rsidRDefault="00E06FDD" w:rsidP="00EE087B">
      <w:pPr>
        <w:pStyle w:val="ParagraphText"/>
      </w:pPr>
      <w:r w:rsidRPr="00E06FDD">
        <w:t>From</w:t>
      </w:r>
      <w:r w:rsidR="00BA5443">
        <w:t xml:space="preserve"> </w:t>
      </w:r>
      <w:r w:rsidRPr="00E06FDD">
        <w:t>this</w:t>
      </w:r>
      <w:r w:rsidR="00BA5443">
        <w:t xml:space="preserve"> </w:t>
      </w:r>
      <w:r w:rsidRPr="00E06FDD">
        <w:t>point</w:t>
      </w:r>
      <w:r w:rsidR="00BA5443">
        <w:t xml:space="preserve"> </w:t>
      </w:r>
      <w:r w:rsidRPr="00E06FDD">
        <w:t>on,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product</w:t>
      </w:r>
      <w:r w:rsidR="00BA5443">
        <w:t xml:space="preserve"> </w:t>
      </w:r>
      <w:r w:rsidRPr="00E06FDD">
        <w:t>page</w:t>
      </w:r>
      <w:r w:rsidR="00BA5443">
        <w:t xml:space="preserve"> </w:t>
      </w:r>
      <w:r w:rsidRPr="00E06FDD">
        <w:t>wi</w:t>
      </w:r>
      <w:r w:rsidR="00250692">
        <w:t>ll</w:t>
      </w:r>
      <w:r w:rsidR="00BA5443">
        <w:t xml:space="preserve"> </w:t>
      </w:r>
      <w:r w:rsidR="00250692">
        <w:t>always</w:t>
      </w:r>
      <w:r w:rsidR="00BA5443">
        <w:t xml:space="preserve"> </w:t>
      </w:r>
      <w:r w:rsidR="00250692">
        <w:t>show</w:t>
      </w:r>
      <w:r w:rsidR="00BA5443">
        <w:t xml:space="preserve"> </w:t>
      </w:r>
      <w:r w:rsidR="00250692">
        <w:t>your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instead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average</w:t>
      </w:r>
      <w:r w:rsidR="00BA5443">
        <w:t xml:space="preserve"> </w:t>
      </w:r>
      <w:r w:rsidRPr="00E06FDD">
        <w:t>rating.</w:t>
      </w:r>
      <w:r w:rsidR="00BA5443">
        <w:t xml:space="preserve"> </w:t>
      </w:r>
      <w:r w:rsidR="00250692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always</w:t>
      </w:r>
      <w:r w:rsidR="00BA5443">
        <w:t xml:space="preserve"> </w:t>
      </w:r>
      <w:r w:rsidRPr="00E06FDD">
        <w:t>change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star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by</w:t>
      </w:r>
      <w:r w:rsidR="00BA5443">
        <w:t xml:space="preserve"> </w:t>
      </w:r>
      <w:r w:rsidRPr="00E06FDD">
        <w:t>going</w:t>
      </w:r>
      <w:r w:rsidR="00BA5443">
        <w:t xml:space="preserve"> </w:t>
      </w:r>
      <w:r w:rsidRPr="00E06FDD">
        <w:t>back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product</w:t>
      </w:r>
      <w:r w:rsidR="00BA5443">
        <w:t xml:space="preserve"> </w:t>
      </w:r>
      <w:r w:rsidRPr="00E06FDD">
        <w:t>page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selecting</w:t>
      </w:r>
      <w:r w:rsidR="00BA5443">
        <w:t xml:space="preserve"> </w:t>
      </w:r>
      <w:r w:rsidRPr="00E06FDD">
        <w:t>another</w:t>
      </w:r>
      <w:r w:rsidR="00BA5443">
        <w:t xml:space="preserve"> </w:t>
      </w:r>
      <w:r w:rsidRPr="00E06FDD">
        <w:t>star.</w:t>
      </w:r>
    </w:p>
    <w:p w:rsidR="006B6DFB" w:rsidRDefault="00E06FDD" w:rsidP="00EE087B">
      <w:pPr>
        <w:pStyle w:val="ParagraphText"/>
      </w:pPr>
      <w:r w:rsidRPr="00E06FDD">
        <w:t>If</w:t>
      </w:r>
      <w:r w:rsidR="00BA5443">
        <w:t xml:space="preserve"> </w:t>
      </w:r>
      <w:r w:rsidR="00250692">
        <w:t>you</w:t>
      </w:r>
      <w:r w:rsidR="00BA5443">
        <w:t xml:space="preserve"> </w:t>
      </w:r>
      <w:r w:rsidR="00250692">
        <w:t>want</w:t>
      </w:r>
      <w:r w:rsidR="00BA5443">
        <w:t xml:space="preserve"> </w:t>
      </w:r>
      <w:r w:rsidRPr="00E06FDD">
        <w:t>to</w:t>
      </w:r>
      <w:r w:rsidR="00BA5443">
        <w:t xml:space="preserve"> </w:t>
      </w:r>
      <w:r w:rsidR="00250692">
        <w:t>see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average</w:t>
      </w:r>
      <w:r w:rsidR="00BA5443">
        <w:t xml:space="preserve"> </w:t>
      </w:r>
      <w:r w:rsidRPr="00E06FDD">
        <w:t>star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given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after</w:t>
      </w:r>
      <w:r w:rsidR="00BA5443">
        <w:t xml:space="preserve"> </w:t>
      </w:r>
      <w:r w:rsidR="00250692">
        <w:t>you’ve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it,</w:t>
      </w:r>
      <w:r w:rsidR="00BA5443">
        <w:t xml:space="preserve"> </w:t>
      </w:r>
      <w:r w:rsidR="00250692">
        <w:t>look</w:t>
      </w:r>
      <w:r w:rsidR="00BA5443">
        <w:t xml:space="preserve"> </w:t>
      </w:r>
      <w:r w:rsidR="00250692">
        <w:t>at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tile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either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search</w:t>
      </w:r>
      <w:r w:rsidR="00BA5443">
        <w:t xml:space="preserve"> </w:t>
      </w:r>
      <w:r w:rsidRPr="00E06FDD">
        <w:t>results</w:t>
      </w:r>
      <w:r w:rsidR="00BA5443">
        <w:t xml:space="preserve"> </w:t>
      </w:r>
      <w:r w:rsidRPr="00E06FDD">
        <w:t>page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category</w:t>
      </w:r>
      <w:r w:rsidR="00BA5443">
        <w:t xml:space="preserve"> </w:t>
      </w:r>
      <w:r w:rsidRPr="00E06FDD">
        <w:t>page.</w:t>
      </w:r>
      <w:r w:rsidR="00BA5443">
        <w:t xml:space="preserve"> </w:t>
      </w:r>
      <w:r w:rsidR="00ED39AA">
        <w:t>The</w:t>
      </w:r>
      <w:r w:rsidR="00BA5443">
        <w:t xml:space="preserve"> </w:t>
      </w:r>
      <w:r w:rsidR="00ED39AA">
        <w:t>following</w:t>
      </w:r>
      <w:r w:rsidR="00BA5443">
        <w:t xml:space="preserve"> </w:t>
      </w:r>
      <w:r w:rsidR="00ED39AA">
        <w:t>is</w:t>
      </w:r>
      <w:r w:rsidR="00BA5443">
        <w:t xml:space="preserve"> </w:t>
      </w:r>
      <w:r w:rsidR="00ED39AA">
        <w:t>a</w:t>
      </w:r>
      <w:r w:rsidRPr="00E06FDD">
        <w:t>n</w:t>
      </w:r>
      <w:r w:rsidR="00BA5443">
        <w:t xml:space="preserve"> </w:t>
      </w:r>
      <w:r w:rsidRPr="00E06FDD">
        <w:t>example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this.</w:t>
      </w:r>
    </w:p>
    <w:p w:rsidR="006B6DFB" w:rsidRDefault="0025069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743200" cy="822960"/>
            <wp:effectExtent l="19050" t="19050" r="19050" b="152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2296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r w:rsidR="00D00FA7" w:rsidRPr="00D00FA7">
        <w:rPr>
          <w:b w:val="0"/>
          <w:bCs w:val="0"/>
        </w:rPr>
        <w:fldChar w:fldCharType="begin"/>
      </w:r>
      <w:r w:rsidR="006C3F76">
        <w:rPr>
          <w:b w:val="0"/>
          <w:bCs w:val="0"/>
        </w:rPr>
        <w:instrText xml:space="preserve"> SEQ Figure \* ARABIC </w:instrText>
      </w:r>
      <w:r w:rsidR="00D00FA7" w:rsidRPr="00D00FA7">
        <w:rPr>
          <w:b w:val="0"/>
          <w:bCs w:val="0"/>
        </w:rPr>
        <w:fldChar w:fldCharType="separate"/>
      </w:r>
      <w:r w:rsidR="00BA5443">
        <w:rPr>
          <w:b w:val="0"/>
          <w:bCs w:val="0"/>
          <w:noProof/>
        </w:rPr>
        <w:t>33</w:t>
      </w:r>
      <w:r w:rsidR="00D00FA7">
        <w:rPr>
          <w:b w:val="0"/>
          <w:bCs w:val="0"/>
          <w:noProof/>
          <w:color w:val="auto"/>
          <w:sz w:val="20"/>
          <w:szCs w:val="20"/>
        </w:rPr>
        <w:fldChar w:fldCharType="end"/>
      </w:r>
      <w:r>
        <w:t>:</w:t>
      </w:r>
      <w:r w:rsidR="00BA5443">
        <w:t xml:space="preserve"> </w:t>
      </w:r>
      <w:r w:rsidR="007443E0">
        <w:t>Average</w:t>
      </w:r>
      <w:r w:rsidR="00BA5443">
        <w:t xml:space="preserve"> </w:t>
      </w:r>
      <w:r w:rsidR="007443E0">
        <w:t>rating</w:t>
      </w:r>
      <w:r w:rsidR="00BA5443">
        <w:t xml:space="preserve"> </w:t>
      </w:r>
      <w:r w:rsidR="007443E0">
        <w:t>on</w:t>
      </w:r>
      <w:r w:rsidR="00BA5443">
        <w:t xml:space="preserve"> </w:t>
      </w:r>
      <w:r w:rsidR="007443E0">
        <w:t>app</w:t>
      </w:r>
      <w:r w:rsidR="00BA5443">
        <w:t xml:space="preserve"> </w:t>
      </w:r>
      <w:r w:rsidR="007443E0">
        <w:t>tile</w:t>
      </w:r>
      <w:r w:rsidR="00BA5443">
        <w:t xml:space="preserve"> </w:t>
      </w:r>
      <w:r w:rsidR="007443E0">
        <w:t>in</w:t>
      </w:r>
      <w:r w:rsidR="00BA5443">
        <w:t xml:space="preserve"> </w:t>
      </w:r>
      <w:r w:rsidR="007443E0">
        <w:t>Store</w:t>
      </w:r>
    </w:p>
    <w:p w:rsidR="006B6DFB" w:rsidRDefault="00E06FDD" w:rsidP="00EE087B">
      <w:pPr>
        <w:pStyle w:val="Heading4"/>
      </w:pP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ED39AA">
        <w:t>W</w:t>
      </w:r>
      <w:r w:rsidRPr="00E06FDD">
        <w:t>ritten</w:t>
      </w:r>
      <w:r w:rsidR="00BA5443">
        <w:t xml:space="preserve"> </w:t>
      </w:r>
      <w:r w:rsidR="00ED39AA">
        <w:t>R</w:t>
      </w:r>
      <w:r w:rsidRPr="00E06FDD">
        <w:t>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="00ED39AA">
        <w:t>A</w:t>
      </w:r>
      <w:r w:rsidRPr="00E06FDD">
        <w:t>pp</w:t>
      </w:r>
    </w:p>
    <w:p w:rsidR="006B6DFB" w:rsidRDefault="00E06FDD" w:rsidP="00EE087B">
      <w:pPr>
        <w:pStyle w:val="ParagraphText"/>
      </w:pPr>
      <w:r w:rsidRPr="00E06FDD">
        <w:t>In</w:t>
      </w:r>
      <w:r w:rsidR="00BA5443">
        <w:t xml:space="preserve"> </w:t>
      </w:r>
      <w:r w:rsidRPr="00E06FDD">
        <w:t>addition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providing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star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app,</w:t>
      </w:r>
      <w:r w:rsidR="00BA5443">
        <w:t xml:space="preserve"> </w:t>
      </w:r>
      <w:r w:rsidR="00250692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also</w:t>
      </w:r>
      <w:r w:rsidR="00BA5443">
        <w:t xml:space="preserve"> </w:t>
      </w:r>
      <w:r w:rsidRPr="00E06FDD">
        <w:t>submit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written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details</w:t>
      </w:r>
      <w:r w:rsidR="00BA5443">
        <w:t xml:space="preserve"> </w:t>
      </w:r>
      <w:r w:rsidR="00250692">
        <w:t>your</w:t>
      </w:r>
      <w:r w:rsidR="00BA5443">
        <w:t xml:space="preserve"> </w:t>
      </w:r>
      <w:r w:rsidRPr="00E06FDD">
        <w:t>experience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app.</w:t>
      </w:r>
      <w:r w:rsidR="00BA5443">
        <w:t xml:space="preserve"> </w:t>
      </w:r>
      <w:r w:rsidR="00250692">
        <w:t>You</w:t>
      </w:r>
      <w:r w:rsidR="00BA5443">
        <w:t xml:space="preserve"> </w:t>
      </w:r>
      <w:r w:rsidR="00250692">
        <w:t>can</w:t>
      </w:r>
      <w:r w:rsidR="00BA5443">
        <w:t xml:space="preserve"> </w:t>
      </w:r>
      <w:r w:rsidR="00250692">
        <w:t>do</w:t>
      </w:r>
      <w:r w:rsidR="00BA5443">
        <w:t xml:space="preserve"> </w:t>
      </w:r>
      <w:r w:rsidR="00250692">
        <w:t>this</w:t>
      </w:r>
      <w:r w:rsidR="00BA5443">
        <w:t xml:space="preserve"> </w:t>
      </w:r>
      <w:r w:rsidRPr="00E06FDD">
        <w:t>by</w:t>
      </w:r>
      <w:r w:rsidR="00BA5443">
        <w:t xml:space="preserve"> </w:t>
      </w:r>
      <w:r w:rsidRPr="00E06FDD">
        <w:t>clicking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250692">
        <w:rPr>
          <w:b/>
        </w:rPr>
        <w:t>Write</w:t>
      </w:r>
      <w:r w:rsidR="00BA5443">
        <w:rPr>
          <w:b/>
        </w:rPr>
        <w:t xml:space="preserve"> </w:t>
      </w:r>
      <w:r w:rsidRPr="00250692">
        <w:rPr>
          <w:b/>
        </w:rPr>
        <w:t>a</w:t>
      </w:r>
      <w:r w:rsidR="00BA5443">
        <w:rPr>
          <w:b/>
        </w:rPr>
        <w:t xml:space="preserve"> </w:t>
      </w:r>
      <w:r w:rsidRPr="00250692">
        <w:rPr>
          <w:b/>
        </w:rPr>
        <w:t>review</w:t>
      </w:r>
      <w:r w:rsidR="00BA5443">
        <w:t xml:space="preserve"> </w:t>
      </w:r>
      <w:r w:rsidRPr="00E06FDD">
        <w:t>link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description</w:t>
      </w:r>
      <w:r w:rsidR="00BA5443">
        <w:t xml:space="preserve"> </w:t>
      </w:r>
      <w:r w:rsidRPr="00E06FDD">
        <w:t>pane</w:t>
      </w:r>
      <w:r w:rsidR="00BA5443">
        <w:t xml:space="preserve"> </w:t>
      </w:r>
      <w:r w:rsidRPr="00E06FDD">
        <w:t>on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left.</w:t>
      </w:r>
      <w:r w:rsidR="00BA5443">
        <w:t xml:space="preserve"> </w:t>
      </w:r>
      <w:r w:rsidR="00250692">
        <w:t>The</w:t>
      </w:r>
      <w:r w:rsidR="00BA5443">
        <w:t xml:space="preserve"> </w:t>
      </w:r>
      <w:r w:rsidR="00250692" w:rsidRPr="00250692">
        <w:rPr>
          <w:b/>
        </w:rPr>
        <w:t>Write</w:t>
      </w:r>
      <w:r w:rsidR="00BA5443">
        <w:rPr>
          <w:b/>
        </w:rPr>
        <w:t xml:space="preserve"> </w:t>
      </w:r>
      <w:r w:rsidR="00250692" w:rsidRPr="00250692">
        <w:rPr>
          <w:b/>
        </w:rPr>
        <w:t>a</w:t>
      </w:r>
      <w:r w:rsidR="00BA5443">
        <w:rPr>
          <w:b/>
        </w:rPr>
        <w:t xml:space="preserve"> </w:t>
      </w:r>
      <w:r w:rsidR="00250692" w:rsidRPr="00250692">
        <w:rPr>
          <w:b/>
        </w:rPr>
        <w:t>review</w:t>
      </w:r>
      <w:r w:rsidR="00BA5443">
        <w:t xml:space="preserve"> </w:t>
      </w:r>
      <w:r w:rsidR="00250692">
        <w:t>link</w:t>
      </w:r>
      <w:r w:rsidR="00BA5443">
        <w:t xml:space="preserve"> </w:t>
      </w:r>
      <w:r w:rsidR="00250692">
        <w:t>is</w:t>
      </w:r>
      <w:r w:rsidR="00BA5443">
        <w:t xml:space="preserve"> </w:t>
      </w:r>
      <w:r w:rsidR="00250692">
        <w:t>only</w:t>
      </w:r>
      <w:r w:rsidR="00BA5443">
        <w:t xml:space="preserve"> </w:t>
      </w:r>
      <w:r w:rsidR="00250692">
        <w:t>visible</w:t>
      </w:r>
      <w:r w:rsidR="00BA5443">
        <w:t xml:space="preserve"> </w:t>
      </w:r>
      <w:r w:rsidR="00250692">
        <w:t>if</w:t>
      </w:r>
      <w:r w:rsidR="00BA5443">
        <w:t xml:space="preserve"> </w:t>
      </w:r>
      <w:r w:rsidR="00250692">
        <w:t>you</w:t>
      </w:r>
      <w:r w:rsidR="00BA5443">
        <w:t xml:space="preserve"> </w:t>
      </w:r>
      <w:r w:rsidR="00250692">
        <w:t>have</w:t>
      </w:r>
      <w:r w:rsidR="00BA5443">
        <w:t xml:space="preserve"> </w:t>
      </w:r>
      <w:r w:rsidR="00250692">
        <w:t>installed</w:t>
      </w:r>
      <w:r w:rsidR="00BA5443">
        <w:t xml:space="preserve"> </w:t>
      </w:r>
      <w:r w:rsidR="00250692">
        <w:t>the</w:t>
      </w:r>
      <w:r w:rsidR="00BA5443">
        <w:t xml:space="preserve"> </w:t>
      </w:r>
      <w:r w:rsidR="00250692">
        <w:t>app</w:t>
      </w:r>
      <w:r w:rsidR="00BA5443">
        <w:t xml:space="preserve"> </w:t>
      </w:r>
      <w:r w:rsidR="00250692">
        <w:t>on</w:t>
      </w:r>
      <w:r w:rsidR="00BA5443">
        <w:t xml:space="preserve"> </w:t>
      </w:r>
      <w:r w:rsidR="00250692">
        <w:t>your</w:t>
      </w:r>
      <w:r w:rsidR="00BA5443">
        <w:t xml:space="preserve"> </w:t>
      </w:r>
      <w:r w:rsidR="00250692">
        <w:t>PC.</w:t>
      </w:r>
    </w:p>
    <w:p w:rsidR="006B6DFB" w:rsidRDefault="0025069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072640" cy="1173480"/>
            <wp:effectExtent l="19050" t="19050" r="22860" b="2667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17348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r w:rsidR="00D00FA7" w:rsidRPr="00D00FA7">
        <w:rPr>
          <w:b w:val="0"/>
          <w:bCs w:val="0"/>
        </w:rPr>
        <w:fldChar w:fldCharType="begin"/>
      </w:r>
      <w:r w:rsidR="006C3F76">
        <w:rPr>
          <w:b w:val="0"/>
          <w:bCs w:val="0"/>
        </w:rPr>
        <w:instrText xml:space="preserve"> SEQ Figure \* ARABIC </w:instrText>
      </w:r>
      <w:r w:rsidR="00D00FA7" w:rsidRPr="00D00FA7">
        <w:rPr>
          <w:b w:val="0"/>
          <w:bCs w:val="0"/>
        </w:rPr>
        <w:fldChar w:fldCharType="separate"/>
      </w:r>
      <w:r w:rsidR="00BA5443">
        <w:rPr>
          <w:b w:val="0"/>
          <w:bCs w:val="0"/>
          <w:noProof/>
        </w:rPr>
        <w:t>34</w:t>
      </w:r>
      <w:r w:rsidR="00D00FA7">
        <w:rPr>
          <w:b w:val="0"/>
          <w:bCs w:val="0"/>
          <w:noProof/>
          <w:color w:val="auto"/>
          <w:sz w:val="20"/>
          <w:szCs w:val="20"/>
        </w:rPr>
        <w:fldChar w:fldCharType="end"/>
      </w:r>
      <w:r>
        <w:t>:</w:t>
      </w:r>
      <w:r w:rsidR="00BA5443">
        <w:t xml:space="preserve"> </w:t>
      </w:r>
      <w:r w:rsidR="007443E0">
        <w:t>Click</w:t>
      </w:r>
      <w:r w:rsidR="00BA5443">
        <w:t xml:space="preserve"> </w:t>
      </w:r>
      <w:r w:rsidR="007443E0">
        <w:t>the</w:t>
      </w:r>
      <w:r w:rsidR="00BA5443">
        <w:t xml:space="preserve"> </w:t>
      </w:r>
      <w:r w:rsidR="007443E0">
        <w:t>Write</w:t>
      </w:r>
      <w:r w:rsidR="00BA5443">
        <w:t xml:space="preserve"> </w:t>
      </w:r>
      <w:r w:rsidR="007443E0">
        <w:t>a</w:t>
      </w:r>
      <w:r w:rsidR="00BA5443">
        <w:t xml:space="preserve"> </w:t>
      </w:r>
      <w:r w:rsidR="007443E0">
        <w:t>review</w:t>
      </w:r>
      <w:r w:rsidR="00BA5443">
        <w:t xml:space="preserve"> </w:t>
      </w:r>
      <w:r w:rsidR="007443E0">
        <w:t>link</w:t>
      </w:r>
    </w:p>
    <w:p w:rsidR="006B6DFB" w:rsidRDefault="00E06FDD" w:rsidP="00EE087B">
      <w:pPr>
        <w:pStyle w:val="ParagraphText"/>
      </w:pPr>
      <w:r w:rsidRPr="00E06FDD">
        <w:t>Clicking</w:t>
      </w:r>
      <w:r w:rsidR="00BA5443">
        <w:t xml:space="preserve"> </w:t>
      </w:r>
      <w:r w:rsidR="00ED39AA">
        <w:t>this</w:t>
      </w:r>
      <w:r w:rsidR="00BA5443">
        <w:t xml:space="preserve"> </w:t>
      </w:r>
      <w:r w:rsidR="00ED39AA">
        <w:t>link</w:t>
      </w:r>
      <w:r w:rsidR="00BA5443">
        <w:t xml:space="preserve"> </w:t>
      </w:r>
      <w:r w:rsidR="00ED39AA">
        <w:t>will</w:t>
      </w:r>
      <w:r w:rsidR="00BA5443">
        <w:t xml:space="preserve"> </w:t>
      </w:r>
      <w:r w:rsidR="00ED39AA">
        <w:t>take</w:t>
      </w:r>
      <w:r w:rsidR="00BA5443">
        <w:t xml:space="preserve"> </w:t>
      </w:r>
      <w:r w:rsidR="00ED39AA">
        <w:t>you</w:t>
      </w:r>
      <w:r w:rsidR="00BA5443">
        <w:t xml:space="preserve"> </w:t>
      </w:r>
      <w:r w:rsidR="00ED39AA">
        <w:t>to</w:t>
      </w:r>
      <w:r w:rsidR="00BA5443">
        <w:t xml:space="preserve"> </w:t>
      </w:r>
      <w:r w:rsidR="00ED39AA">
        <w:t>the</w:t>
      </w:r>
      <w:r w:rsidR="00BA5443">
        <w:t xml:space="preserve"> </w:t>
      </w:r>
      <w:r w:rsidRPr="00E06FDD">
        <w:t>Write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page,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example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which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shown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="00ED39AA">
        <w:t>following</w:t>
      </w:r>
      <w:r w:rsidR="00BA5443">
        <w:t xml:space="preserve"> </w:t>
      </w:r>
      <w:r w:rsidRPr="00E06FDD">
        <w:t>screen</w:t>
      </w:r>
      <w:r w:rsidR="00BA5443">
        <w:t xml:space="preserve"> </w:t>
      </w:r>
      <w:r w:rsidRPr="00E06FDD">
        <w:t>shot.</w:t>
      </w:r>
    </w:p>
    <w:p w:rsidR="006B6DFB" w:rsidRDefault="0025069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3221831"/>
            <wp:effectExtent l="19050" t="19050" r="19050" b="1714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21831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35</w:t>
        </w:r>
      </w:fldSimple>
      <w:r>
        <w:t>:</w:t>
      </w:r>
      <w:r w:rsidR="00BA5443">
        <w:t xml:space="preserve"> </w:t>
      </w:r>
      <w:r w:rsidR="007443E0">
        <w:t>Write</w:t>
      </w:r>
      <w:r w:rsidR="00BA5443">
        <w:t xml:space="preserve"> </w:t>
      </w:r>
      <w:r w:rsidR="007443E0">
        <w:t>a</w:t>
      </w:r>
      <w:r w:rsidR="00BA5443">
        <w:t xml:space="preserve"> </w:t>
      </w:r>
      <w:r w:rsidR="007443E0">
        <w:t>review</w:t>
      </w:r>
      <w:r w:rsidR="00BA5443">
        <w:t xml:space="preserve"> </w:t>
      </w:r>
      <w:r w:rsidR="007443E0">
        <w:t>for</w:t>
      </w:r>
      <w:r w:rsidR="00BA5443">
        <w:t xml:space="preserve"> </w:t>
      </w:r>
      <w:r w:rsidR="007443E0">
        <w:t>an</w:t>
      </w:r>
      <w:r w:rsidR="00BA5443">
        <w:t xml:space="preserve"> </w:t>
      </w:r>
      <w:r w:rsidR="007443E0">
        <w:t>app</w:t>
      </w:r>
    </w:p>
    <w:p w:rsidR="006B6DFB" w:rsidRDefault="00250692" w:rsidP="00EE087B">
      <w:pPr>
        <w:pStyle w:val="ParagraphText"/>
      </w:pPr>
      <w:r>
        <w:t>S</w:t>
      </w:r>
      <w:r w:rsidR="00E06FDD" w:rsidRPr="00E06FDD">
        <w:t>ubmit</w:t>
      </w:r>
      <w:r w:rsidR="00BA5443">
        <w:t xml:space="preserve"> </w:t>
      </w:r>
      <w:r>
        <w:t>a</w:t>
      </w:r>
      <w:r w:rsidR="00BA5443">
        <w:t xml:space="preserve"> </w:t>
      </w:r>
      <w:r w:rsidR="00E06FDD" w:rsidRPr="00E06FDD">
        <w:t>review</w:t>
      </w:r>
      <w:r w:rsidR="00BA5443">
        <w:t xml:space="preserve"> </w:t>
      </w:r>
      <w:r w:rsidR="00E06FDD" w:rsidRPr="00E06FDD">
        <w:t>on</w:t>
      </w:r>
      <w:r w:rsidR="00BA5443">
        <w:t xml:space="preserve"> </w:t>
      </w:r>
      <w:r w:rsidR="00E06FDD" w:rsidRPr="00E06FDD">
        <w:t>this</w:t>
      </w:r>
      <w:r w:rsidR="00BA5443">
        <w:t xml:space="preserve"> </w:t>
      </w:r>
      <w:r w:rsidR="00E06FDD" w:rsidRPr="00E06FDD">
        <w:t>page</w:t>
      </w:r>
      <w:r w:rsidR="00BA5443">
        <w:t xml:space="preserve"> </w:t>
      </w:r>
      <w:r>
        <w:t>by</w:t>
      </w:r>
      <w:r w:rsidR="00BA5443">
        <w:t xml:space="preserve"> </w:t>
      </w:r>
      <w:r>
        <w:t>doing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following:</w:t>
      </w:r>
    </w:p>
    <w:p w:rsidR="006B6DFB" w:rsidRDefault="00E06FDD" w:rsidP="00ED39AA">
      <w:pPr>
        <w:pStyle w:val="ListNumber"/>
      </w:pPr>
      <w:r w:rsidRPr="00E06FDD">
        <w:t>Select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star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if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have</w:t>
      </w:r>
      <w:r w:rsidR="00BA5443">
        <w:t xml:space="preserve"> </w:t>
      </w:r>
      <w:r w:rsidRPr="00E06FDD">
        <w:t>not</w:t>
      </w:r>
      <w:r w:rsidR="00BA5443">
        <w:t xml:space="preserve"> </w:t>
      </w:r>
      <w:r w:rsidRPr="00E06FDD">
        <w:t>done</w:t>
      </w:r>
      <w:r w:rsidR="00BA5443">
        <w:t xml:space="preserve"> </w:t>
      </w:r>
      <w:r w:rsidRPr="00E06FDD">
        <w:t>so</w:t>
      </w:r>
      <w:r w:rsidR="00BA5443">
        <w:t xml:space="preserve"> </w:t>
      </w:r>
      <w:r w:rsidRPr="00E06FDD">
        <w:t>already</w:t>
      </w:r>
      <w:r w:rsidR="00ED39AA">
        <w:t>.</w:t>
      </w:r>
    </w:p>
    <w:p w:rsidR="006B6DFB" w:rsidRDefault="00E06FDD" w:rsidP="00EE087B">
      <w:pPr>
        <w:pStyle w:val="ListNumber"/>
      </w:pPr>
      <w:r w:rsidRPr="00E06FDD">
        <w:t>Provide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title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your</w:t>
      </w:r>
      <w:r w:rsidR="00BA5443">
        <w:t xml:space="preserve"> </w:t>
      </w:r>
      <w:r w:rsidRPr="00E06FDD">
        <w:t>review</w:t>
      </w:r>
      <w:r w:rsidR="00ED39AA">
        <w:t>.</w:t>
      </w:r>
    </w:p>
    <w:p w:rsidR="006B6DFB" w:rsidRDefault="00E06FDD" w:rsidP="00EE087B">
      <w:pPr>
        <w:pStyle w:val="ListNumber"/>
      </w:pPr>
      <w:r w:rsidRPr="00E06FDD">
        <w:t>Write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describing</w:t>
      </w:r>
      <w:r w:rsidR="00BA5443">
        <w:t xml:space="preserve"> </w:t>
      </w:r>
      <w:r w:rsidRPr="00E06FDD">
        <w:t>your</w:t>
      </w:r>
      <w:r w:rsidR="00BA5443">
        <w:t xml:space="preserve"> </w:t>
      </w:r>
      <w:r w:rsidRPr="00E06FDD">
        <w:t>experience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ED39AA">
        <w:t>.</w:t>
      </w:r>
    </w:p>
    <w:p w:rsidR="006B6DFB" w:rsidRDefault="00E06FDD" w:rsidP="00EE087B">
      <w:pPr>
        <w:pStyle w:val="ListNumber"/>
      </w:pPr>
      <w:r w:rsidRPr="00E06FDD">
        <w:t>Click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D39AA">
        <w:rPr>
          <w:b/>
        </w:rPr>
        <w:t>Submit</w:t>
      </w:r>
      <w:r w:rsidR="00BA5443">
        <w:t xml:space="preserve"> </w:t>
      </w:r>
      <w:r w:rsidRPr="00E06FDD">
        <w:t>button</w:t>
      </w:r>
      <w:r w:rsidR="00BA5443">
        <w:t xml:space="preserve"> </w:t>
      </w:r>
      <w:r w:rsidRPr="00E06FDD">
        <w:t>when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are</w:t>
      </w:r>
      <w:r w:rsidR="00BA5443">
        <w:t xml:space="preserve"> </w:t>
      </w:r>
      <w:r w:rsidRPr="00E06FDD">
        <w:t>finished.</w:t>
      </w:r>
    </w:p>
    <w:p w:rsidR="006B6DFB" w:rsidRDefault="00E06FDD" w:rsidP="00EE087B">
      <w:pPr>
        <w:pStyle w:val="ParagraphText"/>
      </w:pPr>
      <w:r w:rsidRPr="00E06FDD">
        <w:t>We</w:t>
      </w:r>
      <w:r w:rsidR="00BA5443">
        <w:t xml:space="preserve"> </w:t>
      </w:r>
      <w:r w:rsidRPr="00E06FDD">
        <w:t>recommend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customers</w:t>
      </w:r>
      <w:r w:rsidR="00BA5443">
        <w:t xml:space="preserve"> </w:t>
      </w:r>
      <w:r w:rsidRPr="00E06FDD">
        <w:t>submit</w:t>
      </w:r>
      <w:r w:rsidR="00BA5443">
        <w:t xml:space="preserve"> </w:t>
      </w:r>
      <w:r w:rsidRPr="00E06FDD">
        <w:t>reviews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are</w:t>
      </w:r>
      <w:r w:rsidR="00BA5443">
        <w:t xml:space="preserve"> </w:t>
      </w:r>
      <w:r w:rsidRPr="00E06FDD">
        <w:t>as</w:t>
      </w:r>
      <w:r w:rsidR="00BA5443">
        <w:t xml:space="preserve"> </w:t>
      </w:r>
      <w:r w:rsidRPr="00E06FDD">
        <w:t>specific</w:t>
      </w:r>
      <w:r w:rsidR="00BA5443">
        <w:t xml:space="preserve"> </w:t>
      </w:r>
      <w:r w:rsidRPr="00E06FDD">
        <w:t>as</w:t>
      </w:r>
      <w:r w:rsidR="00BA5443">
        <w:t xml:space="preserve"> </w:t>
      </w:r>
      <w:r w:rsidRPr="00E06FDD">
        <w:t>possible,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provide</w:t>
      </w:r>
      <w:r w:rsidR="00BA5443">
        <w:t xml:space="preserve"> </w:t>
      </w:r>
      <w:r w:rsidRPr="00E06FDD">
        <w:t>constructive</w:t>
      </w:r>
      <w:r w:rsidR="00BA5443">
        <w:t xml:space="preserve"> </w:t>
      </w:r>
      <w:r w:rsidRPr="00E06FDD">
        <w:t>a</w:t>
      </w:r>
      <w:r w:rsidR="002033DB">
        <w:t>n</w:t>
      </w:r>
      <w:r w:rsidRPr="00E06FDD">
        <w:t>d</w:t>
      </w:r>
      <w:r w:rsidR="00BA5443">
        <w:t xml:space="preserve"> </w:t>
      </w:r>
      <w:r w:rsidRPr="00E06FDD">
        <w:t>actionable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their</w:t>
      </w:r>
      <w:r w:rsidR="00BA5443">
        <w:t xml:space="preserve"> </w:t>
      </w:r>
      <w:r w:rsidRPr="00E06FDD">
        <w:t>review.</w:t>
      </w:r>
      <w:r w:rsidR="00BA5443">
        <w:t xml:space="preserve"> </w:t>
      </w:r>
      <w:r w:rsidR="002033DB">
        <w:t>This</w:t>
      </w:r>
      <w:r w:rsidR="00BA5443">
        <w:t xml:space="preserve"> </w:t>
      </w:r>
      <w:r w:rsidR="002033DB">
        <w:t>will</w:t>
      </w:r>
      <w:r w:rsidR="00BA5443">
        <w:t xml:space="preserve"> </w:t>
      </w:r>
      <w:r w:rsidR="002033DB">
        <w:t>enable</w:t>
      </w:r>
      <w:r w:rsidR="00BA5443">
        <w:t xml:space="preserve"> </w:t>
      </w:r>
      <w:r w:rsidR="002033DB">
        <w:t>app</w:t>
      </w:r>
      <w:r w:rsidR="00BA5443">
        <w:t xml:space="preserve"> </w:t>
      </w:r>
      <w:r w:rsidR="002033DB">
        <w:t>developers</w:t>
      </w:r>
      <w:r w:rsidR="00BA5443">
        <w:t xml:space="preserve"> </w:t>
      </w:r>
      <w:r w:rsidR="002033DB">
        <w:t>to</w:t>
      </w:r>
      <w:r w:rsidR="00BA5443">
        <w:t xml:space="preserve"> </w:t>
      </w:r>
      <w:r w:rsidR="002033DB">
        <w:t>use</w:t>
      </w:r>
      <w:r w:rsidR="00BA5443">
        <w:t xml:space="preserve"> </w:t>
      </w:r>
      <w:r w:rsidR="002033DB">
        <w:t>that</w:t>
      </w:r>
      <w:r w:rsidR="00BA5443">
        <w:t xml:space="preserve"> </w:t>
      </w:r>
      <w:r w:rsidR="002033DB">
        <w:t>specific</w:t>
      </w:r>
      <w:r w:rsidR="00BA5443">
        <w:t xml:space="preserve"> </w:t>
      </w:r>
      <w:r w:rsidR="002033DB">
        <w:t>feedback</w:t>
      </w:r>
      <w:r w:rsidR="00BA5443">
        <w:t xml:space="preserve"> </w:t>
      </w:r>
      <w:r w:rsidR="002033DB">
        <w:t>to</w:t>
      </w:r>
      <w:r w:rsidR="00BA5443">
        <w:t xml:space="preserve"> </w:t>
      </w:r>
      <w:r w:rsidR="002033DB">
        <w:t>add</w:t>
      </w:r>
      <w:r w:rsidR="00BA5443">
        <w:t xml:space="preserve"> </w:t>
      </w:r>
      <w:r w:rsidR="002033DB">
        <w:t>or</w:t>
      </w:r>
      <w:r w:rsidR="00BA5443">
        <w:t xml:space="preserve"> </w:t>
      </w:r>
      <w:r w:rsidR="002033DB">
        <w:t>improve</w:t>
      </w:r>
      <w:r w:rsidR="00BA5443">
        <w:t xml:space="preserve"> </w:t>
      </w:r>
      <w:r w:rsidR="002033DB">
        <w:t>features</w:t>
      </w:r>
      <w:r w:rsidR="00BA5443">
        <w:t xml:space="preserve"> </w:t>
      </w:r>
      <w:r w:rsidR="002033DB">
        <w:t>in</w:t>
      </w:r>
      <w:r w:rsidR="00BA5443">
        <w:t xml:space="preserve"> </w:t>
      </w:r>
      <w:r w:rsidR="002033DB">
        <w:t>the</w:t>
      </w:r>
      <w:r w:rsidR="00BA5443">
        <w:t xml:space="preserve"> </w:t>
      </w:r>
      <w:r w:rsidR="002033DB">
        <w:t>app.</w:t>
      </w:r>
    </w:p>
    <w:p w:rsidR="006B6DFB" w:rsidRDefault="00E06FDD" w:rsidP="00EE087B">
      <w:pPr>
        <w:pStyle w:val="ParagraphText"/>
      </w:pPr>
      <w:r w:rsidRPr="00E06FDD">
        <w:t>After</w:t>
      </w:r>
      <w:r w:rsidR="00BA5443">
        <w:t xml:space="preserve"> </w:t>
      </w:r>
      <w:r w:rsidRPr="00E06FDD">
        <w:t>submitting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review,</w:t>
      </w:r>
      <w:r w:rsidR="00BA5443">
        <w:t xml:space="preserve"> </w:t>
      </w:r>
      <w:r w:rsidR="002033DB">
        <w:t>you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be</w:t>
      </w:r>
      <w:r w:rsidR="00BA5443">
        <w:t xml:space="preserve"> </w:t>
      </w:r>
      <w:r w:rsidRPr="00E06FDD">
        <w:t>taken</w:t>
      </w:r>
      <w:r w:rsidR="00BA5443">
        <w:t xml:space="preserve"> </w:t>
      </w:r>
      <w:r w:rsidRPr="00E06FDD">
        <w:t>back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product</w:t>
      </w:r>
      <w:r w:rsidR="00BA5443">
        <w:t xml:space="preserve"> </w:t>
      </w:r>
      <w:r w:rsidRPr="00E06FDD">
        <w:t>page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D39AA">
        <w:rPr>
          <w:b/>
        </w:rPr>
        <w:t>Reviews</w:t>
      </w:r>
      <w:r w:rsidR="00BA5443">
        <w:t xml:space="preserve"> </w:t>
      </w:r>
      <w:r w:rsidRPr="00E06FDD">
        <w:t>tab</w:t>
      </w:r>
      <w:r w:rsidR="00BA5443">
        <w:t xml:space="preserve"> </w:t>
      </w:r>
      <w:r w:rsidRPr="00E06FDD">
        <w:t>selected.</w:t>
      </w:r>
      <w:r w:rsidR="00BA5443">
        <w:t xml:space="preserve"> </w:t>
      </w:r>
      <w:r w:rsidRPr="00E06FDD">
        <w:t>There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be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delay</w:t>
      </w:r>
      <w:r w:rsidR="00BA5443">
        <w:t xml:space="preserve"> </w:t>
      </w:r>
      <w:r w:rsidRPr="00E06FDD">
        <w:t>before</w:t>
      </w:r>
      <w:r w:rsidR="00BA5443">
        <w:t xml:space="preserve"> </w:t>
      </w:r>
      <w:r w:rsidRPr="00E06FDD">
        <w:t>their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posted,</w:t>
      </w:r>
      <w:r w:rsidR="00BA5443">
        <w:t xml:space="preserve"> </w:t>
      </w:r>
      <w:r w:rsidRPr="00E06FDD">
        <w:t>as</w:t>
      </w:r>
      <w:r w:rsidR="00BA5443">
        <w:t xml:space="preserve"> </w:t>
      </w:r>
      <w:r w:rsidRPr="00E06FDD">
        <w:t>indicated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="00ED39AA">
        <w:t>following</w:t>
      </w:r>
      <w:r w:rsidR="00BA5443">
        <w:t xml:space="preserve"> </w:t>
      </w:r>
      <w:r w:rsidRPr="00E06FDD">
        <w:t>screen</w:t>
      </w:r>
      <w:r w:rsidR="00BA5443">
        <w:t xml:space="preserve"> </w:t>
      </w:r>
      <w:r w:rsidRPr="00E06FDD">
        <w:t>shot</w:t>
      </w:r>
      <w:r w:rsidR="00AA32A4" w:rsidRPr="00E06FDD">
        <w:t>.</w:t>
      </w:r>
    </w:p>
    <w:p w:rsidR="006B6DFB" w:rsidRDefault="002033DB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865120" cy="1257300"/>
            <wp:effectExtent l="19050" t="19050" r="11430" b="1905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5730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r w:rsidR="00D00FA7" w:rsidRPr="00D00FA7">
        <w:rPr>
          <w:b w:val="0"/>
          <w:bCs w:val="0"/>
        </w:rPr>
        <w:fldChar w:fldCharType="begin"/>
      </w:r>
      <w:r w:rsidR="006C3F76">
        <w:rPr>
          <w:b w:val="0"/>
          <w:bCs w:val="0"/>
        </w:rPr>
        <w:instrText xml:space="preserve"> SEQ Figure \* ARABIC </w:instrText>
      </w:r>
      <w:r w:rsidR="00D00FA7" w:rsidRPr="00D00FA7">
        <w:rPr>
          <w:b w:val="0"/>
          <w:bCs w:val="0"/>
        </w:rPr>
        <w:fldChar w:fldCharType="separate"/>
      </w:r>
      <w:r w:rsidR="00BA5443">
        <w:rPr>
          <w:b w:val="0"/>
          <w:bCs w:val="0"/>
          <w:noProof/>
        </w:rPr>
        <w:t>36</w:t>
      </w:r>
      <w:r w:rsidR="00D00FA7">
        <w:rPr>
          <w:b w:val="0"/>
          <w:bCs w:val="0"/>
          <w:noProof/>
          <w:color w:val="auto"/>
          <w:sz w:val="20"/>
          <w:szCs w:val="20"/>
        </w:rPr>
        <w:fldChar w:fldCharType="end"/>
      </w:r>
      <w:r>
        <w:t>:</w:t>
      </w:r>
      <w:r w:rsidR="00BA5443">
        <w:t xml:space="preserve"> </w:t>
      </w:r>
      <w:r w:rsidR="007443E0">
        <w:t>Your</w:t>
      </w:r>
      <w:r w:rsidR="00BA5443">
        <w:t xml:space="preserve"> </w:t>
      </w:r>
      <w:r w:rsidR="007443E0">
        <w:t>review</w:t>
      </w:r>
      <w:r w:rsidR="00BA5443">
        <w:t xml:space="preserve"> </w:t>
      </w:r>
      <w:r w:rsidR="007443E0">
        <w:t>has</w:t>
      </w:r>
      <w:r w:rsidR="00BA5443">
        <w:t xml:space="preserve"> </w:t>
      </w:r>
      <w:r w:rsidR="007443E0">
        <w:t>been</w:t>
      </w:r>
      <w:r w:rsidR="00BA5443">
        <w:t xml:space="preserve"> </w:t>
      </w:r>
      <w:r w:rsidR="007443E0">
        <w:t>submitted</w:t>
      </w:r>
    </w:p>
    <w:p w:rsidR="006B6DFB" w:rsidRDefault="00E06FDD" w:rsidP="00EE087B">
      <w:pPr>
        <w:pStyle w:val="ParagraphText"/>
      </w:pPr>
      <w:r w:rsidRPr="00E06FDD">
        <w:t>After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period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time,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appear</w:t>
      </w:r>
      <w:r w:rsidR="00BA5443">
        <w:t xml:space="preserve"> </w:t>
      </w:r>
      <w:r w:rsidR="00ED39AA">
        <w:t>on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D39AA">
        <w:rPr>
          <w:b/>
        </w:rPr>
        <w:t>Reviews</w:t>
      </w:r>
      <w:r w:rsidR="00BA5443">
        <w:t xml:space="preserve"> </w:t>
      </w:r>
      <w:r w:rsidRPr="00E06FDD">
        <w:t>tab.</w:t>
      </w:r>
    </w:p>
    <w:p w:rsidR="006B6DFB" w:rsidRDefault="00E06FDD" w:rsidP="00EE087B">
      <w:pPr>
        <w:pStyle w:val="Heading4"/>
      </w:pPr>
      <w:r w:rsidRPr="00E06FDD">
        <w:t>Was</w:t>
      </w:r>
      <w:r w:rsidR="00BA5443">
        <w:t xml:space="preserve"> </w:t>
      </w:r>
      <w:r w:rsidR="00ED39AA">
        <w:t>T</w:t>
      </w:r>
      <w:r w:rsidRPr="00E06FDD">
        <w:t>his</w:t>
      </w:r>
      <w:r w:rsidR="00BA5443">
        <w:t xml:space="preserve"> </w:t>
      </w:r>
      <w:r w:rsidR="00ED39AA">
        <w:t>R</w:t>
      </w:r>
      <w:r w:rsidRPr="00E06FDD">
        <w:t>eview</w:t>
      </w:r>
      <w:r w:rsidR="00BA5443">
        <w:t xml:space="preserve"> </w:t>
      </w:r>
      <w:r w:rsidR="00ED39AA">
        <w:t>H</w:t>
      </w:r>
      <w:r w:rsidRPr="00E06FDD">
        <w:t>elpful?</w:t>
      </w:r>
    </w:p>
    <w:p w:rsidR="006B6DFB" w:rsidRDefault="00E06FDD" w:rsidP="00EE087B">
      <w:pPr>
        <w:pStyle w:val="ParagraphText"/>
      </w:pPr>
      <w:r w:rsidRPr="00E06FDD">
        <w:t>In</w:t>
      </w:r>
      <w:r w:rsidR="00BA5443">
        <w:t xml:space="preserve"> </w:t>
      </w:r>
      <w:r w:rsidRPr="00E06FDD">
        <w:t>addition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providing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about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itself,</w:t>
      </w:r>
      <w:r w:rsidR="00BA5443">
        <w:t xml:space="preserve"> </w:t>
      </w:r>
      <w:r w:rsidR="006342CE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also</w:t>
      </w:r>
      <w:r w:rsidR="00BA5443">
        <w:t xml:space="preserve"> </w:t>
      </w:r>
      <w:r w:rsidRPr="00E06FDD">
        <w:t>submit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about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given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by</w:t>
      </w:r>
      <w:r w:rsidR="00BA5443">
        <w:t xml:space="preserve"> </w:t>
      </w:r>
      <w:r w:rsidRPr="00E06FDD">
        <w:t>using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D39AA">
        <w:rPr>
          <w:b/>
        </w:rPr>
        <w:t>Was</w:t>
      </w:r>
      <w:r w:rsidR="00BA5443">
        <w:rPr>
          <w:b/>
        </w:rPr>
        <w:t xml:space="preserve"> </w:t>
      </w:r>
      <w:r w:rsidRPr="00ED39AA">
        <w:rPr>
          <w:b/>
        </w:rPr>
        <w:t>this</w:t>
      </w:r>
      <w:r w:rsidR="00BA5443">
        <w:rPr>
          <w:b/>
        </w:rPr>
        <w:t xml:space="preserve"> </w:t>
      </w:r>
      <w:r w:rsidRPr="00ED39AA">
        <w:rPr>
          <w:b/>
        </w:rPr>
        <w:t>review</w:t>
      </w:r>
      <w:r w:rsidR="00BA5443">
        <w:rPr>
          <w:b/>
        </w:rPr>
        <w:t xml:space="preserve"> </w:t>
      </w:r>
      <w:r w:rsidRPr="00ED39AA">
        <w:rPr>
          <w:b/>
        </w:rPr>
        <w:t>helpful</w:t>
      </w:r>
      <w:r w:rsidR="00BA5443">
        <w:t xml:space="preserve"> </w:t>
      </w:r>
      <w:r w:rsidRPr="00E06FDD">
        <w:t>option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exists</w:t>
      </w:r>
      <w:r w:rsidR="00BA5443">
        <w:t xml:space="preserve"> </w:t>
      </w:r>
      <w:r w:rsidRPr="00E06FDD">
        <w:t>under</w:t>
      </w:r>
      <w:r w:rsidR="00BA5443">
        <w:t xml:space="preserve"> </w:t>
      </w:r>
      <w:r w:rsidRPr="00E06FDD">
        <w:t>each</w:t>
      </w:r>
      <w:r w:rsidR="00BA5443">
        <w:t xml:space="preserve"> </w:t>
      </w:r>
      <w:r w:rsidRPr="00E06FDD">
        <w:t>review.</w:t>
      </w:r>
      <w:r w:rsidR="00BA5443">
        <w:t xml:space="preserve"> </w:t>
      </w:r>
      <w:r w:rsidR="00ED39AA">
        <w:t>The</w:t>
      </w:r>
      <w:r w:rsidR="00BA5443">
        <w:t xml:space="preserve"> </w:t>
      </w:r>
      <w:r w:rsidR="00ED39AA">
        <w:t>following</w:t>
      </w:r>
      <w:r w:rsidR="00BA5443">
        <w:t xml:space="preserve"> </w:t>
      </w:r>
      <w:r w:rsidR="00ED39AA">
        <w:t>screen</w:t>
      </w:r>
      <w:r w:rsidR="00BA5443">
        <w:t xml:space="preserve"> </w:t>
      </w:r>
      <w:r w:rsidR="00ED39AA">
        <w:t>shot</w:t>
      </w:r>
      <w:r w:rsidR="00BA5443">
        <w:t xml:space="preserve"> </w:t>
      </w:r>
      <w:r w:rsidR="00ED39AA">
        <w:t>shows</w:t>
      </w:r>
      <w:r w:rsidR="00BA5443">
        <w:t xml:space="preserve"> </w:t>
      </w:r>
      <w:r w:rsidR="00ED39AA">
        <w:t>a</w:t>
      </w:r>
      <w:r w:rsidRPr="00E06FDD">
        <w:t>n</w:t>
      </w:r>
      <w:r w:rsidR="00BA5443">
        <w:t xml:space="preserve"> </w:t>
      </w:r>
      <w:r w:rsidRPr="00E06FDD">
        <w:t>example.</w:t>
      </w:r>
    </w:p>
    <w:p w:rsidR="006B6DFB" w:rsidRDefault="00E06FDD" w:rsidP="00B01E95">
      <w:pPr>
        <w:pStyle w:val="Graphic"/>
      </w:pPr>
      <w:r w:rsidRPr="00E06FDD">
        <w:rPr>
          <w:noProof/>
          <w:lang w:eastAsia="zh-CN"/>
        </w:rPr>
        <w:drawing>
          <wp:inline distT="0" distB="0" distL="0" distR="0">
            <wp:extent cx="3629532" cy="952633"/>
            <wp:effectExtent l="19050" t="19050" r="28575" b="19050"/>
            <wp:docPr id="232" name="Picture 232" descr="C:\Users\jerblack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rblack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32" cy="952633"/>
                    </a:xfrm>
                    <a:prstGeom prst="rect">
                      <a:avLst/>
                    </a:prstGeom>
                    <a:noFill/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37</w:t>
        </w:r>
      </w:fldSimple>
      <w:r>
        <w:t>:</w:t>
      </w:r>
      <w:r w:rsidR="00BA5443">
        <w:t xml:space="preserve"> </w:t>
      </w:r>
      <w:r w:rsidR="000F5867">
        <w:t>Was</w:t>
      </w:r>
      <w:r w:rsidR="00BA5443">
        <w:t xml:space="preserve"> </w:t>
      </w:r>
      <w:r w:rsidR="000F5867">
        <w:t>this</w:t>
      </w:r>
      <w:r w:rsidR="00BA5443">
        <w:t xml:space="preserve"> </w:t>
      </w:r>
      <w:r w:rsidR="000F5867">
        <w:t>review</w:t>
      </w:r>
      <w:r w:rsidR="00BA5443">
        <w:t xml:space="preserve"> </w:t>
      </w:r>
      <w:r w:rsidR="000F5867">
        <w:t>helpful?</w:t>
      </w:r>
      <w:r w:rsidR="00BA5443">
        <w:t xml:space="preserve"> </w:t>
      </w:r>
      <w:r w:rsidR="000F5867">
        <w:t>link</w:t>
      </w:r>
    </w:p>
    <w:p w:rsidR="006B6DFB" w:rsidRDefault="00E06FDD" w:rsidP="00EE087B">
      <w:pPr>
        <w:pStyle w:val="ParagraphText"/>
      </w:pPr>
      <w:r w:rsidRPr="00E06FDD">
        <w:t>After</w:t>
      </w:r>
      <w:r w:rsidR="00BA5443">
        <w:t xml:space="preserve"> </w:t>
      </w:r>
      <w:r w:rsidRPr="00E06FDD">
        <w:t>clicking</w:t>
      </w:r>
      <w:r w:rsidR="00BA5443">
        <w:t xml:space="preserve"> </w:t>
      </w:r>
      <w:r w:rsidRPr="00ED39AA">
        <w:rPr>
          <w:b/>
        </w:rPr>
        <w:t>Yes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D39AA">
        <w:rPr>
          <w:b/>
        </w:rPr>
        <w:t>No</w:t>
      </w:r>
      <w:r w:rsidRPr="00E06FDD">
        <w:t>,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number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people</w:t>
      </w:r>
      <w:r w:rsidR="00BA5443">
        <w:t xml:space="preserve"> </w:t>
      </w:r>
      <w:r w:rsidRPr="00E06FDD">
        <w:t>who</w:t>
      </w:r>
      <w:r w:rsidR="00BA5443">
        <w:t xml:space="preserve"> </w:t>
      </w:r>
      <w:r w:rsidRPr="00E06FDD">
        <w:t>found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helpful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be</w:t>
      </w:r>
      <w:r w:rsidR="00BA5443">
        <w:t xml:space="preserve"> </w:t>
      </w:r>
      <w:r w:rsidRPr="00E06FDD">
        <w:t>updated.</w:t>
      </w:r>
      <w:r w:rsidR="00BA5443">
        <w:t xml:space="preserve"> </w:t>
      </w:r>
      <w:r w:rsidRPr="00E06FDD">
        <w:t>This</w:t>
      </w:r>
      <w:r w:rsidR="00BA5443">
        <w:t xml:space="preserve"> </w:t>
      </w:r>
      <w:r w:rsidRPr="00E06FDD">
        <w:t>text</w:t>
      </w:r>
      <w:r w:rsidR="00BA5443">
        <w:t xml:space="preserve"> </w:t>
      </w:r>
      <w:r w:rsidRPr="00E06FDD">
        <w:t>may</w:t>
      </w:r>
      <w:r w:rsidR="00BA5443">
        <w:t xml:space="preserve"> </w:t>
      </w:r>
      <w:r w:rsidRPr="00E06FDD">
        <w:t>not</w:t>
      </w:r>
      <w:r w:rsidR="00BA5443">
        <w:t xml:space="preserve"> </w:t>
      </w:r>
      <w:r w:rsidRPr="00E06FDD">
        <w:t>update</w:t>
      </w:r>
      <w:r w:rsidR="00BA5443">
        <w:t xml:space="preserve"> </w:t>
      </w:r>
      <w:r w:rsidRPr="00E06FDD">
        <w:t>immediately.</w:t>
      </w:r>
    </w:p>
    <w:p w:rsidR="006B6DFB" w:rsidRDefault="00E06FDD" w:rsidP="00EE087B">
      <w:pPr>
        <w:pStyle w:val="ParagraphText"/>
      </w:pPr>
      <w:r w:rsidRPr="00E06FDD">
        <w:t>This</w:t>
      </w:r>
      <w:r w:rsidR="00BA5443">
        <w:t xml:space="preserve"> </w:t>
      </w:r>
      <w:r w:rsidRPr="00E06FDD">
        <w:t>rating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give</w:t>
      </w:r>
      <w:r w:rsidR="00BA5443">
        <w:t xml:space="preserve"> </w:t>
      </w:r>
      <w:r w:rsidRPr="00E06FDD">
        <w:t>others</w:t>
      </w:r>
      <w:r w:rsidR="00BA5443">
        <w:t xml:space="preserve"> </w:t>
      </w:r>
      <w:r w:rsidRPr="00E06FDD">
        <w:t>guidance</w:t>
      </w:r>
      <w:r w:rsidR="00BA5443">
        <w:t xml:space="preserve"> </w:t>
      </w:r>
      <w:r w:rsidRPr="00E06FDD">
        <w:t>on</w:t>
      </w:r>
      <w:r w:rsidR="00BA5443">
        <w:t xml:space="preserve"> </w:t>
      </w:r>
      <w:r w:rsidRPr="00E06FDD">
        <w:t>how</w:t>
      </w:r>
      <w:r w:rsidR="00BA5443">
        <w:t xml:space="preserve"> </w:t>
      </w:r>
      <w:r w:rsidRPr="00E06FDD">
        <w:t>seriously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take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particular</w:t>
      </w:r>
      <w:r w:rsidR="00BA5443">
        <w:t xml:space="preserve"> </w:t>
      </w:r>
      <w:r w:rsidRPr="00E06FDD">
        <w:t>review,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how</w:t>
      </w:r>
      <w:r w:rsidR="00BA5443">
        <w:t xml:space="preserve"> </w:t>
      </w:r>
      <w:r w:rsidRPr="00E06FDD">
        <w:t>many</w:t>
      </w:r>
      <w:r w:rsidR="00BA5443">
        <w:t xml:space="preserve"> </w:t>
      </w:r>
      <w:r w:rsidRPr="00E06FDD">
        <w:t>other</w:t>
      </w:r>
      <w:r w:rsidR="00BA5443">
        <w:t xml:space="preserve"> </w:t>
      </w:r>
      <w:r w:rsidRPr="00E06FDD">
        <w:t>people</w:t>
      </w:r>
      <w:r w:rsidR="00BA5443">
        <w:t xml:space="preserve"> </w:t>
      </w:r>
      <w:r w:rsidRPr="00E06FDD">
        <w:t>agree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disagree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review.</w:t>
      </w:r>
      <w:r w:rsidR="00BA5443">
        <w:t xml:space="preserve"> </w:t>
      </w:r>
      <w:r w:rsidRPr="00E06FDD">
        <w:t>One</w:t>
      </w:r>
      <w:r w:rsidR="00BA5443">
        <w:t xml:space="preserve"> </w:t>
      </w:r>
      <w:r w:rsidRPr="00E06FDD">
        <w:t>likely</w:t>
      </w:r>
      <w:r w:rsidR="00BA5443">
        <w:t xml:space="preserve"> </w:t>
      </w:r>
      <w:r w:rsidRPr="00E06FDD">
        <w:t>scenario</w:t>
      </w:r>
      <w:r w:rsidR="00BA5443">
        <w:t xml:space="preserve"> </w:t>
      </w:r>
      <w:r w:rsidRPr="00E06FDD">
        <w:t>would</w:t>
      </w:r>
      <w:r w:rsidR="00BA5443">
        <w:t xml:space="preserve"> </w:t>
      </w:r>
      <w:r w:rsidRPr="00E06FDD">
        <w:t>be</w:t>
      </w:r>
      <w:r w:rsidR="00BA5443">
        <w:t xml:space="preserve"> </w:t>
      </w:r>
      <w:r w:rsidRPr="00E06FDD">
        <w:t>when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particular</w:t>
      </w:r>
      <w:r w:rsidR="00BA5443">
        <w:t xml:space="preserve"> </w:t>
      </w:r>
      <w:r w:rsidRPr="00E06FDD">
        <w:t>user</w:t>
      </w:r>
      <w:r w:rsidR="00BA5443">
        <w:t xml:space="preserve"> </w:t>
      </w:r>
      <w:r w:rsidRPr="00E06FDD">
        <w:t>decides</w:t>
      </w:r>
      <w:r w:rsidR="00BA5443">
        <w:t xml:space="preserve"> </w:t>
      </w:r>
      <w:r w:rsidRPr="00E06FDD">
        <w:t>they</w:t>
      </w:r>
      <w:r w:rsidR="00BA5443">
        <w:t xml:space="preserve"> </w:t>
      </w:r>
      <w:r w:rsidRPr="00E06FDD">
        <w:t>want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post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extremely</w:t>
      </w:r>
      <w:r w:rsidR="00BA5443">
        <w:t xml:space="preserve"> </w:t>
      </w:r>
      <w:r w:rsidRPr="00E06FDD">
        <w:t>negative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just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their</w:t>
      </w:r>
      <w:r w:rsidR="00BA5443">
        <w:t xml:space="preserve"> </w:t>
      </w:r>
      <w:r w:rsidRPr="00E06FDD">
        <w:t>own</w:t>
      </w:r>
      <w:r w:rsidR="00BA5443">
        <w:t xml:space="preserve"> </w:t>
      </w:r>
      <w:r w:rsidRPr="00E06FDD">
        <w:t>entertainment.</w:t>
      </w:r>
      <w:r w:rsidR="00BA5443">
        <w:t xml:space="preserve"> </w:t>
      </w:r>
      <w:r w:rsidRPr="00E06FDD">
        <w:t>(This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called</w:t>
      </w:r>
      <w:r w:rsidR="00BA5443">
        <w:t xml:space="preserve"> </w:t>
      </w:r>
      <w:r w:rsidRPr="00E06FDD">
        <w:t>"trolling"</w:t>
      </w:r>
      <w:r w:rsidR="00BA5443">
        <w:t xml:space="preserve"> </w:t>
      </w:r>
      <w:r w:rsidRPr="00E06FDD">
        <w:t>on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Internet).</w:t>
      </w:r>
      <w:r w:rsidR="00BA5443">
        <w:t xml:space="preserve"> </w:t>
      </w:r>
      <w:r w:rsidRPr="00E06FDD">
        <w:t>If</w:t>
      </w:r>
      <w:r w:rsidR="00BA5443">
        <w:t xml:space="preserve"> </w:t>
      </w:r>
      <w:r w:rsidRPr="00E06FDD">
        <w:t>several</w:t>
      </w:r>
      <w:r w:rsidR="00BA5443">
        <w:t xml:space="preserve"> </w:t>
      </w:r>
      <w:r w:rsidRPr="00E06FDD">
        <w:t>other</w:t>
      </w:r>
      <w:r w:rsidR="00BA5443">
        <w:t xml:space="preserve"> </w:t>
      </w:r>
      <w:r w:rsidRPr="00E06FDD">
        <w:t>people</w:t>
      </w:r>
      <w:r w:rsidR="00BA5443">
        <w:t xml:space="preserve"> </w:t>
      </w:r>
      <w:r w:rsidRPr="00E06FDD">
        <w:t>vote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was</w:t>
      </w:r>
      <w:r w:rsidR="00BA5443">
        <w:t xml:space="preserve"> </w:t>
      </w:r>
      <w:r w:rsidRPr="00E06FDD">
        <w:t>not</w:t>
      </w:r>
      <w:r w:rsidR="00BA5443">
        <w:t xml:space="preserve"> </w:t>
      </w:r>
      <w:r w:rsidRPr="00E06FDD">
        <w:t>helpful,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warn</w:t>
      </w:r>
      <w:r w:rsidR="00BA5443">
        <w:t xml:space="preserve"> </w:t>
      </w:r>
      <w:r w:rsidRPr="00E06FDD">
        <w:t>new</w:t>
      </w:r>
      <w:r w:rsidR="00BA5443">
        <w:t xml:space="preserve"> </w:t>
      </w:r>
      <w:r w:rsidRPr="00E06FDD">
        <w:t>users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this</w:t>
      </w:r>
      <w:r w:rsidR="00BA5443">
        <w:t xml:space="preserve"> </w:t>
      </w:r>
      <w:r w:rsidRPr="00E06FDD">
        <w:t>particular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should</w:t>
      </w:r>
      <w:r w:rsidR="00BA5443">
        <w:t xml:space="preserve"> </w:t>
      </w:r>
      <w:r w:rsidRPr="00E06FDD">
        <w:t>not</w:t>
      </w:r>
      <w:r w:rsidR="00BA5443">
        <w:t xml:space="preserve"> </w:t>
      </w:r>
      <w:r w:rsidRPr="00E06FDD">
        <w:t>be</w:t>
      </w:r>
      <w:r w:rsidR="00BA5443">
        <w:t xml:space="preserve"> </w:t>
      </w:r>
      <w:r w:rsidRPr="00E06FDD">
        <w:t>taken</w:t>
      </w:r>
      <w:r w:rsidR="00BA5443">
        <w:t xml:space="preserve"> </w:t>
      </w:r>
      <w:r w:rsidRPr="00E06FDD">
        <w:t>seriously.</w:t>
      </w:r>
    </w:p>
    <w:p w:rsidR="006B6DFB" w:rsidRDefault="00E06FDD" w:rsidP="00EE087B">
      <w:pPr>
        <w:pStyle w:val="Heading3"/>
      </w:pPr>
      <w:bookmarkStart w:id="26" w:name="_Toc334551712"/>
      <w:bookmarkStart w:id="27" w:name="_Toc334564305"/>
      <w:r w:rsidRPr="00E06FDD">
        <w:t>Report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2F3895">
        <w:t>Violation</w:t>
      </w:r>
      <w:bookmarkEnd w:id="26"/>
      <w:bookmarkEnd w:id="27"/>
    </w:p>
    <w:p w:rsidR="006B6DFB" w:rsidRDefault="00E06FDD" w:rsidP="00EE087B">
      <w:pPr>
        <w:pStyle w:val="ParagraphText"/>
      </w:pPr>
      <w:r w:rsidRPr="00E06FDD">
        <w:t>So</w:t>
      </w:r>
      <w:r w:rsidR="00BA5443">
        <w:t xml:space="preserve"> </w:t>
      </w:r>
      <w:r w:rsidRPr="00E06FDD">
        <w:t>far</w:t>
      </w:r>
      <w:r w:rsidR="00ED39AA">
        <w:t>,</w:t>
      </w:r>
      <w:r w:rsidR="00BA5443">
        <w:t xml:space="preserve"> </w:t>
      </w:r>
      <w:r w:rsidR="00ED39AA">
        <w:t>this</w:t>
      </w:r>
      <w:r w:rsidR="00BA5443">
        <w:t xml:space="preserve"> </w:t>
      </w:r>
      <w:r w:rsidR="00ED39AA">
        <w:t>module</w:t>
      </w:r>
      <w:r w:rsidR="00BA5443">
        <w:t xml:space="preserve"> </w:t>
      </w:r>
      <w:r w:rsidR="00ED39AA">
        <w:t>has</w:t>
      </w:r>
      <w:r w:rsidR="00BA5443">
        <w:t xml:space="preserve"> </w:t>
      </w:r>
      <w:r w:rsidRPr="00E06FDD">
        <w:t>discussed</w:t>
      </w:r>
      <w:r w:rsidR="00BA5443">
        <w:t xml:space="preserve"> </w:t>
      </w:r>
      <w:r w:rsidRPr="00E06FDD">
        <w:t>different</w:t>
      </w:r>
      <w:r w:rsidR="00BA5443">
        <w:t xml:space="preserve"> </w:t>
      </w:r>
      <w:r w:rsidRPr="00E06FDD">
        <w:t>methods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submitting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purpose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letting</w:t>
      </w:r>
      <w:r w:rsidR="00BA5443">
        <w:t xml:space="preserve"> </w:t>
      </w:r>
      <w:r w:rsidRPr="00E06FDD">
        <w:t>other</w:t>
      </w:r>
      <w:r w:rsidR="00BA5443">
        <w:t xml:space="preserve"> </w:t>
      </w:r>
      <w:r w:rsidRPr="00E06FDD">
        <w:t>potential</w:t>
      </w:r>
      <w:r w:rsidR="00BA5443">
        <w:t xml:space="preserve"> </w:t>
      </w:r>
      <w:r w:rsidRPr="00E06FDD">
        <w:t>users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know</w:t>
      </w:r>
      <w:r w:rsidR="00BA5443">
        <w:t xml:space="preserve"> </w:t>
      </w:r>
      <w:r w:rsidRPr="00E06FDD">
        <w:t>about</w:t>
      </w:r>
      <w:r w:rsidR="00BA5443">
        <w:t xml:space="preserve"> </w:t>
      </w:r>
      <w:r w:rsidRPr="00E06FDD">
        <w:t>your</w:t>
      </w:r>
      <w:r w:rsidR="00BA5443">
        <w:t xml:space="preserve"> </w:t>
      </w:r>
      <w:r w:rsidRPr="00E06FDD">
        <w:t>experience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app.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next</w:t>
      </w:r>
      <w:r w:rsidR="00BA5443">
        <w:t xml:space="preserve"> </w:t>
      </w:r>
      <w:r w:rsidRPr="00E06FDD">
        <w:t>category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deals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situation</w:t>
      </w:r>
      <w:r w:rsidR="00BA5443">
        <w:t xml:space="preserve"> </w:t>
      </w:r>
      <w:r w:rsidRPr="00E06FDD">
        <w:t>where</w:t>
      </w:r>
      <w:r w:rsidR="00BA5443">
        <w:t xml:space="preserve"> </w:t>
      </w:r>
      <w:r w:rsidRPr="00E06FDD">
        <w:t>there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actual</w:t>
      </w:r>
      <w:r w:rsidR="00BA5443">
        <w:t xml:space="preserve"> </w:t>
      </w:r>
      <w:r w:rsidR="00045BB1">
        <w:t>issue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review.</w:t>
      </w:r>
      <w:r w:rsidR="00BA5443">
        <w:t xml:space="preserve"> </w:t>
      </w:r>
      <w:r w:rsidRPr="00E06FDD">
        <w:t>Examples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possible</w:t>
      </w:r>
      <w:r w:rsidR="00BA5443">
        <w:t xml:space="preserve"> </w:t>
      </w:r>
      <w:r w:rsidR="001D6B86">
        <w:t>issues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might</w:t>
      </w:r>
      <w:r w:rsidR="00BA5443">
        <w:t xml:space="preserve"> </w:t>
      </w:r>
      <w:r w:rsidRPr="00E06FDD">
        <w:t>include</w:t>
      </w:r>
      <w:r w:rsidR="00BA5443">
        <w:t xml:space="preserve"> </w:t>
      </w:r>
      <w:r w:rsidRPr="00E06FDD">
        <w:t>any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following:</w:t>
      </w:r>
    </w:p>
    <w:p w:rsidR="006B6DFB" w:rsidRDefault="00E06FDD" w:rsidP="00EE087B">
      <w:pPr>
        <w:pStyle w:val="ListBullet"/>
      </w:pPr>
      <w:r w:rsidRPr="00E06FDD">
        <w:t>Offensive</w:t>
      </w:r>
      <w:r w:rsidR="00BA5443">
        <w:t xml:space="preserve"> </w:t>
      </w:r>
      <w:r w:rsidR="00ED39AA">
        <w:t>c</w:t>
      </w:r>
      <w:r w:rsidRPr="00E06FDD">
        <w:t>ontent</w:t>
      </w:r>
    </w:p>
    <w:p w:rsidR="006B6DFB" w:rsidRDefault="00E06FDD" w:rsidP="00EE087B">
      <w:pPr>
        <w:pStyle w:val="ListBullet"/>
      </w:pPr>
      <w:r w:rsidRPr="00E06FDD">
        <w:t>Child</w:t>
      </w:r>
      <w:r w:rsidR="00BA5443">
        <w:t xml:space="preserve"> </w:t>
      </w:r>
      <w:r w:rsidR="00ED39AA">
        <w:t>e</w:t>
      </w:r>
      <w:r w:rsidRPr="00E06FDD">
        <w:t>xploitation</w:t>
      </w:r>
    </w:p>
    <w:p w:rsidR="006B6DFB" w:rsidRDefault="00E06FDD" w:rsidP="00EE087B">
      <w:pPr>
        <w:pStyle w:val="ListBullet"/>
      </w:pPr>
      <w:r w:rsidRPr="00E06FDD">
        <w:t>Malware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virus</w:t>
      </w:r>
    </w:p>
    <w:p w:rsidR="006B6DFB" w:rsidRDefault="00E06FDD" w:rsidP="00EE087B">
      <w:pPr>
        <w:pStyle w:val="ListBullet"/>
      </w:pPr>
      <w:r w:rsidRPr="00E06FDD">
        <w:t>Copyright,</w:t>
      </w:r>
      <w:r w:rsidR="00BA5443">
        <w:t xml:space="preserve"> </w:t>
      </w:r>
      <w:r w:rsidRPr="00E06FDD">
        <w:t>trademark,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other</w:t>
      </w:r>
      <w:r w:rsidR="00BA5443">
        <w:t xml:space="preserve"> </w:t>
      </w:r>
      <w:r w:rsidRPr="00E06FDD">
        <w:t>intellectual</w:t>
      </w:r>
      <w:r w:rsidR="00BA5443">
        <w:t xml:space="preserve"> </w:t>
      </w:r>
      <w:r w:rsidRPr="00E06FDD">
        <w:t>property</w:t>
      </w:r>
      <w:r w:rsidR="00BA5443">
        <w:t xml:space="preserve"> </w:t>
      </w:r>
      <w:r w:rsidRPr="00E06FDD">
        <w:t>infringement</w:t>
      </w:r>
    </w:p>
    <w:p w:rsidR="002F3895" w:rsidRDefault="002F3895" w:rsidP="00EE087B">
      <w:pPr>
        <w:pStyle w:val="ListBullet"/>
      </w:pPr>
      <w:r>
        <w:t>Other</w:t>
      </w:r>
    </w:p>
    <w:p w:rsidR="006B6DFB" w:rsidRDefault="00E06FDD" w:rsidP="00EE087B">
      <w:pPr>
        <w:pStyle w:val="ParagraphText"/>
      </w:pPr>
      <w:r w:rsidRPr="00E06FDD">
        <w:t>This</w:t>
      </w:r>
      <w:r w:rsidR="00BA5443">
        <w:t xml:space="preserve"> </w:t>
      </w:r>
      <w:r w:rsidRPr="00E06FDD">
        <w:t>type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sent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</w:t>
      </w:r>
      <w:r w:rsidR="00BA5443">
        <w:t xml:space="preserve"> </w:t>
      </w:r>
      <w:r w:rsidRPr="00E06FDD">
        <w:t>support</w:t>
      </w:r>
      <w:r w:rsidR="00BA5443">
        <w:t xml:space="preserve"> </w:t>
      </w:r>
      <w:r w:rsidRPr="00E06FDD">
        <w:t>team,</w:t>
      </w:r>
      <w:r w:rsidR="00BA5443">
        <w:t xml:space="preserve"> </w:t>
      </w:r>
      <w:r w:rsidRPr="00E06FDD">
        <w:t>where</w:t>
      </w:r>
      <w:r w:rsidR="00BA5443">
        <w:t xml:space="preserve"> </w:t>
      </w:r>
      <w:r w:rsidRPr="00E06FDD">
        <w:t>they</w:t>
      </w:r>
      <w:r w:rsidR="00BA5443">
        <w:t xml:space="preserve"> </w:t>
      </w:r>
      <w:r w:rsidRPr="00E06FDD">
        <w:t>triage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take</w:t>
      </w:r>
      <w:r w:rsidR="00BA5443">
        <w:t xml:space="preserve"> </w:t>
      </w:r>
      <w:r w:rsidRPr="00E06FDD">
        <w:t>appropriate</w:t>
      </w:r>
      <w:r w:rsidR="00BA5443">
        <w:t xml:space="preserve"> </w:t>
      </w:r>
      <w:r w:rsidRPr="00E06FDD">
        <w:t>action.</w:t>
      </w:r>
      <w:r w:rsidR="00BA5443">
        <w:t xml:space="preserve"> </w:t>
      </w:r>
      <w:r w:rsidRPr="00E06FDD">
        <w:t>Processes</w:t>
      </w:r>
      <w:r w:rsidR="00BA5443">
        <w:t xml:space="preserve"> </w:t>
      </w:r>
      <w:r w:rsidRPr="00E06FDD">
        <w:t>and</w:t>
      </w:r>
      <w:r w:rsidR="00BA5443">
        <w:t xml:space="preserve"> </w:t>
      </w:r>
      <w:r w:rsidRPr="00E06FDD">
        <w:t>details</w:t>
      </w:r>
      <w:r w:rsidR="00BA5443">
        <w:t xml:space="preserve"> </w:t>
      </w:r>
      <w:r w:rsidRPr="00E06FDD">
        <w:t>related</w:t>
      </w:r>
      <w:r w:rsidR="00BA5443">
        <w:t xml:space="preserve"> </w:t>
      </w:r>
      <w:r w:rsidRPr="00E06FDD">
        <w:t>to</w:t>
      </w:r>
      <w:r w:rsidR="00BA5443">
        <w:t xml:space="preserve"> </w:t>
      </w:r>
      <w:r w:rsidR="00AA32A4" w:rsidRPr="00E06FDD">
        <w:t>the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</w:t>
      </w:r>
      <w:r w:rsidR="00BA5443">
        <w:t xml:space="preserve"> </w:t>
      </w:r>
      <w:r w:rsidRPr="00E06FDD">
        <w:t>support</w:t>
      </w:r>
      <w:r w:rsidR="00BA5443">
        <w:t xml:space="preserve"> </w:t>
      </w:r>
      <w:r w:rsidRPr="00E06FDD">
        <w:t>team</w:t>
      </w:r>
      <w:r w:rsidR="00BA5443">
        <w:t xml:space="preserve"> </w:t>
      </w:r>
      <w:r w:rsidRPr="00E06FDD">
        <w:t>are</w:t>
      </w:r>
      <w:r w:rsidR="00BA5443">
        <w:t xml:space="preserve"> </w:t>
      </w:r>
      <w:r w:rsidRPr="00E06FDD">
        <w:t>out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scope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this</w:t>
      </w:r>
      <w:r w:rsidR="00BA5443">
        <w:t xml:space="preserve"> </w:t>
      </w:r>
      <w:r w:rsidRPr="00E06FDD">
        <w:t>particular</w:t>
      </w:r>
      <w:r w:rsidR="00BA5443">
        <w:t xml:space="preserve"> </w:t>
      </w:r>
      <w:r w:rsidRPr="00E06FDD">
        <w:t>Windows</w:t>
      </w:r>
      <w:r w:rsidR="00BA5443">
        <w:t xml:space="preserve"> </w:t>
      </w:r>
      <w:r w:rsidRPr="00E06FDD">
        <w:t>Store</w:t>
      </w:r>
      <w:r w:rsidR="00BA5443">
        <w:t xml:space="preserve"> </w:t>
      </w:r>
      <w:r w:rsidRPr="00E06FDD">
        <w:t>training</w:t>
      </w:r>
      <w:r w:rsidR="00BA5443">
        <w:t xml:space="preserve"> </w:t>
      </w:r>
      <w:r w:rsidRPr="00E06FDD">
        <w:t>module.</w:t>
      </w:r>
    </w:p>
    <w:p w:rsidR="006B6DFB" w:rsidRDefault="00E06FDD" w:rsidP="00EE087B">
      <w:pPr>
        <w:pStyle w:val="Heading4"/>
      </w:pPr>
      <w:r w:rsidRPr="00E06FDD">
        <w:t>Report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ED39AA">
        <w:t>P</w:t>
      </w:r>
      <w:r w:rsidRPr="00E06FDD">
        <w:t>roblem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App</w:t>
      </w:r>
    </w:p>
    <w:p w:rsidR="006B6DFB" w:rsidRDefault="002033DB" w:rsidP="00EE087B">
      <w:pPr>
        <w:pStyle w:val="ParagraphText"/>
      </w:pPr>
      <w:r>
        <w:t>You</w:t>
      </w:r>
      <w:r w:rsidR="00BA5443">
        <w:t xml:space="preserve"> </w:t>
      </w:r>
      <w:r w:rsidR="00E06FDD" w:rsidRPr="00E06FDD">
        <w:t>can</w:t>
      </w:r>
      <w:r w:rsidR="00BA5443">
        <w:t xml:space="preserve"> </w:t>
      </w:r>
      <w:r w:rsidR="00E06FDD" w:rsidRPr="00E06FDD">
        <w:t>report</w:t>
      </w:r>
      <w:r w:rsidR="00BA5443">
        <w:t xml:space="preserve"> </w:t>
      </w:r>
      <w:r w:rsidR="00E06FDD" w:rsidRPr="00E06FDD">
        <w:t>a</w:t>
      </w:r>
      <w:r w:rsidR="00BA5443">
        <w:t xml:space="preserve"> </w:t>
      </w:r>
      <w:r w:rsidR="00E06FDD" w:rsidRPr="00E06FDD">
        <w:t>problem</w:t>
      </w:r>
      <w:r w:rsidR="00BA5443">
        <w:t xml:space="preserve"> </w:t>
      </w:r>
      <w:r w:rsidR="00E06FDD" w:rsidRPr="00E06FDD">
        <w:t>with</w:t>
      </w:r>
      <w:r w:rsidR="00BA5443">
        <w:t xml:space="preserve"> </w:t>
      </w:r>
      <w:r w:rsidR="00E06FDD" w:rsidRPr="00E06FDD">
        <w:t>an</w:t>
      </w:r>
      <w:r w:rsidR="00BA5443">
        <w:t xml:space="preserve"> </w:t>
      </w:r>
      <w:r w:rsidR="00E06FDD" w:rsidRPr="00E06FDD">
        <w:t>app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Microsoft</w:t>
      </w:r>
      <w:r w:rsidR="00BA5443">
        <w:t xml:space="preserve"> </w:t>
      </w:r>
      <w:r w:rsidR="00E06FDD" w:rsidRPr="00E06FDD">
        <w:t>by</w:t>
      </w:r>
      <w:r w:rsidR="00BA5443">
        <w:t xml:space="preserve"> </w:t>
      </w:r>
      <w:r w:rsidR="00E06FDD" w:rsidRPr="00E06FDD">
        <w:t>using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Pr="002033DB">
        <w:rPr>
          <w:b/>
        </w:rPr>
        <w:t>Report</w:t>
      </w:r>
      <w:r w:rsidR="00BA5443">
        <w:rPr>
          <w:b/>
        </w:rPr>
        <w:t xml:space="preserve"> </w:t>
      </w:r>
      <w:r w:rsidRPr="002033DB">
        <w:rPr>
          <w:b/>
        </w:rPr>
        <w:t>this</w:t>
      </w:r>
      <w:r w:rsidR="00BA5443">
        <w:rPr>
          <w:b/>
        </w:rPr>
        <w:t xml:space="preserve"> </w:t>
      </w:r>
      <w:r w:rsidRPr="002033DB">
        <w:rPr>
          <w:b/>
        </w:rPr>
        <w:t>app</w:t>
      </w:r>
      <w:r w:rsidR="00BA5443">
        <w:rPr>
          <w:b/>
        </w:rPr>
        <w:t xml:space="preserve"> </w:t>
      </w:r>
      <w:r w:rsidRPr="002033DB">
        <w:rPr>
          <w:b/>
        </w:rPr>
        <w:t>for</w:t>
      </w:r>
      <w:r w:rsidR="00BA5443">
        <w:rPr>
          <w:b/>
        </w:rPr>
        <w:t xml:space="preserve"> </w:t>
      </w:r>
      <w:r w:rsidRPr="002033DB">
        <w:rPr>
          <w:b/>
        </w:rPr>
        <w:t>violating</w:t>
      </w:r>
      <w:r w:rsidR="00BA5443">
        <w:rPr>
          <w:b/>
        </w:rPr>
        <w:t xml:space="preserve"> </w:t>
      </w:r>
      <w:r w:rsidRPr="002033DB">
        <w:rPr>
          <w:b/>
        </w:rPr>
        <w:t>the</w:t>
      </w:r>
      <w:r w:rsidR="00BA5443">
        <w:rPr>
          <w:b/>
        </w:rPr>
        <w:t xml:space="preserve"> </w:t>
      </w:r>
      <w:r w:rsidRPr="002033DB">
        <w:rPr>
          <w:b/>
        </w:rPr>
        <w:t>Store</w:t>
      </w:r>
      <w:r w:rsidR="008C2E42">
        <w:rPr>
          <w:b/>
        </w:rPr>
        <w:t>’s</w:t>
      </w:r>
      <w:r w:rsidR="00BA5443">
        <w:rPr>
          <w:b/>
        </w:rPr>
        <w:t xml:space="preserve"> </w:t>
      </w:r>
      <w:r w:rsidRPr="002033DB">
        <w:rPr>
          <w:b/>
        </w:rPr>
        <w:t>Terms</w:t>
      </w:r>
      <w:r w:rsidR="00BA5443">
        <w:rPr>
          <w:b/>
        </w:rPr>
        <w:t xml:space="preserve"> </w:t>
      </w:r>
      <w:r w:rsidRPr="002033DB">
        <w:rPr>
          <w:b/>
        </w:rPr>
        <w:t>of</w:t>
      </w:r>
      <w:r w:rsidR="00BA5443">
        <w:rPr>
          <w:b/>
        </w:rPr>
        <w:t xml:space="preserve"> </w:t>
      </w:r>
      <w:r w:rsidRPr="002033DB">
        <w:rPr>
          <w:b/>
        </w:rPr>
        <w:t>Use</w:t>
      </w:r>
      <w:r w:rsidR="00BA5443">
        <w:t xml:space="preserve"> </w:t>
      </w:r>
      <w:r w:rsidR="00E06FDD" w:rsidRPr="00E06FDD">
        <w:t>link</w:t>
      </w:r>
      <w:r w:rsidR="00BA5443">
        <w:t xml:space="preserve"> </w:t>
      </w:r>
      <w:r w:rsidR="00E06FDD" w:rsidRPr="00E06FDD">
        <w:t>at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bottom</w:t>
      </w:r>
      <w:r w:rsidR="00BA5443">
        <w:t xml:space="preserve"> </w:t>
      </w:r>
      <w:r w:rsidR="00E06FDD" w:rsidRPr="00E06FDD">
        <w:t>of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D39AA">
        <w:rPr>
          <w:b/>
        </w:rPr>
        <w:t>Overview</w:t>
      </w:r>
      <w:r w:rsidR="00BA5443">
        <w:t xml:space="preserve"> </w:t>
      </w:r>
      <w:r w:rsidR="00E06FDD" w:rsidRPr="00E06FDD">
        <w:t>tab</w:t>
      </w:r>
      <w:r w:rsidR="00147E67">
        <w:t>.</w:t>
      </w:r>
    </w:p>
    <w:p w:rsidR="006B6DFB" w:rsidRDefault="002033DB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771900" cy="1219200"/>
            <wp:effectExtent l="19050" t="19050" r="19050" b="190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1920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EE087B" w:rsidP="00EE087B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38</w:t>
        </w:r>
      </w:fldSimple>
      <w:r>
        <w:t>:</w:t>
      </w:r>
      <w:r w:rsidR="00BA5443">
        <w:t xml:space="preserve"> </w:t>
      </w:r>
      <w:r w:rsidR="007A00CE">
        <w:t>Report</w:t>
      </w:r>
      <w:r w:rsidR="00BA5443">
        <w:t xml:space="preserve"> </w:t>
      </w:r>
      <w:r w:rsidR="007A00CE">
        <w:t>app</w:t>
      </w:r>
      <w:r w:rsidR="00BA5443">
        <w:t xml:space="preserve"> </w:t>
      </w:r>
      <w:r w:rsidR="007A00CE">
        <w:t>to</w:t>
      </w:r>
      <w:r w:rsidR="00BA5443">
        <w:t xml:space="preserve"> </w:t>
      </w:r>
      <w:r w:rsidR="007A00CE">
        <w:t>Microsoft</w:t>
      </w:r>
      <w:r w:rsidR="00BA5443">
        <w:t xml:space="preserve"> </w:t>
      </w:r>
      <w:r w:rsidR="007A00CE">
        <w:t>link</w:t>
      </w:r>
    </w:p>
    <w:p w:rsidR="006B6DFB" w:rsidRDefault="00E06FDD" w:rsidP="00EE087B">
      <w:pPr>
        <w:pStyle w:val="ParagraphText"/>
      </w:pPr>
      <w:r w:rsidRPr="00E06FDD">
        <w:t>This</w:t>
      </w:r>
      <w:r w:rsidR="00BA5443">
        <w:t xml:space="preserve"> </w:t>
      </w:r>
      <w:r w:rsidRPr="00E06FDD">
        <w:t>link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take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page</w:t>
      </w:r>
      <w:r w:rsidR="00BA5443">
        <w:t xml:space="preserve"> </w:t>
      </w:r>
      <w:r w:rsidRPr="00E06FDD">
        <w:t>where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describe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problem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are</w:t>
      </w:r>
      <w:r w:rsidR="00BA5443">
        <w:t xml:space="preserve"> </w:t>
      </w:r>
      <w:r w:rsidRPr="00E06FDD">
        <w:t>reporting.</w:t>
      </w:r>
      <w:r w:rsidR="00BA5443">
        <w:t xml:space="preserve"> </w:t>
      </w:r>
      <w:r w:rsidRPr="00E06FDD">
        <w:t>You</w:t>
      </w:r>
      <w:r w:rsidR="00BA5443">
        <w:t xml:space="preserve"> </w:t>
      </w:r>
      <w:r w:rsidRPr="00E06FDD">
        <w:t>will</w:t>
      </w:r>
      <w:r w:rsidR="00BA5443">
        <w:t xml:space="preserve"> </w:t>
      </w:r>
      <w:r w:rsidRPr="00E06FDD">
        <w:t>also</w:t>
      </w:r>
      <w:r w:rsidR="00BA5443">
        <w:t xml:space="preserve"> </w:t>
      </w:r>
      <w:r w:rsidRPr="00E06FDD">
        <w:t>need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select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particular</w:t>
      </w:r>
      <w:r w:rsidR="00BA5443">
        <w:t xml:space="preserve"> </w:t>
      </w:r>
      <w:r w:rsidRPr="00E06FDD">
        <w:t>category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falls</w:t>
      </w:r>
      <w:r w:rsidR="00BA5443">
        <w:t xml:space="preserve"> </w:t>
      </w:r>
      <w:r w:rsidRPr="00E06FDD">
        <w:t>into.</w:t>
      </w:r>
    </w:p>
    <w:p w:rsidR="006B6DFB" w:rsidRDefault="00147E67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7315200" cy="3193256"/>
            <wp:effectExtent l="19050" t="19050" r="19050" b="2667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93256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39</w:t>
        </w:r>
      </w:fldSimple>
      <w:r>
        <w:t>:</w:t>
      </w:r>
      <w:r w:rsidR="00BA5443">
        <w:t xml:space="preserve"> </w:t>
      </w:r>
      <w:r>
        <w:t>Report</w:t>
      </w:r>
      <w:r w:rsidR="00BA5443">
        <w:t xml:space="preserve"> </w:t>
      </w:r>
      <w:r>
        <w:t>app</w:t>
      </w:r>
      <w:r w:rsidR="00BA5443">
        <w:t xml:space="preserve"> </w:t>
      </w:r>
      <w:r>
        <w:t>to</w:t>
      </w:r>
      <w:r w:rsidR="00BA5443">
        <w:t xml:space="preserve"> </w:t>
      </w:r>
      <w:r>
        <w:t>Microsoft</w:t>
      </w:r>
      <w:r w:rsidR="00BA5443">
        <w:t xml:space="preserve"> </w:t>
      </w:r>
      <w:r>
        <w:t>page</w:t>
      </w:r>
    </w:p>
    <w:p w:rsidR="006B6DFB" w:rsidRDefault="00E06FDD" w:rsidP="00EE087B">
      <w:pPr>
        <w:pStyle w:val="ParagraphText"/>
      </w:pPr>
      <w:r w:rsidRPr="00E06FDD">
        <w:t>Note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this</w:t>
      </w:r>
      <w:r w:rsidR="00BA5443">
        <w:t xml:space="preserve"> </w:t>
      </w:r>
      <w:r w:rsidRPr="00E06FDD">
        <w:t>type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feedback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primarily</w:t>
      </w:r>
      <w:r w:rsidR="00BA5443">
        <w:t xml:space="preserve"> </w:t>
      </w:r>
      <w:r w:rsidRPr="00E06FDD">
        <w:t>intended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situations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any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categories</w:t>
      </w:r>
      <w:r w:rsidR="00BA5443">
        <w:t xml:space="preserve"> </w:t>
      </w:r>
      <w:r w:rsidRPr="00E06FDD">
        <w:t>described</w:t>
      </w:r>
      <w:r w:rsidR="00BA5443">
        <w:t xml:space="preserve"> </w:t>
      </w:r>
      <w:r w:rsidR="00EF5B76">
        <w:t>earlier</w:t>
      </w:r>
      <w:r w:rsidRPr="00E06FDD">
        <w:t>,</w:t>
      </w:r>
      <w:r w:rsidR="00BA5443">
        <w:t xml:space="preserve"> </w:t>
      </w:r>
      <w:r w:rsidRPr="00E06FDD">
        <w:t>as</w:t>
      </w:r>
      <w:r w:rsidR="00BA5443">
        <w:t xml:space="preserve"> </w:t>
      </w:r>
      <w:r w:rsidRPr="00E06FDD">
        <w:t>opposed</w:t>
      </w:r>
      <w:r w:rsidR="00BA5443">
        <w:t xml:space="preserve"> </w:t>
      </w:r>
      <w:r w:rsidRPr="00E06FDD">
        <w:t>to</w:t>
      </w:r>
      <w:r w:rsidR="00BA5443">
        <w:t xml:space="preserve"> </w:t>
      </w:r>
      <w:r w:rsidRPr="00E06FDD">
        <w:t>crashing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stability</w:t>
      </w:r>
      <w:r w:rsidR="00BA5443">
        <w:t xml:space="preserve"> </w:t>
      </w:r>
      <w:r w:rsidRPr="00E06FDD">
        <w:t>problems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itself.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user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report</w:t>
      </w:r>
      <w:r w:rsidR="00BA5443">
        <w:t xml:space="preserve"> </w:t>
      </w:r>
      <w:r w:rsidRPr="00E06FDD">
        <w:t>technical</w:t>
      </w:r>
      <w:r w:rsidR="00BA5443">
        <w:t xml:space="preserve"> </w:t>
      </w:r>
      <w:r w:rsidRPr="00E06FDD">
        <w:t>problems</w:t>
      </w:r>
      <w:r w:rsidR="00BA5443">
        <w:t xml:space="preserve"> </w:t>
      </w:r>
      <w:r w:rsidRPr="00E06FDD">
        <w:t>like</w:t>
      </w:r>
      <w:r w:rsidR="00BA5443">
        <w:t xml:space="preserve"> </w:t>
      </w:r>
      <w:r w:rsidRPr="00E06FDD">
        <w:t>that</w:t>
      </w:r>
      <w:r w:rsidR="00BA5443">
        <w:t xml:space="preserve"> </w:t>
      </w:r>
      <w:r w:rsidRPr="00E06FDD">
        <w:t>by</w:t>
      </w:r>
      <w:r w:rsidR="00BA5443">
        <w:t xml:space="preserve"> </w:t>
      </w:r>
      <w:r w:rsidRPr="00E06FDD">
        <w:t>either</w:t>
      </w:r>
      <w:r w:rsidR="00BA5443">
        <w:t xml:space="preserve"> </w:t>
      </w:r>
      <w:r w:rsidRPr="00E06FDD">
        <w:t>contacting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app</w:t>
      </w:r>
      <w:r w:rsidR="00BA5443">
        <w:t xml:space="preserve"> </w:t>
      </w:r>
      <w:r w:rsidRPr="00E06FDD">
        <w:t>developer</w:t>
      </w:r>
      <w:r w:rsidR="00BA5443">
        <w:t xml:space="preserve"> </w:t>
      </w:r>
      <w:r w:rsidRPr="00E06FDD">
        <w:t>support</w:t>
      </w:r>
      <w:r w:rsidR="00BA5443">
        <w:t xml:space="preserve"> </w:t>
      </w:r>
      <w:r w:rsidRPr="00E06FDD">
        <w:t>directly,</w:t>
      </w:r>
      <w:r w:rsidR="00BA5443">
        <w:t xml:space="preserve"> </w:t>
      </w:r>
      <w:r w:rsidRPr="00E06FDD">
        <w:t>or</w:t>
      </w:r>
      <w:r w:rsidR="00BA5443">
        <w:t xml:space="preserve"> </w:t>
      </w:r>
      <w:r w:rsidRPr="00E06FDD">
        <w:t>by</w:t>
      </w:r>
      <w:r w:rsidR="00BA5443">
        <w:t xml:space="preserve"> </w:t>
      </w:r>
      <w:r w:rsidRPr="00E06FDD">
        <w:t>submitting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of</w:t>
      </w:r>
      <w:r w:rsidR="00BA5443">
        <w:t xml:space="preserve"> </w:t>
      </w:r>
      <w:r w:rsidR="00EC5729">
        <w:t>the</w:t>
      </w:r>
      <w:r w:rsidR="00BA5443">
        <w:t xml:space="preserve"> </w:t>
      </w:r>
      <w:r w:rsidR="00EC5729">
        <w:t>app</w:t>
      </w:r>
      <w:r w:rsidR="00BA5443">
        <w:t xml:space="preserve"> </w:t>
      </w:r>
      <w:r w:rsidR="00EC5729">
        <w:t>describing</w:t>
      </w:r>
      <w:r w:rsidR="00BA5443">
        <w:t xml:space="preserve"> </w:t>
      </w:r>
      <w:r w:rsidR="00EC5729">
        <w:t>the</w:t>
      </w:r>
      <w:r w:rsidR="00BA5443">
        <w:t xml:space="preserve"> </w:t>
      </w:r>
      <w:r w:rsidR="00AA32A4">
        <w:t>problem.</w:t>
      </w:r>
    </w:p>
    <w:p w:rsidR="006B6DFB" w:rsidRDefault="00E06FDD" w:rsidP="00EE087B">
      <w:pPr>
        <w:pStyle w:val="Heading4"/>
      </w:pPr>
      <w:r w:rsidRPr="00E06FDD">
        <w:t>Report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EF5B76">
        <w:t>P</w:t>
      </w:r>
      <w:r w:rsidRPr="00E06FDD">
        <w:t>roblem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EF5B76">
        <w:t>R</w:t>
      </w:r>
      <w:r w:rsidRPr="00E06FDD">
        <w:t>eview</w:t>
      </w:r>
    </w:p>
    <w:p w:rsidR="006B6DFB" w:rsidRDefault="00E06FDD" w:rsidP="00EE087B">
      <w:pPr>
        <w:pStyle w:val="ParagraphText"/>
      </w:pPr>
      <w:r w:rsidRPr="00E06FDD">
        <w:t>In</w:t>
      </w:r>
      <w:r w:rsidR="00BA5443">
        <w:t xml:space="preserve"> </w:t>
      </w:r>
      <w:r w:rsidRPr="00E06FDD">
        <w:t>some</w:t>
      </w:r>
      <w:r w:rsidR="00BA5443">
        <w:t xml:space="preserve"> </w:t>
      </w:r>
      <w:r w:rsidRPr="00E06FDD">
        <w:t>cases</w:t>
      </w:r>
      <w:r w:rsidR="00EF5B76">
        <w:t>,</w:t>
      </w:r>
      <w:r w:rsidR="00BA5443">
        <w:t xml:space="preserve"> </w:t>
      </w:r>
      <w:r w:rsidRPr="00E06FDD">
        <w:t>a</w:t>
      </w:r>
      <w:r w:rsidR="00BA5443">
        <w:t xml:space="preserve"> </w:t>
      </w:r>
      <w:r w:rsidR="00147E67">
        <w:t>there</w:t>
      </w:r>
      <w:r w:rsidR="00BA5443">
        <w:t xml:space="preserve"> </w:t>
      </w:r>
      <w:r w:rsidR="00147E67">
        <w:t>may</w:t>
      </w:r>
      <w:r w:rsidR="00BA5443">
        <w:t xml:space="preserve"> </w:t>
      </w:r>
      <w:r w:rsidR="00147E67">
        <w:t>be</w:t>
      </w:r>
      <w:r w:rsidR="00BA5443">
        <w:t xml:space="preserve"> </w:t>
      </w:r>
      <w:r w:rsidR="00147E67">
        <w:t>a</w:t>
      </w:r>
      <w:r w:rsidR="00BA5443">
        <w:t xml:space="preserve"> </w:t>
      </w:r>
      <w:r w:rsidR="00147E67">
        <w:t>problem</w:t>
      </w:r>
      <w:r w:rsidR="00BA5443">
        <w:t xml:space="preserve"> </w:t>
      </w:r>
      <w:r w:rsidR="00147E67">
        <w:t>with</w:t>
      </w:r>
      <w:r w:rsidR="00BA5443">
        <w:t xml:space="preserve"> </w:t>
      </w:r>
      <w:r w:rsidR="00147E67">
        <w:t>a</w:t>
      </w:r>
      <w:r w:rsidR="00BA5443">
        <w:t xml:space="preserve"> </w:t>
      </w:r>
      <w:r w:rsidR="00147E67">
        <w:t>review</w:t>
      </w:r>
      <w:r w:rsidR="00BA5443">
        <w:t xml:space="preserve"> </w:t>
      </w:r>
      <w:r w:rsidR="00147E67">
        <w:t>that</w:t>
      </w:r>
      <w:r w:rsidR="00BA5443">
        <w:t xml:space="preserve"> </w:t>
      </w:r>
      <w:r w:rsidR="00147E67">
        <w:t>was</w:t>
      </w:r>
      <w:r w:rsidR="00BA5443">
        <w:t xml:space="preserve"> </w:t>
      </w:r>
      <w:r w:rsidR="00147E67">
        <w:t>submitted</w:t>
      </w:r>
      <w:r w:rsidR="00BA5443">
        <w:t xml:space="preserve"> </w:t>
      </w:r>
      <w:r w:rsidR="00147E67">
        <w:t>by</w:t>
      </w:r>
      <w:r w:rsidR="00BA5443">
        <w:t xml:space="preserve"> </w:t>
      </w:r>
      <w:r w:rsidR="00147E67">
        <w:t>another</w:t>
      </w:r>
      <w:r w:rsidR="00BA5443">
        <w:t xml:space="preserve"> </w:t>
      </w:r>
      <w:r w:rsidR="00147E67">
        <w:t>user</w:t>
      </w:r>
      <w:r w:rsidRPr="00E06FDD">
        <w:t>.</w:t>
      </w:r>
      <w:r w:rsidR="00BA5443">
        <w:t xml:space="preserve"> </w:t>
      </w:r>
      <w:r w:rsidR="00EF5B76">
        <w:t>However,</w:t>
      </w:r>
      <w:r w:rsidR="00BA5443">
        <w:t xml:space="preserve"> </w:t>
      </w:r>
      <w:r w:rsidR="00EF5B76">
        <w:t>t</w:t>
      </w:r>
      <w:r w:rsidRPr="00E06FDD">
        <w:t>he</w:t>
      </w:r>
      <w:r w:rsidR="00BA5443">
        <w:t xml:space="preserve"> </w:t>
      </w:r>
      <w:r w:rsidRPr="00E06FDD">
        <w:t>process</w:t>
      </w:r>
      <w:r w:rsidR="00BA5443">
        <w:t xml:space="preserve"> </w:t>
      </w:r>
      <w:r w:rsidRPr="00E06FDD">
        <w:t>for</w:t>
      </w:r>
      <w:r w:rsidR="00BA5443">
        <w:t xml:space="preserve"> </w:t>
      </w:r>
      <w:r w:rsidRPr="00E06FDD">
        <w:t>reporting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problem</w:t>
      </w:r>
      <w:r w:rsidR="00BA5443">
        <w:t xml:space="preserve"> </w:t>
      </w:r>
      <w:r w:rsidRPr="00E06FDD">
        <w:t>with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review</w:t>
      </w:r>
      <w:r w:rsidR="00BA5443">
        <w:t xml:space="preserve"> </w:t>
      </w:r>
      <w:r w:rsidRPr="00E06FDD">
        <w:t>is</w:t>
      </w:r>
      <w:r w:rsidR="00BA5443">
        <w:t xml:space="preserve"> </w:t>
      </w:r>
      <w:r w:rsidRPr="00E06FDD">
        <w:t>much</w:t>
      </w:r>
      <w:r w:rsidR="00BA5443">
        <w:t xml:space="preserve"> </w:t>
      </w:r>
      <w:r w:rsidRPr="00E06FDD">
        <w:t>shorter.</w:t>
      </w:r>
      <w:r w:rsidR="00BA5443">
        <w:t xml:space="preserve"> </w:t>
      </w:r>
      <w:r w:rsidRPr="00E06FDD">
        <w:t>If</w:t>
      </w:r>
      <w:r w:rsidR="00BA5443">
        <w:t xml:space="preserve"> </w:t>
      </w:r>
      <w:r w:rsidR="007A00CE">
        <w:t>y</w:t>
      </w:r>
      <w:r w:rsidR="00C50F72">
        <w:t>ou</w:t>
      </w:r>
      <w:r w:rsidR="00BA5443">
        <w:t xml:space="preserve"> </w:t>
      </w:r>
      <w:r w:rsidR="00C50F72">
        <w:t>find</w:t>
      </w:r>
      <w:r w:rsidR="00BA5443">
        <w:t xml:space="preserve"> </w:t>
      </w:r>
      <w:r w:rsidRPr="00E06FDD">
        <w:t>a</w:t>
      </w:r>
      <w:r w:rsidR="00BA5443">
        <w:t xml:space="preserve"> </w:t>
      </w:r>
      <w:r w:rsidRPr="00E06FDD">
        <w:t>problem</w:t>
      </w:r>
      <w:r w:rsidR="00BA5443">
        <w:t xml:space="preserve"> </w:t>
      </w:r>
      <w:r w:rsidR="007A00CE">
        <w:t>like</w:t>
      </w:r>
      <w:r w:rsidR="00BA5443">
        <w:t xml:space="preserve"> </w:t>
      </w:r>
      <w:r w:rsidRPr="00E06FDD">
        <w:t>an</w:t>
      </w:r>
      <w:r w:rsidR="00BA5443">
        <w:t xml:space="preserve"> </w:t>
      </w:r>
      <w:r w:rsidRPr="00E06FDD">
        <w:t>offensive</w:t>
      </w:r>
      <w:r w:rsidR="00BA5443">
        <w:t xml:space="preserve"> </w:t>
      </w:r>
      <w:r w:rsidRPr="00E06FDD">
        <w:t>review,</w:t>
      </w:r>
      <w:r w:rsidR="00BA5443">
        <w:t xml:space="preserve"> </w:t>
      </w:r>
      <w:r w:rsidR="00C50F72">
        <w:t>you</w:t>
      </w:r>
      <w:r w:rsidR="00BA5443">
        <w:t xml:space="preserve"> </w:t>
      </w:r>
      <w:r w:rsidRPr="00E06FDD">
        <w:t>can</w:t>
      </w:r>
      <w:r w:rsidR="00BA5443">
        <w:t xml:space="preserve"> </w:t>
      </w:r>
      <w:r w:rsidRPr="00E06FDD">
        <w:t>click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C50F72">
        <w:rPr>
          <w:b/>
        </w:rPr>
        <w:t>Report</w:t>
      </w:r>
      <w:r w:rsidR="00BA5443">
        <w:rPr>
          <w:b/>
        </w:rPr>
        <w:t xml:space="preserve"> </w:t>
      </w:r>
      <w:r w:rsidRPr="00C50F72">
        <w:rPr>
          <w:b/>
        </w:rPr>
        <w:t>this</w:t>
      </w:r>
      <w:r w:rsidR="00BA5443">
        <w:rPr>
          <w:b/>
        </w:rPr>
        <w:t xml:space="preserve"> </w:t>
      </w:r>
      <w:r w:rsidRPr="00C50F72">
        <w:rPr>
          <w:b/>
        </w:rPr>
        <w:t>review</w:t>
      </w:r>
      <w:r w:rsidR="00BA5443">
        <w:t xml:space="preserve"> </w:t>
      </w:r>
      <w:r w:rsidRPr="00E06FDD">
        <w:t>link</w:t>
      </w:r>
      <w:r w:rsidR="00BA5443">
        <w:t xml:space="preserve"> </w:t>
      </w:r>
      <w:r w:rsidRPr="00E06FDD">
        <w:t>at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bottom</w:t>
      </w:r>
      <w:r w:rsidR="00BA5443">
        <w:t xml:space="preserve"> </w:t>
      </w:r>
      <w:r w:rsidRPr="00E06FDD">
        <w:t>of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review,</w:t>
      </w:r>
      <w:r w:rsidR="00BA5443">
        <w:t xml:space="preserve"> </w:t>
      </w:r>
      <w:r w:rsidRPr="00E06FDD">
        <w:t>like</w:t>
      </w:r>
      <w:r w:rsidR="00BA5443">
        <w:t xml:space="preserve"> </w:t>
      </w:r>
      <w:r w:rsidRPr="00E06FDD">
        <w:t>the</w:t>
      </w:r>
      <w:r w:rsidR="00BA5443">
        <w:t xml:space="preserve"> </w:t>
      </w:r>
      <w:r w:rsidRPr="00E06FDD">
        <w:t>one</w:t>
      </w:r>
      <w:r w:rsidR="00BA5443">
        <w:t xml:space="preserve"> </w:t>
      </w:r>
      <w:r w:rsidRPr="00E06FDD">
        <w:t>shown</w:t>
      </w:r>
      <w:r w:rsidR="00BA5443">
        <w:t xml:space="preserve"> </w:t>
      </w:r>
      <w:r w:rsidRPr="00E06FDD">
        <w:t>in</w:t>
      </w:r>
      <w:r w:rsidR="00BA5443">
        <w:t xml:space="preserve"> </w:t>
      </w:r>
      <w:r w:rsidRPr="00E06FDD">
        <w:t>the</w:t>
      </w:r>
      <w:r w:rsidR="00BA5443">
        <w:t xml:space="preserve"> </w:t>
      </w:r>
      <w:r w:rsidR="00EF5B76">
        <w:t>following</w:t>
      </w:r>
      <w:r w:rsidR="00BA5443">
        <w:t xml:space="preserve"> </w:t>
      </w:r>
      <w:r w:rsidRPr="00E06FDD">
        <w:t>screen</w:t>
      </w:r>
      <w:r w:rsidR="00BA5443">
        <w:t xml:space="preserve"> </w:t>
      </w:r>
      <w:r w:rsidRPr="00E06FDD">
        <w:t>shot.</w:t>
      </w:r>
    </w:p>
    <w:p w:rsidR="006B6DFB" w:rsidRDefault="00C50F7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375660" cy="1493520"/>
            <wp:effectExtent l="19050" t="19050" r="15240" b="1143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49352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40</w:t>
        </w:r>
      </w:fldSimple>
      <w:r w:rsidR="00BA03C6">
        <w:t>:</w:t>
      </w:r>
      <w:r w:rsidR="00BA5443">
        <w:t xml:space="preserve"> </w:t>
      </w:r>
      <w:r w:rsidR="00BA03C6">
        <w:t>Report</w:t>
      </w:r>
      <w:r w:rsidR="00BA5443">
        <w:t xml:space="preserve"> </w:t>
      </w:r>
      <w:r w:rsidR="00BA03C6">
        <w:t>this</w:t>
      </w:r>
      <w:r w:rsidR="00BA5443">
        <w:t xml:space="preserve"> </w:t>
      </w:r>
      <w:r w:rsidR="00BA03C6">
        <w:t>review</w:t>
      </w:r>
      <w:r w:rsidR="00BA5443">
        <w:t xml:space="preserve"> </w:t>
      </w:r>
      <w:r w:rsidR="00BA03C6">
        <w:t>link</w:t>
      </w:r>
    </w:p>
    <w:p w:rsidR="006B6DFB" w:rsidRDefault="00C50F72" w:rsidP="00EE087B">
      <w:pPr>
        <w:pStyle w:val="ParagraphText"/>
      </w:pPr>
      <w:r>
        <w:t>Clicking</w:t>
      </w:r>
      <w:r w:rsidR="00BA5443">
        <w:t xml:space="preserve"> </w:t>
      </w:r>
      <w:r>
        <w:t>the</w:t>
      </w:r>
      <w:r w:rsidR="00BA5443">
        <w:t xml:space="preserve"> </w:t>
      </w:r>
      <w:r>
        <w:t>link</w:t>
      </w:r>
      <w:r w:rsidR="00BA5443">
        <w:t xml:space="preserve"> </w:t>
      </w:r>
      <w:r>
        <w:t>reveals</w:t>
      </w:r>
      <w:r w:rsidR="00BA5443">
        <w:t xml:space="preserve"> </w:t>
      </w:r>
      <w:r>
        <w:t>a</w:t>
      </w:r>
      <w:r w:rsidR="00BA5443">
        <w:t xml:space="preserve"> </w:t>
      </w:r>
      <w:r>
        <w:t>menu</w:t>
      </w:r>
      <w:r w:rsidR="00BA5443">
        <w:t xml:space="preserve"> </w:t>
      </w:r>
      <w:r>
        <w:t>where</w:t>
      </w:r>
      <w:r w:rsidR="00BA5443">
        <w:t xml:space="preserve"> </w:t>
      </w:r>
      <w:r>
        <w:t>you</w:t>
      </w:r>
      <w:r w:rsidR="00BA5443">
        <w:t xml:space="preserve"> </w:t>
      </w:r>
      <w:r>
        <w:t>are</w:t>
      </w:r>
      <w:r w:rsidR="00BA5443">
        <w:t xml:space="preserve"> </w:t>
      </w:r>
      <w:r>
        <w:t>asked</w:t>
      </w:r>
      <w:r w:rsidR="00BA5443">
        <w:t xml:space="preserve"> </w:t>
      </w:r>
      <w:r>
        <w:t>to</w:t>
      </w:r>
      <w:r w:rsidR="00BA5443">
        <w:t xml:space="preserve"> </w:t>
      </w:r>
      <w:r>
        <w:t>define</w:t>
      </w:r>
      <w:r w:rsidR="00BA5443">
        <w:t xml:space="preserve"> </w:t>
      </w:r>
      <w:r>
        <w:t>what</w:t>
      </w:r>
      <w:r w:rsidR="00BA5443">
        <w:t xml:space="preserve"> </w:t>
      </w:r>
      <w:r>
        <w:t>the</w:t>
      </w:r>
      <w:r w:rsidR="00BA5443">
        <w:t xml:space="preserve"> </w:t>
      </w:r>
      <w:r>
        <w:t>problem</w:t>
      </w:r>
      <w:r w:rsidR="00BA5443">
        <w:t xml:space="preserve"> </w:t>
      </w:r>
      <w:r>
        <w:t>with</w:t>
      </w:r>
      <w:r w:rsidR="00BA5443">
        <w:t xml:space="preserve"> </w:t>
      </w:r>
      <w:r>
        <w:t>the</w:t>
      </w:r>
      <w:r w:rsidR="00BA5443">
        <w:t xml:space="preserve"> </w:t>
      </w:r>
      <w:r>
        <w:t>review</w:t>
      </w:r>
      <w:r w:rsidR="00BA5443">
        <w:t xml:space="preserve"> </w:t>
      </w:r>
      <w:r>
        <w:t>is.</w:t>
      </w:r>
    </w:p>
    <w:p w:rsidR="006B6DFB" w:rsidRDefault="00C50F72" w:rsidP="00B01E95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278380" cy="1249680"/>
            <wp:effectExtent l="19050" t="19050" r="26670" b="2667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24968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DFB" w:rsidRDefault="007A00CE" w:rsidP="007A00CE">
      <w:pPr>
        <w:pStyle w:val="Caption"/>
      </w:pPr>
      <w:r>
        <w:t>Figure</w:t>
      </w:r>
      <w:r w:rsidR="00BA5443">
        <w:t xml:space="preserve"> </w:t>
      </w:r>
      <w:fldSimple w:instr=" SEQ Figure \* ARABIC ">
        <w:r w:rsidR="00BA5443">
          <w:rPr>
            <w:noProof/>
          </w:rPr>
          <w:t>41</w:t>
        </w:r>
      </w:fldSimple>
      <w:r w:rsidR="00BA03C6">
        <w:t>:</w:t>
      </w:r>
      <w:r w:rsidR="00BA5443">
        <w:t xml:space="preserve"> </w:t>
      </w:r>
      <w:r w:rsidR="00BA03C6">
        <w:t>Define</w:t>
      </w:r>
      <w:r w:rsidR="00BA5443">
        <w:t xml:space="preserve"> </w:t>
      </w:r>
      <w:r w:rsidR="00BA03C6">
        <w:t>what</w:t>
      </w:r>
      <w:r w:rsidR="00BA5443">
        <w:t xml:space="preserve"> </w:t>
      </w:r>
      <w:r w:rsidR="00BA03C6">
        <w:t>kind</w:t>
      </w:r>
      <w:r w:rsidR="00BA5443">
        <w:t xml:space="preserve"> </w:t>
      </w:r>
      <w:r w:rsidR="00BA03C6">
        <w:t>of</w:t>
      </w:r>
      <w:r w:rsidR="00BA5443">
        <w:t xml:space="preserve"> </w:t>
      </w:r>
      <w:r w:rsidR="00BA03C6">
        <w:t>problem</w:t>
      </w:r>
      <w:r w:rsidR="00BA5443">
        <w:t xml:space="preserve"> </w:t>
      </w:r>
      <w:r w:rsidR="00BA03C6">
        <w:t>you</w:t>
      </w:r>
      <w:r w:rsidR="00BA5443">
        <w:t xml:space="preserve"> </w:t>
      </w:r>
      <w:r w:rsidR="00BA03C6">
        <w:t>see</w:t>
      </w:r>
      <w:r w:rsidR="00BA5443">
        <w:t xml:space="preserve"> </w:t>
      </w:r>
      <w:r w:rsidR="00BA03C6">
        <w:t>with</w:t>
      </w:r>
      <w:r w:rsidR="00BA5443">
        <w:t xml:space="preserve"> </w:t>
      </w:r>
      <w:r w:rsidR="00BA03C6">
        <w:t>the</w:t>
      </w:r>
      <w:r w:rsidR="00BA5443">
        <w:t xml:space="preserve"> </w:t>
      </w:r>
      <w:r w:rsidR="00BA03C6">
        <w:t>review</w:t>
      </w:r>
    </w:p>
    <w:p w:rsidR="006B6DFB" w:rsidRDefault="00C50F72" w:rsidP="00EE087B">
      <w:pPr>
        <w:pStyle w:val="ParagraphText"/>
      </w:pPr>
      <w:r>
        <w:t>After</w:t>
      </w:r>
      <w:r w:rsidR="00BA5443">
        <w:t xml:space="preserve"> </w:t>
      </w:r>
      <w:r>
        <w:t>selecting</w:t>
      </w:r>
      <w:r w:rsidR="00BA5443">
        <w:t xml:space="preserve"> </w:t>
      </w:r>
      <w:r>
        <w:t>one</w:t>
      </w:r>
      <w:r w:rsidR="00BA5443">
        <w:t xml:space="preserve"> </w:t>
      </w:r>
      <w:r>
        <w:t>of</w:t>
      </w:r>
      <w:r w:rsidR="00BA5443">
        <w:t xml:space="preserve"> </w:t>
      </w:r>
      <w:r>
        <w:t>the</w:t>
      </w:r>
      <w:r w:rsidR="00BA5443">
        <w:t xml:space="preserve"> </w:t>
      </w:r>
      <w:r>
        <w:t>menu</w:t>
      </w:r>
      <w:r w:rsidR="00BA5443">
        <w:t xml:space="preserve"> </w:t>
      </w:r>
      <w:r>
        <w:t>options,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Windows</w:t>
      </w:r>
      <w:r w:rsidR="00BA5443">
        <w:t xml:space="preserve"> </w:t>
      </w:r>
      <w:r w:rsidR="00E06FDD" w:rsidRPr="00E06FDD">
        <w:t>Store</w:t>
      </w:r>
      <w:r w:rsidR="00BA5443">
        <w:t xml:space="preserve"> </w:t>
      </w:r>
      <w:r w:rsidR="00E06FDD" w:rsidRPr="00E06FDD">
        <w:t>team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 w:rsidR="00E06FDD" w:rsidRPr="00E06FDD">
        <w:t>notified</w:t>
      </w:r>
      <w:r w:rsidR="00BA5443">
        <w:t xml:space="preserve"> </w:t>
      </w:r>
      <w:r w:rsidR="00E06FDD" w:rsidRPr="00E06FDD">
        <w:t>that</w:t>
      </w:r>
      <w:r w:rsidR="00BA5443">
        <w:t xml:space="preserve"> </w:t>
      </w:r>
      <w:r w:rsidR="00E06FDD" w:rsidRPr="00E06FDD">
        <w:t>they</w:t>
      </w:r>
      <w:r w:rsidR="00BA5443">
        <w:t xml:space="preserve"> </w:t>
      </w:r>
      <w:r w:rsidR="00E06FDD" w:rsidRPr="00E06FDD">
        <w:t>need</w:t>
      </w:r>
      <w:r w:rsidR="00BA5443">
        <w:t xml:space="preserve"> </w:t>
      </w:r>
      <w:r w:rsidR="00E06FDD" w:rsidRPr="00E06FDD">
        <w:t>to</w:t>
      </w:r>
      <w:r w:rsidR="00BA5443">
        <w:t xml:space="preserve"> </w:t>
      </w:r>
      <w:r w:rsidR="00E06FDD" w:rsidRPr="00E06FDD">
        <w:t>verify</w:t>
      </w:r>
      <w:r w:rsidR="00BA5443">
        <w:t xml:space="preserve"> </w:t>
      </w:r>
      <w:r w:rsidR="00E06FDD" w:rsidRPr="00E06FDD">
        <w:t>whether</w:t>
      </w:r>
      <w:r w:rsidR="00BA5443">
        <w:t xml:space="preserve"> </w:t>
      </w:r>
      <w:r w:rsidR="00E06FDD" w:rsidRPr="00E06FDD">
        <w:t>or</w:t>
      </w:r>
      <w:r w:rsidR="00BA5443">
        <w:t xml:space="preserve"> </w:t>
      </w:r>
      <w:r w:rsidR="00E06FDD" w:rsidRPr="00E06FDD">
        <w:t>not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review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 w:rsidR="00E06FDD" w:rsidRPr="00E06FDD">
        <w:t>actually</w:t>
      </w:r>
      <w:r w:rsidR="00BA5443">
        <w:t xml:space="preserve"> </w:t>
      </w:r>
      <w:r w:rsidR="00E06FDD" w:rsidRPr="00E06FDD">
        <w:t>a</w:t>
      </w:r>
      <w:r w:rsidR="00BA5443">
        <w:t xml:space="preserve"> </w:t>
      </w:r>
      <w:r w:rsidR="00E06FDD" w:rsidRPr="00E06FDD">
        <w:t>problem.</w:t>
      </w:r>
      <w:r w:rsidR="00BA5443">
        <w:t xml:space="preserve"> </w:t>
      </w:r>
      <w:r w:rsidR="00E06FDD" w:rsidRPr="00E06FDD">
        <w:t>This</w:t>
      </w:r>
      <w:r w:rsidR="00BA5443">
        <w:t xml:space="preserve"> </w:t>
      </w:r>
      <w:r w:rsidR="00E06FDD" w:rsidRPr="00E06FDD">
        <w:t>process</w:t>
      </w:r>
      <w:r w:rsidR="00BA5443">
        <w:t xml:space="preserve"> </w:t>
      </w:r>
      <w:r w:rsidR="00E06FDD" w:rsidRPr="00E06FDD">
        <w:t>is</w:t>
      </w:r>
      <w:r w:rsidR="00BA5443">
        <w:t xml:space="preserve"> </w:t>
      </w:r>
      <w:r w:rsidR="00E06FDD" w:rsidRPr="00E06FDD">
        <w:t>described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more</w:t>
      </w:r>
      <w:r w:rsidR="00BA5443">
        <w:t xml:space="preserve"> </w:t>
      </w:r>
      <w:r w:rsidR="00E06FDD" w:rsidRPr="00E06FDD">
        <w:t>detail</w:t>
      </w:r>
      <w:r w:rsidR="00BA5443">
        <w:t xml:space="preserve"> </w:t>
      </w:r>
      <w:r w:rsidR="00E06FDD" w:rsidRPr="00E06FDD">
        <w:t>in</w:t>
      </w:r>
      <w:r w:rsidR="00BA5443">
        <w:t xml:space="preserve"> </w:t>
      </w:r>
      <w:r w:rsidR="00E06FDD" w:rsidRPr="00E06FDD">
        <w:t>the</w:t>
      </w:r>
      <w:r w:rsidR="00BA5443">
        <w:t xml:space="preserve"> </w:t>
      </w:r>
      <w:r w:rsidR="00E06FDD" w:rsidRPr="00E06FDD">
        <w:t>train</w:t>
      </w:r>
      <w:r w:rsidR="00E06FDD">
        <w:t>ing</w:t>
      </w:r>
      <w:r w:rsidR="00BA5443">
        <w:t xml:space="preserve"> </w:t>
      </w:r>
      <w:r w:rsidR="00E06FDD">
        <w:t>for</w:t>
      </w:r>
      <w:r w:rsidR="00BA5443">
        <w:t xml:space="preserve"> </w:t>
      </w:r>
      <w:r w:rsidR="00E06FDD">
        <w:t>the</w:t>
      </w:r>
      <w:r w:rsidR="00BA5443">
        <w:t xml:space="preserve"> </w:t>
      </w:r>
      <w:r w:rsidR="00E06FDD">
        <w:t>Windows</w:t>
      </w:r>
      <w:r w:rsidR="00BA5443">
        <w:t xml:space="preserve"> </w:t>
      </w:r>
      <w:r w:rsidR="00E06FDD">
        <w:t>Store</w:t>
      </w:r>
      <w:r w:rsidR="00BA5443">
        <w:t xml:space="preserve"> </w:t>
      </w:r>
      <w:r w:rsidR="00E06FDD">
        <w:t>team.</w:t>
      </w:r>
    </w:p>
    <w:p w:rsidR="006B6DFB" w:rsidRDefault="00F636B0" w:rsidP="00EE087B">
      <w:pPr>
        <w:pStyle w:val="Heading2"/>
      </w:pPr>
      <w:bookmarkStart w:id="28" w:name="_Toc334551713"/>
      <w:bookmarkStart w:id="29" w:name="_Toc334564306"/>
      <w:r>
        <w:t>Try</w:t>
      </w:r>
      <w:r w:rsidR="00BA5443">
        <w:t xml:space="preserve"> </w:t>
      </w:r>
      <w:r>
        <w:t>T</w:t>
      </w:r>
      <w:bookmarkStart w:id="30" w:name="_GoBack"/>
      <w:bookmarkEnd w:id="30"/>
      <w:r>
        <w:t>his: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bookmarkEnd w:id="28"/>
      <w:bookmarkEnd w:id="29"/>
    </w:p>
    <w:p w:rsidR="006B6DFB" w:rsidRDefault="00F636B0" w:rsidP="00EE087B">
      <w:pPr>
        <w:pStyle w:val="ListBullet"/>
      </w:pPr>
      <w:r>
        <w:t>Find</w:t>
      </w:r>
      <w:r w:rsidR="00BA5443">
        <w:t xml:space="preserve"> </w:t>
      </w:r>
      <w:r>
        <w:t>and</w:t>
      </w:r>
      <w:r w:rsidR="00BA5443">
        <w:t xml:space="preserve"> </w:t>
      </w:r>
      <w:r>
        <w:t>install</w:t>
      </w:r>
      <w:r w:rsidR="00BA5443">
        <w:t xml:space="preserve"> </w:t>
      </w:r>
      <w:r>
        <w:t>three</w:t>
      </w:r>
      <w:r w:rsidR="00BA5443">
        <w:t xml:space="preserve"> </w:t>
      </w:r>
      <w:r>
        <w:t>apps</w:t>
      </w:r>
      <w:r w:rsidR="00BA5443">
        <w:t xml:space="preserve"> </w:t>
      </w:r>
      <w:r>
        <w:t>from</w:t>
      </w:r>
      <w:r w:rsidR="00BA5443">
        <w:t xml:space="preserve"> </w:t>
      </w:r>
      <w:r>
        <w:t>the</w:t>
      </w:r>
      <w:r w:rsidR="00BA5443">
        <w:t xml:space="preserve"> </w:t>
      </w:r>
      <w:r>
        <w:t>Windows</w:t>
      </w:r>
      <w:r w:rsidR="00BA5443">
        <w:t xml:space="preserve"> </w:t>
      </w:r>
      <w:r>
        <w:t>Store</w:t>
      </w:r>
      <w:r w:rsidR="00EF5B76">
        <w:t>.</w:t>
      </w:r>
    </w:p>
    <w:p w:rsidR="006B6DFB" w:rsidRDefault="00F636B0" w:rsidP="00EE087B">
      <w:pPr>
        <w:pStyle w:val="ListBullet"/>
      </w:pPr>
      <w:r>
        <w:t>Uninstall</w:t>
      </w:r>
      <w:r w:rsidR="00BA5443">
        <w:t xml:space="preserve"> </w:t>
      </w:r>
      <w:r>
        <w:t>and</w:t>
      </w:r>
      <w:r w:rsidR="00BA5443">
        <w:t xml:space="preserve"> </w:t>
      </w:r>
      <w:r>
        <w:t>reinstall</w:t>
      </w:r>
      <w:r w:rsidR="00BA5443">
        <w:t xml:space="preserve"> </w:t>
      </w:r>
      <w:r>
        <w:t>one</w:t>
      </w:r>
      <w:r w:rsidR="00BA5443">
        <w:t xml:space="preserve"> </w:t>
      </w:r>
      <w:r>
        <w:t>of</w:t>
      </w:r>
      <w:r w:rsidR="00BA5443">
        <w:t xml:space="preserve"> </w:t>
      </w:r>
      <w:r>
        <w:t>those</w:t>
      </w:r>
      <w:r w:rsidR="00BA5443">
        <w:t xml:space="preserve"> </w:t>
      </w:r>
      <w:r>
        <w:t>apps</w:t>
      </w:r>
      <w:r w:rsidR="00EF5B76">
        <w:t>.</w:t>
      </w:r>
    </w:p>
    <w:p w:rsidR="006B6DFB" w:rsidRDefault="00F636B0" w:rsidP="00EE087B">
      <w:pPr>
        <w:pStyle w:val="ListBullet"/>
      </w:pPr>
      <w:r>
        <w:t>Submit</w:t>
      </w:r>
      <w:r w:rsidR="00BA5443">
        <w:t xml:space="preserve"> </w:t>
      </w:r>
      <w:r>
        <w:t>a</w:t>
      </w:r>
      <w:r w:rsidR="00BA5443">
        <w:t xml:space="preserve"> </w:t>
      </w:r>
      <w:r>
        <w:t>review</w:t>
      </w:r>
      <w:r w:rsidR="00BA5443">
        <w:t xml:space="preserve"> </w:t>
      </w:r>
      <w:r>
        <w:t>for</w:t>
      </w:r>
      <w:r w:rsidR="00BA5443">
        <w:t xml:space="preserve"> </w:t>
      </w:r>
      <w:r>
        <w:t>one</w:t>
      </w:r>
      <w:r w:rsidR="00BA5443">
        <w:t xml:space="preserve"> </w:t>
      </w:r>
      <w:r>
        <w:t>of</w:t>
      </w:r>
      <w:r w:rsidR="00BA5443">
        <w:t xml:space="preserve"> </w:t>
      </w:r>
      <w:r>
        <w:t>these</w:t>
      </w:r>
      <w:r w:rsidR="00BA5443">
        <w:t xml:space="preserve"> </w:t>
      </w:r>
      <w:r>
        <w:t>apps</w:t>
      </w:r>
      <w:r w:rsidR="00EF5B76">
        <w:t>.</w:t>
      </w:r>
    </w:p>
    <w:sectPr w:rsidR="006B6DFB" w:rsidSect="00544781">
      <w:headerReference w:type="default" r:id="rId52"/>
      <w:footerReference w:type="default" r:id="rId5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14E3" w:rsidRDefault="003414E3" w:rsidP="00BC576D">
      <w:r>
        <w:separator/>
      </w:r>
    </w:p>
  </w:endnote>
  <w:endnote w:type="continuationSeparator" w:id="1">
    <w:p w:rsidR="003414E3" w:rsidRDefault="003414E3" w:rsidP="00BC576D">
      <w:r>
        <w:continuationSeparator/>
      </w:r>
    </w:p>
  </w:endnote>
  <w:endnote w:type="continuationNotice" w:id="2">
    <w:p w:rsidR="003414E3" w:rsidRDefault="003414E3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egoe UI Light"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F98" w:rsidRPr="006D1722" w:rsidRDefault="00080F98" w:rsidP="0021623F">
    <w:pPr>
      <w:pStyle w:val="ParagraphText"/>
      <w:tabs>
        <w:tab w:val="right" w:pos="9270"/>
      </w:tabs>
      <w:ind w:left="-360"/>
    </w:pPr>
    <w:r w:rsidRPr="006D1722">
      <w:rPr>
        <w:bCs/>
      </w:rPr>
      <w:t>Microsoft</w:t>
    </w:r>
    <w:r w:rsidR="00204EF3">
      <w:rPr>
        <w:bCs/>
      </w:rPr>
      <w:t xml:space="preserve"> </w:t>
    </w:r>
    <w:r w:rsidRPr="006D1722">
      <w:rPr>
        <w:bCs/>
      </w:rPr>
      <w:t>Confidential</w:t>
    </w:r>
    <w:r w:rsidR="00204EF3">
      <w:rPr>
        <w:bCs/>
      </w:rPr>
      <w:t xml:space="preserve"> </w:t>
    </w:r>
    <w:r w:rsidRPr="006D1722">
      <w:rPr>
        <w:bCs/>
      </w:rPr>
      <w:t>-</w:t>
    </w:r>
    <w:r w:rsidR="00204EF3">
      <w:rPr>
        <w:bCs/>
      </w:rPr>
      <w:t xml:space="preserve"> </w:t>
    </w:r>
    <w:r w:rsidRPr="006D1722">
      <w:rPr>
        <w:bCs/>
      </w:rPr>
      <w:t>For</w:t>
    </w:r>
    <w:r w:rsidR="00204EF3">
      <w:rPr>
        <w:bCs/>
      </w:rPr>
      <w:t xml:space="preserve"> </w:t>
    </w:r>
    <w:r w:rsidRPr="006D1722">
      <w:rPr>
        <w:bCs/>
      </w:rPr>
      <w:t>Internal</w:t>
    </w:r>
    <w:r w:rsidR="00204EF3">
      <w:rPr>
        <w:bCs/>
      </w:rPr>
      <w:t xml:space="preserve"> </w:t>
    </w:r>
    <w:r w:rsidRPr="006D1722">
      <w:rPr>
        <w:bCs/>
      </w:rPr>
      <w:t>Only</w:t>
    </w:r>
    <w:r w:rsidRPr="006D1722">
      <w:tab/>
    </w:r>
    <w:r w:rsidR="00D00FA7">
      <w:fldChar w:fldCharType="begin"/>
    </w:r>
    <w:r>
      <w:instrText xml:space="preserve"> PAGE   \* MERGEFORMAT </w:instrText>
    </w:r>
    <w:r w:rsidR="00D00FA7">
      <w:fldChar w:fldCharType="separate"/>
    </w:r>
    <w:r w:rsidR="008660CC">
      <w:rPr>
        <w:noProof/>
      </w:rPr>
      <w:t>32</w:t>
    </w:r>
    <w:r w:rsidR="00D00FA7">
      <w:rPr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14E3" w:rsidRDefault="003414E3" w:rsidP="00BC576D">
      <w:r>
        <w:separator/>
      </w:r>
    </w:p>
  </w:footnote>
  <w:footnote w:type="continuationSeparator" w:id="1">
    <w:p w:rsidR="003414E3" w:rsidRDefault="003414E3" w:rsidP="00BC576D">
      <w:r>
        <w:continuationSeparator/>
      </w:r>
    </w:p>
  </w:footnote>
  <w:footnote w:type="continuationNotice" w:id="2">
    <w:p w:rsidR="003414E3" w:rsidRDefault="003414E3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F98" w:rsidRPr="00C036D3" w:rsidRDefault="00D00FA7" w:rsidP="0021623F">
    <w:pPr>
      <w:pStyle w:val="Header"/>
      <w:tabs>
        <w:tab w:val="clear" w:pos="4680"/>
        <w:tab w:val="clear" w:pos="9360"/>
        <w:tab w:val="right" w:pos="9270"/>
      </w:tabs>
      <w:ind w:left="-360"/>
    </w:pPr>
    <w:fldSimple w:instr=" STYLEREF  &quot;Heading 1&quot; \l  \* MERGEFORMAT ">
      <w:r w:rsidR="008660CC">
        <w:rPr>
          <w:noProof/>
        </w:rPr>
        <w:t>Windows Store</w:t>
      </w:r>
    </w:fldSimple>
    <w:r w:rsidR="00080F98" w:rsidRPr="00C036D3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05865A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0D015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80"/>
    <w:multiLevelType w:val="singleLevel"/>
    <w:tmpl w:val="A4F00E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D952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8"/>
    <w:multiLevelType w:val="singleLevel"/>
    <w:tmpl w:val="24844F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FFFFFF89"/>
    <w:multiLevelType w:val="singleLevel"/>
    <w:tmpl w:val="A522BA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32C258C"/>
    <w:multiLevelType w:val="multilevel"/>
    <w:tmpl w:val="98683500"/>
    <w:numStyleLink w:val="PrimaryNumberList"/>
  </w:abstractNum>
  <w:abstractNum w:abstractNumId="7">
    <w:nsid w:val="1BBF20B2"/>
    <w:multiLevelType w:val="hybridMultilevel"/>
    <w:tmpl w:val="F6245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831E75"/>
    <w:multiLevelType w:val="multilevel"/>
    <w:tmpl w:val="66682A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B1070C"/>
    <w:multiLevelType w:val="multilevel"/>
    <w:tmpl w:val="A9F819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64E38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87546ED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8D40AE0"/>
    <w:multiLevelType w:val="multilevel"/>
    <w:tmpl w:val="63841CC2"/>
    <w:numStyleLink w:val="PrimaryBulletList"/>
  </w:abstractNum>
  <w:abstractNum w:abstractNumId="13">
    <w:nsid w:val="2A570F56"/>
    <w:multiLevelType w:val="multilevel"/>
    <w:tmpl w:val="98683500"/>
    <w:styleLink w:val="PrimaryNumberList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ListNumber4"/>
      <w:lvlText w:val="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pStyle w:val="ListNumber5"/>
      <w:lvlText w:val="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>
    <w:nsid w:val="3A411B82"/>
    <w:multiLevelType w:val="multilevel"/>
    <w:tmpl w:val="98683500"/>
    <w:numStyleLink w:val="PrimaryNumberList"/>
  </w:abstractNum>
  <w:abstractNum w:abstractNumId="15">
    <w:nsid w:val="3DB63EF9"/>
    <w:multiLevelType w:val="multilevel"/>
    <w:tmpl w:val="63841CC2"/>
    <w:styleLink w:val="PrimaryBulletList"/>
    <w:lvl w:ilvl="0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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6">
    <w:nsid w:val="3EBB3B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1E93DAB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3832FAB"/>
    <w:multiLevelType w:val="multilevel"/>
    <w:tmpl w:val="9F1A4F7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6D93D1C"/>
    <w:multiLevelType w:val="hybridMultilevel"/>
    <w:tmpl w:val="234C6F6C"/>
    <w:lvl w:ilvl="0" w:tplc="234CA3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>
    <w:nsid w:val="486A4336"/>
    <w:multiLevelType w:val="hybridMultilevel"/>
    <w:tmpl w:val="742087EC"/>
    <w:lvl w:ilvl="0" w:tplc="EF38D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542A">
      <w:start w:val="10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7C1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02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23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E1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6A5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4A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BAA4437"/>
    <w:multiLevelType w:val="multilevel"/>
    <w:tmpl w:val="4EDA791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04919FF"/>
    <w:multiLevelType w:val="hybridMultilevel"/>
    <w:tmpl w:val="99F4AEFC"/>
    <w:lvl w:ilvl="0" w:tplc="EA6CD876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61012FD7"/>
    <w:multiLevelType w:val="hybridMultilevel"/>
    <w:tmpl w:val="CB7837A6"/>
    <w:lvl w:ilvl="0" w:tplc="44C25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5C87002"/>
    <w:multiLevelType w:val="hybridMultilevel"/>
    <w:tmpl w:val="B1E88C3A"/>
    <w:lvl w:ilvl="0" w:tplc="030C2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CC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EB7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324758">
      <w:start w:val="599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223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4F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6C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9EE6DAE"/>
    <w:multiLevelType w:val="multilevel"/>
    <w:tmpl w:val="98683500"/>
    <w:numStyleLink w:val="PrimaryNumberList"/>
  </w:abstractNum>
  <w:abstractNum w:abstractNumId="26">
    <w:nsid w:val="7CE65751"/>
    <w:multiLevelType w:val="multilevel"/>
    <w:tmpl w:val="4EDA7910"/>
    <w:styleLink w:val="MainBulletList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13"/>
  </w:num>
  <w:num w:numId="4">
    <w:abstractNumId w:val="6"/>
  </w:num>
  <w:num w:numId="5">
    <w:abstractNumId w:val="17"/>
  </w:num>
  <w:num w:numId="6">
    <w:abstractNumId w:val="23"/>
  </w:num>
  <w:num w:numId="7">
    <w:abstractNumId w:val="19"/>
  </w:num>
  <w:num w:numId="8">
    <w:abstractNumId w:val="19"/>
    <w:lvlOverride w:ilvl="0">
      <w:startOverride w:val="1"/>
    </w:lvlOverride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24"/>
  </w:num>
  <w:num w:numId="12">
    <w:abstractNumId w:val="9"/>
  </w:num>
  <w:num w:numId="13">
    <w:abstractNumId w:val="11"/>
  </w:num>
  <w:num w:numId="14">
    <w:abstractNumId w:val="5"/>
  </w:num>
  <w:num w:numId="15">
    <w:abstractNumId w:val="3"/>
  </w:num>
  <w:num w:numId="16">
    <w:abstractNumId w:val="21"/>
  </w:num>
  <w:num w:numId="17">
    <w:abstractNumId w:val="8"/>
  </w:num>
  <w:num w:numId="18">
    <w:abstractNumId w:val="22"/>
  </w:num>
  <w:num w:numId="19">
    <w:abstractNumId w:val="10"/>
  </w:num>
  <w:num w:numId="20">
    <w:abstractNumId w:val="1"/>
  </w:num>
  <w:num w:numId="21">
    <w:abstractNumId w:val="0"/>
  </w:num>
  <w:num w:numId="22">
    <w:abstractNumId w:val="7"/>
  </w:num>
  <w:num w:numId="23">
    <w:abstractNumId w:val="18"/>
  </w:num>
  <w:num w:numId="24">
    <w:abstractNumId w:val="16"/>
  </w:num>
  <w:num w:numId="25">
    <w:abstractNumId w:val="25"/>
  </w:num>
  <w:num w:numId="26">
    <w:abstractNumId w:val="14"/>
  </w:num>
  <w:num w:numId="27">
    <w:abstractNumId w:val="2"/>
  </w:num>
  <w:num w:numId="28">
    <w:abstractNumId w:val="12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hideGrammaticalErrors/>
  <w:attachedTemplate r:id="rId1"/>
  <w:linkStyles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6A46C1"/>
    <w:rsid w:val="00001713"/>
    <w:rsid w:val="000031F4"/>
    <w:rsid w:val="00005CB2"/>
    <w:rsid w:val="0000716D"/>
    <w:rsid w:val="000108FD"/>
    <w:rsid w:val="00012984"/>
    <w:rsid w:val="00014241"/>
    <w:rsid w:val="00015619"/>
    <w:rsid w:val="0001630B"/>
    <w:rsid w:val="000206CA"/>
    <w:rsid w:val="00020F2A"/>
    <w:rsid w:val="0002145A"/>
    <w:rsid w:val="000216C7"/>
    <w:rsid w:val="00023579"/>
    <w:rsid w:val="00024681"/>
    <w:rsid w:val="00025D78"/>
    <w:rsid w:val="00026EE5"/>
    <w:rsid w:val="000271C7"/>
    <w:rsid w:val="00032109"/>
    <w:rsid w:val="00033873"/>
    <w:rsid w:val="000354AB"/>
    <w:rsid w:val="000357BA"/>
    <w:rsid w:val="00037D8E"/>
    <w:rsid w:val="0004008F"/>
    <w:rsid w:val="000446DA"/>
    <w:rsid w:val="00045BB1"/>
    <w:rsid w:val="000529CB"/>
    <w:rsid w:val="00053069"/>
    <w:rsid w:val="000531CB"/>
    <w:rsid w:val="00054293"/>
    <w:rsid w:val="000548B7"/>
    <w:rsid w:val="00055246"/>
    <w:rsid w:val="00057391"/>
    <w:rsid w:val="0005770B"/>
    <w:rsid w:val="000614E9"/>
    <w:rsid w:val="000616C2"/>
    <w:rsid w:val="00063D73"/>
    <w:rsid w:val="00065507"/>
    <w:rsid w:val="00065AE1"/>
    <w:rsid w:val="0007173A"/>
    <w:rsid w:val="000764D9"/>
    <w:rsid w:val="00076608"/>
    <w:rsid w:val="00076B89"/>
    <w:rsid w:val="00080F98"/>
    <w:rsid w:val="00082BF7"/>
    <w:rsid w:val="00082E63"/>
    <w:rsid w:val="00092336"/>
    <w:rsid w:val="000947C5"/>
    <w:rsid w:val="000959A4"/>
    <w:rsid w:val="000963F5"/>
    <w:rsid w:val="000A34BB"/>
    <w:rsid w:val="000A5C16"/>
    <w:rsid w:val="000A7A44"/>
    <w:rsid w:val="000B0A06"/>
    <w:rsid w:val="000B0A72"/>
    <w:rsid w:val="000B1EF6"/>
    <w:rsid w:val="000B3AEB"/>
    <w:rsid w:val="000B3B40"/>
    <w:rsid w:val="000B656D"/>
    <w:rsid w:val="000B66C1"/>
    <w:rsid w:val="000B79B7"/>
    <w:rsid w:val="000B7EB8"/>
    <w:rsid w:val="000C6C9F"/>
    <w:rsid w:val="000D1FC7"/>
    <w:rsid w:val="000D28DB"/>
    <w:rsid w:val="000D2CEC"/>
    <w:rsid w:val="000D67E9"/>
    <w:rsid w:val="000E12FC"/>
    <w:rsid w:val="000E1BB0"/>
    <w:rsid w:val="000E3398"/>
    <w:rsid w:val="000E3D1D"/>
    <w:rsid w:val="000E61E7"/>
    <w:rsid w:val="000E6632"/>
    <w:rsid w:val="000E6F43"/>
    <w:rsid w:val="000E7467"/>
    <w:rsid w:val="000F0934"/>
    <w:rsid w:val="000F1A26"/>
    <w:rsid w:val="000F3877"/>
    <w:rsid w:val="000F38AF"/>
    <w:rsid w:val="000F5867"/>
    <w:rsid w:val="000F5885"/>
    <w:rsid w:val="000F5E84"/>
    <w:rsid w:val="00100DAA"/>
    <w:rsid w:val="00107F52"/>
    <w:rsid w:val="001104A7"/>
    <w:rsid w:val="001105BF"/>
    <w:rsid w:val="00110DAE"/>
    <w:rsid w:val="001114BC"/>
    <w:rsid w:val="00111D6A"/>
    <w:rsid w:val="001121B6"/>
    <w:rsid w:val="001134FF"/>
    <w:rsid w:val="00114166"/>
    <w:rsid w:val="001158DA"/>
    <w:rsid w:val="00117652"/>
    <w:rsid w:val="00122FC7"/>
    <w:rsid w:val="00124FB5"/>
    <w:rsid w:val="00125F76"/>
    <w:rsid w:val="00126B1D"/>
    <w:rsid w:val="001272CE"/>
    <w:rsid w:val="00127BCE"/>
    <w:rsid w:val="00130766"/>
    <w:rsid w:val="00145718"/>
    <w:rsid w:val="00146A6C"/>
    <w:rsid w:val="00146F93"/>
    <w:rsid w:val="00147E67"/>
    <w:rsid w:val="001501A1"/>
    <w:rsid w:val="00152265"/>
    <w:rsid w:val="0015272E"/>
    <w:rsid w:val="00152780"/>
    <w:rsid w:val="0015561F"/>
    <w:rsid w:val="001558F3"/>
    <w:rsid w:val="00156B6C"/>
    <w:rsid w:val="00156E00"/>
    <w:rsid w:val="00161F2E"/>
    <w:rsid w:val="00164661"/>
    <w:rsid w:val="001707D5"/>
    <w:rsid w:val="00170FEE"/>
    <w:rsid w:val="00171003"/>
    <w:rsid w:val="001724BC"/>
    <w:rsid w:val="001739B8"/>
    <w:rsid w:val="00177AA8"/>
    <w:rsid w:val="00185B15"/>
    <w:rsid w:val="001904B1"/>
    <w:rsid w:val="00190CE0"/>
    <w:rsid w:val="0019469B"/>
    <w:rsid w:val="00195AD7"/>
    <w:rsid w:val="001977CF"/>
    <w:rsid w:val="001A06B4"/>
    <w:rsid w:val="001A0C25"/>
    <w:rsid w:val="001A0CAE"/>
    <w:rsid w:val="001A0CEC"/>
    <w:rsid w:val="001A12C7"/>
    <w:rsid w:val="001A2B47"/>
    <w:rsid w:val="001A2BC7"/>
    <w:rsid w:val="001A70B0"/>
    <w:rsid w:val="001A74FA"/>
    <w:rsid w:val="001B2B11"/>
    <w:rsid w:val="001B441D"/>
    <w:rsid w:val="001B7F1D"/>
    <w:rsid w:val="001C1177"/>
    <w:rsid w:val="001C454C"/>
    <w:rsid w:val="001C471A"/>
    <w:rsid w:val="001C52E3"/>
    <w:rsid w:val="001D401F"/>
    <w:rsid w:val="001D50AD"/>
    <w:rsid w:val="001D5DA1"/>
    <w:rsid w:val="001D6B86"/>
    <w:rsid w:val="001E1D30"/>
    <w:rsid w:val="001E53F0"/>
    <w:rsid w:val="001E568E"/>
    <w:rsid w:val="001E70F5"/>
    <w:rsid w:val="001F1F94"/>
    <w:rsid w:val="001F3B56"/>
    <w:rsid w:val="001F4115"/>
    <w:rsid w:val="001F46AC"/>
    <w:rsid w:val="001F5328"/>
    <w:rsid w:val="00201611"/>
    <w:rsid w:val="00201BB9"/>
    <w:rsid w:val="002033DB"/>
    <w:rsid w:val="00204EF3"/>
    <w:rsid w:val="002051C6"/>
    <w:rsid w:val="0020608B"/>
    <w:rsid w:val="00206584"/>
    <w:rsid w:val="00210021"/>
    <w:rsid w:val="00210532"/>
    <w:rsid w:val="00212030"/>
    <w:rsid w:val="0021494B"/>
    <w:rsid w:val="00215AD1"/>
    <w:rsid w:val="0021623F"/>
    <w:rsid w:val="002307D7"/>
    <w:rsid w:val="0023677D"/>
    <w:rsid w:val="002374C3"/>
    <w:rsid w:val="00237FD4"/>
    <w:rsid w:val="002401C2"/>
    <w:rsid w:val="00244371"/>
    <w:rsid w:val="002462E2"/>
    <w:rsid w:val="00247535"/>
    <w:rsid w:val="00250692"/>
    <w:rsid w:val="002518B4"/>
    <w:rsid w:val="00251C3B"/>
    <w:rsid w:val="00251FC1"/>
    <w:rsid w:val="00262709"/>
    <w:rsid w:val="00270954"/>
    <w:rsid w:val="00271BC5"/>
    <w:rsid w:val="0027287B"/>
    <w:rsid w:val="0027401A"/>
    <w:rsid w:val="00274E26"/>
    <w:rsid w:val="002755B6"/>
    <w:rsid w:val="00275B56"/>
    <w:rsid w:val="00275C3B"/>
    <w:rsid w:val="002777E5"/>
    <w:rsid w:val="00277939"/>
    <w:rsid w:val="00277B36"/>
    <w:rsid w:val="002808C8"/>
    <w:rsid w:val="002833FF"/>
    <w:rsid w:val="00287898"/>
    <w:rsid w:val="00287BED"/>
    <w:rsid w:val="0029100D"/>
    <w:rsid w:val="00291030"/>
    <w:rsid w:val="002945F8"/>
    <w:rsid w:val="00294661"/>
    <w:rsid w:val="002947A6"/>
    <w:rsid w:val="00295D52"/>
    <w:rsid w:val="002972AB"/>
    <w:rsid w:val="002A211F"/>
    <w:rsid w:val="002A4126"/>
    <w:rsid w:val="002A50F8"/>
    <w:rsid w:val="002A59D0"/>
    <w:rsid w:val="002A5EBA"/>
    <w:rsid w:val="002A7172"/>
    <w:rsid w:val="002B052D"/>
    <w:rsid w:val="002B52F2"/>
    <w:rsid w:val="002B55F2"/>
    <w:rsid w:val="002B669E"/>
    <w:rsid w:val="002B7246"/>
    <w:rsid w:val="002C27D4"/>
    <w:rsid w:val="002C2C3E"/>
    <w:rsid w:val="002C4310"/>
    <w:rsid w:val="002C488E"/>
    <w:rsid w:val="002C53B2"/>
    <w:rsid w:val="002C55A4"/>
    <w:rsid w:val="002C687F"/>
    <w:rsid w:val="002C7B3F"/>
    <w:rsid w:val="002D11CE"/>
    <w:rsid w:val="002D1DEE"/>
    <w:rsid w:val="002D41E2"/>
    <w:rsid w:val="002D5020"/>
    <w:rsid w:val="002D74A3"/>
    <w:rsid w:val="002D7D10"/>
    <w:rsid w:val="002E0E4B"/>
    <w:rsid w:val="002E1E6D"/>
    <w:rsid w:val="002E1F97"/>
    <w:rsid w:val="002F05E5"/>
    <w:rsid w:val="002F21FF"/>
    <w:rsid w:val="002F3895"/>
    <w:rsid w:val="002F648E"/>
    <w:rsid w:val="0030004C"/>
    <w:rsid w:val="003042F9"/>
    <w:rsid w:val="00304666"/>
    <w:rsid w:val="003048D6"/>
    <w:rsid w:val="00304A5B"/>
    <w:rsid w:val="00306534"/>
    <w:rsid w:val="0030654D"/>
    <w:rsid w:val="0030686B"/>
    <w:rsid w:val="00311287"/>
    <w:rsid w:val="003130F0"/>
    <w:rsid w:val="00313C30"/>
    <w:rsid w:val="00316222"/>
    <w:rsid w:val="0032202C"/>
    <w:rsid w:val="00322EA5"/>
    <w:rsid w:val="00326470"/>
    <w:rsid w:val="00327203"/>
    <w:rsid w:val="00330A47"/>
    <w:rsid w:val="003321BE"/>
    <w:rsid w:val="003322DF"/>
    <w:rsid w:val="003329CA"/>
    <w:rsid w:val="00332FAE"/>
    <w:rsid w:val="0033387D"/>
    <w:rsid w:val="00333936"/>
    <w:rsid w:val="00335097"/>
    <w:rsid w:val="003400F7"/>
    <w:rsid w:val="003414E3"/>
    <w:rsid w:val="003425D1"/>
    <w:rsid w:val="00347BFF"/>
    <w:rsid w:val="003507D6"/>
    <w:rsid w:val="00350F80"/>
    <w:rsid w:val="003530B3"/>
    <w:rsid w:val="00357709"/>
    <w:rsid w:val="003610BE"/>
    <w:rsid w:val="00363326"/>
    <w:rsid w:val="00366876"/>
    <w:rsid w:val="00367027"/>
    <w:rsid w:val="00367B48"/>
    <w:rsid w:val="00370E3E"/>
    <w:rsid w:val="0037189B"/>
    <w:rsid w:val="00371CBF"/>
    <w:rsid w:val="00372436"/>
    <w:rsid w:val="003730E2"/>
    <w:rsid w:val="003739C0"/>
    <w:rsid w:val="00374AFB"/>
    <w:rsid w:val="00375319"/>
    <w:rsid w:val="003776EF"/>
    <w:rsid w:val="003803D0"/>
    <w:rsid w:val="00381969"/>
    <w:rsid w:val="00381DB7"/>
    <w:rsid w:val="003832AD"/>
    <w:rsid w:val="0038424C"/>
    <w:rsid w:val="00391237"/>
    <w:rsid w:val="003931EC"/>
    <w:rsid w:val="00393893"/>
    <w:rsid w:val="003A13D0"/>
    <w:rsid w:val="003A159C"/>
    <w:rsid w:val="003A1D1A"/>
    <w:rsid w:val="003A5588"/>
    <w:rsid w:val="003A6753"/>
    <w:rsid w:val="003A7F56"/>
    <w:rsid w:val="003B21F5"/>
    <w:rsid w:val="003B4BF9"/>
    <w:rsid w:val="003C2D85"/>
    <w:rsid w:val="003C5F93"/>
    <w:rsid w:val="003D0A05"/>
    <w:rsid w:val="003D2DE0"/>
    <w:rsid w:val="003D364A"/>
    <w:rsid w:val="003D373F"/>
    <w:rsid w:val="003E2E3C"/>
    <w:rsid w:val="003E7225"/>
    <w:rsid w:val="003E7C28"/>
    <w:rsid w:val="003F1490"/>
    <w:rsid w:val="003F205A"/>
    <w:rsid w:val="003F3DC5"/>
    <w:rsid w:val="003F6F14"/>
    <w:rsid w:val="00401A62"/>
    <w:rsid w:val="00402CC0"/>
    <w:rsid w:val="00404DD8"/>
    <w:rsid w:val="00404FC5"/>
    <w:rsid w:val="0040501D"/>
    <w:rsid w:val="00405BFC"/>
    <w:rsid w:val="00407D28"/>
    <w:rsid w:val="0041350E"/>
    <w:rsid w:val="00413D4A"/>
    <w:rsid w:val="004146FC"/>
    <w:rsid w:val="00420479"/>
    <w:rsid w:val="00420BAF"/>
    <w:rsid w:val="00423138"/>
    <w:rsid w:val="00423A8A"/>
    <w:rsid w:val="00423D54"/>
    <w:rsid w:val="00424A4D"/>
    <w:rsid w:val="00427A6D"/>
    <w:rsid w:val="00431E4F"/>
    <w:rsid w:val="004346FB"/>
    <w:rsid w:val="004351D2"/>
    <w:rsid w:val="00436929"/>
    <w:rsid w:val="00436EBE"/>
    <w:rsid w:val="0044462E"/>
    <w:rsid w:val="00445DAA"/>
    <w:rsid w:val="004460C0"/>
    <w:rsid w:val="00446194"/>
    <w:rsid w:val="00447A44"/>
    <w:rsid w:val="0045047A"/>
    <w:rsid w:val="00450F9C"/>
    <w:rsid w:val="00452594"/>
    <w:rsid w:val="0045385C"/>
    <w:rsid w:val="004538A2"/>
    <w:rsid w:val="0045391F"/>
    <w:rsid w:val="00456D1B"/>
    <w:rsid w:val="004572F6"/>
    <w:rsid w:val="00462491"/>
    <w:rsid w:val="00462E6F"/>
    <w:rsid w:val="0046326B"/>
    <w:rsid w:val="00466CEE"/>
    <w:rsid w:val="00467CBA"/>
    <w:rsid w:val="00471B57"/>
    <w:rsid w:val="00472893"/>
    <w:rsid w:val="00472D95"/>
    <w:rsid w:val="00474FA8"/>
    <w:rsid w:val="00475F97"/>
    <w:rsid w:val="00484DE6"/>
    <w:rsid w:val="00490219"/>
    <w:rsid w:val="00490FD9"/>
    <w:rsid w:val="0049169A"/>
    <w:rsid w:val="00493272"/>
    <w:rsid w:val="004938D7"/>
    <w:rsid w:val="004945D8"/>
    <w:rsid w:val="004A1FA6"/>
    <w:rsid w:val="004A3ED7"/>
    <w:rsid w:val="004A4485"/>
    <w:rsid w:val="004A4495"/>
    <w:rsid w:val="004B1834"/>
    <w:rsid w:val="004B3D4D"/>
    <w:rsid w:val="004B6A92"/>
    <w:rsid w:val="004B725E"/>
    <w:rsid w:val="004C0447"/>
    <w:rsid w:val="004C1B70"/>
    <w:rsid w:val="004C2AB0"/>
    <w:rsid w:val="004C2BB0"/>
    <w:rsid w:val="004C2D25"/>
    <w:rsid w:val="004C38C0"/>
    <w:rsid w:val="004C3C7F"/>
    <w:rsid w:val="004C51BA"/>
    <w:rsid w:val="004D2ACD"/>
    <w:rsid w:val="004D3C55"/>
    <w:rsid w:val="004D3F5F"/>
    <w:rsid w:val="004D50AD"/>
    <w:rsid w:val="004D7BAE"/>
    <w:rsid w:val="004E0137"/>
    <w:rsid w:val="004E2294"/>
    <w:rsid w:val="004E2712"/>
    <w:rsid w:val="004E5C33"/>
    <w:rsid w:val="004E5FFC"/>
    <w:rsid w:val="004E6949"/>
    <w:rsid w:val="004F105D"/>
    <w:rsid w:val="004F5A09"/>
    <w:rsid w:val="00504513"/>
    <w:rsid w:val="00505EA3"/>
    <w:rsid w:val="0050727E"/>
    <w:rsid w:val="005078DC"/>
    <w:rsid w:val="005078E1"/>
    <w:rsid w:val="005079BC"/>
    <w:rsid w:val="005157C9"/>
    <w:rsid w:val="0051680B"/>
    <w:rsid w:val="005172DB"/>
    <w:rsid w:val="0051792E"/>
    <w:rsid w:val="00526817"/>
    <w:rsid w:val="00531D7A"/>
    <w:rsid w:val="00534ABC"/>
    <w:rsid w:val="00537E17"/>
    <w:rsid w:val="005431C9"/>
    <w:rsid w:val="00543FFC"/>
    <w:rsid w:val="00544503"/>
    <w:rsid w:val="00544781"/>
    <w:rsid w:val="00544986"/>
    <w:rsid w:val="00550774"/>
    <w:rsid w:val="005516B8"/>
    <w:rsid w:val="005518DA"/>
    <w:rsid w:val="00553E81"/>
    <w:rsid w:val="005540E7"/>
    <w:rsid w:val="00554450"/>
    <w:rsid w:val="005554D2"/>
    <w:rsid w:val="005556F3"/>
    <w:rsid w:val="00555AC9"/>
    <w:rsid w:val="00556EF0"/>
    <w:rsid w:val="0055760D"/>
    <w:rsid w:val="00557CBB"/>
    <w:rsid w:val="00560D8B"/>
    <w:rsid w:val="0056238F"/>
    <w:rsid w:val="00564C14"/>
    <w:rsid w:val="00564F40"/>
    <w:rsid w:val="005720CD"/>
    <w:rsid w:val="00573ADE"/>
    <w:rsid w:val="00575870"/>
    <w:rsid w:val="00576D37"/>
    <w:rsid w:val="00577C63"/>
    <w:rsid w:val="00580AA3"/>
    <w:rsid w:val="005822ED"/>
    <w:rsid w:val="005837EE"/>
    <w:rsid w:val="00583CE8"/>
    <w:rsid w:val="00584AF2"/>
    <w:rsid w:val="005861AD"/>
    <w:rsid w:val="00590E59"/>
    <w:rsid w:val="00597BD7"/>
    <w:rsid w:val="005A6734"/>
    <w:rsid w:val="005A69C5"/>
    <w:rsid w:val="005A7087"/>
    <w:rsid w:val="005A750F"/>
    <w:rsid w:val="005B040A"/>
    <w:rsid w:val="005B07C9"/>
    <w:rsid w:val="005B0FA0"/>
    <w:rsid w:val="005B5371"/>
    <w:rsid w:val="005B6A99"/>
    <w:rsid w:val="005B6BDC"/>
    <w:rsid w:val="005B708B"/>
    <w:rsid w:val="005C041D"/>
    <w:rsid w:val="005C0A38"/>
    <w:rsid w:val="005C1ABB"/>
    <w:rsid w:val="005C2A18"/>
    <w:rsid w:val="005C5468"/>
    <w:rsid w:val="005C7A10"/>
    <w:rsid w:val="005D0F33"/>
    <w:rsid w:val="005D1466"/>
    <w:rsid w:val="005D15B8"/>
    <w:rsid w:val="005D1C08"/>
    <w:rsid w:val="005D2D56"/>
    <w:rsid w:val="005D34F7"/>
    <w:rsid w:val="005D7621"/>
    <w:rsid w:val="005D765E"/>
    <w:rsid w:val="005D7660"/>
    <w:rsid w:val="005D7CE1"/>
    <w:rsid w:val="005E0009"/>
    <w:rsid w:val="005E2E8F"/>
    <w:rsid w:val="005E4003"/>
    <w:rsid w:val="005E4617"/>
    <w:rsid w:val="005E4707"/>
    <w:rsid w:val="005E5373"/>
    <w:rsid w:val="005E53A1"/>
    <w:rsid w:val="005E5439"/>
    <w:rsid w:val="005F1942"/>
    <w:rsid w:val="005F3F20"/>
    <w:rsid w:val="005F4C4F"/>
    <w:rsid w:val="005F5320"/>
    <w:rsid w:val="005F7297"/>
    <w:rsid w:val="005F79E8"/>
    <w:rsid w:val="0060042E"/>
    <w:rsid w:val="00601E2F"/>
    <w:rsid w:val="006025A9"/>
    <w:rsid w:val="00603223"/>
    <w:rsid w:val="006076EC"/>
    <w:rsid w:val="00607CDF"/>
    <w:rsid w:val="0061100C"/>
    <w:rsid w:val="0061187D"/>
    <w:rsid w:val="00611AB1"/>
    <w:rsid w:val="00613A95"/>
    <w:rsid w:val="00614B1C"/>
    <w:rsid w:val="00617300"/>
    <w:rsid w:val="00620ED2"/>
    <w:rsid w:val="00625F51"/>
    <w:rsid w:val="00626397"/>
    <w:rsid w:val="00627681"/>
    <w:rsid w:val="006300E8"/>
    <w:rsid w:val="00633537"/>
    <w:rsid w:val="00633F77"/>
    <w:rsid w:val="006341ED"/>
    <w:rsid w:val="006342CE"/>
    <w:rsid w:val="00636ECB"/>
    <w:rsid w:val="00640734"/>
    <w:rsid w:val="00641460"/>
    <w:rsid w:val="006417BC"/>
    <w:rsid w:val="0064253F"/>
    <w:rsid w:val="0064397D"/>
    <w:rsid w:val="00643A51"/>
    <w:rsid w:val="00643CF9"/>
    <w:rsid w:val="0064635B"/>
    <w:rsid w:val="00646A8D"/>
    <w:rsid w:val="00647133"/>
    <w:rsid w:val="00647212"/>
    <w:rsid w:val="0064728C"/>
    <w:rsid w:val="00647297"/>
    <w:rsid w:val="00647ECA"/>
    <w:rsid w:val="00650588"/>
    <w:rsid w:val="0065102E"/>
    <w:rsid w:val="006515EC"/>
    <w:rsid w:val="00655572"/>
    <w:rsid w:val="00656E74"/>
    <w:rsid w:val="006572FC"/>
    <w:rsid w:val="0066120D"/>
    <w:rsid w:val="00661FBD"/>
    <w:rsid w:val="00662163"/>
    <w:rsid w:val="006640B6"/>
    <w:rsid w:val="006659E7"/>
    <w:rsid w:val="00665FF0"/>
    <w:rsid w:val="00666DBF"/>
    <w:rsid w:val="00666F7D"/>
    <w:rsid w:val="00666FB0"/>
    <w:rsid w:val="006671B5"/>
    <w:rsid w:val="00670E82"/>
    <w:rsid w:val="00672591"/>
    <w:rsid w:val="006735DF"/>
    <w:rsid w:val="00675B15"/>
    <w:rsid w:val="00676C88"/>
    <w:rsid w:val="00677244"/>
    <w:rsid w:val="0068196C"/>
    <w:rsid w:val="00683726"/>
    <w:rsid w:val="00683925"/>
    <w:rsid w:val="0068605B"/>
    <w:rsid w:val="006862B0"/>
    <w:rsid w:val="00687A1F"/>
    <w:rsid w:val="0069104C"/>
    <w:rsid w:val="00692917"/>
    <w:rsid w:val="00692E5F"/>
    <w:rsid w:val="006939F4"/>
    <w:rsid w:val="00697FCD"/>
    <w:rsid w:val="006A1722"/>
    <w:rsid w:val="006A25D5"/>
    <w:rsid w:val="006A2CF6"/>
    <w:rsid w:val="006A387E"/>
    <w:rsid w:val="006A3F43"/>
    <w:rsid w:val="006A46C1"/>
    <w:rsid w:val="006A7504"/>
    <w:rsid w:val="006B1726"/>
    <w:rsid w:val="006B2D80"/>
    <w:rsid w:val="006B53C2"/>
    <w:rsid w:val="006B64F6"/>
    <w:rsid w:val="006B66D0"/>
    <w:rsid w:val="006B6DFB"/>
    <w:rsid w:val="006B7277"/>
    <w:rsid w:val="006B72CE"/>
    <w:rsid w:val="006B73C2"/>
    <w:rsid w:val="006C22CB"/>
    <w:rsid w:val="006C2BF7"/>
    <w:rsid w:val="006C3F76"/>
    <w:rsid w:val="006C44DF"/>
    <w:rsid w:val="006C536D"/>
    <w:rsid w:val="006C616B"/>
    <w:rsid w:val="006D1ACE"/>
    <w:rsid w:val="006D2D1A"/>
    <w:rsid w:val="006D2DCC"/>
    <w:rsid w:val="006D403C"/>
    <w:rsid w:val="006D47DB"/>
    <w:rsid w:val="006D6884"/>
    <w:rsid w:val="006E0337"/>
    <w:rsid w:val="006E3ADA"/>
    <w:rsid w:val="006E3FFA"/>
    <w:rsid w:val="006F1C5B"/>
    <w:rsid w:val="006F43BC"/>
    <w:rsid w:val="006F6165"/>
    <w:rsid w:val="00700DD0"/>
    <w:rsid w:val="0070169F"/>
    <w:rsid w:val="00705883"/>
    <w:rsid w:val="00707729"/>
    <w:rsid w:val="0071047B"/>
    <w:rsid w:val="00716C4E"/>
    <w:rsid w:val="007220AD"/>
    <w:rsid w:val="00726B91"/>
    <w:rsid w:val="0073088A"/>
    <w:rsid w:val="007329C8"/>
    <w:rsid w:val="00733494"/>
    <w:rsid w:val="007335F2"/>
    <w:rsid w:val="00733F26"/>
    <w:rsid w:val="007378C1"/>
    <w:rsid w:val="007417F3"/>
    <w:rsid w:val="00741D68"/>
    <w:rsid w:val="00742EA7"/>
    <w:rsid w:val="00743C90"/>
    <w:rsid w:val="007443E0"/>
    <w:rsid w:val="007454C3"/>
    <w:rsid w:val="0075178E"/>
    <w:rsid w:val="00752903"/>
    <w:rsid w:val="00754130"/>
    <w:rsid w:val="00756905"/>
    <w:rsid w:val="00757D78"/>
    <w:rsid w:val="00757D87"/>
    <w:rsid w:val="007630A3"/>
    <w:rsid w:val="007635C2"/>
    <w:rsid w:val="0076366C"/>
    <w:rsid w:val="007645D7"/>
    <w:rsid w:val="00764669"/>
    <w:rsid w:val="0076500D"/>
    <w:rsid w:val="007663A3"/>
    <w:rsid w:val="00766C21"/>
    <w:rsid w:val="007671B7"/>
    <w:rsid w:val="00770535"/>
    <w:rsid w:val="00771698"/>
    <w:rsid w:val="007724D0"/>
    <w:rsid w:val="00773620"/>
    <w:rsid w:val="007755CC"/>
    <w:rsid w:val="007767CD"/>
    <w:rsid w:val="007771B7"/>
    <w:rsid w:val="00777DC2"/>
    <w:rsid w:val="00785893"/>
    <w:rsid w:val="00786B66"/>
    <w:rsid w:val="00793CE5"/>
    <w:rsid w:val="007967F5"/>
    <w:rsid w:val="00797A50"/>
    <w:rsid w:val="007A00CE"/>
    <w:rsid w:val="007A0726"/>
    <w:rsid w:val="007A1940"/>
    <w:rsid w:val="007A419F"/>
    <w:rsid w:val="007A533D"/>
    <w:rsid w:val="007A6BA4"/>
    <w:rsid w:val="007B028C"/>
    <w:rsid w:val="007B0D58"/>
    <w:rsid w:val="007B1F20"/>
    <w:rsid w:val="007B301D"/>
    <w:rsid w:val="007B3398"/>
    <w:rsid w:val="007B647D"/>
    <w:rsid w:val="007B6D4C"/>
    <w:rsid w:val="007B7EBB"/>
    <w:rsid w:val="007C3193"/>
    <w:rsid w:val="007C424B"/>
    <w:rsid w:val="007C58C2"/>
    <w:rsid w:val="007C659E"/>
    <w:rsid w:val="007D12C9"/>
    <w:rsid w:val="007D20E2"/>
    <w:rsid w:val="007D2444"/>
    <w:rsid w:val="007D391F"/>
    <w:rsid w:val="007D6236"/>
    <w:rsid w:val="007D7AC6"/>
    <w:rsid w:val="007D7CEC"/>
    <w:rsid w:val="007E06FB"/>
    <w:rsid w:val="007E09CD"/>
    <w:rsid w:val="007E131D"/>
    <w:rsid w:val="007E1413"/>
    <w:rsid w:val="007E2410"/>
    <w:rsid w:val="007E3F25"/>
    <w:rsid w:val="007E448B"/>
    <w:rsid w:val="007E56B3"/>
    <w:rsid w:val="007E631A"/>
    <w:rsid w:val="007F11B3"/>
    <w:rsid w:val="007F14AF"/>
    <w:rsid w:val="007F18E8"/>
    <w:rsid w:val="007F2145"/>
    <w:rsid w:val="007F77DD"/>
    <w:rsid w:val="00802957"/>
    <w:rsid w:val="008069AE"/>
    <w:rsid w:val="00806B75"/>
    <w:rsid w:val="00807915"/>
    <w:rsid w:val="00813216"/>
    <w:rsid w:val="00815504"/>
    <w:rsid w:val="00816E77"/>
    <w:rsid w:val="00817035"/>
    <w:rsid w:val="008170D2"/>
    <w:rsid w:val="008172D2"/>
    <w:rsid w:val="0082150A"/>
    <w:rsid w:val="0082531A"/>
    <w:rsid w:val="008311D1"/>
    <w:rsid w:val="00831DE8"/>
    <w:rsid w:val="0083384A"/>
    <w:rsid w:val="0083419D"/>
    <w:rsid w:val="00836DF2"/>
    <w:rsid w:val="00837B6B"/>
    <w:rsid w:val="008407D7"/>
    <w:rsid w:val="00841266"/>
    <w:rsid w:val="00841372"/>
    <w:rsid w:val="00841697"/>
    <w:rsid w:val="008422F9"/>
    <w:rsid w:val="00843840"/>
    <w:rsid w:val="00843A01"/>
    <w:rsid w:val="00843CCE"/>
    <w:rsid w:val="00844437"/>
    <w:rsid w:val="00844A13"/>
    <w:rsid w:val="00845E00"/>
    <w:rsid w:val="00847C1E"/>
    <w:rsid w:val="00850575"/>
    <w:rsid w:val="00850AAC"/>
    <w:rsid w:val="00853FF9"/>
    <w:rsid w:val="00855EFF"/>
    <w:rsid w:val="008566FC"/>
    <w:rsid w:val="008570F1"/>
    <w:rsid w:val="00857F2E"/>
    <w:rsid w:val="008657E0"/>
    <w:rsid w:val="00865FD9"/>
    <w:rsid w:val="00866032"/>
    <w:rsid w:val="008660CC"/>
    <w:rsid w:val="0086635A"/>
    <w:rsid w:val="00867894"/>
    <w:rsid w:val="00871124"/>
    <w:rsid w:val="00871404"/>
    <w:rsid w:val="00872237"/>
    <w:rsid w:val="00872705"/>
    <w:rsid w:val="00874174"/>
    <w:rsid w:val="008741A8"/>
    <w:rsid w:val="00874523"/>
    <w:rsid w:val="00874B42"/>
    <w:rsid w:val="00875A48"/>
    <w:rsid w:val="00875AEC"/>
    <w:rsid w:val="00876272"/>
    <w:rsid w:val="00877BE4"/>
    <w:rsid w:val="00880806"/>
    <w:rsid w:val="00880B85"/>
    <w:rsid w:val="00881B80"/>
    <w:rsid w:val="0088262D"/>
    <w:rsid w:val="0088337B"/>
    <w:rsid w:val="00891862"/>
    <w:rsid w:val="00892768"/>
    <w:rsid w:val="00895D5C"/>
    <w:rsid w:val="00896CC4"/>
    <w:rsid w:val="00896DD7"/>
    <w:rsid w:val="008A3EF8"/>
    <w:rsid w:val="008A44E8"/>
    <w:rsid w:val="008A5D14"/>
    <w:rsid w:val="008A680D"/>
    <w:rsid w:val="008A7B06"/>
    <w:rsid w:val="008B02A3"/>
    <w:rsid w:val="008B26D7"/>
    <w:rsid w:val="008B34A9"/>
    <w:rsid w:val="008B3816"/>
    <w:rsid w:val="008B39B0"/>
    <w:rsid w:val="008B41E8"/>
    <w:rsid w:val="008B4315"/>
    <w:rsid w:val="008B520C"/>
    <w:rsid w:val="008B6713"/>
    <w:rsid w:val="008B69C8"/>
    <w:rsid w:val="008B7873"/>
    <w:rsid w:val="008C11EF"/>
    <w:rsid w:val="008C13EE"/>
    <w:rsid w:val="008C2B66"/>
    <w:rsid w:val="008C2E42"/>
    <w:rsid w:val="008C5FEA"/>
    <w:rsid w:val="008C6CE9"/>
    <w:rsid w:val="008C76A2"/>
    <w:rsid w:val="008D0045"/>
    <w:rsid w:val="008D1D26"/>
    <w:rsid w:val="008D3491"/>
    <w:rsid w:val="008D7637"/>
    <w:rsid w:val="008E001A"/>
    <w:rsid w:val="008E04DE"/>
    <w:rsid w:val="008E155F"/>
    <w:rsid w:val="008E24C7"/>
    <w:rsid w:val="008E2AA6"/>
    <w:rsid w:val="008E73CE"/>
    <w:rsid w:val="008F0EE6"/>
    <w:rsid w:val="008F1335"/>
    <w:rsid w:val="008F2A82"/>
    <w:rsid w:val="008F3A28"/>
    <w:rsid w:val="009009E3"/>
    <w:rsid w:val="00901175"/>
    <w:rsid w:val="0090178E"/>
    <w:rsid w:val="00902789"/>
    <w:rsid w:val="00906853"/>
    <w:rsid w:val="009074FA"/>
    <w:rsid w:val="00907E3B"/>
    <w:rsid w:val="00911DC9"/>
    <w:rsid w:val="00913C66"/>
    <w:rsid w:val="00914B9B"/>
    <w:rsid w:val="009172D1"/>
    <w:rsid w:val="00924EC5"/>
    <w:rsid w:val="00924F4F"/>
    <w:rsid w:val="00926C7F"/>
    <w:rsid w:val="00926DAE"/>
    <w:rsid w:val="00927A58"/>
    <w:rsid w:val="00930B69"/>
    <w:rsid w:val="009320A4"/>
    <w:rsid w:val="009337BF"/>
    <w:rsid w:val="00933C96"/>
    <w:rsid w:val="0093543C"/>
    <w:rsid w:val="0093566A"/>
    <w:rsid w:val="00935CB2"/>
    <w:rsid w:val="00935DD4"/>
    <w:rsid w:val="0093650F"/>
    <w:rsid w:val="00937521"/>
    <w:rsid w:val="009424E4"/>
    <w:rsid w:val="00943308"/>
    <w:rsid w:val="009463F7"/>
    <w:rsid w:val="00946866"/>
    <w:rsid w:val="00947431"/>
    <w:rsid w:val="00950311"/>
    <w:rsid w:val="009531B9"/>
    <w:rsid w:val="0095389E"/>
    <w:rsid w:val="00955C75"/>
    <w:rsid w:val="009571C0"/>
    <w:rsid w:val="00957658"/>
    <w:rsid w:val="00957E87"/>
    <w:rsid w:val="0096125D"/>
    <w:rsid w:val="00961D66"/>
    <w:rsid w:val="00963164"/>
    <w:rsid w:val="0096493B"/>
    <w:rsid w:val="00964B16"/>
    <w:rsid w:val="0096648D"/>
    <w:rsid w:val="00967D81"/>
    <w:rsid w:val="009713B8"/>
    <w:rsid w:val="00975E74"/>
    <w:rsid w:val="00976B01"/>
    <w:rsid w:val="00976D34"/>
    <w:rsid w:val="00977E50"/>
    <w:rsid w:val="009833A6"/>
    <w:rsid w:val="00983E10"/>
    <w:rsid w:val="009841BD"/>
    <w:rsid w:val="00985AC1"/>
    <w:rsid w:val="00985F9D"/>
    <w:rsid w:val="00986CF2"/>
    <w:rsid w:val="00990EBE"/>
    <w:rsid w:val="00991005"/>
    <w:rsid w:val="009917F9"/>
    <w:rsid w:val="00993EA0"/>
    <w:rsid w:val="009940FF"/>
    <w:rsid w:val="00997468"/>
    <w:rsid w:val="009A1B91"/>
    <w:rsid w:val="009A2E39"/>
    <w:rsid w:val="009A34E9"/>
    <w:rsid w:val="009A4E88"/>
    <w:rsid w:val="009A5A50"/>
    <w:rsid w:val="009B0D4D"/>
    <w:rsid w:val="009B1190"/>
    <w:rsid w:val="009B1E49"/>
    <w:rsid w:val="009B412F"/>
    <w:rsid w:val="009B4CB8"/>
    <w:rsid w:val="009B5D51"/>
    <w:rsid w:val="009B6733"/>
    <w:rsid w:val="009C01A3"/>
    <w:rsid w:val="009C1863"/>
    <w:rsid w:val="009C3CA9"/>
    <w:rsid w:val="009D2BB8"/>
    <w:rsid w:val="009D4F56"/>
    <w:rsid w:val="009D6F53"/>
    <w:rsid w:val="009E1077"/>
    <w:rsid w:val="009E4DD4"/>
    <w:rsid w:val="009E6167"/>
    <w:rsid w:val="009F028A"/>
    <w:rsid w:val="009F112F"/>
    <w:rsid w:val="009F32DA"/>
    <w:rsid w:val="009F39E8"/>
    <w:rsid w:val="009F427C"/>
    <w:rsid w:val="009F45B4"/>
    <w:rsid w:val="009F4B80"/>
    <w:rsid w:val="009F4DC6"/>
    <w:rsid w:val="009F4E34"/>
    <w:rsid w:val="009F577A"/>
    <w:rsid w:val="009F58F4"/>
    <w:rsid w:val="009F5922"/>
    <w:rsid w:val="009F5B85"/>
    <w:rsid w:val="00A00206"/>
    <w:rsid w:val="00A01743"/>
    <w:rsid w:val="00A01B48"/>
    <w:rsid w:val="00A02EA7"/>
    <w:rsid w:val="00A02F99"/>
    <w:rsid w:val="00A07204"/>
    <w:rsid w:val="00A10763"/>
    <w:rsid w:val="00A12142"/>
    <w:rsid w:val="00A12B95"/>
    <w:rsid w:val="00A16F4F"/>
    <w:rsid w:val="00A20DED"/>
    <w:rsid w:val="00A227A0"/>
    <w:rsid w:val="00A22A5D"/>
    <w:rsid w:val="00A230D7"/>
    <w:rsid w:val="00A255EC"/>
    <w:rsid w:val="00A26218"/>
    <w:rsid w:val="00A26703"/>
    <w:rsid w:val="00A269C8"/>
    <w:rsid w:val="00A3189D"/>
    <w:rsid w:val="00A33C57"/>
    <w:rsid w:val="00A34839"/>
    <w:rsid w:val="00A37672"/>
    <w:rsid w:val="00A37F69"/>
    <w:rsid w:val="00A400B3"/>
    <w:rsid w:val="00A415ED"/>
    <w:rsid w:val="00A4181C"/>
    <w:rsid w:val="00A42E16"/>
    <w:rsid w:val="00A431EF"/>
    <w:rsid w:val="00A43944"/>
    <w:rsid w:val="00A44420"/>
    <w:rsid w:val="00A45EB9"/>
    <w:rsid w:val="00A4772E"/>
    <w:rsid w:val="00A47FA5"/>
    <w:rsid w:val="00A50A5C"/>
    <w:rsid w:val="00A50AE6"/>
    <w:rsid w:val="00A51D31"/>
    <w:rsid w:val="00A52BBB"/>
    <w:rsid w:val="00A55D69"/>
    <w:rsid w:val="00A5718C"/>
    <w:rsid w:val="00A57E68"/>
    <w:rsid w:val="00A60743"/>
    <w:rsid w:val="00A61895"/>
    <w:rsid w:val="00A61B24"/>
    <w:rsid w:val="00A63454"/>
    <w:rsid w:val="00A63CB4"/>
    <w:rsid w:val="00A64227"/>
    <w:rsid w:val="00A647BB"/>
    <w:rsid w:val="00A658E5"/>
    <w:rsid w:val="00A664E3"/>
    <w:rsid w:val="00A67AC3"/>
    <w:rsid w:val="00A719A2"/>
    <w:rsid w:val="00A73F9F"/>
    <w:rsid w:val="00A742AD"/>
    <w:rsid w:val="00A74411"/>
    <w:rsid w:val="00A7614E"/>
    <w:rsid w:val="00A77554"/>
    <w:rsid w:val="00A77934"/>
    <w:rsid w:val="00A77BA9"/>
    <w:rsid w:val="00A801D7"/>
    <w:rsid w:val="00A86F1E"/>
    <w:rsid w:val="00A9007C"/>
    <w:rsid w:val="00A9290E"/>
    <w:rsid w:val="00A92CB0"/>
    <w:rsid w:val="00A93404"/>
    <w:rsid w:val="00A958A9"/>
    <w:rsid w:val="00A959BE"/>
    <w:rsid w:val="00A97286"/>
    <w:rsid w:val="00A97374"/>
    <w:rsid w:val="00AA180E"/>
    <w:rsid w:val="00AA32A4"/>
    <w:rsid w:val="00AA366B"/>
    <w:rsid w:val="00AA3CFD"/>
    <w:rsid w:val="00AA403E"/>
    <w:rsid w:val="00AA46CF"/>
    <w:rsid w:val="00AA5A90"/>
    <w:rsid w:val="00AA6E20"/>
    <w:rsid w:val="00AA7BF7"/>
    <w:rsid w:val="00AB0900"/>
    <w:rsid w:val="00AB0DF0"/>
    <w:rsid w:val="00AB1134"/>
    <w:rsid w:val="00AB166A"/>
    <w:rsid w:val="00AB3D93"/>
    <w:rsid w:val="00AB4CC2"/>
    <w:rsid w:val="00AC0526"/>
    <w:rsid w:val="00AC1EEF"/>
    <w:rsid w:val="00AC54F8"/>
    <w:rsid w:val="00AC5973"/>
    <w:rsid w:val="00AC6122"/>
    <w:rsid w:val="00AD1084"/>
    <w:rsid w:val="00AD3BE3"/>
    <w:rsid w:val="00AD538C"/>
    <w:rsid w:val="00AE0836"/>
    <w:rsid w:val="00AE11FE"/>
    <w:rsid w:val="00AE1E9F"/>
    <w:rsid w:val="00AE4A6D"/>
    <w:rsid w:val="00AE4CC6"/>
    <w:rsid w:val="00AE567C"/>
    <w:rsid w:val="00AE56B7"/>
    <w:rsid w:val="00AE6CA9"/>
    <w:rsid w:val="00AF0889"/>
    <w:rsid w:val="00AF1515"/>
    <w:rsid w:val="00AF32BA"/>
    <w:rsid w:val="00AF3CD0"/>
    <w:rsid w:val="00AF49CD"/>
    <w:rsid w:val="00AF51F7"/>
    <w:rsid w:val="00B00787"/>
    <w:rsid w:val="00B00AD8"/>
    <w:rsid w:val="00B010A4"/>
    <w:rsid w:val="00B01E95"/>
    <w:rsid w:val="00B01FBC"/>
    <w:rsid w:val="00B020EC"/>
    <w:rsid w:val="00B024E7"/>
    <w:rsid w:val="00B0352C"/>
    <w:rsid w:val="00B0765A"/>
    <w:rsid w:val="00B0771C"/>
    <w:rsid w:val="00B10185"/>
    <w:rsid w:val="00B11B21"/>
    <w:rsid w:val="00B14426"/>
    <w:rsid w:val="00B15F79"/>
    <w:rsid w:val="00B211CE"/>
    <w:rsid w:val="00B271B6"/>
    <w:rsid w:val="00B274C3"/>
    <w:rsid w:val="00B33306"/>
    <w:rsid w:val="00B33DB6"/>
    <w:rsid w:val="00B34A4A"/>
    <w:rsid w:val="00B3794F"/>
    <w:rsid w:val="00B37F8F"/>
    <w:rsid w:val="00B40573"/>
    <w:rsid w:val="00B44CCA"/>
    <w:rsid w:val="00B45318"/>
    <w:rsid w:val="00B510D1"/>
    <w:rsid w:val="00B516F9"/>
    <w:rsid w:val="00B532EA"/>
    <w:rsid w:val="00B53760"/>
    <w:rsid w:val="00B53DEC"/>
    <w:rsid w:val="00B55452"/>
    <w:rsid w:val="00B60477"/>
    <w:rsid w:val="00B60D8B"/>
    <w:rsid w:val="00B628F8"/>
    <w:rsid w:val="00B62917"/>
    <w:rsid w:val="00B641CB"/>
    <w:rsid w:val="00B6449D"/>
    <w:rsid w:val="00B650B4"/>
    <w:rsid w:val="00B66D0F"/>
    <w:rsid w:val="00B67B35"/>
    <w:rsid w:val="00B67E75"/>
    <w:rsid w:val="00B70CD5"/>
    <w:rsid w:val="00B72F62"/>
    <w:rsid w:val="00B738FA"/>
    <w:rsid w:val="00B80084"/>
    <w:rsid w:val="00B817B5"/>
    <w:rsid w:val="00B84D75"/>
    <w:rsid w:val="00B85284"/>
    <w:rsid w:val="00B86241"/>
    <w:rsid w:val="00B87E81"/>
    <w:rsid w:val="00B92D95"/>
    <w:rsid w:val="00B9306D"/>
    <w:rsid w:val="00B9337F"/>
    <w:rsid w:val="00B93778"/>
    <w:rsid w:val="00B94B27"/>
    <w:rsid w:val="00B950DD"/>
    <w:rsid w:val="00BA03C6"/>
    <w:rsid w:val="00BA07BB"/>
    <w:rsid w:val="00BA0984"/>
    <w:rsid w:val="00BA2936"/>
    <w:rsid w:val="00BA3275"/>
    <w:rsid w:val="00BA35C4"/>
    <w:rsid w:val="00BA3EAD"/>
    <w:rsid w:val="00BA3FBA"/>
    <w:rsid w:val="00BA42F2"/>
    <w:rsid w:val="00BA5443"/>
    <w:rsid w:val="00BA55EB"/>
    <w:rsid w:val="00BA6154"/>
    <w:rsid w:val="00BA7D5D"/>
    <w:rsid w:val="00BB192A"/>
    <w:rsid w:val="00BB24FD"/>
    <w:rsid w:val="00BB26F6"/>
    <w:rsid w:val="00BB2D8C"/>
    <w:rsid w:val="00BB5631"/>
    <w:rsid w:val="00BB6241"/>
    <w:rsid w:val="00BB6B8D"/>
    <w:rsid w:val="00BB781E"/>
    <w:rsid w:val="00BC152B"/>
    <w:rsid w:val="00BC2CA9"/>
    <w:rsid w:val="00BC3670"/>
    <w:rsid w:val="00BC3979"/>
    <w:rsid w:val="00BC576D"/>
    <w:rsid w:val="00BC6E2D"/>
    <w:rsid w:val="00BC7498"/>
    <w:rsid w:val="00BD13D6"/>
    <w:rsid w:val="00BD3783"/>
    <w:rsid w:val="00BD3919"/>
    <w:rsid w:val="00BD5B86"/>
    <w:rsid w:val="00BD73C7"/>
    <w:rsid w:val="00BE0521"/>
    <w:rsid w:val="00BE057E"/>
    <w:rsid w:val="00BE0E2E"/>
    <w:rsid w:val="00BE211E"/>
    <w:rsid w:val="00BE64EF"/>
    <w:rsid w:val="00BE655C"/>
    <w:rsid w:val="00BF0241"/>
    <w:rsid w:val="00BF200D"/>
    <w:rsid w:val="00BF2D2E"/>
    <w:rsid w:val="00BF474E"/>
    <w:rsid w:val="00BF788B"/>
    <w:rsid w:val="00C01D17"/>
    <w:rsid w:val="00C01E88"/>
    <w:rsid w:val="00C02AC0"/>
    <w:rsid w:val="00C03C7E"/>
    <w:rsid w:val="00C06F72"/>
    <w:rsid w:val="00C101A9"/>
    <w:rsid w:val="00C10676"/>
    <w:rsid w:val="00C1157F"/>
    <w:rsid w:val="00C11F32"/>
    <w:rsid w:val="00C13E71"/>
    <w:rsid w:val="00C13ED6"/>
    <w:rsid w:val="00C163F1"/>
    <w:rsid w:val="00C16FA3"/>
    <w:rsid w:val="00C1746A"/>
    <w:rsid w:val="00C17771"/>
    <w:rsid w:val="00C205DC"/>
    <w:rsid w:val="00C20775"/>
    <w:rsid w:val="00C20E0D"/>
    <w:rsid w:val="00C21392"/>
    <w:rsid w:val="00C22DA7"/>
    <w:rsid w:val="00C22E0F"/>
    <w:rsid w:val="00C26932"/>
    <w:rsid w:val="00C26D38"/>
    <w:rsid w:val="00C33487"/>
    <w:rsid w:val="00C3675D"/>
    <w:rsid w:val="00C40227"/>
    <w:rsid w:val="00C4180B"/>
    <w:rsid w:val="00C423FF"/>
    <w:rsid w:val="00C42410"/>
    <w:rsid w:val="00C42828"/>
    <w:rsid w:val="00C44F0A"/>
    <w:rsid w:val="00C45772"/>
    <w:rsid w:val="00C4657F"/>
    <w:rsid w:val="00C47B07"/>
    <w:rsid w:val="00C50F72"/>
    <w:rsid w:val="00C51CC7"/>
    <w:rsid w:val="00C5667D"/>
    <w:rsid w:val="00C56A1D"/>
    <w:rsid w:val="00C56F8B"/>
    <w:rsid w:val="00C644F1"/>
    <w:rsid w:val="00C64E19"/>
    <w:rsid w:val="00C65917"/>
    <w:rsid w:val="00C65E36"/>
    <w:rsid w:val="00C676B6"/>
    <w:rsid w:val="00C70314"/>
    <w:rsid w:val="00C70FC2"/>
    <w:rsid w:val="00C73B92"/>
    <w:rsid w:val="00C761B9"/>
    <w:rsid w:val="00C80DF6"/>
    <w:rsid w:val="00C80FEF"/>
    <w:rsid w:val="00C81E91"/>
    <w:rsid w:val="00C82F6E"/>
    <w:rsid w:val="00C83261"/>
    <w:rsid w:val="00C8362A"/>
    <w:rsid w:val="00C87093"/>
    <w:rsid w:val="00C87F20"/>
    <w:rsid w:val="00C92519"/>
    <w:rsid w:val="00C964BD"/>
    <w:rsid w:val="00CA07AF"/>
    <w:rsid w:val="00CA14AD"/>
    <w:rsid w:val="00CA1663"/>
    <w:rsid w:val="00CA2AAD"/>
    <w:rsid w:val="00CA339A"/>
    <w:rsid w:val="00CA62E6"/>
    <w:rsid w:val="00CB5267"/>
    <w:rsid w:val="00CB7160"/>
    <w:rsid w:val="00CC14E6"/>
    <w:rsid w:val="00CC229D"/>
    <w:rsid w:val="00CC2E60"/>
    <w:rsid w:val="00CC4702"/>
    <w:rsid w:val="00CC62BA"/>
    <w:rsid w:val="00CC64E9"/>
    <w:rsid w:val="00CC744C"/>
    <w:rsid w:val="00CD0A3D"/>
    <w:rsid w:val="00CD4DEA"/>
    <w:rsid w:val="00CD681A"/>
    <w:rsid w:val="00CE0906"/>
    <w:rsid w:val="00CE27B4"/>
    <w:rsid w:val="00CE4096"/>
    <w:rsid w:val="00CE4762"/>
    <w:rsid w:val="00CE6186"/>
    <w:rsid w:val="00CF0D06"/>
    <w:rsid w:val="00CF1880"/>
    <w:rsid w:val="00CF2EC2"/>
    <w:rsid w:val="00CF3458"/>
    <w:rsid w:val="00CF3C94"/>
    <w:rsid w:val="00CF542D"/>
    <w:rsid w:val="00CF5E17"/>
    <w:rsid w:val="00CF6B20"/>
    <w:rsid w:val="00D00FA7"/>
    <w:rsid w:val="00D01285"/>
    <w:rsid w:val="00D03172"/>
    <w:rsid w:val="00D03704"/>
    <w:rsid w:val="00D03C33"/>
    <w:rsid w:val="00D0473B"/>
    <w:rsid w:val="00D10F0A"/>
    <w:rsid w:val="00D12572"/>
    <w:rsid w:val="00D1325A"/>
    <w:rsid w:val="00D14742"/>
    <w:rsid w:val="00D15A65"/>
    <w:rsid w:val="00D16BF6"/>
    <w:rsid w:val="00D175B7"/>
    <w:rsid w:val="00D17994"/>
    <w:rsid w:val="00D17B5D"/>
    <w:rsid w:val="00D225B3"/>
    <w:rsid w:val="00D227E3"/>
    <w:rsid w:val="00D22AB2"/>
    <w:rsid w:val="00D2431D"/>
    <w:rsid w:val="00D25795"/>
    <w:rsid w:val="00D26463"/>
    <w:rsid w:val="00D26D1E"/>
    <w:rsid w:val="00D26F19"/>
    <w:rsid w:val="00D2768D"/>
    <w:rsid w:val="00D310C4"/>
    <w:rsid w:val="00D3191C"/>
    <w:rsid w:val="00D42BD2"/>
    <w:rsid w:val="00D4346A"/>
    <w:rsid w:val="00D44418"/>
    <w:rsid w:val="00D45C7B"/>
    <w:rsid w:val="00D5045A"/>
    <w:rsid w:val="00D50DF8"/>
    <w:rsid w:val="00D51833"/>
    <w:rsid w:val="00D554E3"/>
    <w:rsid w:val="00D60FBB"/>
    <w:rsid w:val="00D64367"/>
    <w:rsid w:val="00D65AB3"/>
    <w:rsid w:val="00D66CB5"/>
    <w:rsid w:val="00D66F60"/>
    <w:rsid w:val="00D67D09"/>
    <w:rsid w:val="00D719C6"/>
    <w:rsid w:val="00D71D62"/>
    <w:rsid w:val="00D74347"/>
    <w:rsid w:val="00D744F0"/>
    <w:rsid w:val="00D76334"/>
    <w:rsid w:val="00D806CA"/>
    <w:rsid w:val="00D8229E"/>
    <w:rsid w:val="00D85614"/>
    <w:rsid w:val="00D90B3F"/>
    <w:rsid w:val="00D91713"/>
    <w:rsid w:val="00D92196"/>
    <w:rsid w:val="00D9318A"/>
    <w:rsid w:val="00D953E2"/>
    <w:rsid w:val="00D95882"/>
    <w:rsid w:val="00D95FFE"/>
    <w:rsid w:val="00D96550"/>
    <w:rsid w:val="00DA1BAC"/>
    <w:rsid w:val="00DA2854"/>
    <w:rsid w:val="00DA34FE"/>
    <w:rsid w:val="00DA5DBD"/>
    <w:rsid w:val="00DA6869"/>
    <w:rsid w:val="00DA6EA0"/>
    <w:rsid w:val="00DB0ADD"/>
    <w:rsid w:val="00DB1248"/>
    <w:rsid w:val="00DB158D"/>
    <w:rsid w:val="00DB1C67"/>
    <w:rsid w:val="00DB4C25"/>
    <w:rsid w:val="00DB5C8E"/>
    <w:rsid w:val="00DB793D"/>
    <w:rsid w:val="00DC115E"/>
    <w:rsid w:val="00DC2F46"/>
    <w:rsid w:val="00DC45D8"/>
    <w:rsid w:val="00DC4F08"/>
    <w:rsid w:val="00DC7980"/>
    <w:rsid w:val="00DD12AA"/>
    <w:rsid w:val="00DD29CB"/>
    <w:rsid w:val="00DD31A6"/>
    <w:rsid w:val="00DD79C7"/>
    <w:rsid w:val="00DE1B0E"/>
    <w:rsid w:val="00DE28A0"/>
    <w:rsid w:val="00DE29AE"/>
    <w:rsid w:val="00DE2AE4"/>
    <w:rsid w:val="00DE2DE1"/>
    <w:rsid w:val="00DE5F8A"/>
    <w:rsid w:val="00DE6240"/>
    <w:rsid w:val="00DE646C"/>
    <w:rsid w:val="00DE7A96"/>
    <w:rsid w:val="00DF291F"/>
    <w:rsid w:val="00DF3072"/>
    <w:rsid w:val="00DF570C"/>
    <w:rsid w:val="00DF6DB7"/>
    <w:rsid w:val="00DF75CC"/>
    <w:rsid w:val="00DF77EC"/>
    <w:rsid w:val="00E0000D"/>
    <w:rsid w:val="00E055A1"/>
    <w:rsid w:val="00E063DF"/>
    <w:rsid w:val="00E06FDD"/>
    <w:rsid w:val="00E07789"/>
    <w:rsid w:val="00E10AC9"/>
    <w:rsid w:val="00E15137"/>
    <w:rsid w:val="00E1779F"/>
    <w:rsid w:val="00E20F1B"/>
    <w:rsid w:val="00E21F5B"/>
    <w:rsid w:val="00E233D6"/>
    <w:rsid w:val="00E238A5"/>
    <w:rsid w:val="00E2425E"/>
    <w:rsid w:val="00E2495D"/>
    <w:rsid w:val="00E24C2D"/>
    <w:rsid w:val="00E25E51"/>
    <w:rsid w:val="00E26D26"/>
    <w:rsid w:val="00E272CD"/>
    <w:rsid w:val="00E303B8"/>
    <w:rsid w:val="00E32CBB"/>
    <w:rsid w:val="00E33BAE"/>
    <w:rsid w:val="00E3437D"/>
    <w:rsid w:val="00E375B5"/>
    <w:rsid w:val="00E400F0"/>
    <w:rsid w:val="00E403F4"/>
    <w:rsid w:val="00E40BF9"/>
    <w:rsid w:val="00E411E8"/>
    <w:rsid w:val="00E43704"/>
    <w:rsid w:val="00E470E8"/>
    <w:rsid w:val="00E5129B"/>
    <w:rsid w:val="00E53505"/>
    <w:rsid w:val="00E53CD1"/>
    <w:rsid w:val="00E54B2A"/>
    <w:rsid w:val="00E55DFC"/>
    <w:rsid w:val="00E5619C"/>
    <w:rsid w:val="00E57348"/>
    <w:rsid w:val="00E6007F"/>
    <w:rsid w:val="00E62686"/>
    <w:rsid w:val="00E62D07"/>
    <w:rsid w:val="00E65904"/>
    <w:rsid w:val="00E65B41"/>
    <w:rsid w:val="00E65EE0"/>
    <w:rsid w:val="00E663E7"/>
    <w:rsid w:val="00E77D27"/>
    <w:rsid w:val="00E800FF"/>
    <w:rsid w:val="00E82351"/>
    <w:rsid w:val="00E90F52"/>
    <w:rsid w:val="00E91341"/>
    <w:rsid w:val="00E91F94"/>
    <w:rsid w:val="00E925CF"/>
    <w:rsid w:val="00E96ED4"/>
    <w:rsid w:val="00EA012C"/>
    <w:rsid w:val="00EA5B7B"/>
    <w:rsid w:val="00EA5FAB"/>
    <w:rsid w:val="00EB014E"/>
    <w:rsid w:val="00EB24FD"/>
    <w:rsid w:val="00EB6451"/>
    <w:rsid w:val="00EC2683"/>
    <w:rsid w:val="00EC5729"/>
    <w:rsid w:val="00EC585F"/>
    <w:rsid w:val="00EC6EC2"/>
    <w:rsid w:val="00EC7B0D"/>
    <w:rsid w:val="00ED0410"/>
    <w:rsid w:val="00ED0DC2"/>
    <w:rsid w:val="00ED3214"/>
    <w:rsid w:val="00ED39AA"/>
    <w:rsid w:val="00ED5E05"/>
    <w:rsid w:val="00ED6C12"/>
    <w:rsid w:val="00ED77AB"/>
    <w:rsid w:val="00EE087B"/>
    <w:rsid w:val="00EE395A"/>
    <w:rsid w:val="00EE4757"/>
    <w:rsid w:val="00EE6141"/>
    <w:rsid w:val="00EE6A02"/>
    <w:rsid w:val="00EE7EA3"/>
    <w:rsid w:val="00EF0AF1"/>
    <w:rsid w:val="00EF2F2B"/>
    <w:rsid w:val="00EF3142"/>
    <w:rsid w:val="00EF4556"/>
    <w:rsid w:val="00EF4632"/>
    <w:rsid w:val="00EF4639"/>
    <w:rsid w:val="00EF5B76"/>
    <w:rsid w:val="00EF648C"/>
    <w:rsid w:val="00EF7726"/>
    <w:rsid w:val="00EF7F8C"/>
    <w:rsid w:val="00F01527"/>
    <w:rsid w:val="00F01C7C"/>
    <w:rsid w:val="00F02B2A"/>
    <w:rsid w:val="00F0637F"/>
    <w:rsid w:val="00F063E6"/>
    <w:rsid w:val="00F0715B"/>
    <w:rsid w:val="00F0766F"/>
    <w:rsid w:val="00F10786"/>
    <w:rsid w:val="00F10D89"/>
    <w:rsid w:val="00F11F85"/>
    <w:rsid w:val="00F1330F"/>
    <w:rsid w:val="00F1456C"/>
    <w:rsid w:val="00F17E9B"/>
    <w:rsid w:val="00F17ECB"/>
    <w:rsid w:val="00F204B0"/>
    <w:rsid w:val="00F20720"/>
    <w:rsid w:val="00F22610"/>
    <w:rsid w:val="00F24CC4"/>
    <w:rsid w:val="00F267B6"/>
    <w:rsid w:val="00F27343"/>
    <w:rsid w:val="00F30108"/>
    <w:rsid w:val="00F30B25"/>
    <w:rsid w:val="00F337C5"/>
    <w:rsid w:val="00F37025"/>
    <w:rsid w:val="00F37B24"/>
    <w:rsid w:val="00F404FE"/>
    <w:rsid w:val="00F4225E"/>
    <w:rsid w:val="00F431A8"/>
    <w:rsid w:val="00F45949"/>
    <w:rsid w:val="00F45CC1"/>
    <w:rsid w:val="00F471F8"/>
    <w:rsid w:val="00F47B18"/>
    <w:rsid w:val="00F50082"/>
    <w:rsid w:val="00F51108"/>
    <w:rsid w:val="00F5178B"/>
    <w:rsid w:val="00F53B8E"/>
    <w:rsid w:val="00F5637F"/>
    <w:rsid w:val="00F57600"/>
    <w:rsid w:val="00F57A4C"/>
    <w:rsid w:val="00F62CDB"/>
    <w:rsid w:val="00F636B0"/>
    <w:rsid w:val="00F7366F"/>
    <w:rsid w:val="00F75332"/>
    <w:rsid w:val="00F77361"/>
    <w:rsid w:val="00F77863"/>
    <w:rsid w:val="00F8033A"/>
    <w:rsid w:val="00F8116B"/>
    <w:rsid w:val="00F816D6"/>
    <w:rsid w:val="00F8335C"/>
    <w:rsid w:val="00F840D1"/>
    <w:rsid w:val="00F865C4"/>
    <w:rsid w:val="00F87345"/>
    <w:rsid w:val="00F90BDD"/>
    <w:rsid w:val="00F95036"/>
    <w:rsid w:val="00F96883"/>
    <w:rsid w:val="00F969E6"/>
    <w:rsid w:val="00FA00E3"/>
    <w:rsid w:val="00FA2FB6"/>
    <w:rsid w:val="00FA449B"/>
    <w:rsid w:val="00FA669E"/>
    <w:rsid w:val="00FA6B7F"/>
    <w:rsid w:val="00FB1681"/>
    <w:rsid w:val="00FB4C4C"/>
    <w:rsid w:val="00FC6007"/>
    <w:rsid w:val="00FC695A"/>
    <w:rsid w:val="00FC7A9A"/>
    <w:rsid w:val="00FD015A"/>
    <w:rsid w:val="00FD2629"/>
    <w:rsid w:val="00FD265E"/>
    <w:rsid w:val="00FD2D80"/>
    <w:rsid w:val="00FD2F98"/>
    <w:rsid w:val="00FD7683"/>
    <w:rsid w:val="00FE07C0"/>
    <w:rsid w:val="00FE1CCE"/>
    <w:rsid w:val="00FE272D"/>
    <w:rsid w:val="00FE5869"/>
    <w:rsid w:val="00FE7474"/>
    <w:rsid w:val="00FE761E"/>
    <w:rsid w:val="00FF11D3"/>
    <w:rsid w:val="00FF1FFC"/>
    <w:rsid w:val="00FF29F0"/>
    <w:rsid w:val="00FF301D"/>
    <w:rsid w:val="00FF3A62"/>
    <w:rsid w:val="00FF3CB9"/>
    <w:rsid w:val="00FF4E48"/>
    <w:rsid w:val="00FF5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544781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544781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544781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544781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544781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544781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544781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478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4478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78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ParagraphText"/>
    <w:next w:val="ParagraphText"/>
    <w:link w:val="TitleChar"/>
    <w:uiPriority w:val="10"/>
    <w:qFormat/>
    <w:rsid w:val="00544781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4781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544781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544781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44781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544781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44781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4781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44781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44781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544781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478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78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4781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78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44781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4478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44781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44781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544781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544781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544781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544781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544781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544781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544781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544781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544781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544781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544781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544781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544781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544781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44781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5447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5447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447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4781"/>
  </w:style>
  <w:style w:type="character" w:customStyle="1" w:styleId="CommentTextChar">
    <w:name w:val="Comment Text Char"/>
    <w:basedOn w:val="DefaultParagraphFont"/>
    <w:link w:val="CommentText"/>
    <w:uiPriority w:val="99"/>
    <w:rsid w:val="00544781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7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781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544781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544781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44781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44781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44781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544781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44781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544781"/>
    <w:rPr>
      <w:b/>
      <w:bCs/>
    </w:rPr>
  </w:style>
  <w:style w:type="paragraph" w:styleId="ListNumber">
    <w:name w:val="List Number"/>
    <w:basedOn w:val="Normal"/>
    <w:uiPriority w:val="99"/>
    <w:unhideWhenUsed/>
    <w:rsid w:val="00544781"/>
    <w:pPr>
      <w:numPr>
        <w:numId w:val="29"/>
      </w:numPr>
    </w:pPr>
  </w:style>
  <w:style w:type="paragraph" w:styleId="ListNumber2">
    <w:name w:val="List Number 2"/>
    <w:basedOn w:val="Normal"/>
    <w:uiPriority w:val="99"/>
    <w:unhideWhenUsed/>
    <w:rsid w:val="00544781"/>
    <w:pPr>
      <w:numPr>
        <w:ilvl w:val="1"/>
        <w:numId w:val="29"/>
      </w:numPr>
    </w:pPr>
  </w:style>
  <w:style w:type="paragraph" w:styleId="ListNumber3">
    <w:name w:val="List Number 3"/>
    <w:basedOn w:val="Normal"/>
    <w:uiPriority w:val="99"/>
    <w:unhideWhenUsed/>
    <w:rsid w:val="00544781"/>
    <w:pPr>
      <w:numPr>
        <w:ilvl w:val="2"/>
        <w:numId w:val="29"/>
      </w:numPr>
    </w:pPr>
  </w:style>
  <w:style w:type="paragraph" w:styleId="ListNumber4">
    <w:name w:val="List Number 4"/>
    <w:basedOn w:val="Normal"/>
    <w:uiPriority w:val="99"/>
    <w:unhideWhenUsed/>
    <w:rsid w:val="00544781"/>
    <w:pPr>
      <w:numPr>
        <w:ilvl w:val="3"/>
        <w:numId w:val="29"/>
      </w:numPr>
    </w:pPr>
  </w:style>
  <w:style w:type="paragraph" w:styleId="ListNumber5">
    <w:name w:val="List Number 5"/>
    <w:basedOn w:val="Normal"/>
    <w:uiPriority w:val="99"/>
    <w:semiHidden/>
    <w:unhideWhenUsed/>
    <w:rsid w:val="00544781"/>
    <w:pPr>
      <w:numPr>
        <w:ilvl w:val="4"/>
        <w:numId w:val="29"/>
      </w:numPr>
      <w:contextualSpacing/>
    </w:pPr>
  </w:style>
  <w:style w:type="paragraph" w:styleId="ListBullet">
    <w:name w:val="List Bullet"/>
    <w:basedOn w:val="ParagraphText"/>
    <w:uiPriority w:val="99"/>
    <w:unhideWhenUsed/>
    <w:rsid w:val="00544781"/>
    <w:pPr>
      <w:numPr>
        <w:numId w:val="31"/>
      </w:numPr>
    </w:pPr>
  </w:style>
  <w:style w:type="paragraph" w:styleId="ListBullet2">
    <w:name w:val="List Bullet 2"/>
    <w:basedOn w:val="ParagraphText"/>
    <w:uiPriority w:val="99"/>
    <w:unhideWhenUsed/>
    <w:rsid w:val="00544781"/>
    <w:pPr>
      <w:numPr>
        <w:ilvl w:val="1"/>
        <w:numId w:val="31"/>
      </w:numPr>
    </w:pPr>
  </w:style>
  <w:style w:type="paragraph" w:styleId="ListBullet3">
    <w:name w:val="List Bullet 3"/>
    <w:basedOn w:val="ParagraphText"/>
    <w:uiPriority w:val="99"/>
    <w:unhideWhenUsed/>
    <w:rsid w:val="00544781"/>
    <w:pPr>
      <w:numPr>
        <w:ilvl w:val="2"/>
        <w:numId w:val="31"/>
      </w:numPr>
    </w:pPr>
  </w:style>
  <w:style w:type="paragraph" w:styleId="ListBullet4">
    <w:name w:val="List Bullet 4"/>
    <w:basedOn w:val="Normal"/>
    <w:uiPriority w:val="99"/>
    <w:unhideWhenUsed/>
    <w:rsid w:val="00544781"/>
    <w:pPr>
      <w:numPr>
        <w:ilvl w:val="3"/>
        <w:numId w:val="31"/>
      </w:numPr>
    </w:pPr>
  </w:style>
  <w:style w:type="paragraph" w:styleId="ListBullet5">
    <w:name w:val="List Bullet 5"/>
    <w:basedOn w:val="Normal"/>
    <w:uiPriority w:val="99"/>
    <w:unhideWhenUsed/>
    <w:rsid w:val="00544781"/>
    <w:pPr>
      <w:numPr>
        <w:ilvl w:val="4"/>
        <w:numId w:val="31"/>
      </w:numPr>
    </w:pPr>
  </w:style>
  <w:style w:type="numbering" w:customStyle="1" w:styleId="PrimaryBulletList">
    <w:name w:val="Primary Bullet List"/>
    <w:uiPriority w:val="99"/>
    <w:rsid w:val="00544781"/>
    <w:pPr>
      <w:numPr>
        <w:numId w:val="1"/>
      </w:numPr>
    </w:pPr>
  </w:style>
  <w:style w:type="numbering" w:customStyle="1" w:styleId="MainBulletList">
    <w:name w:val="MainBulletList"/>
    <w:uiPriority w:val="99"/>
    <w:rsid w:val="00FA00E3"/>
    <w:pPr>
      <w:numPr>
        <w:numId w:val="2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7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544781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544781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544781"/>
    <w:pPr>
      <w:contextualSpacing/>
    </w:pPr>
  </w:style>
  <w:style w:type="character" w:customStyle="1" w:styleId="WarningChar">
    <w:name w:val="Warning Char"/>
    <w:basedOn w:val="DefaultParagraphFont"/>
    <w:link w:val="Warning"/>
    <w:rsid w:val="00544781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544781"/>
  </w:style>
  <w:style w:type="character" w:customStyle="1" w:styleId="TipChar">
    <w:name w:val="Tip Char"/>
    <w:basedOn w:val="DefaultParagraphFont"/>
    <w:link w:val="Tip"/>
    <w:rsid w:val="00544781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544781"/>
    <w:pPr>
      <w:numPr>
        <w:numId w:val="3"/>
      </w:numPr>
    </w:pPr>
  </w:style>
  <w:style w:type="table" w:customStyle="1" w:styleId="LessonTable">
    <w:name w:val="Lesson Table"/>
    <w:basedOn w:val="TableNormal"/>
    <w:uiPriority w:val="99"/>
    <w:qFormat/>
    <w:locked/>
    <w:rsid w:val="00544781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544781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544781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C20775"/>
    <w:pPr>
      <w:spacing w:after="0"/>
      <w:jc w:val="left"/>
    </w:pPr>
    <w:rPr>
      <w:rFonts w:ascii="Segoe UI" w:hAnsi="Segoe U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544781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544781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544781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544781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544781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544781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544781"/>
    <w:rPr>
      <w:noProof/>
    </w:rPr>
  </w:style>
  <w:style w:type="character" w:customStyle="1" w:styleId="GraphicWideChar">
    <w:name w:val="Graphic.Wide Char"/>
    <w:basedOn w:val="GraphicChar"/>
    <w:link w:val="GraphicWide"/>
    <w:rsid w:val="00544781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544781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544781"/>
    <w:rPr>
      <w:rFonts w:ascii="Segoe UI" w:hAnsi="Segoe U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544781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544781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544781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544781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544781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544781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544781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478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4478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78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54478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44781"/>
  </w:style>
  <w:style w:type="paragraph" w:styleId="Title">
    <w:name w:val="Title"/>
    <w:basedOn w:val="ParagraphText"/>
    <w:next w:val="ParagraphText"/>
    <w:link w:val="TitleChar"/>
    <w:uiPriority w:val="10"/>
    <w:qFormat/>
    <w:rsid w:val="00544781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4781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544781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544781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44781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544781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44781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4781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44781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44781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544781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478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78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4781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78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44781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4478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44781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44781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544781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544781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544781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544781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544781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544781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544781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544781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544781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544781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544781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544781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544781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544781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44781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5447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5447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447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4781"/>
  </w:style>
  <w:style w:type="character" w:customStyle="1" w:styleId="CommentTextChar">
    <w:name w:val="Comment Text Char"/>
    <w:basedOn w:val="DefaultParagraphFont"/>
    <w:link w:val="CommentText"/>
    <w:uiPriority w:val="99"/>
    <w:rsid w:val="00544781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7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781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544781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544781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44781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44781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44781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544781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44781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544781"/>
    <w:rPr>
      <w:b/>
      <w:bCs/>
    </w:rPr>
  </w:style>
  <w:style w:type="paragraph" w:styleId="ListNumber">
    <w:name w:val="List Number"/>
    <w:basedOn w:val="Normal"/>
    <w:uiPriority w:val="99"/>
    <w:unhideWhenUsed/>
    <w:rsid w:val="00544781"/>
    <w:pPr>
      <w:numPr>
        <w:numId w:val="29"/>
      </w:numPr>
    </w:pPr>
  </w:style>
  <w:style w:type="paragraph" w:styleId="ListNumber2">
    <w:name w:val="List Number 2"/>
    <w:basedOn w:val="Normal"/>
    <w:uiPriority w:val="99"/>
    <w:unhideWhenUsed/>
    <w:rsid w:val="00544781"/>
    <w:pPr>
      <w:numPr>
        <w:ilvl w:val="1"/>
        <w:numId w:val="29"/>
      </w:numPr>
    </w:pPr>
  </w:style>
  <w:style w:type="paragraph" w:styleId="ListNumber3">
    <w:name w:val="List Number 3"/>
    <w:basedOn w:val="Normal"/>
    <w:uiPriority w:val="99"/>
    <w:unhideWhenUsed/>
    <w:rsid w:val="00544781"/>
    <w:pPr>
      <w:numPr>
        <w:ilvl w:val="2"/>
        <w:numId w:val="29"/>
      </w:numPr>
    </w:pPr>
  </w:style>
  <w:style w:type="paragraph" w:styleId="ListNumber4">
    <w:name w:val="List Number 4"/>
    <w:basedOn w:val="Normal"/>
    <w:uiPriority w:val="99"/>
    <w:unhideWhenUsed/>
    <w:rsid w:val="00544781"/>
    <w:pPr>
      <w:numPr>
        <w:ilvl w:val="3"/>
        <w:numId w:val="29"/>
      </w:numPr>
    </w:pPr>
  </w:style>
  <w:style w:type="paragraph" w:styleId="ListNumber5">
    <w:name w:val="List Number 5"/>
    <w:basedOn w:val="Normal"/>
    <w:uiPriority w:val="99"/>
    <w:semiHidden/>
    <w:unhideWhenUsed/>
    <w:rsid w:val="00544781"/>
    <w:pPr>
      <w:numPr>
        <w:ilvl w:val="4"/>
        <w:numId w:val="29"/>
      </w:numPr>
      <w:contextualSpacing/>
    </w:pPr>
  </w:style>
  <w:style w:type="paragraph" w:styleId="ListBullet">
    <w:name w:val="List Bullet"/>
    <w:basedOn w:val="ParagraphText"/>
    <w:uiPriority w:val="99"/>
    <w:unhideWhenUsed/>
    <w:rsid w:val="00544781"/>
    <w:pPr>
      <w:numPr>
        <w:numId w:val="31"/>
      </w:numPr>
    </w:pPr>
  </w:style>
  <w:style w:type="paragraph" w:styleId="ListBullet2">
    <w:name w:val="List Bullet 2"/>
    <w:basedOn w:val="ParagraphText"/>
    <w:uiPriority w:val="99"/>
    <w:unhideWhenUsed/>
    <w:rsid w:val="00544781"/>
    <w:pPr>
      <w:numPr>
        <w:ilvl w:val="1"/>
        <w:numId w:val="31"/>
      </w:numPr>
    </w:pPr>
  </w:style>
  <w:style w:type="paragraph" w:styleId="ListBullet3">
    <w:name w:val="List Bullet 3"/>
    <w:basedOn w:val="ParagraphText"/>
    <w:uiPriority w:val="99"/>
    <w:unhideWhenUsed/>
    <w:rsid w:val="00544781"/>
    <w:pPr>
      <w:numPr>
        <w:ilvl w:val="2"/>
        <w:numId w:val="31"/>
      </w:numPr>
    </w:pPr>
  </w:style>
  <w:style w:type="paragraph" w:styleId="ListBullet4">
    <w:name w:val="List Bullet 4"/>
    <w:basedOn w:val="Normal"/>
    <w:uiPriority w:val="99"/>
    <w:unhideWhenUsed/>
    <w:rsid w:val="00544781"/>
    <w:pPr>
      <w:numPr>
        <w:ilvl w:val="3"/>
        <w:numId w:val="31"/>
      </w:numPr>
    </w:pPr>
  </w:style>
  <w:style w:type="paragraph" w:styleId="ListBullet5">
    <w:name w:val="List Bullet 5"/>
    <w:basedOn w:val="Normal"/>
    <w:uiPriority w:val="99"/>
    <w:unhideWhenUsed/>
    <w:rsid w:val="00544781"/>
    <w:pPr>
      <w:numPr>
        <w:ilvl w:val="4"/>
        <w:numId w:val="31"/>
      </w:numPr>
    </w:pPr>
  </w:style>
  <w:style w:type="numbering" w:customStyle="1" w:styleId="PrimaryBulletList">
    <w:name w:val="Primary Bullet List"/>
    <w:uiPriority w:val="99"/>
    <w:rsid w:val="00544781"/>
    <w:pPr>
      <w:numPr>
        <w:numId w:val="31"/>
      </w:numPr>
    </w:pPr>
  </w:style>
  <w:style w:type="numbering" w:customStyle="1" w:styleId="MainBulletList">
    <w:name w:val="MainBulletList"/>
    <w:uiPriority w:val="99"/>
    <w:rsid w:val="00FA00E3"/>
    <w:pPr>
      <w:numPr>
        <w:numId w:val="2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7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544781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544781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544781"/>
    <w:pPr>
      <w:contextualSpacing/>
    </w:pPr>
  </w:style>
  <w:style w:type="character" w:customStyle="1" w:styleId="WarningChar">
    <w:name w:val="Warning Char"/>
    <w:basedOn w:val="DefaultParagraphFont"/>
    <w:link w:val="Warning"/>
    <w:rsid w:val="00544781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544781"/>
  </w:style>
  <w:style w:type="character" w:customStyle="1" w:styleId="TipChar">
    <w:name w:val="Tip Char"/>
    <w:basedOn w:val="DefaultParagraphFont"/>
    <w:link w:val="Tip"/>
    <w:rsid w:val="00544781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544781"/>
    <w:pPr>
      <w:numPr>
        <w:numId w:val="3"/>
      </w:numPr>
    </w:pPr>
  </w:style>
  <w:style w:type="table" w:customStyle="1" w:styleId="LessonTable">
    <w:name w:val="Lesson Table"/>
    <w:basedOn w:val="TableNormal"/>
    <w:uiPriority w:val="99"/>
    <w:qFormat/>
    <w:locked/>
    <w:rsid w:val="00544781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544781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544781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C20775"/>
    <w:pPr>
      <w:spacing w:after="0"/>
      <w:jc w:val="left"/>
    </w:pPr>
    <w:rPr>
      <w:rFonts w:ascii="Segoe UI" w:hAnsi="Segoe U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544781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544781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544781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544781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544781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544781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544781"/>
    <w:rPr>
      <w:noProof/>
    </w:rPr>
  </w:style>
  <w:style w:type="character" w:customStyle="1" w:styleId="GraphicWideChar">
    <w:name w:val="Graphic.Wide Char"/>
    <w:basedOn w:val="GraphicChar"/>
    <w:link w:val="GraphicWide"/>
    <w:rsid w:val="00544781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544781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544781"/>
    <w:rPr>
      <w:rFonts w:ascii="Segoe UI" w:hAnsi="Segoe UI"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4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5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504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00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37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214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7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594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8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0581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86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645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68096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7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562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345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2439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8429">
                                          <w:marLeft w:val="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3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562868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32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1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558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8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5090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58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099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8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3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064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74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6421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706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3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2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88797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36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7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07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911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07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05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9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908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08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1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66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8603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49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52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72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39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741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111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1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29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33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677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99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835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52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86821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2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401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2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64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56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2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13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4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50576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8212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23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4048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502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0800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53250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455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092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88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448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3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227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465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8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97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7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1183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9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14530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55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054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0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430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134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6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12603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86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1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0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335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56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4890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6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3733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68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420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864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0999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5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3527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24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6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13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53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825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801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58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26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683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9822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8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45051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42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12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30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704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3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042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3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33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77988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47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41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9019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457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59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0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030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1232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402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86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5118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8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781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2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71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04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242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microsoft.com/office/2007/relationships/stylesWithEffects" Target="stylesWithEffects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AppData\Roaming\Microsoft\Templates\Word%20to%20Flar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8D5505E3DEF4AB0EE043689FF5E9B" ma:contentTypeVersion="2" ma:contentTypeDescription="Create a new document." ma:contentTypeScope="" ma:versionID="9f6e9861263ac6800060af518a7064e2">
  <xsd:schema xmlns:xsd="http://www.w3.org/2001/XMLSchema" xmlns:xs="http://www.w3.org/2001/XMLSchema" xmlns:p="http://schemas.microsoft.com/office/2006/metadata/properties" xmlns:ns2="150da908-abd3-4c58-b420-56d8646f3d1b" targetNamespace="http://schemas.microsoft.com/office/2006/metadata/properties" ma:root="true" ma:fieldsID="5de730bbdbec46f2b31d7110a9d66d6d" ns2:_="">
    <xsd:import namespace="150da908-abd3-4c58-b420-56d8646f3d1b"/>
    <xsd:element name="properties">
      <xsd:complexType>
        <xsd:sequence>
          <xsd:element name="documentManagement">
            <xsd:complexType>
              <xsd:all>
                <xsd:element ref="ns2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da908-abd3-4c58-b420-56d8646f3d1b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default="Jeremy Black" ma:format="Dropdown" ma:internalName="Owner">
      <xsd:simpleType>
        <xsd:restriction base="dms:Choice">
          <xsd:enumeration value="Jeremy Black"/>
          <xsd:enumeration value="Jeff Nemecek"/>
          <xsd:enumeration value="Angela Harris"/>
          <xsd:enumeration value="Bill W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150da908-abd3-4c58-b420-56d8646f3d1b">Jeremy Black</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AD3FA7-CCDC-4CA7-8DBF-26D24E12EB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28210F-BAE1-46B4-A01F-DEBDD8E11C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0da908-abd3-4c58-b420-56d8646f3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45408A-C9BB-40C9-B661-38B6CCE26D08}">
  <ds:schemaRefs>
    <ds:schemaRef ds:uri="http://schemas.microsoft.com/office/2006/metadata/properties"/>
    <ds:schemaRef ds:uri="http://schemas.microsoft.com/office/infopath/2007/PartnerControls"/>
    <ds:schemaRef ds:uri="150da908-abd3-4c58-b420-56d8646f3d1b"/>
  </ds:schemaRefs>
</ds:datastoreItem>
</file>

<file path=customXml/itemProps4.xml><?xml version="1.0" encoding="utf-8"?>
<ds:datastoreItem xmlns:ds="http://schemas.openxmlformats.org/officeDocument/2006/customXml" ds:itemID="{1EDDA2DE-5CA0-49DE-B3AF-2F92613143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to Flare Template.dotm</Template>
  <TotalTime>0</TotalTime>
  <Pages>32</Pages>
  <Words>3742</Words>
  <Characters>21335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8 Training</vt:lpstr>
    </vt:vector>
  </TitlesOfParts>
  <LinksUpToDate>false</LinksUpToDate>
  <CharactersWithSpaces>25027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8 Training</dc:title>
  <dc:creator/>
  <cp:lastModifiedBy/>
  <cp:revision>1</cp:revision>
  <dcterms:created xsi:type="dcterms:W3CDTF">2012-08-27T16:25:00Z</dcterms:created>
  <dcterms:modified xsi:type="dcterms:W3CDTF">2012-09-10T18:09:00Z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0x010100F4E8D5505E3DEF4AB0EE043689FF5E9B</vt:lpwstr>
  </property>
  <property fmtid="{D5CDD505-2E9C-101B-9397-08002B2CF9AE}" pid="3" name="Order">
    <vt:r8>6200</vt:r8>
  </property>
  <property fmtid="{D5CDD505-2E9C-101B-9397-08002B2CF9AE}" pid="4" name="Training Owner">
    <vt:lpwstr>Jeremy Black</vt:lpwstr>
  </property>
</Properties>
</file>