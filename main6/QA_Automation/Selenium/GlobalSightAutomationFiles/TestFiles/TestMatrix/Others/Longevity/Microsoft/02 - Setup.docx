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E3" w:rsidRDefault="001A2BC7" w:rsidP="00083D54">
      <w:pPr>
        <w:pStyle w:val="Heading1"/>
      </w:pPr>
      <w:bookmarkStart w:id="0" w:name="_Toc334546445"/>
      <w:bookmarkStart w:id="1" w:name="_Toc334554918"/>
      <w:bookmarkStart w:id="2" w:name="_Toc334564052"/>
      <w:r>
        <w:t>Setup</w:t>
      </w:r>
      <w:bookmarkEnd w:id="0"/>
      <w:bookmarkEnd w:id="1"/>
      <w:bookmarkEnd w:id="2"/>
    </w:p>
    <w:p w:rsidR="00884BD0" w:rsidRDefault="009841A2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sz w:val="22"/>
          <w:szCs w:val="22"/>
        </w:rPr>
      </w:pPr>
      <w:r w:rsidRPr="009841A2">
        <w:fldChar w:fldCharType="begin"/>
      </w:r>
      <w:r w:rsidR="0072113E">
        <w:instrText xml:space="preserve"> TOC \o "1-3" </w:instrText>
      </w:r>
      <w:r w:rsidRPr="009841A2">
        <w:fldChar w:fldCharType="separate"/>
      </w:r>
      <w:r w:rsidR="00884BD0">
        <w:rPr>
          <w:noProof/>
        </w:rPr>
        <w:t>Setup</w:t>
      </w:r>
      <w:r w:rsidR="00884BD0">
        <w:rPr>
          <w:noProof/>
        </w:rPr>
        <w:tab/>
      </w:r>
      <w:r>
        <w:rPr>
          <w:noProof/>
        </w:rPr>
        <w:fldChar w:fldCharType="begin"/>
      </w:r>
      <w:r w:rsidR="00884BD0">
        <w:rPr>
          <w:noProof/>
        </w:rPr>
        <w:instrText xml:space="preserve"> PAGEREF _Toc334564052 \h </w:instrText>
      </w:r>
      <w:r>
        <w:rPr>
          <w:noProof/>
        </w:rPr>
      </w:r>
      <w:r>
        <w:rPr>
          <w:noProof/>
        </w:rPr>
        <w:fldChar w:fldCharType="separate"/>
      </w:r>
      <w:r w:rsidR="00884BD0">
        <w:rPr>
          <w:noProof/>
        </w:rPr>
        <w:t>1</w:t>
      </w:r>
      <w:r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System Requirements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_Toc334564053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2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New Processor Requirements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_Toc334564054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3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Installation Changes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_Toc334564055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4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_Toc334564056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4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Consumer-Friendly Installer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_Toc334564057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5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New Installation Options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_Toc334564058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6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Setup Flow: Setup Within Windows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_Toc334564059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11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Purchase Methods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_Toc334564060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11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Setup: Check Compatibility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_Toc334564061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12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Setup: Purchase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_Toc334564062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15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Setup: Obtain Product Key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_Toc334564063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23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Setup: Download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_Toc334564064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25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Setup: Start Setup or Create Install Media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_Toc334564065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27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Down-Level Phase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_Toc334564066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28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WinPE and First Boot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_Toc334564067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38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Windows Welcome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_Toc334564068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40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Setup Flow: Boot From Media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_Toc334564069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56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Dual Boot Configuration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_Toc334564070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60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 Details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_Toc334564071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62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Logging in Web Setup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_Toc334564072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63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Download Process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_Toc334564073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63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Creating Installation Media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_Toc334564074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64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Key Web Setup Paths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_Toc334564075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70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Troubleshooting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_Toc334564076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71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Web Setup Troubleshooting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_Toc334564077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71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Troubleshooting Other Issues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_Toc334564078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74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lastRenderedPageBreak/>
        <w:t>Upgrade Rollback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_Toc334564079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75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Choosing Migration Specifics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_Toc334564080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76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Migration Failures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_Toc334564081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76</w:t>
      </w:r>
      <w:r w:rsidR="009841A2">
        <w:rPr>
          <w:noProof/>
        </w:rPr>
        <w:fldChar w:fldCharType="end"/>
      </w:r>
    </w:p>
    <w:p w:rsidR="00884BD0" w:rsidRDefault="00884BD0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Lab: Install Windows 8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_Toc334564082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77</w:t>
      </w:r>
      <w:r w:rsidR="009841A2">
        <w:rPr>
          <w:noProof/>
        </w:rPr>
        <w:fldChar w:fldCharType="end"/>
      </w:r>
    </w:p>
    <w:p w:rsidR="00884BD0" w:rsidRDefault="00884BD0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Exercise: Upgrade</w:t>
      </w:r>
      <w:r>
        <w:rPr>
          <w:noProof/>
        </w:rPr>
        <w:tab/>
      </w:r>
      <w:r w:rsidR="009841A2">
        <w:rPr>
          <w:noProof/>
        </w:rPr>
        <w:fldChar w:fldCharType="begin"/>
      </w:r>
      <w:r>
        <w:rPr>
          <w:noProof/>
        </w:rPr>
        <w:instrText xml:space="preserve"> PAGEREF _Toc334564083 \h </w:instrText>
      </w:r>
      <w:r w:rsidR="009841A2">
        <w:rPr>
          <w:noProof/>
        </w:rPr>
      </w:r>
      <w:r w:rsidR="009841A2">
        <w:rPr>
          <w:noProof/>
        </w:rPr>
        <w:fldChar w:fldCharType="separate"/>
      </w:r>
      <w:r>
        <w:rPr>
          <w:noProof/>
        </w:rPr>
        <w:t>77</w:t>
      </w:r>
      <w:r w:rsidR="009841A2">
        <w:rPr>
          <w:noProof/>
        </w:rPr>
        <w:fldChar w:fldCharType="end"/>
      </w:r>
    </w:p>
    <w:p w:rsidR="001811E3" w:rsidRDefault="009841A2" w:rsidP="004B1F1B">
      <w:pPr>
        <w:pStyle w:val="Heading4"/>
      </w:pPr>
      <w:r>
        <w:fldChar w:fldCharType="end"/>
      </w:r>
      <w:r w:rsidR="004B1F1B">
        <w:t>Timing</w:t>
      </w:r>
      <w:r w:rsidR="0072113E">
        <w:t xml:space="preserve"> </w:t>
      </w:r>
      <w:r w:rsidR="004B1F1B">
        <w:t>for</w:t>
      </w:r>
      <w:r w:rsidR="0072113E">
        <w:t xml:space="preserve"> </w:t>
      </w:r>
      <w:r w:rsidR="00A14067">
        <w:t>T</w:t>
      </w:r>
      <w:r w:rsidR="004B1F1B">
        <w:t>his</w:t>
      </w:r>
      <w:r w:rsidR="0072113E">
        <w:t xml:space="preserve"> </w:t>
      </w:r>
      <w:r w:rsidR="00A14067">
        <w:t>M</w:t>
      </w:r>
      <w:r w:rsidR="004B1F1B">
        <w:t>odule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 w:themeColor="text1"/>
          <w:insideV w:val="single" w:sz="6" w:space="0" w:color="000000" w:themeColor="text1"/>
        </w:tblBorders>
        <w:tblLook w:val="04A0"/>
      </w:tblPr>
      <w:tblGrid>
        <w:gridCol w:w="3354"/>
        <w:gridCol w:w="3636"/>
      </w:tblGrid>
      <w:tr w:rsidR="004B1F1B" w:rsidRPr="0084447C" w:rsidTr="0072113E">
        <w:tc>
          <w:tcPr>
            <w:tcW w:w="0" w:type="auto"/>
            <w:shd w:val="clear" w:color="auto" w:fill="auto"/>
            <w:hideMark/>
          </w:tcPr>
          <w:p w:rsidR="004B1F1B" w:rsidRPr="0084447C" w:rsidRDefault="004B1F1B" w:rsidP="0084447C">
            <w:pPr>
              <w:pStyle w:val="ParagraphText"/>
            </w:pPr>
            <w:r w:rsidRPr="0084447C">
              <w:t>Delivery</w:t>
            </w:r>
            <w:r w:rsidR="0072113E">
              <w:t xml:space="preserve"> </w:t>
            </w:r>
            <w:r w:rsidRPr="0084447C">
              <w:t>Length:</w:t>
            </w:r>
            <w:r w:rsidR="0072113E">
              <w:t xml:space="preserve"> </w:t>
            </w:r>
            <w:r w:rsidRPr="0084447C">
              <w:t>120</w:t>
            </w:r>
            <w:r w:rsidR="0072113E">
              <w:t xml:space="preserve"> </w:t>
            </w:r>
            <w:r w:rsidRPr="0084447C">
              <w:t>Minutes</w:t>
            </w:r>
          </w:p>
        </w:tc>
        <w:tc>
          <w:tcPr>
            <w:tcW w:w="0" w:type="auto"/>
            <w:shd w:val="clear" w:color="auto" w:fill="auto"/>
            <w:hideMark/>
          </w:tcPr>
          <w:p w:rsidR="004B1F1B" w:rsidRPr="0084447C" w:rsidRDefault="004B1F1B" w:rsidP="0084447C">
            <w:pPr>
              <w:pStyle w:val="ParagraphText"/>
            </w:pPr>
            <w:r w:rsidRPr="0084447C">
              <w:t>Additional</w:t>
            </w:r>
            <w:r w:rsidR="0072113E">
              <w:t xml:space="preserve"> </w:t>
            </w:r>
            <w:r w:rsidRPr="0084447C">
              <w:t>Lab</w:t>
            </w:r>
            <w:r w:rsidR="0072113E">
              <w:t xml:space="preserve"> </w:t>
            </w:r>
            <w:r w:rsidRPr="0084447C">
              <w:t>Time:</w:t>
            </w:r>
            <w:r w:rsidR="0072113E">
              <w:t xml:space="preserve"> </w:t>
            </w:r>
            <w:r w:rsidRPr="0084447C">
              <w:t>90</w:t>
            </w:r>
            <w:r w:rsidR="0072113E">
              <w:t xml:space="preserve"> </w:t>
            </w:r>
            <w:r w:rsidRPr="0084447C">
              <w:t>Minutes</w:t>
            </w:r>
          </w:p>
        </w:tc>
      </w:tr>
    </w:tbl>
    <w:p w:rsidR="001811E3" w:rsidRDefault="004B1F1B" w:rsidP="00AD5B61">
      <w:pPr>
        <w:pStyle w:val="Heading4"/>
      </w:pPr>
      <w:r>
        <w:t>Overview</w:t>
      </w:r>
    </w:p>
    <w:p w:rsidR="001811E3" w:rsidRDefault="00DC5008" w:rsidP="00DC5008">
      <w:pPr>
        <w:pStyle w:val="ParagraphText"/>
      </w:pPr>
      <w:r>
        <w:t>This</w:t>
      </w:r>
      <w:r w:rsidR="0072113E">
        <w:t xml:space="preserve"> </w:t>
      </w:r>
      <w:r>
        <w:t>module</w:t>
      </w:r>
      <w:r w:rsidR="0072113E">
        <w:t xml:space="preserve"> </w:t>
      </w:r>
      <w:r>
        <w:t>examines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process</w:t>
      </w:r>
      <w:r w:rsidR="0072113E">
        <w:t xml:space="preserve"> </w:t>
      </w:r>
      <w:r>
        <w:t>for</w:t>
      </w:r>
      <w:r w:rsidR="0072113E">
        <w:t xml:space="preserve"> </w:t>
      </w:r>
      <w:r>
        <w:t>Windows</w:t>
      </w:r>
      <w:r w:rsidR="006D3E73">
        <w:t>®</w:t>
      </w:r>
      <w:r w:rsidR="0072113E">
        <w:t xml:space="preserve"> </w:t>
      </w:r>
      <w:r>
        <w:t>8,</w:t>
      </w:r>
      <w:r w:rsidR="0072113E">
        <w:t xml:space="preserve"> </w:t>
      </w:r>
      <w:r>
        <w:t>including</w:t>
      </w:r>
      <w:r w:rsidR="0072113E">
        <w:t xml:space="preserve"> </w:t>
      </w:r>
      <w:r>
        <w:t>a</w:t>
      </w:r>
      <w:r w:rsidR="0072113E">
        <w:t xml:space="preserve"> </w:t>
      </w:r>
      <w:r>
        <w:t>walkthrough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process,</w:t>
      </w:r>
      <w:r w:rsidR="0072113E">
        <w:t xml:space="preserve"> </w:t>
      </w:r>
      <w:r>
        <w:t>changes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release</w:t>
      </w:r>
      <w:r w:rsidR="0072113E">
        <w:t xml:space="preserve"> </w:t>
      </w:r>
      <w:r>
        <w:t>compared</w:t>
      </w:r>
      <w:r w:rsidR="0072113E">
        <w:t xml:space="preserve"> </w:t>
      </w:r>
      <w:r>
        <w:t>with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,</w:t>
      </w:r>
      <w:r w:rsidR="0072113E">
        <w:t xml:space="preserve"> </w:t>
      </w:r>
      <w:r>
        <w:t>and</w:t>
      </w:r>
      <w:r w:rsidR="0072113E">
        <w:t xml:space="preserve"> </w:t>
      </w:r>
      <w:r>
        <w:t>troubleshooting</w:t>
      </w:r>
      <w:r w:rsidR="0072113E">
        <w:t xml:space="preserve"> </w:t>
      </w:r>
      <w:r>
        <w:t>implications</w:t>
      </w:r>
      <w:r w:rsidR="0072113E">
        <w:t xml:space="preserve"> </w:t>
      </w:r>
      <w:r>
        <w:t>of</w:t>
      </w:r>
      <w:r w:rsidR="0072113E">
        <w:t xml:space="preserve"> </w:t>
      </w:r>
      <w:r>
        <w:t>those</w:t>
      </w:r>
      <w:r w:rsidR="0072113E">
        <w:t xml:space="preserve"> </w:t>
      </w:r>
      <w:r>
        <w:t>changes.</w:t>
      </w:r>
    </w:p>
    <w:p w:rsidR="001811E3" w:rsidRDefault="00F26C95" w:rsidP="00F26C95">
      <w:pPr>
        <w:pStyle w:val="Heading2"/>
      </w:pPr>
      <w:bookmarkStart w:id="3" w:name="_Toc334546446"/>
      <w:bookmarkStart w:id="4" w:name="_Toc334554919"/>
      <w:bookmarkStart w:id="5" w:name="_Toc334564053"/>
      <w:r>
        <w:t>System</w:t>
      </w:r>
      <w:r w:rsidR="0072113E">
        <w:t xml:space="preserve"> </w:t>
      </w:r>
      <w:r w:rsidR="00A14067">
        <w:t>R</w:t>
      </w:r>
      <w:r>
        <w:t>equirements</w:t>
      </w:r>
      <w:bookmarkEnd w:id="3"/>
      <w:bookmarkEnd w:id="4"/>
      <w:bookmarkEnd w:id="5"/>
    </w:p>
    <w:p w:rsidR="001811E3" w:rsidRDefault="00F26C95" w:rsidP="00F26C95">
      <w:pPr>
        <w:pStyle w:val="ParagraphText"/>
      </w:pPr>
      <w:r>
        <w:t>The</w:t>
      </w:r>
      <w:r w:rsidR="0072113E">
        <w:t xml:space="preserve"> </w:t>
      </w:r>
      <w:r>
        <w:t>system</w:t>
      </w:r>
      <w:r w:rsidR="0072113E">
        <w:t xml:space="preserve"> </w:t>
      </w:r>
      <w:r>
        <w:t>requirements</w:t>
      </w:r>
      <w:r w:rsidR="0072113E">
        <w:t xml:space="preserve"> </w:t>
      </w:r>
      <w:r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AF3B9D">
        <w:t>generally</w:t>
      </w:r>
      <w:r w:rsidR="0072113E">
        <w:t xml:space="preserve"> </w:t>
      </w:r>
      <w:r w:rsidR="00DC5008">
        <w:t>match</w:t>
      </w:r>
      <w:r w:rsidR="0072113E">
        <w:t xml:space="preserve"> </w:t>
      </w:r>
      <w:r w:rsidR="00DC5008">
        <w:t>those</w:t>
      </w:r>
      <w:r w:rsidR="0072113E">
        <w:t xml:space="preserve"> </w:t>
      </w:r>
      <w:r w:rsidR="00DC5008">
        <w:t>for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DC5008">
        <w:t>.</w:t>
      </w:r>
      <w:r w:rsidR="0072113E">
        <w:t xml:space="preserve"> </w:t>
      </w:r>
      <w:r w:rsidR="00DC5008">
        <w:t>There</w:t>
      </w:r>
      <w:r w:rsidR="0072113E">
        <w:t xml:space="preserve"> </w:t>
      </w:r>
      <w:r w:rsidR="00DC5008">
        <w:t>is</w:t>
      </w:r>
      <w:r w:rsidR="0072113E">
        <w:t xml:space="preserve"> </w:t>
      </w:r>
      <w:r w:rsidR="00DC5008">
        <w:t>a</w:t>
      </w:r>
      <w:r w:rsidR="0072113E">
        <w:t xml:space="preserve"> </w:t>
      </w:r>
      <w:r w:rsidR="00DC5008">
        <w:t>change</w:t>
      </w:r>
      <w:r w:rsidR="0072113E">
        <w:t xml:space="preserve"> </w:t>
      </w:r>
      <w:r w:rsidR="00DC5008">
        <w:t>in</w:t>
      </w:r>
      <w:r w:rsidR="0072113E">
        <w:t xml:space="preserve"> </w:t>
      </w:r>
      <w:r w:rsidR="00DC5008">
        <w:t>processor</w:t>
      </w:r>
      <w:r w:rsidR="0072113E">
        <w:t xml:space="preserve"> </w:t>
      </w:r>
      <w:r w:rsidR="00DC5008">
        <w:t>requirements,</w:t>
      </w:r>
      <w:r w:rsidR="0072113E">
        <w:t xml:space="preserve"> </w:t>
      </w:r>
      <w:r w:rsidR="00DC5008">
        <w:t>and</w:t>
      </w:r>
      <w:r w:rsidR="0072113E">
        <w:t xml:space="preserve"> </w:t>
      </w:r>
      <w:r w:rsidR="00DC5008">
        <w:t>some</w:t>
      </w:r>
      <w:r w:rsidR="0072113E">
        <w:t xml:space="preserve"> </w:t>
      </w:r>
      <w:r w:rsidR="00DC5008">
        <w:t>additional</w:t>
      </w:r>
      <w:r w:rsidR="0072113E">
        <w:t xml:space="preserve"> </w:t>
      </w:r>
      <w:r w:rsidR="00DC5008">
        <w:t>requirements</w:t>
      </w:r>
      <w:r w:rsidR="0072113E">
        <w:t xml:space="preserve"> </w:t>
      </w:r>
      <w:r w:rsidR="00DC5008">
        <w:t>for</w:t>
      </w:r>
      <w:r w:rsidR="0072113E">
        <w:t xml:space="preserve"> </w:t>
      </w:r>
      <w:r w:rsidR="00DC5008">
        <w:t>new</w:t>
      </w:r>
      <w:r w:rsidR="0072113E">
        <w:t xml:space="preserve"> </w:t>
      </w:r>
      <w:r w:rsidR="00DC5008">
        <w:t>features</w:t>
      </w:r>
      <w:r w:rsidR="0072113E">
        <w:t xml:space="preserve"> </w:t>
      </w:r>
      <w:r w:rsidR="00DC5008">
        <w:t>in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DC5008">
        <w:t>.</w:t>
      </w:r>
    </w:p>
    <w:p w:rsidR="00764FBF" w:rsidRDefault="00764FBF" w:rsidP="00764FBF">
      <w:pPr>
        <w:pStyle w:val="Caption"/>
      </w:pPr>
      <w:r>
        <w:t>Table</w:t>
      </w:r>
      <w:r w:rsidR="0072113E">
        <w:t xml:space="preserve"> </w:t>
      </w:r>
      <w:fldSimple w:instr=" SEQ Table \* ARABIC ">
        <w:r w:rsidR="0072113E">
          <w:rPr>
            <w:noProof/>
          </w:rPr>
          <w:t>1</w:t>
        </w:r>
      </w:fldSimple>
      <w:r>
        <w:t>:</w:t>
      </w:r>
      <w:r w:rsidR="0072113E">
        <w:t xml:space="preserve"> </w:t>
      </w:r>
      <w:r>
        <w:t>System</w:t>
      </w:r>
      <w:r w:rsidR="0072113E">
        <w:t xml:space="preserve"> </w:t>
      </w:r>
      <w:r>
        <w:t>requirements</w:t>
      </w:r>
    </w:p>
    <w:tbl>
      <w:tblPr>
        <w:tblStyle w:val="TableGrid"/>
        <w:tblW w:w="12530" w:type="dxa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2334"/>
        <w:gridCol w:w="10196"/>
      </w:tblGrid>
      <w:tr w:rsidR="004E2FA2" w:rsidRPr="00764FBF" w:rsidTr="00884BD0">
        <w:tc>
          <w:tcPr>
            <w:tcW w:w="2334" w:type="dxa"/>
            <w:shd w:val="clear" w:color="auto" w:fill="auto"/>
          </w:tcPr>
          <w:p w:rsidR="004E2FA2" w:rsidRPr="00764FBF" w:rsidRDefault="004E2FA2" w:rsidP="00764FBF">
            <w:pPr>
              <w:pStyle w:val="ParagraphText"/>
              <w:rPr>
                <w:b/>
              </w:rPr>
            </w:pPr>
          </w:p>
        </w:tc>
        <w:tc>
          <w:tcPr>
            <w:tcW w:w="10196" w:type="dxa"/>
            <w:shd w:val="clear" w:color="auto" w:fill="auto"/>
          </w:tcPr>
          <w:p w:rsidR="004E2FA2" w:rsidRPr="00764FBF" w:rsidRDefault="004E2FA2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Requirement</w:t>
            </w:r>
          </w:p>
        </w:tc>
      </w:tr>
      <w:tr w:rsidR="00AF3B9D" w:rsidRPr="004E2FA2" w:rsidTr="00884BD0">
        <w:tc>
          <w:tcPr>
            <w:tcW w:w="2334" w:type="dxa"/>
            <w:shd w:val="clear" w:color="auto" w:fill="auto"/>
          </w:tcPr>
          <w:p w:rsidR="00AF3B9D" w:rsidRPr="00764FBF" w:rsidRDefault="00AF3B9D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Processor</w:t>
            </w:r>
          </w:p>
        </w:tc>
        <w:tc>
          <w:tcPr>
            <w:tcW w:w="10196" w:type="dxa"/>
            <w:shd w:val="clear" w:color="auto" w:fill="auto"/>
          </w:tcPr>
          <w:p w:rsidR="00AF3B9D" w:rsidRPr="004E2FA2" w:rsidRDefault="00AF3B9D" w:rsidP="00957C59">
            <w:pPr>
              <w:pStyle w:val="ParagraphText"/>
            </w:pPr>
            <w:r w:rsidRPr="004E2FA2">
              <w:t>1</w:t>
            </w:r>
            <w:r w:rsidR="0072113E">
              <w:t xml:space="preserve"> </w:t>
            </w:r>
            <w:r w:rsidRPr="004E2FA2">
              <w:t>gigahertz</w:t>
            </w:r>
            <w:r w:rsidR="0072113E">
              <w:t xml:space="preserve"> </w:t>
            </w:r>
            <w:r w:rsidRPr="004E2FA2">
              <w:t>(GHz)</w:t>
            </w:r>
            <w:r w:rsidR="0072113E">
              <w:t xml:space="preserve"> </w:t>
            </w:r>
            <w:r w:rsidRPr="004E2FA2">
              <w:t>or</w:t>
            </w:r>
            <w:r w:rsidR="0072113E">
              <w:t xml:space="preserve"> </w:t>
            </w:r>
            <w:r w:rsidRPr="004E2FA2">
              <w:t>faster</w:t>
            </w:r>
            <w:r w:rsidR="0072113E">
              <w:t xml:space="preserve"> </w:t>
            </w:r>
            <w:r w:rsidRPr="004E2FA2">
              <w:t>with</w:t>
            </w:r>
            <w:r w:rsidR="0072113E">
              <w:t xml:space="preserve"> </w:t>
            </w:r>
            <w:r w:rsidR="00957C59">
              <w:t>PAE</w:t>
            </w:r>
            <w:r w:rsidR="0072113E">
              <w:t xml:space="preserve"> </w:t>
            </w:r>
            <w:r w:rsidRPr="004E2FA2">
              <w:t>and</w:t>
            </w:r>
            <w:r w:rsidR="0072113E">
              <w:t xml:space="preserve"> </w:t>
            </w:r>
            <w:r w:rsidRPr="004E2FA2">
              <w:t>SSE2</w:t>
            </w:r>
            <w:r w:rsidR="0072113E">
              <w:t xml:space="preserve"> </w:t>
            </w:r>
            <w:r w:rsidRPr="004E2FA2">
              <w:t>support.</w:t>
            </w:r>
            <w:r w:rsidR="0072113E">
              <w:t xml:space="preserve"> </w:t>
            </w:r>
            <w:r w:rsidRPr="004E2FA2">
              <w:t>See</w:t>
            </w:r>
            <w:r w:rsidR="0072113E">
              <w:t xml:space="preserve"> </w:t>
            </w:r>
            <w:r w:rsidRPr="004E2FA2">
              <w:t>New</w:t>
            </w:r>
            <w:r w:rsidR="0072113E">
              <w:t xml:space="preserve"> </w:t>
            </w:r>
            <w:r w:rsidRPr="004E2FA2">
              <w:t>Processor</w:t>
            </w:r>
            <w:r w:rsidR="0072113E">
              <w:t xml:space="preserve"> </w:t>
            </w:r>
            <w:r w:rsidRPr="004E2FA2">
              <w:t>Requirements</w:t>
            </w:r>
            <w:r w:rsidR="0072113E">
              <w:t xml:space="preserve"> </w:t>
            </w:r>
            <w:r w:rsidRPr="004E2FA2">
              <w:t>topic</w:t>
            </w:r>
            <w:r w:rsidR="0072113E">
              <w:t xml:space="preserve"> </w:t>
            </w:r>
            <w:r w:rsidRPr="004E2FA2">
              <w:t>below</w:t>
            </w:r>
            <w:r w:rsidR="0072113E">
              <w:t xml:space="preserve"> </w:t>
            </w:r>
            <w:r w:rsidRPr="004E2FA2">
              <w:t>for</w:t>
            </w:r>
            <w:r w:rsidR="0072113E">
              <w:t xml:space="preserve"> </w:t>
            </w:r>
            <w:r w:rsidRPr="004E2FA2">
              <w:t>details.</w:t>
            </w:r>
            <w:r w:rsidR="0072113E">
              <w:t xml:space="preserve"> </w:t>
            </w:r>
          </w:p>
        </w:tc>
      </w:tr>
      <w:tr w:rsidR="00AF3B9D" w:rsidRPr="001C1343" w:rsidTr="00884BD0">
        <w:tc>
          <w:tcPr>
            <w:tcW w:w="2334" w:type="dxa"/>
            <w:shd w:val="clear" w:color="auto" w:fill="auto"/>
          </w:tcPr>
          <w:p w:rsidR="00AF3B9D" w:rsidRPr="00764FBF" w:rsidRDefault="00AF3B9D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RAM</w:t>
            </w:r>
          </w:p>
        </w:tc>
        <w:tc>
          <w:tcPr>
            <w:tcW w:w="10196" w:type="dxa"/>
            <w:shd w:val="clear" w:color="auto" w:fill="auto"/>
          </w:tcPr>
          <w:p w:rsidR="00AF3B9D" w:rsidRPr="001C1343" w:rsidRDefault="00AF3B9D" w:rsidP="00764FBF">
            <w:pPr>
              <w:pStyle w:val="ParagraphText"/>
            </w:pPr>
            <w:r w:rsidRPr="001C1343">
              <w:t>1</w:t>
            </w:r>
            <w:r w:rsidR="0072113E">
              <w:t xml:space="preserve"> </w:t>
            </w:r>
            <w:r w:rsidRPr="001C1343">
              <w:t>gigabyte</w:t>
            </w:r>
            <w:r w:rsidR="0072113E">
              <w:t xml:space="preserve"> </w:t>
            </w:r>
            <w:r w:rsidRPr="001C1343">
              <w:t>(GB)</w:t>
            </w:r>
            <w:r w:rsidR="0072113E">
              <w:t xml:space="preserve"> </w:t>
            </w:r>
            <w:r w:rsidRPr="001C1343">
              <w:t>(32-bit)</w:t>
            </w:r>
            <w:r w:rsidR="0072113E">
              <w:t xml:space="preserve"> </w:t>
            </w:r>
            <w:r w:rsidRPr="001C1343">
              <w:t>or</w:t>
            </w:r>
            <w:r w:rsidR="0072113E">
              <w:t xml:space="preserve"> </w:t>
            </w:r>
            <w:r w:rsidRPr="001C1343">
              <w:t>2</w:t>
            </w:r>
            <w:r w:rsidR="0072113E">
              <w:t xml:space="preserve"> </w:t>
            </w:r>
            <w:r w:rsidRPr="001C1343">
              <w:t>GB</w:t>
            </w:r>
            <w:r w:rsidR="0072113E">
              <w:t xml:space="preserve"> </w:t>
            </w:r>
            <w:r w:rsidRPr="001C1343">
              <w:t>(64-bit)</w:t>
            </w:r>
            <w:r w:rsidR="0072113E">
              <w:t xml:space="preserve"> </w:t>
            </w:r>
          </w:p>
        </w:tc>
      </w:tr>
      <w:tr w:rsidR="00AF3B9D" w:rsidRPr="001C1343" w:rsidTr="00884BD0">
        <w:tc>
          <w:tcPr>
            <w:tcW w:w="2334" w:type="dxa"/>
            <w:shd w:val="clear" w:color="auto" w:fill="auto"/>
          </w:tcPr>
          <w:p w:rsidR="00AF3B9D" w:rsidRPr="00764FBF" w:rsidRDefault="00AF3B9D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Hard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disk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space</w:t>
            </w:r>
          </w:p>
        </w:tc>
        <w:tc>
          <w:tcPr>
            <w:tcW w:w="10196" w:type="dxa"/>
            <w:shd w:val="clear" w:color="auto" w:fill="auto"/>
          </w:tcPr>
          <w:p w:rsidR="00AF3B9D" w:rsidRPr="001C1343" w:rsidRDefault="00AF3B9D" w:rsidP="00764FBF">
            <w:pPr>
              <w:pStyle w:val="ParagraphText"/>
            </w:pPr>
            <w:r w:rsidRPr="001C1343">
              <w:t>16</w:t>
            </w:r>
            <w:r w:rsidR="0072113E">
              <w:t xml:space="preserve"> </w:t>
            </w:r>
            <w:r w:rsidRPr="001C1343">
              <w:t>GB</w:t>
            </w:r>
            <w:r w:rsidR="0072113E">
              <w:t xml:space="preserve"> </w:t>
            </w:r>
            <w:r w:rsidRPr="001C1343">
              <w:t>(32-bit)</w:t>
            </w:r>
            <w:r w:rsidR="0072113E">
              <w:t xml:space="preserve"> </w:t>
            </w:r>
            <w:r w:rsidRPr="001C1343">
              <w:t>or</w:t>
            </w:r>
            <w:r w:rsidR="0072113E">
              <w:t xml:space="preserve"> </w:t>
            </w:r>
            <w:r w:rsidRPr="001C1343">
              <w:t>20</w:t>
            </w:r>
            <w:r w:rsidR="0072113E">
              <w:t xml:space="preserve"> </w:t>
            </w:r>
            <w:r w:rsidRPr="001C1343">
              <w:t>GB</w:t>
            </w:r>
            <w:r w:rsidR="0072113E">
              <w:t xml:space="preserve"> </w:t>
            </w:r>
            <w:r w:rsidRPr="001C1343">
              <w:t>(64-bit)</w:t>
            </w:r>
            <w:r w:rsidR="0072113E">
              <w:t xml:space="preserve"> </w:t>
            </w:r>
          </w:p>
        </w:tc>
      </w:tr>
      <w:tr w:rsidR="00AF3B9D" w:rsidRPr="001C1343" w:rsidTr="00884BD0">
        <w:tc>
          <w:tcPr>
            <w:tcW w:w="2334" w:type="dxa"/>
            <w:shd w:val="clear" w:color="auto" w:fill="auto"/>
          </w:tcPr>
          <w:p w:rsidR="00AF3B9D" w:rsidRPr="00764FBF" w:rsidRDefault="00AF3B9D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Graphics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card</w:t>
            </w:r>
          </w:p>
        </w:tc>
        <w:tc>
          <w:tcPr>
            <w:tcW w:w="10196" w:type="dxa"/>
            <w:shd w:val="clear" w:color="auto" w:fill="auto"/>
          </w:tcPr>
          <w:p w:rsidR="00AF3B9D" w:rsidRPr="001C1343" w:rsidRDefault="00AF3B9D" w:rsidP="00764FBF">
            <w:pPr>
              <w:pStyle w:val="ParagraphText"/>
            </w:pPr>
            <w:r w:rsidRPr="001C1343">
              <w:t>Microsoft</w:t>
            </w:r>
            <w:r w:rsidR="0072113E">
              <w:t xml:space="preserve"> </w:t>
            </w:r>
            <w:r w:rsidRPr="001C1343">
              <w:t>DirectX</w:t>
            </w:r>
            <w:r w:rsidR="006D3E73">
              <w:t>®</w:t>
            </w:r>
            <w:r w:rsidR="0072113E">
              <w:t xml:space="preserve"> </w:t>
            </w:r>
            <w:r w:rsidRPr="001C1343">
              <w:t>9</w:t>
            </w:r>
            <w:r w:rsidR="0072113E">
              <w:t xml:space="preserve"> </w:t>
            </w:r>
            <w:r w:rsidRPr="001C1343">
              <w:t>graphics</w:t>
            </w:r>
            <w:r w:rsidR="0072113E">
              <w:t xml:space="preserve"> </w:t>
            </w:r>
            <w:r w:rsidRPr="001C1343">
              <w:t>device</w:t>
            </w:r>
            <w:r w:rsidR="0072113E">
              <w:t xml:space="preserve"> </w:t>
            </w:r>
            <w:r w:rsidRPr="001C1343">
              <w:t>with</w:t>
            </w:r>
            <w:r w:rsidR="0072113E">
              <w:t xml:space="preserve"> </w:t>
            </w:r>
            <w:r w:rsidRPr="001C1343">
              <w:t>WDDM</w:t>
            </w:r>
            <w:r w:rsidR="0072113E">
              <w:t xml:space="preserve"> </w:t>
            </w:r>
            <w:r w:rsidRPr="001C1343">
              <w:t>driver</w:t>
            </w:r>
            <w:r w:rsidR="0072113E">
              <w:t xml:space="preserve"> </w:t>
            </w:r>
          </w:p>
        </w:tc>
      </w:tr>
    </w:tbl>
    <w:p w:rsidR="001811E3" w:rsidRDefault="00AF3B9D" w:rsidP="00AF3B9D">
      <w:pPr>
        <w:pStyle w:val="ParagraphText"/>
      </w:pPr>
      <w:r>
        <w:t>Additional</w:t>
      </w:r>
      <w:r w:rsidR="0072113E">
        <w:t xml:space="preserve"> </w:t>
      </w:r>
      <w:r>
        <w:t>requirements</w:t>
      </w:r>
      <w:r w:rsidR="0072113E">
        <w:t xml:space="preserve"> </w:t>
      </w:r>
      <w:r>
        <w:t>to</w:t>
      </w:r>
      <w:r w:rsidR="0072113E">
        <w:t xml:space="preserve"> </w:t>
      </w:r>
      <w:r>
        <w:t>use</w:t>
      </w:r>
      <w:r w:rsidR="0072113E">
        <w:t xml:space="preserve"> </w:t>
      </w:r>
      <w:r>
        <w:t>certain</w:t>
      </w:r>
      <w:r w:rsidR="0072113E">
        <w:t xml:space="preserve"> </w:t>
      </w:r>
      <w:r>
        <w:t>features:</w:t>
      </w:r>
    </w:p>
    <w:p w:rsidR="001811E3" w:rsidRDefault="00AF3B9D" w:rsidP="00AF3B9D">
      <w:pPr>
        <w:pStyle w:val="ParagraphText"/>
      </w:pPr>
      <w:r>
        <w:t>To</w:t>
      </w:r>
      <w:r w:rsidR="0072113E">
        <w:t xml:space="preserve"> </w:t>
      </w:r>
      <w:r>
        <w:t>use</w:t>
      </w:r>
      <w:r w:rsidR="0072113E">
        <w:t xml:space="preserve"> </w:t>
      </w:r>
      <w:r>
        <w:t>touch,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a</w:t>
      </w:r>
      <w:r w:rsidR="0072113E">
        <w:t xml:space="preserve"> </w:t>
      </w:r>
      <w:r>
        <w:t>tablet</w:t>
      </w:r>
      <w:r w:rsidR="0072113E">
        <w:t xml:space="preserve"> </w:t>
      </w:r>
      <w:r>
        <w:t>or</w:t>
      </w:r>
      <w:r w:rsidR="0072113E">
        <w:t xml:space="preserve"> </w:t>
      </w:r>
      <w:r>
        <w:t>a</w:t>
      </w:r>
      <w:r w:rsidR="0072113E">
        <w:t xml:space="preserve"> </w:t>
      </w:r>
      <w:r>
        <w:t>monitor</w:t>
      </w:r>
      <w:r w:rsidR="0072113E">
        <w:t xml:space="preserve"> </w:t>
      </w:r>
      <w:r>
        <w:t>that</w:t>
      </w:r>
      <w:r w:rsidR="0072113E">
        <w:t xml:space="preserve"> </w:t>
      </w:r>
      <w:r>
        <w:t>supports</w:t>
      </w:r>
      <w:r w:rsidR="0072113E">
        <w:t xml:space="preserve"> </w:t>
      </w:r>
      <w:r>
        <w:t>multitouch.</w:t>
      </w:r>
    </w:p>
    <w:p w:rsidR="001811E3" w:rsidRDefault="00AF3B9D" w:rsidP="00AF3B9D">
      <w:pPr>
        <w:pStyle w:val="ParagraphText"/>
      </w:pPr>
      <w:r>
        <w:t>For</w:t>
      </w:r>
      <w:r w:rsidR="0072113E">
        <w:t xml:space="preserve"> </w:t>
      </w:r>
      <w:r>
        <w:t>more</w:t>
      </w:r>
      <w:r w:rsidR="0072113E">
        <w:t xml:space="preserve"> </w:t>
      </w:r>
      <w:r>
        <w:t>information</w:t>
      </w:r>
      <w:r w:rsidR="0072113E">
        <w:t xml:space="preserve"> </w:t>
      </w:r>
      <w:r>
        <w:t>about</w:t>
      </w:r>
      <w:r w:rsidR="0072113E">
        <w:t xml:space="preserve"> </w:t>
      </w:r>
      <w:r w:rsidR="00566F39">
        <w:t>t</w:t>
      </w:r>
      <w:r>
        <w:t>ouch</w:t>
      </w:r>
      <w:r w:rsidR="0072113E">
        <w:t xml:space="preserve"> </w:t>
      </w:r>
      <w:r w:rsidR="00566F39">
        <w:t>r</w:t>
      </w:r>
      <w:r>
        <w:t>equirements</w:t>
      </w:r>
      <w:r w:rsidR="0072113E">
        <w:t xml:space="preserve"> </w:t>
      </w:r>
      <w:r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please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post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blog:</w:t>
      </w:r>
    </w:p>
    <w:p w:rsidR="001811E3" w:rsidRPr="00764FBF" w:rsidRDefault="00AF3B9D" w:rsidP="00764FBF">
      <w:pPr>
        <w:pStyle w:val="ParagraphIndent"/>
      </w:pPr>
      <w:r w:rsidRPr="00764FBF">
        <w:rPr>
          <w:b/>
          <w:bCs/>
        </w:rPr>
        <w:t>Touch</w:t>
      </w:r>
      <w:r w:rsidR="0072113E">
        <w:rPr>
          <w:b/>
          <w:bCs/>
        </w:rPr>
        <w:t xml:space="preserve"> </w:t>
      </w:r>
      <w:r w:rsidRPr="00764FBF">
        <w:rPr>
          <w:b/>
          <w:bCs/>
        </w:rPr>
        <w:t>hardware</w:t>
      </w:r>
      <w:r w:rsidR="0072113E">
        <w:rPr>
          <w:b/>
          <w:bCs/>
        </w:rPr>
        <w:t xml:space="preserve"> </w:t>
      </w:r>
      <w:r w:rsidRPr="00764FBF">
        <w:rPr>
          <w:b/>
          <w:bCs/>
        </w:rPr>
        <w:t>and</w:t>
      </w:r>
      <w:r w:rsidR="0072113E">
        <w:rPr>
          <w:b/>
          <w:bCs/>
        </w:rPr>
        <w:t xml:space="preserve"> </w:t>
      </w:r>
      <w:r w:rsidR="00D414D1" w:rsidRPr="00764FBF">
        <w:rPr>
          <w:b/>
          <w:bCs/>
        </w:rPr>
        <w:t>Windows</w:t>
      </w:r>
      <w:r w:rsidR="0072113E">
        <w:rPr>
          <w:b/>
          <w:bCs/>
        </w:rPr>
        <w:t xml:space="preserve"> </w:t>
      </w:r>
      <w:r w:rsidR="00D414D1" w:rsidRPr="00764FBF">
        <w:rPr>
          <w:b/>
          <w:bCs/>
        </w:rPr>
        <w:t>8</w:t>
      </w:r>
      <w:r w:rsidRPr="00764FBF">
        <w:br/>
      </w:r>
      <w:hyperlink r:id="rId11" w:history="1">
        <w:r w:rsidR="00764FBF" w:rsidRPr="004846E3">
          <w:rPr>
            <w:rStyle w:val="Hyperlink"/>
          </w:rPr>
          <w:t>http://blogs.msdn.com/b/b8/archive/2012/03/28/touch-hardware-and-windows-8.aspx</w:t>
        </w:r>
      </w:hyperlink>
      <w:r w:rsidR="0072113E">
        <w:t xml:space="preserve"> </w:t>
      </w:r>
      <w:r w:rsidR="0072113E">
        <w:rPr>
          <w:rStyle w:val="Hyperlink"/>
          <w:color w:val="auto"/>
          <w:u w:val="none"/>
        </w:rPr>
        <w:t xml:space="preserve"> </w:t>
      </w:r>
    </w:p>
    <w:p w:rsidR="001811E3" w:rsidRDefault="00AF3B9D" w:rsidP="00AF3B9D">
      <w:pPr>
        <w:pStyle w:val="ParagraphText"/>
      </w:pPr>
      <w:r>
        <w:t>To</w:t>
      </w:r>
      <w:r w:rsidR="0072113E">
        <w:t xml:space="preserve"> </w:t>
      </w:r>
      <w:r>
        <w:t>be</w:t>
      </w:r>
      <w:r w:rsidR="0072113E">
        <w:t xml:space="preserve"> </w:t>
      </w:r>
      <w:r>
        <w:t>able</w:t>
      </w:r>
      <w:r w:rsidR="0072113E">
        <w:t xml:space="preserve"> </w:t>
      </w:r>
      <w:r>
        <w:t>to</w:t>
      </w:r>
      <w:r w:rsidR="0072113E">
        <w:t xml:space="preserve"> </w:t>
      </w:r>
      <w:r>
        <w:t>run</w:t>
      </w:r>
      <w:r w:rsidR="0072113E">
        <w:t xml:space="preserve"> </w:t>
      </w:r>
      <w:r w:rsidR="00486F2E" w:rsidRPr="00486F2E">
        <w:t>Windows</w:t>
      </w:r>
      <w:r w:rsidR="0072113E">
        <w:t xml:space="preserve"> </w:t>
      </w:r>
      <w:r w:rsidR="00486F2E" w:rsidRPr="00486F2E">
        <w:t>Store</w:t>
      </w:r>
      <w:r w:rsidR="0072113E">
        <w:t xml:space="preserve"> </w:t>
      </w:r>
      <w:r w:rsidR="00486F2E" w:rsidRPr="00486F2E">
        <w:t>apps</w:t>
      </w:r>
      <w:r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a</w:t>
      </w:r>
      <w:r w:rsidR="0072113E">
        <w:t xml:space="preserve"> </w:t>
      </w:r>
      <w:r>
        <w:t>screen</w:t>
      </w:r>
      <w:r w:rsidR="0072113E">
        <w:t xml:space="preserve"> </w:t>
      </w:r>
      <w:r>
        <w:t>resolution</w:t>
      </w:r>
      <w:r w:rsidR="0072113E">
        <w:t xml:space="preserve"> </w:t>
      </w:r>
      <w:r>
        <w:t>of</w:t>
      </w:r>
      <w:r w:rsidR="0072113E">
        <w:t xml:space="preserve"> </w:t>
      </w:r>
      <w:r>
        <w:t>1024</w:t>
      </w:r>
      <w:r w:rsidR="0072113E">
        <w:t xml:space="preserve"> </w:t>
      </w:r>
      <w:r>
        <w:t>x</w:t>
      </w:r>
      <w:r w:rsidR="0072113E">
        <w:t xml:space="preserve"> </w:t>
      </w:r>
      <w:r>
        <w:t>768.</w:t>
      </w:r>
    </w:p>
    <w:p w:rsidR="001811E3" w:rsidRDefault="00AF3B9D" w:rsidP="00AF3B9D">
      <w:pPr>
        <w:pStyle w:val="ParagraphText"/>
      </w:pPr>
      <w:r>
        <w:lastRenderedPageBreak/>
        <w:t>To</w:t>
      </w:r>
      <w:r w:rsidR="0072113E">
        <w:t xml:space="preserve"> </w:t>
      </w:r>
      <w:r>
        <w:t>snap</w:t>
      </w:r>
      <w:r w:rsidR="0072113E">
        <w:t xml:space="preserve"> </w:t>
      </w:r>
      <w:r>
        <w:t>apps,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a</w:t>
      </w:r>
      <w:r w:rsidR="0072113E">
        <w:t xml:space="preserve"> </w:t>
      </w:r>
      <w:r>
        <w:t>screen</w:t>
      </w:r>
      <w:r w:rsidR="0072113E">
        <w:t xml:space="preserve"> </w:t>
      </w:r>
      <w:r>
        <w:t>resolution</w:t>
      </w:r>
      <w:r w:rsidR="0072113E">
        <w:t xml:space="preserve"> </w:t>
      </w:r>
      <w:r>
        <w:t>of</w:t>
      </w:r>
      <w:r w:rsidR="0072113E">
        <w:t xml:space="preserve"> </w:t>
      </w:r>
      <w:r>
        <w:t>at</w:t>
      </w:r>
      <w:r w:rsidR="0072113E">
        <w:t xml:space="preserve"> </w:t>
      </w:r>
      <w:r>
        <w:t>least</w:t>
      </w:r>
      <w:r w:rsidR="0072113E">
        <w:t xml:space="preserve"> </w:t>
      </w:r>
      <w:r>
        <w:t>1366</w:t>
      </w:r>
      <w:r w:rsidR="0072113E">
        <w:t xml:space="preserve"> </w:t>
      </w:r>
      <w:r>
        <w:t>x</w:t>
      </w:r>
      <w:r w:rsidR="0072113E">
        <w:t xml:space="preserve"> </w:t>
      </w:r>
      <w:r>
        <w:t>768.</w:t>
      </w:r>
    </w:p>
    <w:p w:rsidR="001811E3" w:rsidRDefault="00DC5008" w:rsidP="00AD5B61">
      <w:pPr>
        <w:pStyle w:val="Heading3"/>
      </w:pPr>
      <w:bookmarkStart w:id="6" w:name="_Toc334546447"/>
      <w:bookmarkStart w:id="7" w:name="_Toc334554920"/>
      <w:bookmarkStart w:id="8" w:name="_Toc334564054"/>
      <w:r>
        <w:t>New</w:t>
      </w:r>
      <w:r w:rsidR="0072113E">
        <w:t xml:space="preserve"> </w:t>
      </w:r>
      <w:r w:rsidR="00A14067">
        <w:t>P</w:t>
      </w:r>
      <w:r>
        <w:t>rocessor</w:t>
      </w:r>
      <w:r w:rsidR="0072113E">
        <w:t xml:space="preserve"> </w:t>
      </w:r>
      <w:r w:rsidR="00A14067">
        <w:t>R</w:t>
      </w:r>
      <w:r>
        <w:t>equirements</w:t>
      </w:r>
      <w:bookmarkEnd w:id="6"/>
      <w:bookmarkEnd w:id="7"/>
      <w:bookmarkEnd w:id="8"/>
    </w:p>
    <w:p w:rsidR="001811E3" w:rsidRDefault="00AF3B9D" w:rsidP="00AF3B9D">
      <w:pPr>
        <w:pStyle w:val="ParagraphText"/>
      </w:pPr>
      <w:r>
        <w:t>In</w:t>
      </w:r>
      <w:r w:rsidR="0072113E">
        <w:t xml:space="preserve"> </w:t>
      </w:r>
      <w:r>
        <w:t>order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your</w:t>
      </w:r>
      <w:r w:rsidR="0072113E">
        <w:t xml:space="preserve"> </w:t>
      </w:r>
      <w:r w:rsidRPr="0060734E">
        <w:rPr>
          <w:b/>
        </w:rPr>
        <w:t>CPU</w:t>
      </w:r>
      <w:r w:rsidR="0072113E">
        <w:rPr>
          <w:b/>
        </w:rPr>
        <w:t xml:space="preserve"> </w:t>
      </w:r>
      <w:r w:rsidRPr="0060734E">
        <w:rPr>
          <w:b/>
        </w:rPr>
        <w:t>must</w:t>
      </w:r>
      <w:r w:rsidR="0072113E">
        <w:rPr>
          <w:b/>
        </w:rPr>
        <w:t xml:space="preserve"> </w:t>
      </w:r>
      <w:r w:rsidRPr="0060734E">
        <w:rPr>
          <w:b/>
        </w:rPr>
        <w:t>now</w:t>
      </w:r>
      <w:r w:rsidR="0072113E">
        <w:rPr>
          <w:b/>
        </w:rPr>
        <w:t xml:space="preserve"> </w:t>
      </w:r>
      <w:r w:rsidRPr="0060734E">
        <w:rPr>
          <w:b/>
        </w:rPr>
        <w:t>support</w:t>
      </w:r>
      <w:r w:rsidR="0072113E">
        <w:rPr>
          <w:b/>
        </w:rPr>
        <w:t xml:space="preserve"> </w:t>
      </w:r>
      <w:r w:rsidRPr="0060734E">
        <w:rPr>
          <w:b/>
        </w:rPr>
        <w:t>PAE</w:t>
      </w:r>
      <w:r w:rsidR="00C26E8B">
        <w:rPr>
          <w:b/>
        </w:rPr>
        <w:t>,</w:t>
      </w:r>
      <w:r w:rsidR="0072113E">
        <w:rPr>
          <w:b/>
        </w:rPr>
        <w:t xml:space="preserve"> </w:t>
      </w:r>
      <w:r w:rsidR="00C26E8B">
        <w:rPr>
          <w:b/>
        </w:rPr>
        <w:t>NX</w:t>
      </w:r>
      <w:r w:rsidR="0072113E">
        <w:rPr>
          <w:b/>
        </w:rPr>
        <w:t xml:space="preserve"> </w:t>
      </w:r>
      <w:r w:rsidRPr="0060734E">
        <w:rPr>
          <w:b/>
        </w:rPr>
        <w:t>and</w:t>
      </w:r>
      <w:r w:rsidR="0072113E">
        <w:rPr>
          <w:b/>
        </w:rPr>
        <w:t xml:space="preserve"> </w:t>
      </w:r>
      <w:r w:rsidRPr="0060734E">
        <w:rPr>
          <w:b/>
        </w:rPr>
        <w:t>SSE2.</w:t>
      </w:r>
      <w:r w:rsidR="0072113E">
        <w:t xml:space="preserve"> </w:t>
      </w:r>
      <w:r>
        <w:t>Some</w:t>
      </w:r>
      <w:r w:rsidR="0072113E">
        <w:t xml:space="preserve"> </w:t>
      </w:r>
      <w:r>
        <w:t>CPUs</w:t>
      </w:r>
      <w:r w:rsidR="0072113E">
        <w:t xml:space="preserve"> </w:t>
      </w:r>
      <w:r>
        <w:t>support</w:t>
      </w:r>
      <w:r w:rsidR="0072113E">
        <w:t xml:space="preserve"> </w:t>
      </w:r>
      <w:r>
        <w:t>these</w:t>
      </w:r>
      <w:r w:rsidR="0072113E">
        <w:t xml:space="preserve"> </w:t>
      </w:r>
      <w:r>
        <w:t>features,</w:t>
      </w:r>
      <w:r w:rsidR="0072113E">
        <w:t xml:space="preserve"> </w:t>
      </w:r>
      <w:r>
        <w:t>but</w:t>
      </w:r>
      <w:r w:rsidR="0072113E">
        <w:t xml:space="preserve"> </w:t>
      </w:r>
      <w:r>
        <w:t>have</w:t>
      </w:r>
      <w:r w:rsidR="0072113E">
        <w:t xml:space="preserve"> </w:t>
      </w:r>
      <w:r>
        <w:t>them</w:t>
      </w:r>
      <w:r w:rsidR="0072113E">
        <w:t xml:space="preserve"> </w:t>
      </w:r>
      <w:r>
        <w:t>disabled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BIOS.</w:t>
      </w:r>
      <w:r w:rsidR="0072113E">
        <w:t xml:space="preserve"> </w:t>
      </w:r>
      <w:r>
        <w:t>In</w:t>
      </w:r>
      <w:r w:rsidR="0072113E">
        <w:t xml:space="preserve"> </w:t>
      </w:r>
      <w:r>
        <w:t>many</w:t>
      </w:r>
      <w:r w:rsidR="0072113E">
        <w:t xml:space="preserve"> </w:t>
      </w:r>
      <w:r>
        <w:t>cases,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can</w:t>
      </w:r>
      <w:r w:rsidR="0072113E">
        <w:t xml:space="preserve"> </w:t>
      </w:r>
      <w:r>
        <w:t>handle</w:t>
      </w:r>
      <w:r w:rsidR="0072113E">
        <w:t xml:space="preserve"> </w:t>
      </w:r>
      <w:r>
        <w:t>enabling</w:t>
      </w:r>
      <w:r w:rsidR="0072113E">
        <w:t xml:space="preserve"> </w:t>
      </w:r>
      <w:r>
        <w:t>this</w:t>
      </w:r>
      <w:r w:rsidR="0072113E">
        <w:t xml:space="preserve"> </w:t>
      </w:r>
      <w:r>
        <w:t>feature</w:t>
      </w:r>
      <w:r w:rsidR="0072113E">
        <w:t xml:space="preserve"> </w:t>
      </w:r>
      <w:r>
        <w:t>automatically,</w:t>
      </w:r>
      <w:r w:rsidR="0072113E">
        <w:t xml:space="preserve"> </w:t>
      </w:r>
      <w:r>
        <w:t>but</w:t>
      </w:r>
      <w:r w:rsidR="0072113E">
        <w:t xml:space="preserve"> </w:t>
      </w:r>
      <w:r>
        <w:t>it</w:t>
      </w:r>
      <w:r w:rsidR="0072113E">
        <w:t xml:space="preserve"> </w:t>
      </w:r>
      <w:r>
        <w:t>may</w:t>
      </w:r>
      <w:r w:rsidR="0072113E">
        <w:t xml:space="preserve"> </w:t>
      </w:r>
      <w:r>
        <w:t>be</w:t>
      </w:r>
      <w:r w:rsidR="0072113E">
        <w:t xml:space="preserve"> </w:t>
      </w:r>
      <w:r>
        <w:t>necessary</w:t>
      </w:r>
      <w:r w:rsidR="0072113E">
        <w:t xml:space="preserve"> </w:t>
      </w:r>
      <w:r>
        <w:t>to</w:t>
      </w:r>
      <w:r w:rsidR="0072113E">
        <w:t xml:space="preserve"> </w:t>
      </w:r>
      <w:r>
        <w:t>have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verify</w:t>
      </w:r>
      <w:r w:rsidR="0072113E">
        <w:t xml:space="preserve"> </w:t>
      </w:r>
      <w:r>
        <w:t>this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BIOS.</w:t>
      </w:r>
    </w:p>
    <w:p w:rsidR="001811E3" w:rsidRDefault="00D35C19" w:rsidP="00D35C19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 w:rsidR="006B21AD">
        <w:t>use</w:t>
      </w:r>
      <w:r w:rsidR="0072113E">
        <w:t xml:space="preserve"> </w:t>
      </w:r>
      <w:r w:rsidR="006B21AD">
        <w:t>the</w:t>
      </w:r>
      <w:r w:rsidR="0072113E">
        <w:t xml:space="preserve"> </w:t>
      </w:r>
      <w:r w:rsidR="006B21AD">
        <w:t>new</w:t>
      </w:r>
      <w:r w:rsidR="0072113E">
        <w:t xml:space="preserve"> </w:t>
      </w:r>
      <w:r w:rsidR="006B21AD">
        <w:t>Web</w:t>
      </w:r>
      <w:r w:rsidR="0072113E">
        <w:t xml:space="preserve"> </w:t>
      </w:r>
      <w:r w:rsidR="006B21AD">
        <w:t>Setup</w:t>
      </w:r>
      <w:r w:rsidR="0072113E">
        <w:t xml:space="preserve"> </w:t>
      </w:r>
      <w:r w:rsidR="006B21AD">
        <w:t>method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on</w:t>
      </w:r>
      <w:r w:rsidR="0072113E">
        <w:t xml:space="preserve"> </w:t>
      </w:r>
      <w:r>
        <w:t>a</w:t>
      </w:r>
      <w:r w:rsidR="0072113E">
        <w:t xml:space="preserve"> </w:t>
      </w:r>
      <w:r>
        <w:t>PC</w:t>
      </w:r>
      <w:r w:rsidR="0072113E">
        <w:t xml:space="preserve"> </w:t>
      </w:r>
      <w:r>
        <w:t>with</w:t>
      </w:r>
      <w:r w:rsidR="0072113E">
        <w:t xml:space="preserve"> </w:t>
      </w:r>
      <w:r>
        <w:t>a</w:t>
      </w:r>
      <w:r w:rsidR="0072113E">
        <w:t xml:space="preserve"> </w:t>
      </w:r>
      <w:r>
        <w:t>processor</w:t>
      </w:r>
      <w:r w:rsidR="0072113E">
        <w:t xml:space="preserve"> </w:t>
      </w:r>
      <w:r>
        <w:t>lacking</w:t>
      </w:r>
      <w:r w:rsidR="0072113E">
        <w:t xml:space="preserve"> </w:t>
      </w:r>
      <w:r w:rsidR="00C26E8B">
        <w:t>PAE</w:t>
      </w:r>
      <w:r w:rsidR="0072113E">
        <w:t xml:space="preserve"> </w:t>
      </w:r>
      <w:r w:rsidR="00C26E8B">
        <w:t>or</w:t>
      </w:r>
      <w:r w:rsidR="0072113E">
        <w:t xml:space="preserve"> </w:t>
      </w:r>
      <w:r w:rsidR="00C26E8B">
        <w:t>SSE2</w:t>
      </w:r>
      <w:r w:rsidR="0072113E">
        <w:t xml:space="preserve"> </w:t>
      </w:r>
      <w:r>
        <w:t>support,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message.</w:t>
      </w:r>
    </w:p>
    <w:p w:rsidR="001811E3" w:rsidRDefault="004C3ED0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820852" cy="5363324"/>
            <wp:effectExtent l="19050" t="19050" r="1841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ProcessorErr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5363324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D35C19" w:rsidP="00D35C19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</w:t>
        </w:r>
      </w:fldSimple>
      <w:r>
        <w:t>:</w:t>
      </w:r>
      <w:r w:rsidR="0072113E">
        <w:t xml:space="preserve"> </w:t>
      </w:r>
      <w:r w:rsidR="00127CDB">
        <w:t>CPU</w:t>
      </w:r>
      <w:r w:rsidR="0072113E">
        <w:t xml:space="preserve"> </w:t>
      </w:r>
      <w:r w:rsidR="00935F7D">
        <w:t>c</w:t>
      </w:r>
      <w:r w:rsidR="00127CDB">
        <w:t>ompatibility</w:t>
      </w:r>
      <w:r w:rsidR="0072113E">
        <w:t xml:space="preserve"> </w:t>
      </w:r>
      <w:r w:rsidR="00935F7D">
        <w:t>m</w:t>
      </w:r>
      <w:r w:rsidR="00127CDB">
        <w:t>essage</w:t>
      </w:r>
    </w:p>
    <w:p w:rsidR="00C26E8B" w:rsidRDefault="00C26E8B" w:rsidP="00C26E8B">
      <w:pPr>
        <w:pStyle w:val="ParagraphText"/>
      </w:pPr>
      <w:r>
        <w:t>If</w:t>
      </w:r>
      <w:r w:rsidR="0072113E">
        <w:t xml:space="preserve"> </w:t>
      </w:r>
      <w:r>
        <w:t>your</w:t>
      </w:r>
      <w:r w:rsidR="0072113E">
        <w:t xml:space="preserve"> </w:t>
      </w:r>
      <w:r>
        <w:t>CPU</w:t>
      </w:r>
      <w:r w:rsidR="0072113E">
        <w:t xml:space="preserve"> </w:t>
      </w:r>
      <w:r>
        <w:t>supports</w:t>
      </w:r>
      <w:r w:rsidR="0072113E">
        <w:t xml:space="preserve"> </w:t>
      </w:r>
      <w:r>
        <w:t>NX</w:t>
      </w:r>
      <w:r w:rsidR="0072113E">
        <w:t xml:space="preserve"> </w:t>
      </w:r>
      <w:r>
        <w:t>but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disabled,</w:t>
      </w:r>
      <w:r w:rsidR="0072113E">
        <w:t xml:space="preserve"> </w:t>
      </w:r>
      <w:r>
        <w:t>setup</w:t>
      </w:r>
      <w:r w:rsidR="0072113E">
        <w:t xml:space="preserve"> </w:t>
      </w:r>
      <w:r>
        <w:t>will</w:t>
      </w:r>
      <w:r w:rsidR="0072113E">
        <w:t xml:space="preserve"> </w:t>
      </w:r>
      <w:r>
        <w:t>attempt</w:t>
      </w:r>
      <w:r w:rsidR="0072113E">
        <w:t xml:space="preserve"> </w:t>
      </w:r>
      <w:r>
        <w:t>to</w:t>
      </w:r>
      <w:r w:rsidR="0072113E">
        <w:t xml:space="preserve"> </w:t>
      </w:r>
      <w:r>
        <w:t>enable</w:t>
      </w:r>
      <w:r w:rsidR="0072113E">
        <w:t xml:space="preserve"> </w:t>
      </w:r>
      <w:r>
        <w:t>it</w:t>
      </w:r>
      <w:r w:rsidR="0072113E">
        <w:t xml:space="preserve"> </w:t>
      </w:r>
      <w:r w:rsidRPr="00297EE8">
        <w:t>during</w:t>
      </w:r>
      <w:r w:rsidR="0072113E">
        <w:t xml:space="preserve"> </w:t>
      </w:r>
      <w:r w:rsidRPr="00297EE8">
        <w:t>the</w:t>
      </w:r>
      <w:r w:rsidR="0072113E">
        <w:t xml:space="preserve"> </w:t>
      </w:r>
      <w:r w:rsidRPr="00297EE8">
        <w:t>installation.</w:t>
      </w:r>
      <w:r w:rsidR="0072113E">
        <w:t xml:space="preserve"> </w:t>
      </w:r>
      <w:r w:rsidRPr="00297EE8">
        <w:t>If</w:t>
      </w:r>
      <w:r w:rsidR="0072113E">
        <w:t xml:space="preserve"> </w:t>
      </w:r>
      <w:r>
        <w:t>this</w:t>
      </w:r>
      <w:r w:rsidR="0072113E">
        <w:t xml:space="preserve"> </w:t>
      </w:r>
      <w:r>
        <w:t>fails</w:t>
      </w:r>
      <w:r w:rsidR="0072113E">
        <w:t xml:space="preserve"> </w:t>
      </w:r>
      <w:r>
        <w:t>for</w:t>
      </w:r>
      <w:r w:rsidR="0072113E">
        <w:t xml:space="preserve"> </w:t>
      </w:r>
      <w:r>
        <w:t>some</w:t>
      </w:r>
      <w:r w:rsidR="0072113E">
        <w:t xml:space="preserve"> </w:t>
      </w:r>
      <w:r>
        <w:t>reason,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STOP</w:t>
      </w:r>
      <w:r w:rsidR="0072113E">
        <w:t xml:space="preserve"> </w:t>
      </w:r>
      <w:r>
        <w:t>error:</w:t>
      </w:r>
    </w:p>
    <w:p w:rsidR="00C26E8B" w:rsidRDefault="00C26E8B" w:rsidP="00C26E8B">
      <w:pPr>
        <w:pStyle w:val="code"/>
      </w:pPr>
      <w:r>
        <w:t>STOP</w:t>
      </w:r>
      <w:r w:rsidR="0072113E">
        <w:t xml:space="preserve">  </w:t>
      </w:r>
      <w:r>
        <w:t>0x0000005D</w:t>
      </w:r>
      <w:r w:rsidR="0072113E">
        <w:t xml:space="preserve">  </w:t>
      </w:r>
      <w:r>
        <w:t>UNSUPPORTED_PROCESSOR</w:t>
      </w:r>
    </w:p>
    <w:p w:rsidR="00C26E8B" w:rsidRDefault="00C26E8B" w:rsidP="003841D0">
      <w:pPr>
        <w:pStyle w:val="ParagraphText"/>
      </w:pPr>
      <w:r>
        <w:t>If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encountered</w:t>
      </w:r>
      <w:r w:rsidR="0072113E">
        <w:t xml:space="preserve"> </w:t>
      </w:r>
      <w:r>
        <w:t>during</w:t>
      </w:r>
      <w:r w:rsidR="0072113E">
        <w:t xml:space="preserve"> </w:t>
      </w:r>
      <w:r>
        <w:t>an</w:t>
      </w:r>
      <w:r w:rsidR="0072113E">
        <w:t xml:space="preserve"> </w:t>
      </w:r>
      <w:r>
        <w:t>upgrade</w:t>
      </w:r>
      <w:r w:rsidR="0072113E">
        <w:t xml:space="preserve"> </w:t>
      </w:r>
      <w:r>
        <w:t>setup</w:t>
      </w:r>
      <w:r w:rsidR="0072113E">
        <w:t xml:space="preserve"> </w:t>
      </w:r>
      <w:r>
        <w:t>will</w:t>
      </w:r>
      <w:r w:rsidR="0072113E">
        <w:t xml:space="preserve"> </w:t>
      </w:r>
      <w:r>
        <w:t>rollback</w:t>
      </w:r>
      <w:r w:rsidR="0072113E">
        <w:t xml:space="preserve"> </w:t>
      </w:r>
      <w:r>
        <w:t>to</w:t>
      </w:r>
      <w:r w:rsidR="0072113E">
        <w:t xml:space="preserve"> </w:t>
      </w:r>
      <w:r>
        <w:t>your</w:t>
      </w:r>
      <w:r w:rsidR="0072113E">
        <w:t xml:space="preserve"> </w:t>
      </w:r>
      <w:r>
        <w:t>previous</w:t>
      </w:r>
      <w:r w:rsidR="0072113E">
        <w:t xml:space="preserve"> </w:t>
      </w:r>
      <w:r>
        <w:t>OS</w:t>
      </w:r>
      <w:r w:rsidR="0072113E">
        <w:t xml:space="preserve"> </w:t>
      </w:r>
      <w:r>
        <w:t>configuration.</w:t>
      </w:r>
      <w:r w:rsidR="0072113E">
        <w:t xml:space="preserve"> </w:t>
      </w:r>
      <w:r>
        <w:t>In</w:t>
      </w:r>
      <w:r w:rsidR="0072113E">
        <w:t xml:space="preserve"> </w:t>
      </w:r>
      <w:r>
        <w:t>clean</w:t>
      </w:r>
      <w:r w:rsidR="0072113E">
        <w:t xml:space="preserve"> </w:t>
      </w:r>
      <w:r>
        <w:t>installations</w:t>
      </w:r>
      <w:r w:rsidR="0072113E">
        <w:t xml:space="preserve"> </w:t>
      </w:r>
      <w:r>
        <w:t>you</w:t>
      </w:r>
      <w:r w:rsidR="0072113E">
        <w:t xml:space="preserve"> </w:t>
      </w:r>
      <w:r>
        <w:t>may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t>Windows.old</w:t>
      </w:r>
      <w:r w:rsidR="0072113E">
        <w:t xml:space="preserve"> </w:t>
      </w:r>
      <w:r>
        <w:t>folder</w:t>
      </w:r>
      <w:r w:rsidR="0072113E">
        <w:t xml:space="preserve"> </w:t>
      </w:r>
      <w:r>
        <w:t>to</w:t>
      </w:r>
      <w:r w:rsidR="0072113E">
        <w:t xml:space="preserve"> </w:t>
      </w:r>
      <w:r>
        <w:t>restore</w:t>
      </w:r>
      <w:r w:rsidR="0072113E">
        <w:t xml:space="preserve"> </w:t>
      </w: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operating</w:t>
      </w:r>
      <w:r w:rsidR="0072113E">
        <w:t xml:space="preserve"> </w:t>
      </w:r>
      <w:r>
        <w:t>system.</w:t>
      </w:r>
      <w:r w:rsidR="0072113E">
        <w:t xml:space="preserve"> </w:t>
      </w:r>
      <w:r>
        <w:t>This</w:t>
      </w:r>
      <w:r w:rsidR="0072113E">
        <w:t xml:space="preserve"> </w:t>
      </w:r>
      <w:r>
        <w:t>scenario</w:t>
      </w:r>
      <w:r w:rsidR="0072113E">
        <w:t xml:space="preserve"> </w:t>
      </w:r>
      <w:r>
        <w:t>is</w:t>
      </w:r>
      <w:r w:rsidR="0072113E">
        <w:t xml:space="preserve"> </w:t>
      </w:r>
      <w:r>
        <w:t>discussed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“Processor</w:t>
      </w:r>
      <w:r w:rsidR="0072113E">
        <w:t xml:space="preserve"> </w:t>
      </w:r>
      <w:r>
        <w:t>Compatibility</w:t>
      </w:r>
      <w:r w:rsidR="0072113E">
        <w:t xml:space="preserve"> </w:t>
      </w:r>
      <w:r>
        <w:t>Issue”</w:t>
      </w:r>
      <w:r w:rsidR="0072113E">
        <w:t xml:space="preserve"> </w:t>
      </w:r>
      <w:r>
        <w:t>topic</w:t>
      </w:r>
      <w:r w:rsidR="0072113E">
        <w:t xml:space="preserve"> </w:t>
      </w:r>
      <w:r>
        <w:t>later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module.</w:t>
      </w:r>
      <w:r w:rsidR="0072113E">
        <w:t xml:space="preserve"> </w:t>
      </w:r>
    </w:p>
    <w:p w:rsidR="00C26E8B" w:rsidRDefault="00C26E8B" w:rsidP="00C26E8B">
      <w:pPr>
        <w:pStyle w:val="Heading4"/>
      </w:pPr>
      <w:r>
        <w:t>Verifying</w:t>
      </w:r>
      <w:r w:rsidR="0072113E">
        <w:t xml:space="preserve"> </w:t>
      </w:r>
      <w:r>
        <w:t>CPU</w:t>
      </w:r>
      <w:r w:rsidR="0072113E">
        <w:t xml:space="preserve"> </w:t>
      </w:r>
      <w:r>
        <w:t>Features</w:t>
      </w:r>
    </w:p>
    <w:p w:rsidR="001811E3" w:rsidRDefault="003841D0" w:rsidP="003841D0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encounter</w:t>
      </w:r>
      <w:r w:rsidR="0072113E">
        <w:t xml:space="preserve"> </w:t>
      </w:r>
      <w:r>
        <w:t>this</w:t>
      </w:r>
      <w:r w:rsidR="0072113E">
        <w:t xml:space="preserve"> </w:t>
      </w:r>
      <w:r>
        <w:t>error</w:t>
      </w:r>
      <w:r w:rsidR="0072113E">
        <w:t xml:space="preserve"> </w:t>
      </w:r>
      <w:r>
        <w:t>when</w:t>
      </w:r>
      <w:r w:rsidR="0072113E">
        <w:t xml:space="preserve"> </w:t>
      </w:r>
      <w:r>
        <w:t>trying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t>Sysinternals</w:t>
      </w:r>
      <w:r w:rsidR="0072113E">
        <w:t xml:space="preserve"> </w:t>
      </w:r>
      <w:r>
        <w:t>tool</w:t>
      </w:r>
      <w:r w:rsidR="0072113E">
        <w:t xml:space="preserve"> </w:t>
      </w:r>
      <w:r w:rsidRPr="001811E3">
        <w:t>Coreinfo</w:t>
      </w:r>
      <w:r w:rsidR="0072113E">
        <w:t xml:space="preserve"> </w:t>
      </w:r>
      <w:r>
        <w:t>to</w:t>
      </w:r>
      <w:r w:rsidR="0072113E">
        <w:t xml:space="preserve"> </w:t>
      </w:r>
      <w:r>
        <w:t>determine</w:t>
      </w:r>
      <w:r w:rsidR="0072113E">
        <w:t xml:space="preserve"> </w:t>
      </w:r>
      <w:r>
        <w:t>the</w:t>
      </w:r>
      <w:r w:rsidR="0072113E">
        <w:t xml:space="preserve"> </w:t>
      </w:r>
      <w:r>
        <w:t>features</w:t>
      </w:r>
      <w:r w:rsidR="0072113E">
        <w:t xml:space="preserve"> </w:t>
      </w:r>
      <w:r>
        <w:t>that</w:t>
      </w:r>
      <w:r w:rsidR="0072113E">
        <w:t xml:space="preserve"> </w:t>
      </w:r>
      <w:r>
        <w:t>your</w:t>
      </w:r>
      <w:r w:rsidR="0072113E">
        <w:t xml:space="preserve"> </w:t>
      </w:r>
      <w:r>
        <w:t>CPU</w:t>
      </w:r>
      <w:r w:rsidR="0072113E">
        <w:t xml:space="preserve"> </w:t>
      </w:r>
      <w:r>
        <w:t>supports.</w:t>
      </w:r>
      <w:r w:rsidR="0072113E">
        <w:t xml:space="preserve"> </w:t>
      </w:r>
      <w:r w:rsidR="00566F39">
        <w:t>It</w:t>
      </w:r>
      <w:r w:rsidR="0072113E">
        <w:t xml:space="preserve"> </w:t>
      </w:r>
      <w:r w:rsidR="00566F39">
        <w:t>is</w:t>
      </w:r>
      <w:r w:rsidR="0072113E">
        <w:t xml:space="preserve"> </w:t>
      </w:r>
      <w:r w:rsidR="00566F39">
        <w:t>available</w:t>
      </w:r>
      <w:r w:rsidR="0072113E">
        <w:t xml:space="preserve"> </w:t>
      </w:r>
      <w:r w:rsidR="00566F39">
        <w:t>for</w:t>
      </w:r>
      <w:r w:rsidR="0072113E">
        <w:t xml:space="preserve"> </w:t>
      </w:r>
      <w:r w:rsidR="00566F39">
        <w:t>download</w:t>
      </w:r>
      <w:r w:rsidR="0072113E">
        <w:t xml:space="preserve"> </w:t>
      </w:r>
      <w:r w:rsidR="00566F39">
        <w:t>from</w:t>
      </w:r>
      <w:r w:rsidR="0072113E">
        <w:t xml:space="preserve"> </w:t>
      </w:r>
      <w:r w:rsidR="00566F39">
        <w:t>TechNet:</w:t>
      </w:r>
    </w:p>
    <w:p w:rsidR="001811E3" w:rsidRDefault="009841A2" w:rsidP="003841D0">
      <w:pPr>
        <w:pStyle w:val="ParagraphIndent"/>
      </w:pPr>
      <w:hyperlink r:id="rId13" w:history="1">
        <w:r w:rsidR="003841D0" w:rsidRPr="0036703E">
          <w:rPr>
            <w:rStyle w:val="Hyperlink"/>
          </w:rPr>
          <w:t>http://technet.microsoft.com/en-us/sysinternals/cc835722</w:t>
        </w:r>
      </w:hyperlink>
    </w:p>
    <w:p w:rsidR="001811E3" w:rsidRDefault="003841D0" w:rsidP="00D35C19">
      <w:pPr>
        <w:pStyle w:val="ParagraphText"/>
      </w:pP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CPU</w:t>
      </w:r>
      <w:r w:rsidR="0072113E">
        <w:t xml:space="preserve"> </w:t>
      </w:r>
      <w:r>
        <w:t>supports</w:t>
      </w:r>
      <w:r w:rsidR="0072113E">
        <w:t xml:space="preserve"> </w:t>
      </w:r>
      <w:r>
        <w:t>PAE</w:t>
      </w:r>
      <w:r w:rsidR="0072113E">
        <w:t xml:space="preserve"> </w:t>
      </w:r>
      <w:r>
        <w:t>and</w:t>
      </w:r>
      <w:r w:rsidR="0072113E">
        <w:t xml:space="preserve"> </w:t>
      </w:r>
      <w:r>
        <w:t>SSE2,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possible</w:t>
      </w:r>
      <w:r w:rsidR="0072113E">
        <w:t xml:space="preserve"> </w:t>
      </w:r>
      <w:r>
        <w:t>that</w:t>
      </w:r>
      <w:r w:rsidR="0072113E">
        <w:t xml:space="preserve"> </w:t>
      </w:r>
      <w:r w:rsidR="00931C02">
        <w:t>PAE</w:t>
      </w:r>
      <w:r w:rsidR="0072113E">
        <w:t xml:space="preserve"> </w:t>
      </w:r>
      <w:r>
        <w:t>has</w:t>
      </w:r>
      <w:r w:rsidR="0072113E">
        <w:t xml:space="preserve"> </w:t>
      </w:r>
      <w:r>
        <w:t>been</w:t>
      </w:r>
      <w:r w:rsidR="0072113E">
        <w:t xml:space="preserve"> </w:t>
      </w:r>
      <w:r>
        <w:t>disabled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BIOS</w:t>
      </w:r>
      <w:r w:rsidR="0072113E">
        <w:t xml:space="preserve"> </w:t>
      </w:r>
      <w:r>
        <w:t>configuration</w:t>
      </w:r>
      <w:r w:rsidR="0072113E">
        <w:t xml:space="preserve"> </w:t>
      </w:r>
      <w:r>
        <w:t>and</w:t>
      </w:r>
      <w:r w:rsidR="0072113E">
        <w:t xml:space="preserve"> </w:t>
      </w:r>
      <w:r>
        <w:t>cannot</w:t>
      </w:r>
      <w:r w:rsidR="0072113E">
        <w:t xml:space="preserve"> </w:t>
      </w:r>
      <w:r>
        <w:t>be</w:t>
      </w:r>
      <w:r w:rsidR="0072113E">
        <w:t xml:space="preserve"> </w:t>
      </w:r>
      <w:r>
        <w:t>enabled</w:t>
      </w:r>
      <w:r w:rsidR="0072113E">
        <w:t xml:space="preserve"> </w:t>
      </w:r>
      <w:r>
        <w:t>automatically</w:t>
      </w:r>
      <w:r w:rsidR="0072113E">
        <w:t xml:space="preserve"> </w:t>
      </w:r>
      <w:r>
        <w:t>by</w:t>
      </w:r>
      <w:r w:rsidR="0072113E">
        <w:t xml:space="preserve"> </w:t>
      </w:r>
      <w:r>
        <w:t>Windows.</w:t>
      </w:r>
      <w:r w:rsidR="0072113E">
        <w:t xml:space="preserve"> </w:t>
      </w:r>
      <w:r>
        <w:t>Check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or</w:t>
      </w:r>
      <w:r w:rsidR="0072113E">
        <w:t xml:space="preserve"> </w:t>
      </w:r>
      <w:r>
        <w:t>motherboard</w:t>
      </w:r>
      <w:r w:rsidR="0072113E">
        <w:t xml:space="preserve"> </w:t>
      </w:r>
      <w:r>
        <w:t>manufacturer</w:t>
      </w:r>
      <w:r w:rsidR="0072113E">
        <w:t xml:space="preserve"> </w:t>
      </w:r>
      <w:r>
        <w:t>for</w:t>
      </w:r>
      <w:r w:rsidR="0072113E">
        <w:t xml:space="preserve"> </w:t>
      </w:r>
      <w:r>
        <w:t>guidance</w:t>
      </w:r>
      <w:r w:rsidR="0072113E">
        <w:t xml:space="preserve"> </w:t>
      </w:r>
      <w:r>
        <w:t>on</w:t>
      </w:r>
      <w:r w:rsidR="0072113E">
        <w:t xml:space="preserve"> </w:t>
      </w:r>
      <w:r>
        <w:t>enabling</w:t>
      </w:r>
      <w:r w:rsidR="0072113E">
        <w:t xml:space="preserve"> </w:t>
      </w:r>
      <w:r>
        <w:t>the</w:t>
      </w:r>
      <w:r w:rsidR="0072113E">
        <w:t xml:space="preserve"> </w:t>
      </w:r>
      <w:r>
        <w:t>features</w:t>
      </w:r>
      <w:r w:rsidR="0072113E">
        <w:t xml:space="preserve"> </w:t>
      </w:r>
      <w:r>
        <w:t>needed</w:t>
      </w:r>
      <w:r w:rsidR="0072113E">
        <w:t xml:space="preserve"> </w:t>
      </w:r>
      <w:r>
        <w:t>to</w:t>
      </w:r>
      <w:r w:rsidR="0072113E">
        <w:t xml:space="preserve"> </w:t>
      </w:r>
      <w:r>
        <w:t>support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.</w:t>
      </w:r>
    </w:p>
    <w:p w:rsidR="001811E3" w:rsidRDefault="00C221BB" w:rsidP="004C1118">
      <w:pPr>
        <w:pStyle w:val="Heading2"/>
      </w:pPr>
      <w:bookmarkStart w:id="9" w:name="_Toc334546448"/>
      <w:bookmarkStart w:id="10" w:name="_Toc334554921"/>
      <w:bookmarkStart w:id="11" w:name="_Toc334564055"/>
      <w:r>
        <w:t>Installation</w:t>
      </w:r>
      <w:r w:rsidR="0072113E">
        <w:t xml:space="preserve"> </w:t>
      </w:r>
      <w:r w:rsidR="00A14067">
        <w:t>C</w:t>
      </w:r>
      <w:r>
        <w:t>hanges</w:t>
      </w:r>
      <w:bookmarkEnd w:id="9"/>
      <w:bookmarkEnd w:id="10"/>
      <w:bookmarkEnd w:id="11"/>
    </w:p>
    <w:p w:rsidR="001811E3" w:rsidRDefault="00D414D1" w:rsidP="00AD6956">
      <w:pPr>
        <w:pStyle w:val="ParagraphTex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AD6956">
        <w:t>introduces</w:t>
      </w:r>
      <w:r w:rsidR="0072113E">
        <w:t xml:space="preserve"> </w:t>
      </w:r>
      <w:r w:rsidR="00AD6956">
        <w:t>several</w:t>
      </w:r>
      <w:r w:rsidR="0072113E">
        <w:t xml:space="preserve"> </w:t>
      </w:r>
      <w:r w:rsidR="00AD6956">
        <w:t>changes</w:t>
      </w:r>
      <w:r w:rsidR="0072113E">
        <w:t xml:space="preserve"> </w:t>
      </w:r>
      <w:r w:rsidR="00AD6956">
        <w:t>to</w:t>
      </w:r>
      <w:r w:rsidR="0072113E">
        <w:t xml:space="preserve"> </w:t>
      </w:r>
      <w:r w:rsidR="00AD6956">
        <w:t>the</w:t>
      </w:r>
      <w:r w:rsidR="0072113E">
        <w:t xml:space="preserve"> </w:t>
      </w:r>
      <w:r w:rsidR="00AD6956">
        <w:t>installation</w:t>
      </w:r>
      <w:r w:rsidR="0072113E">
        <w:t xml:space="preserve"> </w:t>
      </w:r>
      <w:r w:rsidR="00AD6956">
        <w:t>process.</w:t>
      </w:r>
      <w:r w:rsidR="0072113E">
        <w:t xml:space="preserve"> </w:t>
      </w:r>
      <w:r w:rsidR="00AD6956">
        <w:t>These</w:t>
      </w:r>
      <w:r w:rsidR="0072113E">
        <w:t xml:space="preserve"> </w:t>
      </w:r>
      <w:r w:rsidR="00AD6956">
        <w:t>mainly</w:t>
      </w:r>
      <w:r w:rsidR="0072113E">
        <w:t xml:space="preserve"> </w:t>
      </w:r>
      <w:r w:rsidR="00AD6956">
        <w:t>impact</w:t>
      </w:r>
      <w:r w:rsidR="0072113E">
        <w:t xml:space="preserve"> </w:t>
      </w:r>
      <w:r w:rsidR="00AD6956">
        <w:t>what</w:t>
      </w:r>
      <w:r w:rsidR="0072113E">
        <w:t xml:space="preserve"> </w:t>
      </w:r>
      <w:r w:rsidR="00AD6956">
        <w:t>you</w:t>
      </w:r>
      <w:r w:rsidR="0072113E">
        <w:t xml:space="preserve"> </w:t>
      </w:r>
      <w:r w:rsidR="00AD6956">
        <w:t>see</w:t>
      </w:r>
      <w:r w:rsidR="0072113E">
        <w:t xml:space="preserve"> </w:t>
      </w:r>
      <w:r w:rsidR="00AD6956">
        <w:t>when</w:t>
      </w:r>
      <w:r w:rsidR="0072113E">
        <w:t xml:space="preserve"> </w:t>
      </w:r>
      <w:r w:rsidR="00AD6956">
        <w:t>you</w:t>
      </w:r>
      <w:r w:rsidR="0072113E">
        <w:t xml:space="preserve"> </w:t>
      </w:r>
      <w:r w:rsidR="00AD6956">
        <w:t>start</w:t>
      </w:r>
      <w:r w:rsidR="0072113E">
        <w:t xml:space="preserve"> </w:t>
      </w:r>
      <w:r w:rsidR="00AD6956">
        <w:t>the</w:t>
      </w:r>
      <w:r w:rsidR="0072113E">
        <w:t xml:space="preserve"> </w:t>
      </w:r>
      <w:r w:rsidR="00AD6956">
        <w:t>installation</w:t>
      </w:r>
      <w:r w:rsidR="0072113E">
        <w:t xml:space="preserve"> </w:t>
      </w:r>
      <w:r w:rsidR="00AD6956">
        <w:t>from</w:t>
      </w:r>
      <w:r w:rsidR="0072113E">
        <w:t xml:space="preserve"> </w:t>
      </w:r>
      <w:r w:rsidR="00AD6956">
        <w:t>within</w:t>
      </w:r>
      <w:r w:rsidR="0072113E">
        <w:t xml:space="preserve"> </w:t>
      </w:r>
      <w:r w:rsidR="00AD6956">
        <w:t>Windows.</w:t>
      </w:r>
      <w:r w:rsidR="0072113E">
        <w:t xml:space="preserve"> </w:t>
      </w:r>
      <w:r w:rsidR="00AD6956">
        <w:t>Changes</w:t>
      </w:r>
      <w:r w:rsidR="0072113E">
        <w:t xml:space="preserve"> </w:t>
      </w:r>
      <w:r w:rsidR="00AD6956">
        <w:t>include</w:t>
      </w:r>
      <w:r w:rsidR="0072113E">
        <w:t xml:space="preserve"> </w:t>
      </w:r>
      <w:r w:rsidR="00AD6956">
        <w:t>the</w:t>
      </w:r>
      <w:r w:rsidR="0072113E">
        <w:t xml:space="preserve"> </w:t>
      </w:r>
      <w:r w:rsidR="00AD6956">
        <w:t>following:</w:t>
      </w:r>
    </w:p>
    <w:p w:rsidR="001811E3" w:rsidRDefault="005B246D" w:rsidP="004C1118">
      <w:pPr>
        <w:pStyle w:val="ListBullet"/>
      </w:pPr>
      <w:r>
        <w:rPr>
          <w:b/>
        </w:rPr>
        <w:t>Web</w:t>
      </w:r>
      <w:r w:rsidR="0072113E">
        <w:rPr>
          <w:b/>
        </w:rPr>
        <w:t xml:space="preserve"> </w:t>
      </w:r>
      <w:r>
        <w:rPr>
          <w:b/>
        </w:rPr>
        <w:t>Setup</w:t>
      </w:r>
      <w:r w:rsidR="0072113E">
        <w:rPr>
          <w:b/>
        </w:rPr>
        <w:t xml:space="preserve"> </w:t>
      </w:r>
      <w:r>
        <w:rPr>
          <w:b/>
        </w:rPr>
        <w:t>-</w:t>
      </w:r>
      <w:r w:rsidR="0072113E">
        <w:rPr>
          <w:b/>
        </w:rPr>
        <w:t xml:space="preserve"> </w:t>
      </w:r>
      <w:r w:rsidR="001A2BC7">
        <w:t>This</w:t>
      </w:r>
      <w:r w:rsidR="0072113E">
        <w:t xml:space="preserve"> </w:t>
      </w:r>
      <w:r w:rsidR="001A2BC7">
        <w:t>new</w:t>
      </w:r>
      <w:r w:rsidR="0072113E">
        <w:t xml:space="preserve"> </w:t>
      </w:r>
      <w:r w:rsidR="001A2BC7">
        <w:t>feature</w:t>
      </w:r>
      <w:r w:rsidR="0072113E">
        <w:t xml:space="preserve"> </w:t>
      </w:r>
      <w:r w:rsidR="001A2BC7">
        <w:t>makes</w:t>
      </w:r>
      <w:r w:rsidR="0072113E">
        <w:t xml:space="preserve"> </w:t>
      </w:r>
      <w:r w:rsidR="001A2BC7">
        <w:t>it</w:t>
      </w:r>
      <w:r w:rsidR="0072113E">
        <w:t xml:space="preserve"> </w:t>
      </w:r>
      <w:r w:rsidR="001A2BC7">
        <w:t>easier</w:t>
      </w:r>
      <w:r w:rsidR="0072113E">
        <w:t xml:space="preserve"> </w:t>
      </w:r>
      <w:r w:rsidR="001A2BC7">
        <w:t>to</w:t>
      </w:r>
      <w:r w:rsidR="0072113E">
        <w:t xml:space="preserve"> </w:t>
      </w:r>
      <w:r w:rsidR="001A2BC7">
        <w:t>purchase</w:t>
      </w:r>
      <w:r w:rsidR="0072113E">
        <w:t xml:space="preserve"> </w:t>
      </w:r>
      <w:r w:rsidR="001A2BC7">
        <w:t>Windows</w:t>
      </w:r>
      <w:r w:rsidR="0072113E">
        <w:t xml:space="preserve"> </w:t>
      </w:r>
      <w:r w:rsidR="001A2BC7">
        <w:t>online.</w:t>
      </w:r>
      <w:r w:rsidR="0072113E">
        <w:t xml:space="preserve"> </w:t>
      </w:r>
      <w:r w:rsidR="008E33B3">
        <w:t>With</w:t>
      </w:r>
      <w:r w:rsidR="0072113E">
        <w:t xml:space="preserve"> </w:t>
      </w:r>
      <w:r w:rsidR="001A2BC7">
        <w:t>Web</w:t>
      </w:r>
      <w:r w:rsidR="0072113E">
        <w:t xml:space="preserve"> </w:t>
      </w:r>
      <w:r w:rsidR="001A2BC7">
        <w:t>Setup</w:t>
      </w:r>
      <w:r w:rsidR="00D414D1">
        <w:t>,</w:t>
      </w:r>
      <w:r w:rsidR="0072113E">
        <w:t xml:space="preserve"> </w:t>
      </w:r>
      <w:r w:rsidR="008E33B3">
        <w:t>the</w:t>
      </w:r>
      <w:r w:rsidR="0072113E">
        <w:t xml:space="preserve"> </w:t>
      </w:r>
      <w:r w:rsidR="008E33B3">
        <w:t>Upgrade</w:t>
      </w:r>
      <w:r w:rsidR="0072113E">
        <w:t xml:space="preserve"> </w:t>
      </w:r>
      <w:r w:rsidR="008E33B3">
        <w:t>Assistant</w:t>
      </w:r>
      <w:r w:rsidR="0072113E">
        <w:t xml:space="preserve"> </w:t>
      </w:r>
      <w:r w:rsidR="008E33B3">
        <w:t>interface</w:t>
      </w:r>
      <w:r w:rsidR="0072113E">
        <w:t xml:space="preserve"> </w:t>
      </w:r>
      <w:r w:rsidR="001A2BC7">
        <w:t>handles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details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1A2BC7">
        <w:t>downloading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1A2BC7">
        <w:t>installation</w:t>
      </w:r>
      <w:r w:rsidR="0072113E">
        <w:t xml:space="preserve"> </w:t>
      </w:r>
      <w:r w:rsidR="001A2BC7">
        <w:t>files,</w:t>
      </w:r>
      <w:r w:rsidR="0072113E">
        <w:t xml:space="preserve"> </w:t>
      </w:r>
      <w:r w:rsidR="001A2BC7">
        <w:t>and</w:t>
      </w:r>
      <w:r w:rsidR="0072113E">
        <w:t xml:space="preserve"> </w:t>
      </w:r>
      <w:r w:rsidR="001A2BC7">
        <w:t>providing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product</w:t>
      </w:r>
      <w:r w:rsidR="0072113E">
        <w:t xml:space="preserve"> </w:t>
      </w:r>
      <w:r w:rsidR="001A2BC7">
        <w:t>key</w:t>
      </w:r>
      <w:r w:rsidR="0072113E">
        <w:t xml:space="preserve"> </w:t>
      </w:r>
      <w:r w:rsidR="001A2BC7">
        <w:t>to</w:t>
      </w:r>
      <w:r w:rsidR="0072113E">
        <w:t xml:space="preserve"> </w:t>
      </w:r>
      <w:r w:rsidR="001A2BC7">
        <w:t>setup</w:t>
      </w:r>
      <w:r w:rsidR="0072113E">
        <w:t xml:space="preserve"> </w:t>
      </w:r>
      <w:r w:rsidR="001A2BC7">
        <w:t>automatically.</w:t>
      </w:r>
    </w:p>
    <w:p w:rsidR="001811E3" w:rsidRDefault="005B246D" w:rsidP="004C1118">
      <w:pPr>
        <w:pStyle w:val="ListBullet"/>
      </w:pPr>
      <w:r>
        <w:rPr>
          <w:b/>
        </w:rPr>
        <w:t>Consumer-friendly</w:t>
      </w:r>
      <w:r w:rsidR="0072113E">
        <w:rPr>
          <w:b/>
        </w:rPr>
        <w:t xml:space="preserve"> </w:t>
      </w:r>
      <w:r>
        <w:rPr>
          <w:b/>
        </w:rPr>
        <w:t>installer</w:t>
      </w:r>
      <w:r w:rsidR="0072113E">
        <w:rPr>
          <w:b/>
        </w:rPr>
        <w:t xml:space="preserve"> </w:t>
      </w:r>
      <w:r>
        <w:rPr>
          <w:b/>
        </w:rPr>
        <w:t>-</w:t>
      </w:r>
      <w:r w:rsidR="0072113E">
        <w:rPr>
          <w:b/>
        </w:rPr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1A2BC7">
        <w:t>includes</w:t>
      </w:r>
      <w:r w:rsidR="0072113E">
        <w:t xml:space="preserve"> </w:t>
      </w:r>
      <w:r w:rsidR="001A2BC7">
        <w:t>a</w:t>
      </w:r>
      <w:r w:rsidR="0072113E">
        <w:t xml:space="preserve"> </w:t>
      </w:r>
      <w:r w:rsidR="001A2BC7">
        <w:t>more</w:t>
      </w:r>
      <w:r w:rsidR="0072113E">
        <w:t xml:space="preserve"> </w:t>
      </w:r>
      <w:r w:rsidR="001A2BC7">
        <w:t>consumer-friendly</w:t>
      </w:r>
      <w:r w:rsidR="0072113E">
        <w:t xml:space="preserve"> </w:t>
      </w:r>
      <w:r w:rsidR="001A2BC7">
        <w:t>setup</w:t>
      </w:r>
      <w:r w:rsidR="0072113E">
        <w:t xml:space="preserve"> </w:t>
      </w:r>
      <w:r w:rsidR="001A2BC7">
        <w:t>interface,</w:t>
      </w:r>
      <w:r w:rsidR="0072113E">
        <w:t xml:space="preserve"> </w:t>
      </w:r>
      <w:r w:rsidR="001A2BC7">
        <w:t>provided</w:t>
      </w:r>
      <w:r w:rsidR="0072113E">
        <w:t xml:space="preserve"> </w:t>
      </w:r>
      <w:r w:rsidR="001A2BC7">
        <w:t>by</w:t>
      </w:r>
      <w:r w:rsidR="0072113E">
        <w:t xml:space="preserve"> </w:t>
      </w:r>
      <w:r w:rsidR="001A2BC7">
        <w:t>install.exe</w:t>
      </w:r>
      <w:r w:rsidR="0072113E">
        <w:t xml:space="preserve"> </w:t>
      </w:r>
      <w:r w:rsidR="001A2BC7">
        <w:t>in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installation</w:t>
      </w:r>
      <w:r w:rsidR="0072113E">
        <w:t xml:space="preserve"> </w:t>
      </w:r>
      <w:r w:rsidR="001A2BC7">
        <w:t>media.</w:t>
      </w:r>
    </w:p>
    <w:p w:rsidR="001811E3" w:rsidRDefault="005B246D" w:rsidP="004C1118">
      <w:pPr>
        <w:pStyle w:val="ListBullet"/>
      </w:pPr>
      <w:r>
        <w:rPr>
          <w:b/>
        </w:rPr>
        <w:t>New</w:t>
      </w:r>
      <w:r w:rsidR="0072113E">
        <w:rPr>
          <w:b/>
        </w:rPr>
        <w:t xml:space="preserve"> </w:t>
      </w:r>
      <w:r>
        <w:rPr>
          <w:b/>
        </w:rPr>
        <w:t>installation</w:t>
      </w:r>
      <w:r w:rsidR="0072113E">
        <w:rPr>
          <w:b/>
        </w:rPr>
        <w:t xml:space="preserve"> </w:t>
      </w:r>
      <w:r>
        <w:rPr>
          <w:b/>
        </w:rPr>
        <w:t>options</w:t>
      </w:r>
      <w:r w:rsidR="0072113E">
        <w:rPr>
          <w:b/>
        </w:rPr>
        <w:t xml:space="preserve"> </w:t>
      </w:r>
      <w:r>
        <w:rPr>
          <w:b/>
        </w:rPr>
        <w:t>-</w:t>
      </w:r>
      <w:r w:rsidR="0072113E">
        <w:rPr>
          <w:b/>
        </w:rPr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1A2BC7">
        <w:t>presents</w:t>
      </w:r>
      <w:r w:rsidR="0072113E">
        <w:t xml:space="preserve"> </w:t>
      </w:r>
      <w:r w:rsidR="005E29F0">
        <w:t>you</w:t>
      </w:r>
      <w:r w:rsidR="0072113E">
        <w:t xml:space="preserve"> </w:t>
      </w:r>
      <w:r w:rsidR="001A2BC7">
        <w:t>with</w:t>
      </w:r>
      <w:r w:rsidR="0072113E">
        <w:t xml:space="preserve"> </w:t>
      </w:r>
      <w:r w:rsidR="001A2BC7">
        <w:t>3</w:t>
      </w:r>
      <w:r w:rsidR="0072113E">
        <w:t xml:space="preserve"> </w:t>
      </w:r>
      <w:r w:rsidR="001A2BC7">
        <w:t>clear</w:t>
      </w:r>
      <w:r w:rsidR="0072113E">
        <w:t xml:space="preserve"> </w:t>
      </w:r>
      <w:r w:rsidR="001A2BC7">
        <w:t>options</w:t>
      </w:r>
      <w:r w:rsidR="0072113E">
        <w:t xml:space="preserve"> </w:t>
      </w:r>
      <w:r w:rsidR="001A2BC7">
        <w:t>for</w:t>
      </w:r>
      <w:r w:rsidR="0072113E">
        <w:t xml:space="preserve"> </w:t>
      </w:r>
      <w:r w:rsidR="001A2BC7">
        <w:t>setup.</w:t>
      </w:r>
      <w:r w:rsidR="0072113E">
        <w:t xml:space="preserve"> </w:t>
      </w:r>
      <w:r w:rsidR="001A2BC7">
        <w:t>Unlike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 w:rsidRPr="00D414D1">
        <w:rPr>
          <w:b/>
        </w:rPr>
        <w:t>Upgrade</w:t>
      </w:r>
      <w:r w:rsidR="0072113E">
        <w:t xml:space="preserve"> </w:t>
      </w:r>
      <w:r w:rsidR="001A2BC7">
        <w:t>and</w:t>
      </w:r>
      <w:r w:rsidR="0072113E">
        <w:t xml:space="preserve"> </w:t>
      </w:r>
      <w:r w:rsidR="001A2BC7" w:rsidRPr="00D414D1">
        <w:rPr>
          <w:b/>
        </w:rPr>
        <w:t>Custom</w:t>
      </w:r>
      <w:r w:rsidR="0072113E">
        <w:t xml:space="preserve"> </w:t>
      </w:r>
      <w:r w:rsidR="001A2BC7">
        <w:t>opti</w:t>
      </w:r>
      <w:r w:rsidR="00D62134">
        <w:t>ons</w:t>
      </w:r>
      <w:r w:rsidR="0072113E">
        <w:t xml:space="preserve"> </w:t>
      </w:r>
      <w:r w:rsidR="00D62134">
        <w:t>in</w:t>
      </w:r>
      <w:r w:rsidR="0072113E">
        <w:t xml:space="preserve"> </w:t>
      </w:r>
      <w:r w:rsidR="00D414D1">
        <w:t>earlier</w:t>
      </w:r>
      <w:r w:rsidR="0072113E">
        <w:t xml:space="preserve"> </w:t>
      </w:r>
      <w:r w:rsidR="00D62134">
        <w:t>releases,</w:t>
      </w:r>
      <w:r w:rsidR="0072113E">
        <w:t xml:space="preserve"> </w:t>
      </w:r>
      <w:r w:rsidR="00D62134">
        <w:t>the</w:t>
      </w:r>
      <w:r w:rsidR="0072113E">
        <w:t xml:space="preserve"> </w:t>
      </w:r>
      <w:r w:rsidR="00D62134">
        <w:t>new</w:t>
      </w:r>
      <w:r w:rsidR="0072113E">
        <w:t xml:space="preserve"> </w:t>
      </w:r>
      <w:r w:rsidR="001A2BC7">
        <w:t>choices</w:t>
      </w:r>
      <w:r w:rsidR="0072113E">
        <w:t xml:space="preserve"> </w:t>
      </w:r>
      <w:r w:rsidR="001A2BC7">
        <w:t>provide</w:t>
      </w:r>
      <w:r w:rsidR="0072113E">
        <w:t xml:space="preserve"> </w:t>
      </w:r>
      <w:r w:rsidR="001A2BC7">
        <w:t>clearer</w:t>
      </w:r>
      <w:r w:rsidR="0072113E">
        <w:t xml:space="preserve"> </w:t>
      </w:r>
      <w:r w:rsidR="001A2BC7">
        <w:t>guidance</w:t>
      </w:r>
      <w:r w:rsidR="0072113E">
        <w:t xml:space="preserve"> </w:t>
      </w:r>
      <w:r w:rsidR="001A2BC7">
        <w:t>on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outcome.</w:t>
      </w:r>
    </w:p>
    <w:p w:rsidR="001811E3" w:rsidRDefault="001A2BC7" w:rsidP="004C1118">
      <w:pPr>
        <w:pStyle w:val="Heading3"/>
      </w:pPr>
      <w:bookmarkStart w:id="12" w:name="_Toc334546449"/>
      <w:bookmarkStart w:id="13" w:name="_Toc334554922"/>
      <w:bookmarkStart w:id="14" w:name="_Toc334564056"/>
      <w:r w:rsidRPr="00BB24FD">
        <w:t>Web</w:t>
      </w:r>
      <w:r w:rsidR="0072113E">
        <w:t xml:space="preserve"> </w:t>
      </w:r>
      <w:r w:rsidR="00A14067">
        <w:t>S</w:t>
      </w:r>
      <w:r>
        <w:t>etup</w:t>
      </w:r>
      <w:bookmarkEnd w:id="12"/>
      <w:bookmarkEnd w:id="13"/>
      <w:bookmarkEnd w:id="14"/>
    </w:p>
    <w:p w:rsidR="001811E3" w:rsidRDefault="001A2BC7" w:rsidP="004C1118">
      <w:pPr>
        <w:pStyle w:val="ParagraphText"/>
      </w:pP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–</w:t>
      </w:r>
      <w:r w:rsidR="0072113E">
        <w:t xml:space="preserve"> </w:t>
      </w:r>
      <w:r>
        <w:t>also</w:t>
      </w:r>
      <w:r w:rsidR="0072113E">
        <w:t xml:space="preserve"> </w:t>
      </w:r>
      <w:r>
        <w:t>known</w:t>
      </w:r>
      <w:r w:rsidR="0072113E">
        <w:t xml:space="preserve"> </w:t>
      </w:r>
      <w:r>
        <w:t>as</w:t>
      </w:r>
      <w:r w:rsidR="0072113E">
        <w:t xml:space="preserve"> </w:t>
      </w:r>
      <w:r>
        <w:t>Electronic</w:t>
      </w:r>
      <w:r w:rsidR="0072113E">
        <w:t xml:space="preserve"> </w:t>
      </w:r>
      <w:r>
        <w:t>Software</w:t>
      </w:r>
      <w:r w:rsidR="0072113E">
        <w:t xml:space="preserve"> </w:t>
      </w:r>
      <w:r>
        <w:t>Distribution</w:t>
      </w:r>
      <w:r w:rsidR="0072113E">
        <w:t xml:space="preserve"> </w:t>
      </w:r>
      <w:r>
        <w:t>(ESD)</w:t>
      </w:r>
      <w:r w:rsidR="0072113E">
        <w:t xml:space="preserve"> </w:t>
      </w:r>
      <w:r>
        <w:t>–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new</w:t>
      </w:r>
      <w:r w:rsidR="0072113E">
        <w:t xml:space="preserve"> </w:t>
      </w:r>
      <w:r>
        <w:t>method</w:t>
      </w:r>
      <w:r w:rsidR="0072113E">
        <w:t xml:space="preserve"> </w:t>
      </w:r>
      <w:r>
        <w:t>for</w:t>
      </w:r>
      <w:r w:rsidR="0072113E">
        <w:t xml:space="preserve"> </w:t>
      </w:r>
      <w:r w:rsidR="008C40E7">
        <w:t>purchasing,</w:t>
      </w:r>
      <w:r w:rsidR="0072113E">
        <w:t xml:space="preserve"> </w:t>
      </w:r>
      <w:r>
        <w:t>downloading</w:t>
      </w:r>
      <w:r w:rsidR="005172A9">
        <w:t>,</w:t>
      </w:r>
      <w:r w:rsidR="0072113E">
        <w:t xml:space="preserve"> </w:t>
      </w:r>
      <w:r>
        <w:t>and</w:t>
      </w:r>
      <w:r w:rsidR="0072113E">
        <w:t xml:space="preserve"> </w:t>
      </w:r>
      <w:r>
        <w:t>installing</w:t>
      </w:r>
      <w:r w:rsidR="0072113E">
        <w:t xml:space="preserve"> </w:t>
      </w:r>
      <w:r>
        <w:t>Windows.</w:t>
      </w:r>
      <w:r w:rsidR="0072113E">
        <w:t xml:space="preserve"> </w:t>
      </w:r>
      <w:r>
        <w:t>In</w:t>
      </w:r>
      <w:r w:rsidR="0072113E">
        <w:t xml:space="preserve"> </w:t>
      </w:r>
      <w:r w:rsidR="00D414D1">
        <w:t>earlier</w:t>
      </w:r>
      <w:r w:rsidR="0072113E">
        <w:t xml:space="preserve"> </w:t>
      </w:r>
      <w:r>
        <w:t>Windows</w:t>
      </w:r>
      <w:r w:rsidR="0072113E">
        <w:t xml:space="preserve"> </w:t>
      </w:r>
      <w:r>
        <w:t>releases,</w:t>
      </w:r>
      <w:r w:rsidR="0072113E">
        <w:t xml:space="preserve"> </w:t>
      </w:r>
      <w:r>
        <w:t>when</w:t>
      </w:r>
      <w:r w:rsidR="0072113E">
        <w:t xml:space="preserve"> </w:t>
      </w:r>
      <w:r w:rsidR="008C40E7">
        <w:t>you</w:t>
      </w:r>
      <w:r w:rsidR="0072113E">
        <w:t xml:space="preserve"> </w:t>
      </w:r>
      <w:r w:rsidR="008C40E7">
        <w:t>download</w:t>
      </w:r>
      <w:r w:rsidR="0072113E">
        <w:t xml:space="preserve"> </w:t>
      </w:r>
      <w:r>
        <w:t>a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source,</w:t>
      </w:r>
      <w:r w:rsidR="0072113E">
        <w:t xml:space="preserve"> </w:t>
      </w:r>
      <w:r>
        <w:t>it</w:t>
      </w:r>
      <w:r w:rsidR="0072113E">
        <w:t xml:space="preserve"> </w:t>
      </w:r>
      <w:r>
        <w:t>arrives</w:t>
      </w:r>
      <w:r w:rsidR="0072113E">
        <w:t xml:space="preserve"> </w:t>
      </w:r>
      <w:r>
        <w:t>as</w:t>
      </w:r>
      <w:r w:rsidR="0072113E">
        <w:t xml:space="preserve"> </w:t>
      </w:r>
      <w:r>
        <w:t>an</w:t>
      </w:r>
      <w:r w:rsidR="0072113E">
        <w:t xml:space="preserve"> </w:t>
      </w:r>
      <w:r>
        <w:t>.ISO</w:t>
      </w:r>
      <w:r w:rsidR="0072113E">
        <w:t xml:space="preserve"> </w:t>
      </w:r>
      <w:r>
        <w:t>disk</w:t>
      </w:r>
      <w:r w:rsidR="0072113E">
        <w:t xml:space="preserve"> </w:t>
      </w:r>
      <w:r>
        <w:t>image</w:t>
      </w:r>
      <w:r w:rsidR="0072113E">
        <w:t xml:space="preserve"> </w:t>
      </w:r>
      <w:r>
        <w:t>file</w:t>
      </w:r>
      <w:r w:rsidR="0072113E">
        <w:t xml:space="preserve"> </w:t>
      </w:r>
      <w:r>
        <w:t>that</w:t>
      </w:r>
      <w:r w:rsidR="0072113E">
        <w:t xml:space="preserve"> </w:t>
      </w:r>
      <w:r w:rsidR="008C40E7">
        <w:t>must</w:t>
      </w:r>
      <w:r w:rsidR="0072113E">
        <w:t xml:space="preserve"> </w:t>
      </w:r>
      <w:r w:rsidR="008C40E7">
        <w:t>then</w:t>
      </w:r>
      <w:r w:rsidR="0072113E">
        <w:t xml:space="preserve"> </w:t>
      </w:r>
      <w:r w:rsidR="008C40E7">
        <w:t>be</w:t>
      </w:r>
      <w:r w:rsidR="0072113E">
        <w:t xml:space="preserve"> </w:t>
      </w:r>
      <w:r w:rsidR="008C40E7">
        <w:t>burned</w:t>
      </w:r>
      <w:r w:rsidR="0072113E">
        <w:t xml:space="preserve"> </w:t>
      </w:r>
      <w:r w:rsidR="008C40E7">
        <w:t>to</w:t>
      </w:r>
      <w:r w:rsidR="0072113E">
        <w:t xml:space="preserve"> </w:t>
      </w:r>
      <w:r w:rsidR="008C40E7">
        <w:t>a</w:t>
      </w:r>
      <w:r w:rsidR="0072113E">
        <w:t xml:space="preserve"> </w:t>
      </w:r>
      <w:r w:rsidR="008C40E7">
        <w:t>disc</w:t>
      </w:r>
      <w:r w:rsidR="0072113E">
        <w:t xml:space="preserve"> </w:t>
      </w:r>
      <w:r w:rsidR="00931C02">
        <w:t>before</w:t>
      </w:r>
      <w:r w:rsidR="0072113E">
        <w:t xml:space="preserve"> </w:t>
      </w:r>
      <w:r w:rsidR="008C40E7">
        <w:t>setup</w:t>
      </w:r>
      <w:r w:rsidR="0072113E">
        <w:t xml:space="preserve"> </w:t>
      </w:r>
      <w:r w:rsidR="008C40E7">
        <w:t>can</w:t>
      </w:r>
      <w:r w:rsidR="0072113E">
        <w:t xml:space="preserve"> </w:t>
      </w:r>
      <w:r w:rsidR="008C40E7">
        <w:t>be</w:t>
      </w:r>
      <w:r w:rsidR="0072113E">
        <w:t xml:space="preserve"> </w:t>
      </w:r>
      <w:r w:rsidR="008C40E7">
        <w:t>started.</w:t>
      </w:r>
    </w:p>
    <w:p w:rsidR="001811E3" w:rsidRDefault="001A2BC7" w:rsidP="004C1118">
      <w:pPr>
        <w:pStyle w:val="ParagraphText"/>
      </w:pPr>
      <w:r>
        <w:t>With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 w:rsidR="008C40E7">
        <w:t>you</w:t>
      </w:r>
      <w:r w:rsidR="0072113E">
        <w:t xml:space="preserve"> </w:t>
      </w:r>
      <w:r w:rsidR="008E33B3">
        <w:t>can</w:t>
      </w:r>
      <w:r w:rsidR="0072113E">
        <w:t xml:space="preserve"> </w:t>
      </w:r>
      <w:r w:rsidR="008E33B3">
        <w:t>download</w:t>
      </w:r>
      <w:r w:rsidR="0072113E">
        <w:t xml:space="preserve"> </w:t>
      </w:r>
      <w:r w:rsidR="008E33B3">
        <w:t>the</w:t>
      </w:r>
      <w:r w:rsidR="0072113E">
        <w:t xml:space="preserve"> </w:t>
      </w:r>
      <w:r w:rsidR="008E33B3">
        <w:t>small</w:t>
      </w:r>
      <w:r w:rsidR="0072113E">
        <w:t xml:space="preserve"> </w:t>
      </w:r>
      <w:r w:rsidR="008E33B3">
        <w:t>Upgrade</w:t>
      </w:r>
      <w:r w:rsidR="0072113E">
        <w:t xml:space="preserve"> </w:t>
      </w:r>
      <w:r w:rsidR="008E33B3">
        <w:t>Assistant</w:t>
      </w:r>
      <w:r w:rsidR="0072113E">
        <w:t xml:space="preserve"> </w:t>
      </w:r>
      <w:r w:rsidR="008E33B3">
        <w:t>interface</w:t>
      </w:r>
      <w:r w:rsidR="0072113E">
        <w:t xml:space="preserve"> </w:t>
      </w:r>
      <w:r w:rsidR="00A07204" w:rsidRPr="00A07204">
        <w:t>directly</w:t>
      </w:r>
      <w:r w:rsidR="0072113E">
        <w:t xml:space="preserve"> </w:t>
      </w:r>
      <w:r w:rsidR="00A07204" w:rsidRPr="00A07204">
        <w:t>from</w:t>
      </w:r>
      <w:r w:rsidR="0072113E">
        <w:t xml:space="preserve"> </w:t>
      </w:r>
      <w:r w:rsidR="00A07204" w:rsidRPr="00A07204"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A07204" w:rsidRPr="00A07204">
        <w:t>download</w:t>
      </w:r>
      <w:r w:rsidR="0072113E">
        <w:t xml:space="preserve"> </w:t>
      </w:r>
      <w:r w:rsidR="00A07204" w:rsidRPr="00A07204">
        <w:t>page</w:t>
      </w:r>
      <w:r w:rsidR="008E33B3">
        <w:t>.</w:t>
      </w:r>
      <w:r w:rsidR="0072113E">
        <w:t xml:space="preserve"> </w:t>
      </w:r>
      <w:r w:rsidR="008E33B3">
        <w:t>This</w:t>
      </w:r>
      <w:r w:rsidR="0072113E">
        <w:t xml:space="preserve"> </w:t>
      </w:r>
      <w:r w:rsidR="008E33B3">
        <w:t>interface</w:t>
      </w:r>
      <w:r w:rsidR="0072113E">
        <w:t xml:space="preserve"> </w:t>
      </w:r>
      <w:r w:rsidR="008E33B3">
        <w:t>guides</w:t>
      </w:r>
      <w:r w:rsidR="0072113E">
        <w:t xml:space="preserve"> </w:t>
      </w:r>
      <w:r w:rsidR="008C40E7">
        <w:t>you</w:t>
      </w:r>
      <w:r w:rsidR="0072113E">
        <w:t xml:space="preserve"> </w:t>
      </w:r>
      <w:r w:rsidR="008E33B3">
        <w:t>through</w:t>
      </w:r>
      <w:r w:rsidR="0072113E">
        <w:t xml:space="preserve"> </w:t>
      </w:r>
      <w:r w:rsidR="008E33B3">
        <w:t>the</w:t>
      </w:r>
      <w:r w:rsidR="0072113E">
        <w:t xml:space="preserve"> </w:t>
      </w:r>
      <w:r w:rsidR="00D8033E">
        <w:t>steps</w:t>
      </w:r>
      <w:r w:rsidR="0072113E">
        <w:t xml:space="preserve"> </w:t>
      </w:r>
      <w:r w:rsidR="00D8033E">
        <w:t>to</w:t>
      </w:r>
      <w:r w:rsidR="0072113E">
        <w:t xml:space="preserve"> </w:t>
      </w:r>
      <w:r w:rsidR="00D8033E">
        <w:t>get</w:t>
      </w:r>
      <w:r w:rsidR="0072113E">
        <w:t xml:space="preserve"> </w:t>
      </w:r>
      <w:r w:rsidR="00D8033E">
        <w:t>Windows</w:t>
      </w:r>
      <w:r w:rsidR="0072113E">
        <w:t xml:space="preserve"> </w:t>
      </w:r>
      <w:r w:rsidR="00D8033E">
        <w:t>and</w:t>
      </w:r>
      <w:r w:rsidR="0072113E">
        <w:t xml:space="preserve"> </w:t>
      </w:r>
      <w:r w:rsidR="00D8033E">
        <w:t>install</w:t>
      </w:r>
      <w:r w:rsidR="0072113E">
        <w:t xml:space="preserve"> </w:t>
      </w:r>
      <w:r w:rsidR="00D8033E">
        <w:t>it.</w:t>
      </w:r>
      <w:r w:rsidR="0072113E">
        <w:t xml:space="preserve"> </w:t>
      </w:r>
      <w:r w:rsidR="00A07204">
        <w:t>T</w:t>
      </w:r>
      <w:r>
        <w:t>here</w:t>
      </w:r>
      <w:r w:rsidR="0072113E">
        <w:t xml:space="preserve"> </w:t>
      </w:r>
      <w:r>
        <w:t>are</w:t>
      </w:r>
      <w:r w:rsidR="0072113E">
        <w:t xml:space="preserve"> </w:t>
      </w:r>
      <w:r>
        <w:t>several</w:t>
      </w:r>
      <w:r w:rsidR="0072113E">
        <w:t xml:space="preserve"> </w:t>
      </w:r>
      <w:r w:rsidR="00A07204">
        <w:t>other</w:t>
      </w:r>
      <w:r w:rsidR="0072113E">
        <w:t xml:space="preserve"> </w:t>
      </w:r>
      <w:r>
        <w:t>key</w:t>
      </w:r>
      <w:r w:rsidR="0072113E">
        <w:t xml:space="preserve"> </w:t>
      </w:r>
      <w:r>
        <w:t>benefits:</w:t>
      </w:r>
    </w:p>
    <w:p w:rsidR="001811E3" w:rsidRDefault="00A07204" w:rsidP="004C1118">
      <w:pPr>
        <w:pStyle w:val="ListBullet"/>
      </w:pPr>
      <w:r>
        <w:t>Upgrade</w:t>
      </w:r>
      <w:r w:rsidR="0072113E">
        <w:t xml:space="preserve"> </w:t>
      </w:r>
      <w:r w:rsidR="008E33B3">
        <w:t>Assistant</w:t>
      </w:r>
      <w:r w:rsidR="0072113E">
        <w:t xml:space="preserve"> </w:t>
      </w:r>
      <w:r w:rsidR="008E33B3">
        <w:t>includes</w:t>
      </w:r>
      <w:r w:rsidR="0072113E">
        <w:t xml:space="preserve"> </w:t>
      </w:r>
      <w:r w:rsidR="008E33B3">
        <w:t>a</w:t>
      </w:r>
      <w:r w:rsidR="0072113E">
        <w:t xml:space="preserve"> </w:t>
      </w:r>
      <w:r w:rsidR="008E33B3">
        <w:t>compatibility</w:t>
      </w:r>
      <w:r w:rsidR="0072113E">
        <w:t xml:space="preserve"> </w:t>
      </w:r>
      <w:r w:rsidR="008E33B3">
        <w:t>check,</w:t>
      </w:r>
      <w:r w:rsidR="0072113E">
        <w:t xml:space="preserve"> </w:t>
      </w:r>
      <w:r w:rsidR="008E33B3">
        <w:t>similar</w:t>
      </w:r>
      <w:r w:rsidR="0072113E">
        <w:t xml:space="preserve"> </w:t>
      </w:r>
      <w:r w:rsidR="008E33B3">
        <w:t>to</w:t>
      </w:r>
      <w:r w:rsidR="0072113E">
        <w:t xml:space="preserve"> </w:t>
      </w:r>
      <w:r w:rsidR="008E33B3">
        <w:t>the</w:t>
      </w:r>
      <w:r w:rsidR="0072113E">
        <w:t xml:space="preserve"> </w:t>
      </w:r>
      <w:r w:rsidR="008E33B3">
        <w:t>Upgrade</w:t>
      </w:r>
      <w:r w:rsidR="0072113E">
        <w:t xml:space="preserve"> </w:t>
      </w:r>
      <w:r>
        <w:t>Advisor</w:t>
      </w:r>
      <w:r w:rsidR="0072113E">
        <w:t xml:space="preserve"> </w:t>
      </w:r>
      <w:r w:rsidR="008E33B3">
        <w:t>in</w:t>
      </w:r>
      <w:r w:rsidR="0072113E">
        <w:t xml:space="preserve"> </w:t>
      </w:r>
      <w:r w:rsidR="008E33B3">
        <w:t>previous</w:t>
      </w:r>
      <w:r w:rsidR="0072113E">
        <w:t xml:space="preserve"> </w:t>
      </w:r>
      <w:r w:rsidR="008E33B3">
        <w:t>Windows</w:t>
      </w:r>
      <w:r w:rsidR="0072113E">
        <w:t xml:space="preserve"> </w:t>
      </w:r>
      <w:r w:rsidR="008E33B3">
        <w:t>releases.</w:t>
      </w:r>
      <w:r w:rsidR="0072113E">
        <w:t xml:space="preserve"> </w:t>
      </w:r>
      <w:r w:rsidR="008E33B3">
        <w:t>This</w:t>
      </w:r>
      <w:r w:rsidR="0072113E">
        <w:t xml:space="preserve"> </w:t>
      </w:r>
      <w:r w:rsidR="008E33B3">
        <w:t>compatibility</w:t>
      </w:r>
      <w:r w:rsidR="0072113E">
        <w:t xml:space="preserve"> </w:t>
      </w:r>
      <w:r w:rsidR="008E33B3">
        <w:t>check</w:t>
      </w:r>
      <w:r w:rsidR="0072113E">
        <w:t xml:space="preserve"> </w:t>
      </w:r>
      <w:r w:rsidR="008E33B3">
        <w:t>is</w:t>
      </w:r>
      <w:r w:rsidR="0072113E">
        <w:t xml:space="preserve"> </w:t>
      </w:r>
      <w:r w:rsidR="008E33B3">
        <w:t>run</w:t>
      </w:r>
      <w:r w:rsidR="0072113E">
        <w:t xml:space="preserve"> </w:t>
      </w:r>
      <w:r w:rsidR="008E33B3">
        <w:t>automatically</w:t>
      </w:r>
      <w:r w:rsidR="0072113E">
        <w:t xml:space="preserve"> </w:t>
      </w:r>
      <w:r w:rsidR="005E0F29">
        <w:t>and</w:t>
      </w:r>
      <w:r w:rsidR="0072113E">
        <w:t xml:space="preserve"> </w:t>
      </w:r>
      <w:r>
        <w:t>will</w:t>
      </w:r>
      <w:r w:rsidR="0072113E">
        <w:t xml:space="preserve"> </w:t>
      </w:r>
      <w:r w:rsidR="00931C02">
        <w:t>show</w:t>
      </w:r>
      <w:r w:rsidR="0072113E">
        <w:t xml:space="preserve"> </w:t>
      </w:r>
      <w:r w:rsidR="00931C02">
        <w:t>information</w:t>
      </w:r>
      <w:r w:rsidR="0072113E">
        <w:t xml:space="preserve"> </w:t>
      </w:r>
      <w:r w:rsidR="00931C02">
        <w:t>on</w:t>
      </w:r>
      <w:r w:rsidR="0072113E">
        <w:t xml:space="preserve"> </w:t>
      </w:r>
      <w:r w:rsidR="00931C02">
        <w:t>things</w:t>
      </w:r>
      <w:r w:rsidR="0072113E">
        <w:t xml:space="preserve"> </w:t>
      </w:r>
      <w:r w:rsidR="00931C02">
        <w:t>like</w:t>
      </w:r>
      <w:r w:rsidR="0072113E">
        <w:t xml:space="preserve"> </w:t>
      </w:r>
      <w:r w:rsidR="00931C02">
        <w:t>DVD</w:t>
      </w:r>
      <w:r w:rsidR="0072113E">
        <w:t xml:space="preserve"> </w:t>
      </w:r>
      <w:r w:rsidR="00931C02">
        <w:t>playback</w:t>
      </w:r>
      <w:r w:rsidR="0072113E">
        <w:t xml:space="preserve"> </w:t>
      </w:r>
      <w:r w:rsidR="00931C02">
        <w:t>and</w:t>
      </w:r>
      <w:r w:rsidR="0072113E">
        <w:t xml:space="preserve"> </w:t>
      </w:r>
      <w:r w:rsidR="00931C02">
        <w:t>secure</w:t>
      </w:r>
      <w:r w:rsidR="0072113E">
        <w:t xml:space="preserve"> </w:t>
      </w:r>
      <w:r w:rsidR="00931C02">
        <w:t>boot,</w:t>
      </w:r>
      <w:r w:rsidR="0072113E">
        <w:t xml:space="preserve"> </w:t>
      </w:r>
      <w:r w:rsidR="00931C02">
        <w:t>as</w:t>
      </w:r>
      <w:r w:rsidR="0072113E">
        <w:t xml:space="preserve"> </w:t>
      </w:r>
      <w:r w:rsidR="00931C02">
        <w:t>well</w:t>
      </w:r>
      <w:r w:rsidR="0072113E">
        <w:t xml:space="preserve"> </w:t>
      </w:r>
      <w:r w:rsidR="00931C02">
        <w:t>as</w:t>
      </w:r>
      <w:r w:rsidR="0072113E">
        <w:t xml:space="preserve"> </w:t>
      </w:r>
      <w:r w:rsidR="00931C02">
        <w:t>links</w:t>
      </w:r>
      <w:r w:rsidR="0072113E">
        <w:t xml:space="preserve"> </w:t>
      </w:r>
      <w:r w:rsidR="00931C02">
        <w:t>to</w:t>
      </w:r>
      <w:r w:rsidR="0072113E">
        <w:t xml:space="preserve"> </w:t>
      </w:r>
      <w:r w:rsidR="00931C02">
        <w:t>more</w:t>
      </w:r>
      <w:r w:rsidR="0072113E">
        <w:t xml:space="preserve"> </w:t>
      </w:r>
      <w:r w:rsidR="00931C02">
        <w:t>information</w:t>
      </w:r>
      <w:r w:rsidR="0072113E">
        <w:t xml:space="preserve"> </w:t>
      </w:r>
      <w:r w:rsidR="00931C02">
        <w:t>or</w:t>
      </w:r>
      <w:r w:rsidR="0072113E">
        <w:t xml:space="preserve"> </w:t>
      </w:r>
      <w:r w:rsidR="00931C02">
        <w:t>third</w:t>
      </w:r>
      <w:r w:rsidR="0072113E">
        <w:t xml:space="preserve"> </w:t>
      </w:r>
      <w:r w:rsidR="00931C02">
        <w:t>party</w:t>
      </w:r>
      <w:r w:rsidR="0072113E">
        <w:t xml:space="preserve"> </w:t>
      </w:r>
      <w:r w:rsidR="00931C02">
        <w:t>sites</w:t>
      </w:r>
      <w:r w:rsidR="0072113E">
        <w:t xml:space="preserve"> </w:t>
      </w:r>
      <w:r w:rsidR="00931C02" w:rsidRPr="005E0F29">
        <w:t>for</w:t>
      </w:r>
      <w:r w:rsidR="0072113E">
        <w:t xml:space="preserve"> </w:t>
      </w:r>
      <w:r w:rsidR="00931C02" w:rsidRPr="005E0F29">
        <w:t>updates</w:t>
      </w:r>
      <w:r w:rsidRPr="005E0F29">
        <w:t>.</w:t>
      </w:r>
      <w:r w:rsidR="0072113E">
        <w:t xml:space="preserve"> </w:t>
      </w:r>
      <w:r w:rsidR="002B553A" w:rsidRPr="005E0F29">
        <w:t>The</w:t>
      </w:r>
      <w:r w:rsidR="0072113E">
        <w:t xml:space="preserve"> </w:t>
      </w:r>
      <w:r w:rsidR="002B553A">
        <w:t>report</w:t>
      </w:r>
      <w:r w:rsidR="0072113E">
        <w:t xml:space="preserve"> </w:t>
      </w:r>
      <w:r w:rsidR="002B553A">
        <w:t>provided</w:t>
      </w:r>
      <w:r w:rsidR="0072113E">
        <w:t xml:space="preserve"> </w:t>
      </w:r>
      <w:r w:rsidR="002B553A">
        <w:t>is</w:t>
      </w:r>
      <w:r w:rsidR="0072113E">
        <w:t xml:space="preserve"> </w:t>
      </w:r>
      <w:r w:rsidR="002B553A">
        <w:t>informational</w:t>
      </w:r>
      <w:r w:rsidR="0072113E">
        <w:t xml:space="preserve"> </w:t>
      </w:r>
      <w:r w:rsidR="002B553A">
        <w:t>to</w:t>
      </w:r>
      <w:r w:rsidR="0072113E">
        <w:t xml:space="preserve"> </w:t>
      </w:r>
      <w:r w:rsidR="002B553A">
        <w:t>show</w:t>
      </w:r>
      <w:r w:rsidR="0072113E">
        <w:t xml:space="preserve"> </w:t>
      </w:r>
      <w:r w:rsidR="002B553A">
        <w:t>details</w:t>
      </w:r>
      <w:r w:rsidR="0072113E">
        <w:t xml:space="preserve"> </w:t>
      </w:r>
      <w:r w:rsidR="002B553A">
        <w:t>on</w:t>
      </w:r>
      <w:r w:rsidR="0072113E">
        <w:t xml:space="preserve"> </w:t>
      </w:r>
      <w:r w:rsidR="002B553A">
        <w:t>program</w:t>
      </w:r>
      <w:r w:rsidR="0072113E">
        <w:t xml:space="preserve"> </w:t>
      </w:r>
      <w:r w:rsidR="002B553A">
        <w:t>and</w:t>
      </w:r>
      <w:r w:rsidR="0072113E">
        <w:t xml:space="preserve"> </w:t>
      </w:r>
      <w:r w:rsidR="002B553A">
        <w:t>PC</w:t>
      </w:r>
      <w:r w:rsidR="0072113E">
        <w:t xml:space="preserve"> </w:t>
      </w:r>
      <w:r w:rsidR="002B553A">
        <w:t>compatibility</w:t>
      </w:r>
      <w:r w:rsidR="0072113E">
        <w:t xml:space="preserve"> </w:t>
      </w:r>
      <w:r w:rsidR="002B553A">
        <w:t>–</w:t>
      </w:r>
      <w:r w:rsidR="0072113E">
        <w:t xml:space="preserve"> </w:t>
      </w:r>
      <w:r w:rsidR="002B553A">
        <w:t>no</w:t>
      </w:r>
      <w:r w:rsidR="0072113E">
        <w:t xml:space="preserve"> </w:t>
      </w:r>
      <w:r w:rsidR="002B553A">
        <w:t>user</w:t>
      </w:r>
      <w:r w:rsidR="0072113E">
        <w:t xml:space="preserve"> </w:t>
      </w:r>
      <w:r w:rsidR="002B553A">
        <w:t>action</w:t>
      </w:r>
      <w:r w:rsidR="0072113E">
        <w:t xml:space="preserve"> </w:t>
      </w:r>
      <w:r w:rsidR="002B553A">
        <w:t>is</w:t>
      </w:r>
      <w:r w:rsidR="0072113E">
        <w:t xml:space="preserve"> </w:t>
      </w:r>
      <w:r w:rsidR="002B553A">
        <w:t>required.</w:t>
      </w:r>
      <w:r w:rsidR="0072113E">
        <w:t xml:space="preserve"> </w:t>
      </w:r>
    </w:p>
    <w:p w:rsidR="001811E3" w:rsidRDefault="00A07204" w:rsidP="004C1118">
      <w:pPr>
        <w:pStyle w:val="ListBullet"/>
      </w:pPr>
      <w:r>
        <w:t>Architecture</w:t>
      </w:r>
      <w:r w:rsidR="0072113E">
        <w:t xml:space="preserve"> </w:t>
      </w:r>
      <w:r w:rsidR="00931C02">
        <w:t>and</w:t>
      </w:r>
      <w:r w:rsidR="0072113E">
        <w:t xml:space="preserve"> </w:t>
      </w:r>
      <w:r w:rsidR="00D414D1">
        <w:t>l</w:t>
      </w:r>
      <w:r w:rsidR="00931C02">
        <w:t>anguage</w:t>
      </w:r>
      <w:r w:rsidR="0072113E">
        <w:t xml:space="preserve"> </w:t>
      </w:r>
      <w:r>
        <w:t>selection</w:t>
      </w:r>
      <w:r w:rsidR="0072113E">
        <w:t xml:space="preserve"> </w:t>
      </w:r>
      <w:r>
        <w:t>is</w:t>
      </w:r>
      <w:r w:rsidR="0072113E">
        <w:t xml:space="preserve"> </w:t>
      </w:r>
      <w:r>
        <w:t>automatic.</w:t>
      </w:r>
    </w:p>
    <w:p w:rsidR="00D8033E" w:rsidRDefault="00D8033E" w:rsidP="004C1118">
      <w:pPr>
        <w:pStyle w:val="ListBullet"/>
      </w:pPr>
      <w:r>
        <w:t>Product</w:t>
      </w:r>
      <w:r w:rsidR="0072113E">
        <w:t xml:space="preserve"> </w:t>
      </w:r>
      <w:r>
        <w:t>purchase</w:t>
      </w:r>
      <w:r w:rsidR="0072113E">
        <w:t xml:space="preserve"> </w:t>
      </w:r>
      <w:r>
        <w:t>offers</w:t>
      </w:r>
      <w:r w:rsidR="0072113E">
        <w:t xml:space="preserve"> </w:t>
      </w:r>
      <w:r>
        <w:t>are</w:t>
      </w:r>
      <w:r w:rsidR="0072113E">
        <w:t xml:space="preserve"> </w:t>
      </w:r>
      <w:r>
        <w:t>made</w:t>
      </w:r>
      <w:r w:rsidR="0072113E">
        <w:t xml:space="preserve"> </w:t>
      </w:r>
      <w:r>
        <w:t>based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current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installation,</w:t>
      </w:r>
      <w:r w:rsidR="0072113E">
        <w:t xml:space="preserve"> </w:t>
      </w:r>
      <w:r>
        <w:t>market,</w:t>
      </w:r>
      <w:r w:rsidR="0072113E">
        <w:t xml:space="preserve"> </w:t>
      </w:r>
      <w:r>
        <w:t>and</w:t>
      </w:r>
      <w:r w:rsidR="0072113E">
        <w:t xml:space="preserve"> </w:t>
      </w:r>
      <w:r>
        <w:t>your</w:t>
      </w:r>
      <w:r w:rsidR="0072113E">
        <w:t xml:space="preserve"> </w:t>
      </w:r>
      <w:r>
        <w:t>choice</w:t>
      </w:r>
      <w:r w:rsidR="0072113E">
        <w:t xml:space="preserve"> </w:t>
      </w:r>
      <w:r>
        <w:t>of</w:t>
      </w:r>
      <w:r w:rsidR="0072113E">
        <w:t xml:space="preserve"> </w:t>
      </w:r>
      <w:r>
        <w:t>installation</w:t>
      </w:r>
      <w:r w:rsidR="0072113E">
        <w:t xml:space="preserve"> </w:t>
      </w:r>
      <w:r>
        <w:t>option.</w:t>
      </w:r>
    </w:p>
    <w:p w:rsidR="001811E3" w:rsidRDefault="001A2BC7" w:rsidP="004C1118">
      <w:pPr>
        <w:pStyle w:val="ListBullet"/>
      </w:pP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is</w:t>
      </w:r>
      <w:r w:rsidR="0072113E">
        <w:t xml:space="preserve"> </w:t>
      </w:r>
      <w:r>
        <w:t>done</w:t>
      </w:r>
      <w:r w:rsidR="0072113E">
        <w:t xml:space="preserve"> </w:t>
      </w:r>
      <w:r w:rsidR="008C40E7"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Windows</w:t>
      </w:r>
      <w:r w:rsidR="0072113E">
        <w:t xml:space="preserve"> </w:t>
      </w:r>
      <w:r>
        <w:t>Background</w:t>
      </w:r>
      <w:r w:rsidR="0072113E">
        <w:t xml:space="preserve"> </w:t>
      </w:r>
      <w:r>
        <w:t>Intelligent</w:t>
      </w:r>
      <w:r w:rsidR="0072113E">
        <w:t xml:space="preserve"> </w:t>
      </w:r>
      <w:r>
        <w:t>Transfer</w:t>
      </w:r>
      <w:r w:rsidR="0072113E">
        <w:t xml:space="preserve"> </w:t>
      </w:r>
      <w:r>
        <w:t>Service</w:t>
      </w:r>
      <w:r w:rsidR="0072113E">
        <w:t xml:space="preserve"> </w:t>
      </w:r>
      <w:r>
        <w:t>(BITS).</w:t>
      </w:r>
      <w:r w:rsidR="0072113E">
        <w:t xml:space="preserve"> </w:t>
      </w:r>
      <w:r>
        <w:t>This</w:t>
      </w:r>
      <w:r w:rsidR="0072113E">
        <w:t xml:space="preserve"> </w:t>
      </w:r>
      <w:r w:rsidR="004A0725">
        <w:t>helps</w:t>
      </w:r>
      <w:r w:rsidR="0072113E">
        <w:t xml:space="preserve"> </w:t>
      </w:r>
      <w:r w:rsidR="004A0725">
        <w:t>ensure</w:t>
      </w:r>
      <w:r w:rsidR="0072113E">
        <w:t xml:space="preserve"> </w:t>
      </w:r>
      <w:r>
        <w:t>a</w:t>
      </w:r>
      <w:r w:rsidR="0072113E">
        <w:t xml:space="preserve"> </w:t>
      </w:r>
      <w:r>
        <w:t>resilient</w:t>
      </w:r>
      <w:r w:rsidR="0072113E">
        <w:t xml:space="preserve"> </w:t>
      </w:r>
      <w:r>
        <w:t>download</w:t>
      </w:r>
      <w:r w:rsidR="002F5E06">
        <w:t>,</w:t>
      </w:r>
      <w:r w:rsidR="0072113E">
        <w:t xml:space="preserve"> </w:t>
      </w:r>
      <w:r>
        <w:t>which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paused</w:t>
      </w:r>
      <w:r w:rsidR="0072113E">
        <w:t xml:space="preserve"> </w:t>
      </w:r>
      <w:r>
        <w:t>and</w:t>
      </w:r>
      <w:r w:rsidR="0072113E">
        <w:t xml:space="preserve"> </w:t>
      </w:r>
      <w:r>
        <w:t>resumed</w:t>
      </w:r>
      <w:r w:rsidR="0072113E">
        <w:t xml:space="preserve"> </w:t>
      </w:r>
      <w:r>
        <w:t>as</w:t>
      </w:r>
      <w:r w:rsidR="0072113E">
        <w:t xml:space="preserve"> </w:t>
      </w:r>
      <w:r>
        <w:t>needed.</w:t>
      </w:r>
    </w:p>
    <w:p w:rsidR="001811E3" w:rsidRDefault="001A2BC7" w:rsidP="004C1118">
      <w:pPr>
        <w:pStyle w:val="ListBullet"/>
      </w:pPr>
      <w:r>
        <w:t>The</w:t>
      </w:r>
      <w:r w:rsidR="0072113E">
        <w:t xml:space="preserve"> </w:t>
      </w:r>
      <w:r>
        <w:t>online</w:t>
      </w:r>
      <w:r w:rsidR="0072113E">
        <w:t xml:space="preserve"> </w:t>
      </w:r>
      <w:r>
        <w:t>service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also</w:t>
      </w:r>
      <w:r w:rsidR="0072113E">
        <w:t xml:space="preserve"> </w:t>
      </w:r>
      <w:r>
        <w:t>provides</w:t>
      </w:r>
      <w:r w:rsidR="0072113E">
        <w:t xml:space="preserve"> </w:t>
      </w:r>
      <w:r w:rsidR="008C40E7">
        <w:t>your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to</w:t>
      </w:r>
      <w:r w:rsidR="0072113E">
        <w:t xml:space="preserve"> </w:t>
      </w:r>
      <w:r>
        <w:t>Web</w:t>
      </w:r>
      <w:r w:rsidR="0072113E">
        <w:t xml:space="preserve"> </w:t>
      </w:r>
      <w:r>
        <w:t>Setup.</w:t>
      </w:r>
      <w:r w:rsidR="0072113E">
        <w:t xml:space="preserve"> </w:t>
      </w:r>
      <w:r w:rsidR="0034444E">
        <w:t>Web</w:t>
      </w:r>
      <w:r w:rsidR="0072113E">
        <w:t xml:space="preserve"> </w:t>
      </w:r>
      <w:r w:rsidR="0034444E">
        <w:t>Setup</w:t>
      </w:r>
      <w:r w:rsidR="0072113E">
        <w:t xml:space="preserve"> </w:t>
      </w:r>
      <w:r w:rsidR="0034444E">
        <w:t>in</w:t>
      </w:r>
      <w:r w:rsidR="0072113E">
        <w:t xml:space="preserve"> </w:t>
      </w:r>
      <w:r w:rsidR="0034444E">
        <w:t>turn</w:t>
      </w:r>
      <w:r w:rsidR="0072113E">
        <w:t xml:space="preserve"> </w:t>
      </w:r>
      <w:r w:rsidR="0034444E">
        <w:t>passes</w:t>
      </w:r>
      <w:r w:rsidR="0072113E">
        <w:t xml:space="preserve"> </w:t>
      </w:r>
      <w:r w:rsidR="0034444E">
        <w:t>the</w:t>
      </w:r>
      <w:r w:rsidR="0072113E">
        <w:t xml:space="preserve"> </w:t>
      </w:r>
      <w:r w:rsidR="0034444E">
        <w:t>key</w:t>
      </w:r>
      <w:r w:rsidR="0072113E">
        <w:t xml:space="preserve"> </w:t>
      </w:r>
      <w:r w:rsidR="0034444E">
        <w:t>to</w:t>
      </w:r>
      <w:r w:rsidR="0072113E">
        <w:t xml:space="preserve"> </w:t>
      </w:r>
      <w:r w:rsidR="0034444E">
        <w:t>install.exe.</w:t>
      </w:r>
      <w:r w:rsidR="0072113E">
        <w:t xml:space="preserve"> </w:t>
      </w:r>
      <w:r>
        <w:t>This</w:t>
      </w:r>
      <w:r w:rsidR="0072113E">
        <w:t xml:space="preserve"> </w:t>
      </w:r>
      <w:r>
        <w:t>eliminates</w:t>
      </w:r>
      <w:r w:rsidR="0072113E">
        <w:t xml:space="preserve"> </w:t>
      </w:r>
      <w:r>
        <w:t>the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type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during</w:t>
      </w:r>
      <w:r w:rsidR="0072113E">
        <w:t xml:space="preserve"> </w:t>
      </w:r>
      <w:r>
        <w:t>setup.</w:t>
      </w:r>
    </w:p>
    <w:p w:rsidR="001811E3" w:rsidRDefault="001A2BC7" w:rsidP="004C1118">
      <w:pPr>
        <w:pStyle w:val="ListBullet"/>
      </w:pPr>
      <w:r>
        <w:t>Option</w:t>
      </w:r>
      <w:r w:rsidR="0072113E">
        <w:t xml:space="preserve"> </w:t>
      </w:r>
      <w:r>
        <w:t>to</w:t>
      </w:r>
      <w:r w:rsidR="0072113E">
        <w:t xml:space="preserve"> </w:t>
      </w:r>
      <w:r>
        <w:t>create</w:t>
      </w:r>
      <w:r w:rsidR="0072113E">
        <w:t xml:space="preserve"> </w:t>
      </w:r>
      <w:r>
        <w:t>an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or</w:t>
      </w:r>
      <w:r w:rsidR="0072113E">
        <w:t xml:space="preserve"> </w:t>
      </w:r>
      <w:r>
        <w:t>bootable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72113E">
        <w:t xml:space="preserve"> </w:t>
      </w:r>
      <w:r>
        <w:t>for</w:t>
      </w:r>
      <w:r w:rsidR="0072113E">
        <w:t xml:space="preserve"> </w:t>
      </w:r>
      <w:r>
        <w:t>use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>
        <w:t>on</w:t>
      </w:r>
      <w:r w:rsidR="0072113E">
        <w:t xml:space="preserve"> </w:t>
      </w:r>
      <w:r>
        <w:t>another</w:t>
      </w:r>
      <w:r w:rsidR="0072113E">
        <w:t xml:space="preserve"> </w:t>
      </w:r>
      <w:r>
        <w:t>PC</w:t>
      </w:r>
      <w:r w:rsidR="0072113E">
        <w:t xml:space="preserve"> </w:t>
      </w:r>
      <w:r>
        <w:t>or</w:t>
      </w:r>
      <w:r w:rsidR="0072113E">
        <w:t xml:space="preserve"> </w:t>
      </w:r>
      <w:r>
        <w:t>another</w:t>
      </w:r>
      <w:r w:rsidR="0072113E">
        <w:t xml:space="preserve"> </w:t>
      </w:r>
      <w:r>
        <w:t>partition.</w:t>
      </w:r>
    </w:p>
    <w:p w:rsidR="001811E3" w:rsidRDefault="001A2BC7" w:rsidP="004C1118">
      <w:pPr>
        <w:pStyle w:val="ParagraphText"/>
      </w:pPr>
      <w:r>
        <w:t>Once</w:t>
      </w:r>
      <w:r w:rsidR="0072113E">
        <w:t xml:space="preserve"> </w:t>
      </w:r>
      <w:r w:rsidR="008E33B3">
        <w:t>the</w:t>
      </w:r>
      <w:r w:rsidR="0072113E">
        <w:t xml:space="preserve"> </w:t>
      </w:r>
      <w:r w:rsidR="008E33B3">
        <w:t>Upgrade</w:t>
      </w:r>
      <w:r w:rsidR="0072113E">
        <w:t xml:space="preserve"> </w:t>
      </w:r>
      <w:r w:rsidR="00931C02">
        <w:t>Assistant</w:t>
      </w:r>
      <w:r w:rsidR="0072113E">
        <w:t xml:space="preserve"> </w:t>
      </w:r>
      <w:r w:rsidR="008E33B3">
        <w:t>completes</w:t>
      </w:r>
      <w:r w:rsidR="0072113E">
        <w:t xml:space="preserve"> </w:t>
      </w:r>
      <w:r w:rsidR="008E33B3">
        <w:t>all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 w:rsidR="008E33B3">
        <w:t>actions</w:t>
      </w:r>
      <w:r>
        <w:t>,</w:t>
      </w:r>
      <w:r w:rsidR="0072113E">
        <w:t xml:space="preserve"> </w:t>
      </w:r>
      <w:r w:rsidR="0034444E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have</w:t>
      </w:r>
      <w:r w:rsidR="0072113E">
        <w:t xml:space="preserve"> </w:t>
      </w:r>
      <w:r w:rsidR="008E33B3">
        <w:t>a</w:t>
      </w:r>
      <w:r w:rsidR="0072113E">
        <w:t xml:space="preserve"> </w:t>
      </w:r>
      <w:r w:rsidR="008E33B3">
        <w:t>downloaded</w:t>
      </w:r>
      <w:r w:rsidR="0072113E">
        <w:t xml:space="preserve"> </w:t>
      </w:r>
      <w:r w:rsidR="008E33B3">
        <w:t>installation</w:t>
      </w:r>
      <w:r w:rsidR="0072113E">
        <w:t xml:space="preserve"> </w:t>
      </w:r>
      <w:r w:rsidR="008E33B3">
        <w:t>source</w:t>
      </w:r>
      <w:r w:rsidR="0072113E">
        <w:t xml:space="preserve"> </w:t>
      </w:r>
      <w:r w:rsidR="008E33B3">
        <w:t>that</w:t>
      </w:r>
      <w:r w:rsidR="0072113E">
        <w:t xml:space="preserve"> </w:t>
      </w:r>
      <w:r w:rsidR="008E33B3">
        <w:t>can</w:t>
      </w:r>
      <w:r w:rsidR="0072113E">
        <w:t xml:space="preserve"> </w:t>
      </w:r>
      <w:r w:rsidR="008E33B3">
        <w:t>be</w:t>
      </w:r>
      <w:r w:rsidR="0072113E">
        <w:t xml:space="preserve"> </w:t>
      </w:r>
      <w:r w:rsidR="008E33B3">
        <w:t>used</w:t>
      </w:r>
      <w:r w:rsidR="0072113E">
        <w:t xml:space="preserve"> </w:t>
      </w:r>
      <w:r w:rsidR="008E33B3">
        <w:t>to</w:t>
      </w:r>
      <w:r w:rsidR="0072113E">
        <w:t xml:space="preserve"> </w:t>
      </w:r>
      <w:r>
        <w:t>start</w:t>
      </w:r>
      <w:r w:rsidR="0072113E">
        <w:t xml:space="preserve"> </w:t>
      </w:r>
      <w:r w:rsidR="008E33B3">
        <w:t>installing</w:t>
      </w:r>
      <w:r w:rsidR="0072113E">
        <w:t xml:space="preserve"> </w:t>
      </w:r>
      <w:r>
        <w:t>immediately</w:t>
      </w:r>
      <w:r w:rsidR="0072113E">
        <w:t xml:space="preserve"> </w:t>
      </w:r>
      <w:r>
        <w:t>or</w:t>
      </w:r>
      <w:r w:rsidR="0072113E">
        <w:t xml:space="preserve"> </w:t>
      </w:r>
      <w:r w:rsidR="008E33B3">
        <w:t>it</w:t>
      </w:r>
      <w:r w:rsidR="0072113E">
        <w:t xml:space="preserve"> </w:t>
      </w:r>
      <w:r w:rsidR="008E33B3">
        <w:t>can</w:t>
      </w:r>
      <w:r w:rsidR="0072113E">
        <w:t xml:space="preserve"> </w:t>
      </w:r>
      <w:r w:rsidR="008E33B3">
        <w:t>be</w:t>
      </w:r>
      <w:r w:rsidR="0072113E">
        <w:t xml:space="preserve"> </w:t>
      </w:r>
      <w:r w:rsidR="008E33B3">
        <w:t>used</w:t>
      </w:r>
      <w:r w:rsidR="0072113E">
        <w:t xml:space="preserve"> </w:t>
      </w:r>
      <w:r w:rsidR="008E33B3">
        <w:t>to</w:t>
      </w:r>
      <w:r w:rsidR="0072113E">
        <w:t xml:space="preserve"> </w:t>
      </w:r>
      <w:r>
        <w:t>start</w:t>
      </w:r>
      <w:r w:rsidR="0072113E">
        <w:t xml:space="preserve"> </w:t>
      </w:r>
      <w:r w:rsidR="008E33B3">
        <w:t>it</w:t>
      </w:r>
      <w:r w:rsidR="0072113E">
        <w:t xml:space="preserve"> </w:t>
      </w:r>
      <w:r>
        <w:t>later.</w:t>
      </w:r>
      <w:r w:rsidR="0072113E">
        <w:t xml:space="preserve"> </w:t>
      </w:r>
      <w:r>
        <w:t>If</w:t>
      </w:r>
      <w:r w:rsidR="0072113E">
        <w:t xml:space="preserve"> </w:t>
      </w:r>
      <w:r w:rsidR="0034444E">
        <w:t>you</w:t>
      </w:r>
      <w:r w:rsidR="0072113E">
        <w:t xml:space="preserve"> </w:t>
      </w:r>
      <w:r>
        <w:t>ch</w:t>
      </w:r>
      <w:r w:rsidR="0034444E">
        <w:t>oose</w:t>
      </w:r>
      <w:r w:rsidR="0072113E">
        <w:t xml:space="preserve"> </w:t>
      </w:r>
      <w:r>
        <w:t>to</w:t>
      </w:r>
      <w:r w:rsidR="0072113E">
        <w:t xml:space="preserve"> </w:t>
      </w:r>
      <w:r>
        <w:t>start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later,</w:t>
      </w:r>
      <w:r w:rsidR="0072113E">
        <w:t xml:space="preserve"> </w:t>
      </w:r>
      <w:r>
        <w:t>there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an</w:t>
      </w:r>
      <w:r w:rsidR="0072113E">
        <w:t xml:space="preserve"> </w:t>
      </w:r>
      <w:r>
        <w:t>“In</w:t>
      </w:r>
      <w:r w:rsidR="0034444E">
        <w:t>stall</w:t>
      </w:r>
      <w:r w:rsidR="0072113E">
        <w:t xml:space="preserve"> </w:t>
      </w:r>
      <w:r w:rsidR="0034444E">
        <w:t>Windows”</w:t>
      </w:r>
      <w:r w:rsidR="0072113E">
        <w:t xml:space="preserve"> </w:t>
      </w:r>
      <w:r w:rsidR="0034444E">
        <w:t>shortcut</w:t>
      </w:r>
      <w:r w:rsidR="0072113E">
        <w:t xml:space="preserve"> </w:t>
      </w:r>
      <w:r w:rsidR="0034444E">
        <w:t>on</w:t>
      </w:r>
      <w:r w:rsidR="0072113E">
        <w:t xml:space="preserve"> </w:t>
      </w:r>
      <w:r w:rsidR="0034444E">
        <w:t>the</w:t>
      </w:r>
      <w:r w:rsidR="0072113E">
        <w:t xml:space="preserve"> </w:t>
      </w:r>
      <w:r>
        <w:t>desktop</w:t>
      </w:r>
      <w:r w:rsidR="0072113E">
        <w:t xml:space="preserve"> </w:t>
      </w:r>
      <w:r>
        <w:t>to</w:t>
      </w:r>
      <w:r w:rsidR="0072113E">
        <w:t xml:space="preserve"> </w:t>
      </w:r>
      <w:r>
        <w:t>make</w:t>
      </w:r>
      <w:r w:rsidR="0072113E">
        <w:t xml:space="preserve"> </w:t>
      </w:r>
      <w:r>
        <w:t>that</w:t>
      </w:r>
      <w:r w:rsidR="0072113E">
        <w:t xml:space="preserve"> </w:t>
      </w:r>
      <w:r>
        <w:t>easier.</w:t>
      </w:r>
    </w:p>
    <w:p w:rsidR="001811E3" w:rsidRDefault="00EE6A02" w:rsidP="004C1118">
      <w:pPr>
        <w:pStyle w:val="ParagraphText"/>
      </w:pP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 w:rsidR="00931C02">
        <w:t>via</w:t>
      </w:r>
      <w:r w:rsidR="0072113E">
        <w:t xml:space="preserve"> </w:t>
      </w:r>
      <w:r w:rsidR="00931C02">
        <w:t>Upgrade</w:t>
      </w:r>
      <w:r w:rsidR="0072113E">
        <w:t xml:space="preserve"> </w:t>
      </w:r>
      <w:r w:rsidR="00931C02">
        <w:t>Assistant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recommended</w:t>
      </w:r>
      <w:r w:rsidR="0072113E">
        <w:t xml:space="preserve"> </w:t>
      </w:r>
      <w:r>
        <w:t>path</w:t>
      </w:r>
      <w:r w:rsidR="0072113E">
        <w:t xml:space="preserve"> </w:t>
      </w:r>
      <w:r>
        <w:t>for</w:t>
      </w:r>
      <w:r w:rsidR="0072113E">
        <w:t xml:space="preserve"> </w:t>
      </w:r>
      <w:r>
        <w:t>downloading</w:t>
      </w:r>
      <w:r w:rsidR="0072113E">
        <w:t xml:space="preserve"> </w:t>
      </w:r>
      <w:r>
        <w:t>and</w:t>
      </w:r>
      <w:r w:rsidR="0072113E">
        <w:t xml:space="preserve"> </w:t>
      </w:r>
      <w:r>
        <w:t>installing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unless</w:t>
      </w:r>
      <w:r w:rsidR="0072113E">
        <w:t xml:space="preserve"> </w:t>
      </w:r>
      <w:r>
        <w:t>you</w:t>
      </w:r>
      <w:r w:rsidR="0072113E">
        <w:t xml:space="preserve"> </w:t>
      </w:r>
      <w:r>
        <w:t>must</w:t>
      </w:r>
      <w:r w:rsidR="0072113E">
        <w:t xml:space="preserve"> </w:t>
      </w:r>
      <w:r>
        <w:t>change</w:t>
      </w:r>
      <w:r w:rsidR="0072113E">
        <w:t xml:space="preserve"> </w:t>
      </w:r>
      <w:r>
        <w:t>Windows</w:t>
      </w:r>
      <w:r w:rsidR="0072113E">
        <w:t xml:space="preserve"> </w:t>
      </w:r>
      <w:r>
        <w:t>architecture</w:t>
      </w:r>
      <w:r w:rsidR="0072113E">
        <w:t xml:space="preserve"> </w:t>
      </w:r>
      <w:r w:rsidR="00931C02">
        <w:t>or</w:t>
      </w:r>
      <w:r w:rsidR="0072113E">
        <w:t xml:space="preserve"> </w:t>
      </w:r>
      <w:r w:rsidR="00931C02">
        <w:t>language</w:t>
      </w:r>
      <w:r w:rsidR="0072113E">
        <w:t xml:space="preserve"> </w:t>
      </w:r>
      <w:r>
        <w:t>versions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current</w:t>
      </w:r>
      <w:r w:rsidR="0072113E">
        <w:t xml:space="preserve"> </w:t>
      </w:r>
      <w:r>
        <w:t>installed</w:t>
      </w:r>
      <w:r w:rsidR="0072113E">
        <w:t xml:space="preserve"> </w:t>
      </w:r>
      <w:r w:rsidR="00D414D1">
        <w:t>operating</w:t>
      </w:r>
      <w:r w:rsidR="0072113E">
        <w:t xml:space="preserve"> </w:t>
      </w:r>
      <w:r w:rsidR="00D414D1">
        <w:t>system</w:t>
      </w:r>
      <w:r w:rsidR="00931C02">
        <w:t>,</w:t>
      </w:r>
      <w:r w:rsidR="0072113E">
        <w:t xml:space="preserve"> </w:t>
      </w:r>
      <w:r w:rsidR="00931C02">
        <w:t>or</w:t>
      </w:r>
      <w:r w:rsidR="0072113E">
        <w:t xml:space="preserve"> </w:t>
      </w:r>
      <w:r w:rsidR="00931C02">
        <w:t>install</w:t>
      </w:r>
      <w:r w:rsidR="0072113E">
        <w:t xml:space="preserve"> </w:t>
      </w:r>
      <w:r w:rsidR="00931C02">
        <w:t>to</w:t>
      </w:r>
      <w:r w:rsidR="0072113E">
        <w:t xml:space="preserve"> </w:t>
      </w:r>
      <w:r w:rsidR="00931C02">
        <w:t>a</w:t>
      </w:r>
      <w:r w:rsidR="0072113E">
        <w:t xml:space="preserve"> </w:t>
      </w:r>
      <w:r w:rsidR="00931C02">
        <w:t>different</w:t>
      </w:r>
      <w:r w:rsidR="0072113E">
        <w:t xml:space="preserve"> </w:t>
      </w:r>
      <w:r w:rsidR="00931C02">
        <w:t>partition</w:t>
      </w:r>
      <w:r>
        <w:t>.</w:t>
      </w:r>
    </w:p>
    <w:p w:rsidR="001811E3" w:rsidRDefault="001A2BC7" w:rsidP="004C1118">
      <w:pPr>
        <w:pStyle w:val="ParagraphText"/>
      </w:pP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covered</w:t>
      </w:r>
      <w:r w:rsidR="0072113E">
        <w:t xml:space="preserve"> </w:t>
      </w:r>
      <w:r>
        <w:t>in</w:t>
      </w:r>
      <w:r w:rsidR="0072113E">
        <w:t xml:space="preserve"> </w:t>
      </w:r>
      <w:r>
        <w:t>more</w:t>
      </w:r>
      <w:r w:rsidR="0072113E">
        <w:t xml:space="preserve"> </w:t>
      </w:r>
      <w:r>
        <w:t>detail</w:t>
      </w:r>
      <w:r w:rsidR="0072113E">
        <w:t xml:space="preserve"> </w:t>
      </w:r>
      <w:r>
        <w:t>later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module.</w:t>
      </w:r>
    </w:p>
    <w:p w:rsidR="001811E3" w:rsidRDefault="00FA0579" w:rsidP="004C1118">
      <w:pPr>
        <w:pStyle w:val="Heading3"/>
      </w:pPr>
      <w:bookmarkStart w:id="15" w:name="_Toc334546450"/>
      <w:bookmarkStart w:id="16" w:name="_Toc334554923"/>
      <w:bookmarkStart w:id="17" w:name="_Toc334564057"/>
      <w:r>
        <w:t>Consumer-</w:t>
      </w:r>
      <w:r w:rsidR="00A14067">
        <w:t>F</w:t>
      </w:r>
      <w:r>
        <w:t>riendly</w:t>
      </w:r>
      <w:r w:rsidR="0072113E">
        <w:t xml:space="preserve"> </w:t>
      </w:r>
      <w:r w:rsidR="00A14067">
        <w:t>I</w:t>
      </w:r>
      <w:r w:rsidR="001A2BC7" w:rsidRPr="00BB24FD">
        <w:t>nstall</w:t>
      </w:r>
      <w:r>
        <w:t>er</w:t>
      </w:r>
      <w:bookmarkEnd w:id="15"/>
      <w:bookmarkEnd w:id="16"/>
      <w:bookmarkEnd w:id="17"/>
    </w:p>
    <w:p w:rsidR="001811E3" w:rsidRDefault="001A2BC7" w:rsidP="004C1118">
      <w:pPr>
        <w:pStyle w:val="ParagraphText"/>
      </w:pPr>
      <w:r w:rsidRPr="007369A9">
        <w:t>The</w:t>
      </w:r>
      <w:r w:rsidR="0072113E">
        <w:t xml:space="preserve"> </w:t>
      </w:r>
      <w:r w:rsidRPr="007369A9">
        <w:t>experience</w:t>
      </w:r>
      <w:r w:rsidR="0072113E">
        <w:t xml:space="preserve"> </w:t>
      </w:r>
      <w:r w:rsidRPr="007369A9">
        <w:t>when</w:t>
      </w:r>
      <w:r w:rsidR="0072113E">
        <w:t xml:space="preserve"> </w:t>
      </w:r>
      <w:r w:rsidRPr="007369A9">
        <w:t>starting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down-level</w:t>
      </w:r>
      <w:r w:rsidR="0072113E">
        <w:t xml:space="preserve"> </w:t>
      </w:r>
      <w:r w:rsidR="00D414D1">
        <w:t>operating</w:t>
      </w:r>
      <w:r w:rsidR="0072113E">
        <w:t xml:space="preserve"> </w:t>
      </w:r>
      <w:r w:rsidR="00D414D1">
        <w:t>system</w:t>
      </w:r>
      <w:r w:rsidR="0072113E">
        <w:t xml:space="preserve"> </w:t>
      </w:r>
      <w:r w:rsidRPr="007369A9">
        <w:t>has</w:t>
      </w:r>
      <w:r w:rsidR="0072113E">
        <w:t xml:space="preserve"> </w:t>
      </w:r>
      <w:r w:rsidRPr="007369A9">
        <w:t>changed</w:t>
      </w:r>
      <w:r w:rsidR="0072113E">
        <w:t xml:space="preserve"> </w:t>
      </w:r>
      <w:r w:rsidRPr="007369A9">
        <w:t>dramatically</w:t>
      </w:r>
      <w:r w:rsidR="0072113E">
        <w:t xml:space="preserve"> </w:t>
      </w:r>
      <w:r w:rsidRPr="007369A9"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Pr="007369A9">
        <w:t>.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Vista</w:t>
      </w:r>
      <w:r w:rsidR="00D414D1">
        <w:t>®</w:t>
      </w:r>
      <w:r w:rsidR="0072113E">
        <w:t xml:space="preserve"> </w:t>
      </w:r>
      <w:r w:rsidRPr="007369A9">
        <w:t>and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Pr="007369A9">
        <w:t>used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Setup.exe</w:t>
      </w:r>
      <w:r w:rsidR="0072113E">
        <w:t xml:space="preserve"> </w:t>
      </w:r>
      <w:r w:rsidRPr="007369A9">
        <w:t>based</w:t>
      </w:r>
      <w:r w:rsidR="0072113E">
        <w:t xml:space="preserve"> </w:t>
      </w:r>
      <w:r w:rsidRPr="007369A9">
        <w:t>installer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was</w:t>
      </w:r>
      <w:r w:rsidR="0072113E">
        <w:t xml:space="preserve"> </w:t>
      </w:r>
      <w:r w:rsidRPr="007369A9">
        <w:t>intended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be</w:t>
      </w:r>
      <w:r w:rsidR="0072113E">
        <w:t xml:space="preserve"> </w:t>
      </w:r>
      <w:r w:rsidRPr="007369A9">
        <w:t>a</w:t>
      </w:r>
      <w:r w:rsidR="0072113E">
        <w:t xml:space="preserve"> </w:t>
      </w:r>
      <w:r w:rsidR="005E0F2C" w:rsidRPr="007369A9">
        <w:t>one</w:t>
      </w:r>
      <w:r w:rsidR="005E0F2C">
        <w:t>-</w:t>
      </w:r>
      <w:r w:rsidR="005E0F2C" w:rsidRPr="007369A9">
        <w:t>size</w:t>
      </w:r>
      <w:r w:rsidR="005E0F2C">
        <w:t>-</w:t>
      </w:r>
      <w:r w:rsidR="005E0F2C" w:rsidRPr="007369A9">
        <w:t>fits</w:t>
      </w:r>
      <w:r w:rsidR="005E0F2C">
        <w:t>-</w:t>
      </w:r>
      <w:r w:rsidRPr="007369A9">
        <w:t>all</w:t>
      </w:r>
      <w:r w:rsidR="0072113E">
        <w:t xml:space="preserve"> </w:t>
      </w:r>
      <w:r w:rsidRPr="007369A9">
        <w:t>solution,</w:t>
      </w:r>
      <w:r w:rsidR="0072113E">
        <w:t xml:space="preserve"> </w:t>
      </w:r>
      <w:r w:rsidRPr="007369A9">
        <w:t>which</w:t>
      </w:r>
      <w:r w:rsidR="0072113E">
        <w:t xml:space="preserve"> </w:t>
      </w:r>
      <w:r w:rsidRPr="007369A9">
        <w:t>meant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core</w:t>
      </w:r>
      <w:r w:rsidR="0072113E">
        <w:t xml:space="preserve"> </w:t>
      </w:r>
      <w:r w:rsidRPr="007369A9">
        <w:t>functionality</w:t>
      </w:r>
      <w:r w:rsidR="0072113E">
        <w:t xml:space="preserve"> </w:t>
      </w:r>
      <w:r w:rsidRPr="007369A9">
        <w:t>could</w:t>
      </w:r>
      <w:r w:rsidR="0072113E">
        <w:t xml:space="preserve"> </w:t>
      </w:r>
      <w:r w:rsidRPr="007369A9">
        <w:t>be</w:t>
      </w:r>
      <w:r w:rsidR="0072113E">
        <w:t xml:space="preserve"> </w:t>
      </w:r>
      <w:r w:rsidRPr="007369A9">
        <w:t>used</w:t>
      </w:r>
      <w:r w:rsidR="0072113E">
        <w:t xml:space="preserve"> </w:t>
      </w:r>
      <w:r w:rsidRPr="007369A9">
        <w:t>in</w:t>
      </w:r>
      <w:r w:rsidR="0072113E">
        <w:t xml:space="preserve"> </w:t>
      </w:r>
      <w:r w:rsidRPr="007369A9">
        <w:t>multiple</w:t>
      </w:r>
      <w:r w:rsidR="0072113E">
        <w:t xml:space="preserve"> </w:t>
      </w:r>
      <w:r w:rsidRPr="007369A9">
        <w:t>scenarios,</w:t>
      </w:r>
      <w:r w:rsidR="0072113E">
        <w:t xml:space="preserve"> </w:t>
      </w:r>
      <w:r w:rsidRPr="007369A9">
        <w:t>such</w:t>
      </w:r>
      <w:r w:rsidR="0072113E">
        <w:t xml:space="preserve"> </w:t>
      </w:r>
      <w:r w:rsidRPr="007369A9">
        <w:t>as</w:t>
      </w:r>
      <w:r w:rsidR="0072113E">
        <w:t xml:space="preserve"> </w:t>
      </w:r>
      <w:r w:rsidRPr="007369A9">
        <w:t>"Boot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media</w:t>
      </w:r>
      <w:r w:rsidR="00D414D1">
        <w:t>,</w:t>
      </w:r>
      <w:r w:rsidRPr="007369A9">
        <w:t>"</w:t>
      </w:r>
      <w:r w:rsidR="0072113E">
        <w:t xml:space="preserve"> </w:t>
      </w:r>
      <w:r w:rsidRPr="007369A9">
        <w:t>"Start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down-level</w:t>
      </w:r>
      <w:r w:rsidR="00D414D1">
        <w:t>,</w:t>
      </w:r>
      <w:r w:rsidRPr="007369A9">
        <w:t>"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even</w:t>
      </w:r>
      <w:r w:rsidR="0072113E">
        <w:t xml:space="preserve"> </w:t>
      </w:r>
      <w:r w:rsidRPr="007369A9">
        <w:t>corporate</w:t>
      </w:r>
      <w:r w:rsidR="0072113E">
        <w:t xml:space="preserve"> </w:t>
      </w:r>
      <w:r w:rsidRPr="007369A9">
        <w:t>scenarios</w:t>
      </w:r>
      <w:r w:rsidR="0072113E">
        <w:t xml:space="preserve"> </w:t>
      </w:r>
      <w:r w:rsidRPr="007369A9">
        <w:t>like</w:t>
      </w:r>
      <w:r w:rsidR="0072113E">
        <w:t xml:space="preserve"> </w:t>
      </w:r>
      <w:r w:rsidRPr="007369A9">
        <w:t>using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Deployment</w:t>
      </w:r>
      <w:r w:rsidR="0072113E">
        <w:t xml:space="preserve"> </w:t>
      </w:r>
      <w:r w:rsidRPr="007369A9">
        <w:t>Services.</w:t>
      </w:r>
      <w:r w:rsidR="0072113E">
        <w:t xml:space="preserve"> </w:t>
      </w:r>
      <w:r w:rsidRPr="007369A9">
        <w:t>This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changing</w:t>
      </w:r>
      <w:r w:rsidR="0072113E">
        <w:t xml:space="preserve"> </w:t>
      </w:r>
      <w:r w:rsidRPr="007369A9"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Pr="007369A9">
        <w:t>.</w:t>
      </w:r>
    </w:p>
    <w:p w:rsidR="001811E3" w:rsidRDefault="001A2BC7" w:rsidP="004C1118">
      <w:pPr>
        <w:pStyle w:val="ParagraphText"/>
      </w:pPr>
      <w:r w:rsidRPr="007369A9">
        <w:t>A</w:t>
      </w:r>
      <w:r w:rsidR="0072113E">
        <w:t xml:space="preserve"> </w:t>
      </w:r>
      <w:r w:rsidRPr="007369A9">
        <w:t>new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process</w:t>
      </w:r>
      <w:r w:rsidR="0072113E">
        <w:t xml:space="preserve"> </w:t>
      </w:r>
      <w:r w:rsidRPr="007369A9">
        <w:t>has</w:t>
      </w:r>
      <w:r w:rsidR="0072113E">
        <w:t xml:space="preserve"> </w:t>
      </w:r>
      <w:r w:rsidRPr="007369A9">
        <w:t>been</w:t>
      </w:r>
      <w:r w:rsidR="0072113E">
        <w:t xml:space="preserve"> </w:t>
      </w:r>
      <w:r w:rsidRPr="007369A9">
        <w:t>introduced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targeted</w:t>
      </w:r>
      <w:r w:rsidR="0072113E">
        <w:t xml:space="preserve"> </w:t>
      </w:r>
      <w:r w:rsidRPr="007369A9">
        <w:t>specifically</w:t>
      </w:r>
      <w:r w:rsidR="0072113E">
        <w:t xml:space="preserve"> </w:t>
      </w:r>
      <w:r w:rsidRPr="007369A9">
        <w:t>for</w:t>
      </w:r>
      <w:r w:rsidR="0072113E">
        <w:t xml:space="preserve"> </w:t>
      </w:r>
      <w:r w:rsidRPr="007369A9">
        <w:t>consumer</w:t>
      </w:r>
      <w:r w:rsidR="0072113E">
        <w:t xml:space="preserve"> </w:t>
      </w:r>
      <w:r w:rsidRPr="007369A9">
        <w:t>retail</w:t>
      </w:r>
      <w:r w:rsidR="0072113E">
        <w:t xml:space="preserve"> </w:t>
      </w:r>
      <w:r w:rsidRPr="007369A9">
        <w:t>scenarios</w:t>
      </w:r>
      <w:r w:rsidR="0072113E">
        <w:t xml:space="preserve"> </w:t>
      </w:r>
      <w:r w:rsidRPr="007369A9">
        <w:t>where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was</w:t>
      </w:r>
      <w:r w:rsidR="0072113E">
        <w:t xml:space="preserve"> </w:t>
      </w:r>
      <w:r>
        <w:t>started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down-level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="00D414D1">
        <w:t>operating</w:t>
      </w:r>
      <w:r w:rsidR="0072113E">
        <w:t xml:space="preserve"> </w:t>
      </w:r>
      <w:r w:rsidR="00D414D1">
        <w:t>system</w:t>
      </w:r>
      <w:r w:rsidRPr="007369A9">
        <w:t>.</w:t>
      </w:r>
      <w:r w:rsidR="0072113E">
        <w:t xml:space="preserve"> </w:t>
      </w:r>
      <w:r w:rsidR="0034444E">
        <w:t>This</w:t>
      </w:r>
      <w:r w:rsidR="0072113E">
        <w:t xml:space="preserve"> </w:t>
      </w:r>
      <w:r w:rsidR="0034444E">
        <w:t>is</w:t>
      </w:r>
      <w:r w:rsidR="0072113E">
        <w:t xml:space="preserve"> </w:t>
      </w:r>
      <w:r w:rsidR="0034444E">
        <w:t>in</w:t>
      </w:r>
      <w:r w:rsidR="0072113E">
        <w:t xml:space="preserve"> </w:t>
      </w:r>
      <w:r w:rsidR="0034444E">
        <w:t>addition</w:t>
      </w:r>
      <w:r w:rsidR="0072113E">
        <w:t xml:space="preserve"> </w:t>
      </w:r>
      <w:r w:rsidR="0034444E">
        <w:t>to</w:t>
      </w:r>
      <w:r w:rsidR="0072113E">
        <w:t xml:space="preserve"> </w:t>
      </w:r>
      <w:r w:rsidR="0034444E">
        <w:t>the</w:t>
      </w:r>
      <w:r w:rsidR="0072113E">
        <w:t xml:space="preserve"> </w:t>
      </w:r>
      <w:r w:rsidR="0034444E">
        <w:t>Web</w:t>
      </w:r>
      <w:r w:rsidR="0072113E">
        <w:t xml:space="preserve"> </w:t>
      </w:r>
      <w:r w:rsidR="0034444E">
        <w:t>Setup</w:t>
      </w:r>
      <w:r w:rsidR="0072113E">
        <w:t xml:space="preserve"> </w:t>
      </w:r>
      <w:r w:rsidR="0034444E">
        <w:t>functionality.</w:t>
      </w:r>
    </w:p>
    <w:p w:rsidR="001811E3" w:rsidRDefault="001A2BC7" w:rsidP="004C1118">
      <w:pPr>
        <w:pStyle w:val="ParagraphText"/>
      </w:pPr>
      <w:r w:rsidRPr="007369A9">
        <w:t>When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initiated</w:t>
      </w:r>
      <w:r w:rsidR="0072113E">
        <w:t xml:space="preserve"> </w:t>
      </w:r>
      <w:r w:rsidRPr="007369A9">
        <w:t>by</w:t>
      </w:r>
      <w:r w:rsidR="0072113E">
        <w:t xml:space="preserve"> </w:t>
      </w:r>
      <w:r w:rsidRPr="007369A9">
        <w:t>inserting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DVD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USB</w:t>
      </w:r>
      <w:r w:rsidR="0072113E">
        <w:t xml:space="preserve"> </w:t>
      </w:r>
      <w:r w:rsidRPr="007369A9">
        <w:t>key</w:t>
      </w:r>
      <w:r w:rsidR="0072113E">
        <w:t xml:space="preserve"> </w:t>
      </w:r>
      <w:r w:rsidRPr="007369A9">
        <w:t>with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media,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Autorun.inf</w:t>
      </w:r>
      <w:r w:rsidR="0072113E">
        <w:t xml:space="preserve"> </w:t>
      </w:r>
      <w:r w:rsidRPr="007369A9">
        <w:t>on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media</w:t>
      </w:r>
      <w:r w:rsidR="0072113E">
        <w:t xml:space="preserve"> </w:t>
      </w:r>
      <w:r w:rsidRPr="007369A9">
        <w:t>points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Setup.exe</w:t>
      </w:r>
      <w:r w:rsidR="0072113E">
        <w:t xml:space="preserve"> </w:t>
      </w:r>
      <w:r w:rsidRPr="007369A9">
        <w:t>file</w:t>
      </w:r>
      <w:r w:rsidR="0072113E">
        <w:t xml:space="preserve"> </w:t>
      </w:r>
      <w:r w:rsidRPr="007369A9">
        <w:t>on</w:t>
      </w:r>
      <w:r w:rsidR="0072113E">
        <w:t xml:space="preserve"> </w:t>
      </w:r>
      <w:r w:rsidRPr="007369A9">
        <w:t>t</w:t>
      </w:r>
      <w:r>
        <w:t>he</w:t>
      </w:r>
      <w:r w:rsidR="0072113E">
        <w:t xml:space="preserve"> </w:t>
      </w:r>
      <w:r>
        <w:t>root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media,</w:t>
      </w:r>
      <w:r w:rsidR="0072113E">
        <w:t xml:space="preserve"> </w:t>
      </w:r>
      <w:r>
        <w:t>but</w:t>
      </w:r>
      <w:r w:rsidR="0072113E">
        <w:t xml:space="preserve"> </w:t>
      </w:r>
      <w:r>
        <w:t>this</w:t>
      </w:r>
      <w:r w:rsidR="0072113E">
        <w:t xml:space="preserve"> </w:t>
      </w:r>
      <w:r>
        <w:t>S</w:t>
      </w:r>
      <w:r w:rsidRPr="007369A9">
        <w:t>etup.exe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just</w:t>
      </w:r>
      <w:r w:rsidR="0072113E">
        <w:t xml:space="preserve"> </w:t>
      </w:r>
      <w:r w:rsidRPr="007369A9">
        <w:t>a</w:t>
      </w:r>
      <w:r w:rsidR="0072113E">
        <w:t xml:space="preserve"> </w:t>
      </w:r>
      <w:r w:rsidR="00A801D7">
        <w:t>small</w:t>
      </w:r>
      <w:r w:rsidR="0072113E">
        <w:t xml:space="preserve"> </w:t>
      </w:r>
      <w:r w:rsidRPr="007369A9">
        <w:t>file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performs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following</w:t>
      </w:r>
      <w:r w:rsidR="0072113E">
        <w:t xml:space="preserve"> </w:t>
      </w:r>
      <w:r w:rsidRPr="007369A9">
        <w:t>actions</w:t>
      </w:r>
      <w:r w:rsidR="00DD5AD4">
        <w:t>:</w:t>
      </w:r>
    </w:p>
    <w:p w:rsidR="001811E3" w:rsidRDefault="001A2BC7" w:rsidP="004C1118">
      <w:pPr>
        <w:pStyle w:val="ListBullet"/>
      </w:pPr>
      <w:r w:rsidRPr="00562257">
        <w:t>Sets</w:t>
      </w:r>
      <w:r w:rsidR="0072113E">
        <w:t xml:space="preserve"> </w:t>
      </w:r>
      <w:r w:rsidRPr="00562257">
        <w:t>up</w:t>
      </w:r>
      <w:r w:rsidR="0072113E">
        <w:t xml:space="preserve"> </w:t>
      </w:r>
      <w:r w:rsidRPr="00562257">
        <w:t>of</w:t>
      </w:r>
      <w:r w:rsidR="0072113E">
        <w:t xml:space="preserve"> </w:t>
      </w:r>
      <w:r w:rsidRPr="00562257">
        <w:t>the</w:t>
      </w:r>
      <w:r w:rsidR="0072113E">
        <w:t xml:space="preserve"> </w:t>
      </w:r>
      <w:r w:rsidRPr="00562257">
        <w:t>operating</w:t>
      </w:r>
      <w:r w:rsidR="0072113E">
        <w:t xml:space="preserve"> </w:t>
      </w:r>
      <w:r w:rsidRPr="00562257">
        <w:t>environment</w:t>
      </w:r>
      <w:r w:rsidR="0072113E">
        <w:t xml:space="preserve"> </w:t>
      </w:r>
      <w:r w:rsidRPr="00562257">
        <w:t>for</w:t>
      </w:r>
      <w:r w:rsidR="0072113E">
        <w:t xml:space="preserve"> </w:t>
      </w:r>
      <w:r w:rsidRPr="00562257">
        <w:t>Install.exe</w:t>
      </w:r>
    </w:p>
    <w:p w:rsidR="001811E3" w:rsidRDefault="0034444E" w:rsidP="004C1118">
      <w:pPr>
        <w:pStyle w:val="ListBullet"/>
      </w:pPr>
      <w:r>
        <w:t>Launches</w:t>
      </w:r>
      <w:r w:rsidR="0072113E">
        <w:t xml:space="preserve"> </w:t>
      </w:r>
      <w:r>
        <w:t>I</w:t>
      </w:r>
      <w:r w:rsidR="001A2BC7" w:rsidRPr="00562257">
        <w:t>nstall.exe</w:t>
      </w:r>
      <w:r w:rsidR="0072113E">
        <w:t xml:space="preserve"> </w:t>
      </w:r>
      <w:r w:rsidR="001A2BC7" w:rsidRPr="00562257">
        <w:t>from</w:t>
      </w:r>
      <w:r w:rsidR="0072113E">
        <w:t xml:space="preserve"> </w:t>
      </w:r>
      <w:r w:rsidR="001A2BC7" w:rsidRPr="00562257">
        <w:t>the</w:t>
      </w:r>
      <w:r w:rsidR="0072113E">
        <w:t xml:space="preserve"> </w:t>
      </w:r>
      <w:r w:rsidR="001A2BC7" w:rsidRPr="00464CE0">
        <w:t>\Sources</w:t>
      </w:r>
      <w:r w:rsidR="0072113E">
        <w:t xml:space="preserve"> </w:t>
      </w:r>
      <w:r w:rsidR="001A2BC7" w:rsidRPr="00562257">
        <w:t>folder</w:t>
      </w:r>
    </w:p>
    <w:p w:rsidR="001811E3" w:rsidRDefault="001A2BC7" w:rsidP="004C1118">
      <w:pPr>
        <w:pStyle w:val="Note"/>
      </w:pPr>
      <w:r w:rsidRPr="007369A9">
        <w:rPr>
          <w:b/>
          <w:bCs/>
        </w:rPr>
        <w:t>Note:</w:t>
      </w:r>
      <w:r w:rsidR="0072113E">
        <w:t xml:space="preserve"> </w:t>
      </w:r>
      <w:r w:rsidRPr="007369A9">
        <w:t>Launching</w:t>
      </w:r>
      <w:r w:rsidR="0072113E">
        <w:t xml:space="preserve"> </w:t>
      </w:r>
      <w:r w:rsidRPr="007369A9">
        <w:t>install.exe</w:t>
      </w:r>
      <w:r w:rsidR="0072113E">
        <w:t xml:space="preserve"> </w:t>
      </w:r>
      <w:r w:rsidRPr="007369A9">
        <w:t>directly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not</w:t>
      </w:r>
      <w:r w:rsidR="0072113E">
        <w:t xml:space="preserve"> </w:t>
      </w:r>
      <w:r w:rsidRPr="007369A9">
        <w:t>supported.</w:t>
      </w:r>
      <w:r w:rsidR="0072113E">
        <w:t xml:space="preserve"> </w:t>
      </w:r>
      <w:r w:rsidRPr="007369A9">
        <w:t>It</w:t>
      </w:r>
      <w:r w:rsidR="0072113E">
        <w:t xml:space="preserve"> </w:t>
      </w:r>
      <w:r w:rsidRPr="007369A9">
        <w:t>must</w:t>
      </w:r>
      <w:r w:rsidR="0072113E">
        <w:t xml:space="preserve"> </w:t>
      </w:r>
      <w:r w:rsidRPr="007369A9">
        <w:t>be</w:t>
      </w:r>
      <w:r w:rsidR="0072113E">
        <w:t xml:space="preserve"> </w:t>
      </w:r>
      <w:r w:rsidRPr="007369A9">
        <w:t>run</w:t>
      </w:r>
      <w:r w:rsidR="0072113E">
        <w:t xml:space="preserve"> </w:t>
      </w:r>
      <w:r w:rsidRPr="007369A9">
        <w:t>launched</w:t>
      </w:r>
      <w:r w:rsidR="0072113E">
        <w:t xml:space="preserve"> </w:t>
      </w:r>
      <w:r w:rsidRPr="007369A9">
        <w:t>by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Setup.exe</w:t>
      </w:r>
      <w:r w:rsidR="0072113E">
        <w:t xml:space="preserve"> </w:t>
      </w:r>
      <w:r w:rsidR="00A801D7">
        <w:t>file</w:t>
      </w:r>
      <w:r w:rsidR="0072113E">
        <w:t xml:space="preserve"> </w:t>
      </w:r>
      <w:r w:rsidRPr="007369A9">
        <w:t>at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root</w:t>
      </w:r>
      <w:r w:rsidR="0072113E">
        <w:t xml:space="preserve"> </w:t>
      </w:r>
      <w:r w:rsidRPr="007369A9">
        <w:t>of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media.</w:t>
      </w:r>
    </w:p>
    <w:p w:rsidR="001811E3" w:rsidRDefault="001A2BC7" w:rsidP="004C1118">
      <w:pPr>
        <w:pStyle w:val="ParagraphText"/>
      </w:pPr>
      <w:r w:rsidRPr="007369A9">
        <w:t>Customers</w:t>
      </w:r>
      <w:r w:rsidR="0072113E">
        <w:t xml:space="preserve"> </w:t>
      </w:r>
      <w:r w:rsidRPr="007369A9">
        <w:t>will</w:t>
      </w:r>
      <w:r w:rsidR="0072113E">
        <w:t xml:space="preserve"> </w:t>
      </w:r>
      <w:r w:rsidRPr="007369A9">
        <w:t>begin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with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Install.exe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experience</w:t>
      </w:r>
      <w:r w:rsidR="0072113E">
        <w:t xml:space="preserve"> </w:t>
      </w:r>
      <w:r w:rsidRPr="007369A9">
        <w:t>only</w:t>
      </w:r>
      <w:r w:rsidR="0072113E">
        <w:t xml:space="preserve"> </w:t>
      </w:r>
      <w:r w:rsidRPr="007369A9">
        <w:t>when</w:t>
      </w:r>
      <w:r w:rsidR="0072113E">
        <w:t xml:space="preserve"> </w:t>
      </w:r>
      <w:r w:rsidRPr="007369A9">
        <w:t>starting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an</w:t>
      </w:r>
      <w:r w:rsidR="0072113E">
        <w:t xml:space="preserve"> </w:t>
      </w:r>
      <w:r w:rsidRPr="007369A9">
        <w:t>existing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of</w:t>
      </w:r>
      <w:r w:rsidR="0072113E">
        <w:t xml:space="preserve"> </w:t>
      </w:r>
      <w:r w:rsidRPr="007369A9">
        <w:t>Windows.</w:t>
      </w:r>
      <w:r w:rsidR="0072113E">
        <w:t xml:space="preserve"> </w:t>
      </w:r>
      <w:r w:rsidRPr="007369A9">
        <w:t>When</w:t>
      </w:r>
      <w:r w:rsidR="0072113E">
        <w:t xml:space="preserve"> </w:t>
      </w:r>
      <w:r w:rsidRPr="007369A9">
        <w:t>booting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DVD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USB</w:t>
      </w:r>
      <w:r w:rsidR="0072113E">
        <w:t xml:space="preserve"> </w:t>
      </w:r>
      <w:r w:rsidR="001128E3">
        <w:t>drive</w:t>
      </w:r>
      <w:r w:rsidRPr="007369A9">
        <w:t>,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legacy</w:t>
      </w:r>
      <w:r w:rsidR="0072113E">
        <w:t xml:space="preserve"> </w:t>
      </w:r>
      <w:r w:rsidRPr="007369A9">
        <w:t>Setup.exe</w:t>
      </w:r>
      <w:r w:rsidR="0072113E">
        <w:t xml:space="preserve"> </w:t>
      </w:r>
      <w:r w:rsidRPr="007369A9">
        <w:t>installer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used.</w:t>
      </w:r>
      <w:r w:rsidR="0072113E">
        <w:t xml:space="preserve"> </w:t>
      </w:r>
      <w:r w:rsidRPr="007369A9">
        <w:t>This</w:t>
      </w:r>
      <w:r w:rsidR="0072113E">
        <w:t xml:space="preserve"> </w:t>
      </w:r>
      <w:r w:rsidRPr="007369A9">
        <w:t>legacy</w:t>
      </w:r>
      <w:r w:rsidR="0072113E">
        <w:t xml:space="preserve"> </w:t>
      </w:r>
      <w:r w:rsidRPr="007369A9">
        <w:t>Setup.exe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stored</w:t>
      </w:r>
      <w:r w:rsidR="0072113E">
        <w:t xml:space="preserve"> </w:t>
      </w:r>
      <w:r w:rsidRPr="007369A9">
        <w:t>in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464CE0">
        <w:t>\Sources</w:t>
      </w:r>
      <w:r w:rsidR="0072113E">
        <w:t xml:space="preserve"> </w:t>
      </w:r>
      <w:r w:rsidRPr="007369A9">
        <w:t>folder</w:t>
      </w:r>
      <w:r w:rsidR="0072113E">
        <w:t xml:space="preserve"> </w:t>
      </w:r>
      <w:r w:rsidRPr="007369A9">
        <w:t>on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media.</w:t>
      </w:r>
    </w:p>
    <w:p w:rsidR="001811E3" w:rsidRDefault="001A2BC7" w:rsidP="004C1118">
      <w:pPr>
        <w:pStyle w:val="ParagraphText"/>
      </w:pPr>
      <w:r>
        <w:t>Other</w:t>
      </w:r>
      <w:r w:rsidR="0072113E">
        <w:t xml:space="preserve"> </w:t>
      </w:r>
      <w:r>
        <w:t>documentation</w:t>
      </w:r>
      <w:r w:rsidR="0072113E">
        <w:t xml:space="preserve"> </w:t>
      </w:r>
      <w:r>
        <w:t>may</w:t>
      </w:r>
      <w:r w:rsidR="0072113E">
        <w:t xml:space="preserve"> </w:t>
      </w:r>
      <w:r>
        <w:t>refer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two</w:t>
      </w:r>
      <w:r w:rsidR="0072113E">
        <w:t xml:space="preserve"> </w:t>
      </w:r>
      <w:r>
        <w:t>different</w:t>
      </w:r>
      <w:r w:rsidR="0072113E">
        <w:t xml:space="preserve"> </w:t>
      </w:r>
      <w:r>
        <w:t>types</w:t>
      </w:r>
      <w:r w:rsidR="0072113E">
        <w:t xml:space="preserve"> </w:t>
      </w:r>
      <w:r>
        <w:t>of</w:t>
      </w:r>
      <w:r w:rsidR="0072113E">
        <w:t xml:space="preserve"> </w:t>
      </w:r>
      <w:r>
        <w:t>setup</w:t>
      </w:r>
      <w:r w:rsidR="0072113E">
        <w:t xml:space="preserve"> </w:t>
      </w:r>
      <w:r>
        <w:t>as</w:t>
      </w:r>
      <w:r w:rsidR="0072113E">
        <w:t xml:space="preserve"> </w:t>
      </w:r>
      <w:r>
        <w:t>Setup</w:t>
      </w:r>
      <w:r w:rsidR="0072113E">
        <w:t xml:space="preserve"> </w:t>
      </w:r>
      <w:r>
        <w:t>and</w:t>
      </w:r>
      <w:r w:rsidR="0072113E">
        <w:t xml:space="preserve"> </w:t>
      </w:r>
      <w:r>
        <w:t>Advanced</w:t>
      </w:r>
      <w:r w:rsidR="0072113E">
        <w:t xml:space="preserve"> </w:t>
      </w:r>
      <w:r>
        <w:t>Setup.</w:t>
      </w:r>
    </w:p>
    <w:p w:rsidR="001811E3" w:rsidRDefault="001A2BC7" w:rsidP="004C1118">
      <w:pPr>
        <w:pStyle w:val="ListBullet"/>
      </w:pPr>
      <w:r w:rsidRPr="00562257">
        <w:rPr>
          <w:b/>
        </w:rPr>
        <w:t>Setup</w:t>
      </w:r>
      <w:r w:rsidR="00114554">
        <w:rPr>
          <w:b/>
        </w:rPr>
        <w:t>: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method</w:t>
      </w:r>
      <w:r w:rsidR="0072113E">
        <w:t xml:space="preserve"> </w:t>
      </w:r>
      <w:r>
        <w:t>of</w:t>
      </w:r>
      <w:r w:rsidR="0072113E">
        <w:t xml:space="preserve"> </w:t>
      </w:r>
      <w:r>
        <w:t>installing</w:t>
      </w:r>
      <w:r w:rsidR="0072113E">
        <w:t xml:space="preserve"> </w:t>
      </w:r>
      <w:r>
        <w:t>Windows</w:t>
      </w:r>
      <w:r w:rsidR="0072113E">
        <w:t xml:space="preserve"> </w:t>
      </w:r>
      <w:r>
        <w:t>that</w:t>
      </w:r>
      <w:r w:rsidR="0072113E">
        <w:t xml:space="preserve"> </w:t>
      </w:r>
      <w:r>
        <w:t>is</w:t>
      </w:r>
      <w:r w:rsidR="0072113E">
        <w:t xml:space="preserve"> </w:t>
      </w:r>
      <w:r>
        <w:t>started</w:t>
      </w:r>
      <w:r w:rsidR="0072113E">
        <w:t xml:space="preserve"> </w:t>
      </w:r>
      <w:r>
        <w:t>from</w:t>
      </w:r>
      <w:r w:rsidR="0072113E">
        <w:t xml:space="preserve"> </w:t>
      </w:r>
      <w:r>
        <w:t>down-level</w:t>
      </w:r>
      <w:r w:rsidR="0072113E">
        <w:t xml:space="preserve"> </w:t>
      </w:r>
      <w:r>
        <w:t>and</w:t>
      </w:r>
      <w:r w:rsidR="0072113E">
        <w:t xml:space="preserve"> </w:t>
      </w:r>
      <w:r>
        <w:t>uses</w:t>
      </w:r>
      <w:r w:rsidR="0072113E">
        <w:t xml:space="preserve"> </w:t>
      </w:r>
      <w:r>
        <w:t>install.exe.</w:t>
      </w:r>
      <w:r w:rsidR="0072113E">
        <w:t xml:space="preserve"> </w:t>
      </w:r>
      <w:r>
        <w:t>This</w:t>
      </w:r>
      <w:r w:rsidR="0072113E">
        <w:t xml:space="preserve"> </w:t>
      </w:r>
      <w:r>
        <w:t>version</w:t>
      </w:r>
      <w:r w:rsidR="0072113E">
        <w:t xml:space="preserve"> </w:t>
      </w:r>
      <w:r>
        <w:t>is</w:t>
      </w:r>
      <w:r w:rsidR="0072113E">
        <w:t xml:space="preserve"> </w:t>
      </w:r>
      <w:r>
        <w:t>what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used</w:t>
      </w:r>
      <w:r w:rsidR="0072113E">
        <w:t xml:space="preserve"> </w:t>
      </w:r>
      <w:r>
        <w:t>by</w:t>
      </w:r>
      <w:r w:rsidR="0072113E">
        <w:t xml:space="preserve"> </w:t>
      </w:r>
      <w:r>
        <w:t>the</w:t>
      </w:r>
      <w:r w:rsidR="0072113E">
        <w:t xml:space="preserve"> </w:t>
      </w:r>
      <w:r>
        <w:t>majority</w:t>
      </w:r>
      <w:r w:rsidR="0072113E">
        <w:t xml:space="preserve"> </w:t>
      </w:r>
      <w:r>
        <w:t>of</w:t>
      </w:r>
      <w:r w:rsidR="0072113E">
        <w:t xml:space="preserve"> </w:t>
      </w:r>
      <w:r>
        <w:t>consumers</w:t>
      </w:r>
      <w:r w:rsidR="0072113E">
        <w:t xml:space="preserve"> </w:t>
      </w:r>
      <w:r>
        <w:t>installing</w:t>
      </w:r>
      <w:r w:rsidR="0072113E">
        <w:t xml:space="preserve"> </w:t>
      </w:r>
      <w:r>
        <w:t>their</w:t>
      </w:r>
      <w:r w:rsidR="0072113E">
        <w:t xml:space="preserve"> </w:t>
      </w:r>
      <w:r>
        <w:t>own</w:t>
      </w:r>
      <w:r w:rsidR="0072113E">
        <w:t xml:space="preserve"> </w:t>
      </w:r>
      <w:r>
        <w:t>copy</w:t>
      </w:r>
      <w:r w:rsidR="0072113E">
        <w:t xml:space="preserve"> </w:t>
      </w:r>
      <w:r>
        <w:t>of</w:t>
      </w:r>
      <w:r w:rsidR="0072113E">
        <w:t xml:space="preserve"> </w:t>
      </w:r>
      <w:r>
        <w:t>Windows</w:t>
      </w:r>
      <w:r w:rsidR="0072113E">
        <w:t xml:space="preserve"> </w:t>
      </w:r>
      <w:r>
        <w:t>over</w:t>
      </w:r>
      <w:r w:rsidR="0072113E">
        <w:t xml:space="preserve"> </w:t>
      </w:r>
      <w:r>
        <w:t>an</w:t>
      </w:r>
      <w:r w:rsidR="0072113E">
        <w:t xml:space="preserve"> </w:t>
      </w:r>
      <w:r>
        <w:t>existing</w:t>
      </w:r>
      <w:r w:rsidR="0072113E">
        <w:t xml:space="preserve"> </w:t>
      </w:r>
      <w:r>
        <w:t>down-level</w:t>
      </w:r>
      <w:r w:rsidR="0072113E">
        <w:t xml:space="preserve"> </w:t>
      </w:r>
      <w:r>
        <w:t>copy</w:t>
      </w:r>
      <w:r w:rsidR="0072113E">
        <w:t xml:space="preserve"> </w:t>
      </w:r>
      <w:r>
        <w:t>of</w:t>
      </w:r>
      <w:r w:rsidR="0072113E">
        <w:t xml:space="preserve"> </w:t>
      </w:r>
      <w:r>
        <w:t>Windows.</w:t>
      </w:r>
    </w:p>
    <w:p w:rsidR="001811E3" w:rsidRDefault="001A2BC7" w:rsidP="004C1118">
      <w:pPr>
        <w:pStyle w:val="ListBullet"/>
      </w:pPr>
      <w:r w:rsidRPr="00562257">
        <w:rPr>
          <w:b/>
        </w:rPr>
        <w:t>Advanced</w:t>
      </w:r>
      <w:r w:rsidR="0072113E">
        <w:rPr>
          <w:b/>
        </w:rPr>
        <w:t xml:space="preserve"> </w:t>
      </w:r>
      <w:r w:rsidRPr="00562257">
        <w:rPr>
          <w:b/>
        </w:rPr>
        <w:t>Setup</w:t>
      </w:r>
      <w:r w:rsidR="00114554">
        <w:rPr>
          <w:b/>
        </w:rPr>
        <w:t>: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method</w:t>
      </w:r>
      <w:r w:rsidR="0072113E">
        <w:t xml:space="preserve"> </w:t>
      </w:r>
      <w:r>
        <w:t>of</w:t>
      </w:r>
      <w:r w:rsidR="0072113E">
        <w:t xml:space="preserve"> </w:t>
      </w:r>
      <w:r>
        <w:t>installing</w:t>
      </w:r>
      <w:r w:rsidR="0072113E">
        <w:t xml:space="preserve"> </w:t>
      </w:r>
      <w:r>
        <w:t>Windows</w:t>
      </w:r>
      <w:r w:rsidR="0072113E">
        <w:t xml:space="preserve"> </w:t>
      </w:r>
      <w:r>
        <w:t>that</w:t>
      </w:r>
      <w:r w:rsidR="0072113E">
        <w:t xml:space="preserve"> </w:t>
      </w:r>
      <w:r>
        <w:t>is</w:t>
      </w:r>
      <w:r w:rsidR="0072113E">
        <w:t xml:space="preserve"> </w:t>
      </w:r>
      <w:r>
        <w:t>started</w:t>
      </w:r>
      <w:r w:rsidR="0072113E">
        <w:t xml:space="preserve"> </w:t>
      </w:r>
      <w:r>
        <w:t>by</w:t>
      </w:r>
      <w:r w:rsidR="0072113E">
        <w:t xml:space="preserve"> </w:t>
      </w:r>
      <w:r>
        <w:t>booting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DVD</w:t>
      </w:r>
      <w:r w:rsidR="0072113E">
        <w:t xml:space="preserve"> </w:t>
      </w:r>
      <w:r>
        <w:t>or</w:t>
      </w:r>
      <w:r w:rsidR="0072113E">
        <w:t xml:space="preserve"> </w:t>
      </w:r>
      <w:r>
        <w:t>USB</w:t>
      </w:r>
      <w:r w:rsidR="0072113E">
        <w:t xml:space="preserve"> </w:t>
      </w:r>
      <w:r w:rsidR="00DA038E">
        <w:t>flash</w:t>
      </w:r>
      <w:r w:rsidR="0072113E">
        <w:t xml:space="preserve"> </w:t>
      </w:r>
      <w:r w:rsidR="00DA038E">
        <w:t>drive</w:t>
      </w:r>
      <w:r>
        <w:t>.</w:t>
      </w:r>
      <w:r w:rsidR="0072113E">
        <w:t xml:space="preserve"> </w:t>
      </w:r>
      <w:r>
        <w:t>This</w:t>
      </w:r>
      <w:r w:rsidR="0072113E">
        <w:t xml:space="preserve"> </w:t>
      </w:r>
      <w:r>
        <w:t>method</w:t>
      </w:r>
      <w:r w:rsidR="0072113E">
        <w:t xml:space="preserve"> </w:t>
      </w:r>
      <w:r>
        <w:t>supports</w:t>
      </w:r>
      <w:r w:rsidR="0072113E">
        <w:t xml:space="preserve"> </w:t>
      </w:r>
      <w:r w:rsidR="00DA038E">
        <w:t>selecting</w:t>
      </w:r>
      <w:r w:rsidR="0072113E">
        <w:t xml:space="preserve"> </w:t>
      </w:r>
      <w:r w:rsidR="00DA038E">
        <w:t>the</w:t>
      </w:r>
      <w:r w:rsidR="0072113E">
        <w:t xml:space="preserve"> </w:t>
      </w:r>
      <w:r w:rsidR="00DA038E">
        <w:t>installation</w:t>
      </w:r>
      <w:r w:rsidR="0072113E">
        <w:t xml:space="preserve"> </w:t>
      </w:r>
      <w:r w:rsidR="00DA038E">
        <w:t>partition</w:t>
      </w:r>
      <w:r w:rsidR="0072113E">
        <w:t xml:space="preserve"> </w:t>
      </w:r>
      <w:r>
        <w:t>and</w:t>
      </w:r>
      <w:r w:rsidR="0072113E">
        <w:t xml:space="preserve"> </w:t>
      </w:r>
      <w:r>
        <w:t>using</w:t>
      </w:r>
      <w:r w:rsidR="0072113E">
        <w:t xml:space="preserve"> </w:t>
      </w:r>
      <w:r>
        <w:t>switches</w:t>
      </w:r>
      <w:r w:rsidR="0072113E">
        <w:t xml:space="preserve"> </w:t>
      </w:r>
      <w:r>
        <w:t>to</w:t>
      </w:r>
      <w:r w:rsidR="0072113E">
        <w:t xml:space="preserve"> </w:t>
      </w:r>
      <w:r>
        <w:t>control</w:t>
      </w:r>
      <w:r w:rsidR="0072113E">
        <w:t xml:space="preserve"> </w:t>
      </w:r>
      <w:r>
        <w:t>the</w:t>
      </w:r>
      <w:r w:rsidR="0072113E">
        <w:t xml:space="preserve"> </w:t>
      </w:r>
      <w:r>
        <w:t>behavior</w:t>
      </w:r>
      <w:r w:rsidR="0072113E">
        <w:t xml:space="preserve"> </w:t>
      </w:r>
      <w:r>
        <w:t>of</w:t>
      </w:r>
      <w:r w:rsidR="0072113E">
        <w:t xml:space="preserve"> </w:t>
      </w:r>
      <w:r>
        <w:t>setup.</w:t>
      </w:r>
    </w:p>
    <w:p w:rsidR="001811E3" w:rsidRDefault="0034444E" w:rsidP="0034444E">
      <w:pPr>
        <w:pStyle w:val="Heading4"/>
      </w:pPr>
      <w:r>
        <w:t>Install.exe</w:t>
      </w:r>
      <w:r w:rsidR="0072113E">
        <w:t xml:space="preserve"> </w:t>
      </w:r>
      <w:r w:rsidR="00A14067">
        <w:t>A</w:t>
      </w:r>
      <w:r>
        <w:t>ctions</w:t>
      </w:r>
    </w:p>
    <w:p w:rsidR="001811E3" w:rsidRDefault="001A2BC7" w:rsidP="004C1118">
      <w:pPr>
        <w:pStyle w:val="ParagraphText"/>
      </w:pPr>
      <w:r w:rsidRPr="007369A9">
        <w:t>Install.exe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responsible</w:t>
      </w:r>
      <w:r w:rsidR="0072113E">
        <w:t xml:space="preserve"> </w:t>
      </w:r>
      <w:r w:rsidRPr="007369A9">
        <w:t>for</w:t>
      </w:r>
      <w:r w:rsidR="0072113E">
        <w:t xml:space="preserve"> </w:t>
      </w:r>
      <w:r w:rsidRPr="007369A9">
        <w:t>guiding</w:t>
      </w:r>
      <w:r w:rsidR="0072113E">
        <w:t xml:space="preserve"> </w:t>
      </w:r>
      <w:r w:rsidR="0034444E">
        <w:t>you</w:t>
      </w:r>
      <w:r w:rsidR="0072113E">
        <w:t xml:space="preserve"> </w:t>
      </w:r>
      <w:r w:rsidRPr="007369A9">
        <w:t>throu</w:t>
      </w:r>
      <w:r>
        <w:t>gh</w:t>
      </w:r>
      <w:r w:rsidR="0072113E">
        <w:t xml:space="preserve"> </w:t>
      </w:r>
      <w:r>
        <w:t>the</w:t>
      </w:r>
      <w:r w:rsidR="0072113E">
        <w:t xml:space="preserve"> </w:t>
      </w:r>
      <w:r>
        <w:t>initial</w:t>
      </w:r>
      <w:r w:rsidR="0072113E">
        <w:t xml:space="preserve"> </w:t>
      </w:r>
      <w:r>
        <w:t>wizard</w:t>
      </w:r>
      <w:r w:rsidR="0072113E">
        <w:t xml:space="preserve"> </w:t>
      </w:r>
      <w:r>
        <w:t>where</w:t>
      </w:r>
      <w:r w:rsidR="0072113E">
        <w:t xml:space="preserve"> </w:t>
      </w:r>
      <w:r w:rsidRPr="007369A9">
        <w:t>information</w:t>
      </w:r>
      <w:r w:rsidR="0072113E">
        <w:t xml:space="preserve"> </w:t>
      </w:r>
      <w:r>
        <w:t>like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gathered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actions</w:t>
      </w:r>
      <w:r w:rsidR="0072113E">
        <w:t xml:space="preserve"> </w:t>
      </w:r>
      <w:r w:rsidRPr="007369A9">
        <w:t>performed:</w:t>
      </w:r>
    </w:p>
    <w:p w:rsidR="001811E3" w:rsidRPr="008C0228" w:rsidRDefault="001A2BC7" w:rsidP="0034444E">
      <w:pPr>
        <w:pStyle w:val="ListBullet"/>
        <w:rPr>
          <w:rFonts w:ascii="Times New Roman" w:hAnsi="Times New Roman" w:cs="Times New Roman"/>
          <w:szCs w:val="24"/>
        </w:rPr>
      </w:pPr>
      <w:r w:rsidRPr="007369A9">
        <w:rPr>
          <w:b/>
          <w:bCs/>
        </w:rPr>
        <w:t>Dynamic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Update</w:t>
      </w:r>
      <w:r w:rsidR="00114554">
        <w:rPr>
          <w:b/>
          <w:bCs/>
        </w:rPr>
        <w:t>:</w:t>
      </w:r>
      <w:r w:rsidR="0072113E">
        <w:t xml:space="preserve"> </w:t>
      </w:r>
      <w:r w:rsidRPr="007369A9">
        <w:t>Similar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previous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processes,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capable</w:t>
      </w:r>
      <w:r w:rsidR="0072113E">
        <w:t xml:space="preserve"> </w:t>
      </w:r>
      <w:r w:rsidRPr="007369A9">
        <w:t>of</w:t>
      </w:r>
      <w:r w:rsidR="0072113E">
        <w:t xml:space="preserve"> </w:t>
      </w:r>
      <w:r w:rsidRPr="007369A9">
        <w:t>connecting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Update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downloading</w:t>
      </w:r>
      <w:r w:rsidR="0072113E">
        <w:t xml:space="preserve"> </w:t>
      </w:r>
      <w:r w:rsidRPr="007369A9">
        <w:t>any</w:t>
      </w:r>
      <w:r w:rsidR="0072113E">
        <w:t xml:space="preserve"> </w:t>
      </w:r>
      <w:r w:rsidRPr="007369A9">
        <w:t>updates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the</w:t>
      </w:r>
      <w:r w:rsidR="0072113E">
        <w:t xml:space="preserve"> </w:t>
      </w:r>
      <w:r w:rsidR="00DB04F2">
        <w:t>s</w:t>
      </w:r>
      <w:r w:rsidRPr="007369A9">
        <w:t>etup</w:t>
      </w:r>
      <w:r w:rsidR="0072113E">
        <w:t xml:space="preserve"> </w:t>
      </w:r>
      <w:r w:rsidRPr="007369A9">
        <w:t>process</w:t>
      </w:r>
      <w:r w:rsidR="0072113E">
        <w:t xml:space="preserve"> </w:t>
      </w:r>
      <w:r w:rsidRPr="007369A9">
        <w:t>prior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beginning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>
        <w:t>.</w:t>
      </w:r>
      <w:r w:rsidR="0072113E">
        <w:t xml:space="preserve"> </w:t>
      </w:r>
      <w:r w:rsidR="0034444E">
        <w:t>You</w:t>
      </w:r>
      <w:r w:rsidR="0072113E">
        <w:t xml:space="preserve"> </w:t>
      </w:r>
      <w:r w:rsidR="0034444E">
        <w:t>have</w:t>
      </w:r>
      <w:r w:rsidR="0072113E">
        <w:t xml:space="preserve"> </w:t>
      </w:r>
      <w:r w:rsidR="0034444E">
        <w:t>a</w:t>
      </w:r>
      <w:r w:rsidR="0072113E">
        <w:t xml:space="preserve"> </w:t>
      </w:r>
      <w:r w:rsidR="0034444E">
        <w:t>chance</w:t>
      </w:r>
      <w:r w:rsidR="0072113E">
        <w:t xml:space="preserve"> </w:t>
      </w:r>
      <w:r w:rsidR="0034444E">
        <w:t>to</w:t>
      </w:r>
      <w:r w:rsidR="0072113E">
        <w:t xml:space="preserve"> </w:t>
      </w:r>
      <w:r>
        <w:t>opt-in</w:t>
      </w:r>
      <w:r w:rsidR="0072113E">
        <w:t xml:space="preserve"> </w:t>
      </w:r>
      <w:r>
        <w:t>to</w:t>
      </w:r>
      <w:r w:rsidR="0072113E">
        <w:t xml:space="preserve"> </w:t>
      </w:r>
      <w:r>
        <w:t>this.</w:t>
      </w:r>
    </w:p>
    <w:p w:rsidR="001811E3" w:rsidRPr="008C0228" w:rsidRDefault="001A2BC7" w:rsidP="004C1118">
      <w:pPr>
        <w:pStyle w:val="ListBullet2"/>
        <w:rPr>
          <w:rFonts w:ascii="Times New Roman" w:hAnsi="Times New Roman" w:cs="Times New Roman"/>
          <w:szCs w:val="24"/>
        </w:rPr>
      </w:pPr>
      <w:r w:rsidRPr="007369A9">
        <w:t>This</w:t>
      </w:r>
      <w:r w:rsidR="0072113E">
        <w:t xml:space="preserve"> </w:t>
      </w:r>
      <w:r w:rsidR="0034444E">
        <w:t>setting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presented</w:t>
      </w:r>
      <w:r w:rsidR="0072113E">
        <w:t xml:space="preserve"> </w:t>
      </w:r>
      <w:r w:rsidRPr="007369A9">
        <w:t>as</w:t>
      </w:r>
      <w:r w:rsidR="0072113E">
        <w:t xml:space="preserve"> </w:t>
      </w:r>
      <w:r w:rsidRPr="007369A9">
        <w:t>"Get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latest,</w:t>
      </w:r>
      <w:r w:rsidR="0072113E">
        <w:t xml:space="preserve"> </w:t>
      </w:r>
      <w:r w:rsidRPr="007369A9">
        <w:t>these</w:t>
      </w:r>
      <w:r w:rsidR="0072113E">
        <w:t xml:space="preserve"> </w:t>
      </w:r>
      <w:r w:rsidRPr="007369A9">
        <w:t>updates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will</w:t>
      </w:r>
      <w:r w:rsidR="0072113E">
        <w:t xml:space="preserve"> </w:t>
      </w:r>
      <w:r w:rsidRPr="007369A9">
        <w:t>help</w:t>
      </w:r>
      <w:r w:rsidR="0072113E">
        <w:t xml:space="preserve"> </w:t>
      </w:r>
      <w:r w:rsidRPr="007369A9">
        <w:t>make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smoother."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choices</w:t>
      </w:r>
      <w:r w:rsidR="0072113E">
        <w:t xml:space="preserve"> </w:t>
      </w:r>
      <w:r w:rsidR="0034444E">
        <w:t>you</w:t>
      </w:r>
      <w:r w:rsidR="0072113E">
        <w:t xml:space="preserve"> </w:t>
      </w:r>
      <w:r w:rsidR="0034444E">
        <w:t>see</w:t>
      </w:r>
      <w:r w:rsidR="0072113E">
        <w:t xml:space="preserve"> </w:t>
      </w:r>
      <w:r w:rsidRPr="007369A9">
        <w:t>are</w:t>
      </w:r>
      <w:r w:rsidR="0072113E">
        <w:t xml:space="preserve"> </w:t>
      </w:r>
      <w:r w:rsidRPr="007369A9">
        <w:t>either</w:t>
      </w:r>
      <w:r w:rsidR="0072113E">
        <w:t xml:space="preserve"> </w:t>
      </w:r>
      <w:r w:rsidRPr="007369A9">
        <w:t>"Go</w:t>
      </w:r>
      <w:r w:rsidR="0072113E">
        <w:t xml:space="preserve"> </w:t>
      </w:r>
      <w:r w:rsidRPr="007369A9">
        <w:t>online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install</w:t>
      </w:r>
      <w:r w:rsidR="0072113E">
        <w:t xml:space="preserve"> </w:t>
      </w:r>
      <w:r w:rsidRPr="007369A9">
        <w:t>updates</w:t>
      </w:r>
      <w:r w:rsidR="0072113E">
        <w:t xml:space="preserve"> </w:t>
      </w:r>
      <w:r w:rsidRPr="007369A9">
        <w:t>(Recommended)"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"No</w:t>
      </w:r>
      <w:r w:rsidR="0072113E">
        <w:t xml:space="preserve"> </w:t>
      </w:r>
      <w:r w:rsidRPr="007369A9">
        <w:t>thanks"</w:t>
      </w:r>
      <w:r w:rsidR="00596761">
        <w:t>.</w:t>
      </w:r>
    </w:p>
    <w:p w:rsidR="00D8033E" w:rsidRPr="008C0228" w:rsidRDefault="00D8033E" w:rsidP="004C1118">
      <w:pPr>
        <w:pStyle w:val="ListBullet2"/>
        <w:rPr>
          <w:rFonts w:ascii="Times New Roman" w:hAnsi="Times New Roman" w:cs="Times New Roman"/>
          <w:szCs w:val="24"/>
        </w:rPr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are</w:t>
      </w:r>
      <w:r w:rsidR="0072113E">
        <w:t xml:space="preserve"> </w:t>
      </w:r>
      <w:r>
        <w:t>installing</w:t>
      </w:r>
      <w:r w:rsidR="0072113E">
        <w:t xml:space="preserve"> </w:t>
      </w:r>
      <w:r>
        <w:t>using</w:t>
      </w:r>
      <w:r w:rsidR="0072113E">
        <w:t xml:space="preserve"> </w:t>
      </w:r>
      <w:r>
        <w:t>Web</w:t>
      </w:r>
      <w:r w:rsidR="0072113E">
        <w:t xml:space="preserve"> </w:t>
      </w:r>
      <w:r>
        <w:t>Setup,</w:t>
      </w:r>
      <w:r w:rsidR="0072113E">
        <w:t xml:space="preserve"> </w:t>
      </w:r>
      <w:r>
        <w:t>Dynamic</w:t>
      </w:r>
      <w:r w:rsidR="0072113E">
        <w:t xml:space="preserve"> </w:t>
      </w:r>
      <w:r>
        <w:t>Update</w:t>
      </w:r>
      <w:r w:rsidR="0072113E">
        <w:t xml:space="preserve"> </w:t>
      </w:r>
      <w:r>
        <w:t>is</w:t>
      </w:r>
      <w:r w:rsidR="0072113E">
        <w:t xml:space="preserve"> </w:t>
      </w:r>
      <w:r>
        <w:t>always</w:t>
      </w:r>
      <w:r w:rsidR="0072113E">
        <w:t xml:space="preserve"> </w:t>
      </w:r>
      <w:r>
        <w:t>enabled.</w:t>
      </w:r>
      <w:r w:rsidR="0072113E">
        <w:t xml:space="preserve"> </w:t>
      </w:r>
    </w:p>
    <w:p w:rsidR="001811E3" w:rsidRPr="008C0228" w:rsidRDefault="001A2BC7" w:rsidP="004C1118">
      <w:pPr>
        <w:pStyle w:val="ListBullet"/>
        <w:rPr>
          <w:rFonts w:ascii="Times New Roman" w:hAnsi="Times New Roman" w:cs="Times New Roman"/>
          <w:szCs w:val="24"/>
        </w:rPr>
      </w:pPr>
      <w:r w:rsidRPr="007369A9">
        <w:rPr>
          <w:b/>
          <w:bCs/>
        </w:rPr>
        <w:t>Customer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Experience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Improvement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Program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(CEIP)</w:t>
      </w:r>
      <w:r w:rsidR="00114554">
        <w:rPr>
          <w:b/>
          <w:bCs/>
        </w:rPr>
        <w:t>:</w:t>
      </w:r>
      <w:r w:rsidR="0072113E">
        <w:t xml:space="preserve"> </w:t>
      </w:r>
      <w:r w:rsidRPr="007369A9">
        <w:t>Selecting</w:t>
      </w:r>
      <w:r w:rsidR="0072113E">
        <w:t xml:space="preserve"> </w:t>
      </w:r>
      <w:r w:rsidRPr="007369A9">
        <w:t>this</w:t>
      </w:r>
      <w:r w:rsidR="0072113E">
        <w:t xml:space="preserve"> </w:t>
      </w:r>
      <w:r w:rsidRPr="007369A9">
        <w:t>option</w:t>
      </w:r>
      <w:r w:rsidR="0072113E">
        <w:t xml:space="preserve"> </w:t>
      </w:r>
      <w:r w:rsidRPr="007369A9">
        <w:t>will</w:t>
      </w:r>
      <w:r w:rsidR="0072113E">
        <w:t xml:space="preserve"> </w:t>
      </w:r>
      <w:r w:rsidRPr="007369A9">
        <w:t>send</w:t>
      </w:r>
      <w:r w:rsidR="0072113E">
        <w:t xml:space="preserve"> </w:t>
      </w:r>
      <w:r w:rsidRPr="007369A9">
        <w:t>information</w:t>
      </w:r>
      <w:r w:rsidR="0072113E">
        <w:t xml:space="preserve"> </w:t>
      </w:r>
      <w:r w:rsidRPr="007369A9">
        <w:t>about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success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failure</w:t>
      </w:r>
      <w:r w:rsidR="0072113E">
        <w:t xml:space="preserve"> </w:t>
      </w:r>
      <w:r w:rsidRPr="007369A9">
        <w:t>of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process</w:t>
      </w:r>
      <w:r w:rsidR="0072113E">
        <w:t xml:space="preserve"> </w:t>
      </w:r>
      <w:r w:rsidRPr="007369A9">
        <w:t>back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Microsoft</w:t>
      </w:r>
      <w:r w:rsidR="0072113E">
        <w:t xml:space="preserve"> </w:t>
      </w:r>
      <w:r w:rsidRPr="007369A9">
        <w:t>for</w:t>
      </w:r>
      <w:r w:rsidR="0072113E">
        <w:t xml:space="preserve"> </w:t>
      </w:r>
      <w:r w:rsidRPr="007369A9">
        <w:t>analysis.</w:t>
      </w:r>
      <w:r w:rsidR="0072113E">
        <w:t xml:space="preserve"> </w:t>
      </w:r>
      <w:r w:rsidR="0034444E">
        <w:t>This</w:t>
      </w:r>
      <w:r w:rsidR="0072113E">
        <w:t xml:space="preserve"> </w:t>
      </w:r>
      <w:r w:rsidR="0034444E">
        <w:t>is</w:t>
      </w:r>
      <w:r w:rsidR="0072113E">
        <w:t xml:space="preserve"> </w:t>
      </w:r>
      <w:r w:rsidR="0034444E">
        <w:t>enabled</w:t>
      </w:r>
      <w:r w:rsidR="0072113E">
        <w:t xml:space="preserve"> </w:t>
      </w:r>
      <w:r w:rsidRPr="007369A9">
        <w:t>by</w:t>
      </w:r>
      <w:r w:rsidR="0072113E">
        <w:t xml:space="preserve"> </w:t>
      </w:r>
      <w:r w:rsidRPr="007369A9">
        <w:t>default,</w:t>
      </w:r>
      <w:r w:rsidR="0072113E">
        <w:t xml:space="preserve"> </w:t>
      </w:r>
      <w:r w:rsidRPr="007369A9">
        <w:t>but</w:t>
      </w:r>
      <w:r w:rsidR="0072113E">
        <w:t xml:space="preserve"> </w:t>
      </w:r>
      <w:r w:rsidR="0034444E">
        <w:t>you</w:t>
      </w:r>
      <w:r w:rsidR="0072113E">
        <w:t xml:space="preserve"> </w:t>
      </w:r>
      <w:r w:rsidRPr="007369A9">
        <w:t>can</w:t>
      </w:r>
      <w:r w:rsidR="0072113E">
        <w:t xml:space="preserve"> </w:t>
      </w:r>
      <w:r w:rsidRPr="007369A9">
        <w:t>opt</w:t>
      </w:r>
      <w:r w:rsidR="0072113E">
        <w:t xml:space="preserve"> </w:t>
      </w:r>
      <w:r w:rsidRPr="007369A9">
        <w:t>out</w:t>
      </w:r>
      <w:r w:rsidR="00596761">
        <w:t>:</w:t>
      </w:r>
    </w:p>
    <w:p w:rsidR="001811E3" w:rsidRPr="008C0228" w:rsidRDefault="001A2BC7" w:rsidP="004C1118">
      <w:pPr>
        <w:pStyle w:val="ListBullet2"/>
        <w:rPr>
          <w:rFonts w:ascii="Times New Roman" w:hAnsi="Times New Roman" w:cs="Times New Roman"/>
          <w:szCs w:val="24"/>
        </w:rPr>
      </w:pPr>
      <w:r w:rsidRPr="007369A9">
        <w:t>This</w:t>
      </w:r>
      <w:r w:rsidR="0072113E">
        <w:t xml:space="preserve"> </w:t>
      </w:r>
      <w:r w:rsidR="0034444E">
        <w:t>setting</w:t>
      </w:r>
      <w:r w:rsidR="0072113E">
        <w:t xml:space="preserve"> </w:t>
      </w:r>
      <w:r w:rsidRPr="007369A9">
        <w:t>is</w:t>
      </w:r>
      <w:r w:rsidR="0072113E">
        <w:t xml:space="preserve"> </w:t>
      </w:r>
      <w:r w:rsidR="0034444E">
        <w:t>shown</w:t>
      </w:r>
      <w:r w:rsidR="0072113E">
        <w:t xml:space="preserve"> </w:t>
      </w:r>
      <w:r w:rsidRPr="007369A9">
        <w:t>on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"Get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latest"</w:t>
      </w:r>
      <w:r w:rsidR="0072113E">
        <w:t xml:space="preserve"> </w:t>
      </w:r>
      <w:r w:rsidRPr="007369A9">
        <w:t>screen</w:t>
      </w:r>
      <w:r w:rsidR="0072113E">
        <w:t xml:space="preserve"> </w:t>
      </w:r>
      <w:r w:rsidRPr="007369A9">
        <w:t>where</w:t>
      </w:r>
      <w:r w:rsidR="0072113E">
        <w:t xml:space="preserve"> </w:t>
      </w:r>
      <w:r w:rsidRPr="007369A9">
        <w:t>dynamic</w:t>
      </w:r>
      <w:r w:rsidR="0072113E">
        <w:t xml:space="preserve"> </w:t>
      </w:r>
      <w:r w:rsidRPr="007369A9">
        <w:t>update</w:t>
      </w:r>
      <w:r w:rsidR="0072113E">
        <w:t xml:space="preserve"> </w:t>
      </w:r>
      <w:r w:rsidRPr="007369A9">
        <w:t>was</w:t>
      </w:r>
      <w:r w:rsidR="0072113E">
        <w:t xml:space="preserve"> </w:t>
      </w:r>
      <w:r w:rsidRPr="007369A9">
        <w:t>configured.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checkbox</w:t>
      </w:r>
      <w:r w:rsidR="0072113E">
        <w:t xml:space="preserve"> </w:t>
      </w:r>
      <w:r w:rsidRPr="007369A9">
        <w:t>option</w:t>
      </w:r>
      <w:r w:rsidR="0072113E">
        <w:t xml:space="preserve"> </w:t>
      </w:r>
      <w:r w:rsidRPr="007369A9">
        <w:t>has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text</w:t>
      </w:r>
      <w:r w:rsidR="0072113E">
        <w:t xml:space="preserve"> </w:t>
      </w:r>
      <w:r w:rsidRPr="007369A9">
        <w:t>"I</w:t>
      </w:r>
      <w:r w:rsidR="0072113E">
        <w:t xml:space="preserve"> </w:t>
      </w:r>
      <w:r w:rsidRPr="007369A9">
        <w:t>want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help</w:t>
      </w:r>
      <w:r w:rsidR="0072113E">
        <w:t xml:space="preserve"> </w:t>
      </w:r>
      <w:r w:rsidRPr="007369A9">
        <w:t>make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of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better".</w:t>
      </w:r>
      <w:r w:rsidR="0072113E">
        <w:t xml:space="preserve"> </w:t>
      </w:r>
      <w:r w:rsidRPr="007369A9">
        <w:t>This</w:t>
      </w:r>
      <w:r w:rsidR="0072113E">
        <w:t xml:space="preserve"> </w:t>
      </w:r>
      <w:r w:rsidRPr="007369A9">
        <w:t>option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enabled</w:t>
      </w:r>
      <w:r w:rsidR="0072113E">
        <w:t xml:space="preserve"> </w:t>
      </w:r>
      <w:r w:rsidRPr="007369A9">
        <w:t>by</w:t>
      </w:r>
      <w:r w:rsidR="0072113E">
        <w:t xml:space="preserve"> </w:t>
      </w:r>
      <w:r w:rsidRPr="007369A9">
        <w:t>default.</w:t>
      </w:r>
    </w:p>
    <w:p w:rsidR="001811E3" w:rsidRPr="008C0228" w:rsidRDefault="001A2BC7" w:rsidP="004C1118">
      <w:pPr>
        <w:pStyle w:val="ListBullet"/>
        <w:rPr>
          <w:rFonts w:ascii="Times New Roman" w:hAnsi="Times New Roman" w:cs="Times New Roman"/>
          <w:szCs w:val="24"/>
        </w:rPr>
      </w:pPr>
      <w:r w:rsidRPr="007369A9">
        <w:rPr>
          <w:b/>
          <w:bCs/>
        </w:rPr>
        <w:t>End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User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License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Agreement</w:t>
      </w:r>
      <w:r w:rsidR="0072113E">
        <w:rPr>
          <w:b/>
          <w:bCs/>
        </w:rPr>
        <w:t xml:space="preserve"> </w:t>
      </w:r>
      <w:r w:rsidRPr="007369A9">
        <w:rPr>
          <w:b/>
          <w:bCs/>
        </w:rPr>
        <w:t>(EULA)</w:t>
      </w:r>
      <w:r w:rsidR="00114554">
        <w:rPr>
          <w:b/>
          <w:bCs/>
        </w:rPr>
        <w:t>:</w:t>
      </w:r>
      <w:r w:rsidR="0072113E">
        <w:t xml:space="preserve"> </w:t>
      </w:r>
      <w:r w:rsidR="0034444E">
        <w:t>You</w:t>
      </w:r>
      <w:r w:rsidR="0072113E">
        <w:t xml:space="preserve"> </w:t>
      </w:r>
      <w:r w:rsidRPr="007369A9">
        <w:t>must</w:t>
      </w:r>
      <w:r w:rsidR="0072113E">
        <w:t xml:space="preserve"> </w:t>
      </w:r>
      <w:r w:rsidRPr="007369A9">
        <w:t>agree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EULA</w:t>
      </w:r>
      <w:r w:rsidR="0072113E">
        <w:t xml:space="preserve"> </w:t>
      </w:r>
      <w:r w:rsidRPr="007369A9">
        <w:t>when</w:t>
      </w:r>
      <w:r w:rsidR="0072113E">
        <w:t xml:space="preserve"> </w:t>
      </w:r>
      <w:r w:rsidRPr="007369A9">
        <w:t>prompted</w:t>
      </w:r>
      <w:r w:rsidR="0072113E">
        <w:t xml:space="preserve"> </w:t>
      </w:r>
      <w:r w:rsidRPr="007369A9">
        <w:t>in</w:t>
      </w:r>
      <w:r w:rsidR="0072113E">
        <w:t xml:space="preserve"> </w:t>
      </w:r>
      <w:r w:rsidRPr="007369A9">
        <w:t>order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proceed</w:t>
      </w:r>
      <w:r w:rsidR="0072113E">
        <w:t xml:space="preserve"> </w:t>
      </w:r>
      <w:r w:rsidRPr="007369A9">
        <w:t>with</w:t>
      </w:r>
      <w:r w:rsidR="0072113E">
        <w:t xml:space="preserve"> </w:t>
      </w:r>
      <w:r w:rsidRPr="007369A9">
        <w:t>setup.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Accept</w:t>
      </w:r>
      <w:r w:rsidR="0072113E">
        <w:t xml:space="preserve"> </w:t>
      </w:r>
      <w:r w:rsidRPr="007369A9">
        <w:t>button</w:t>
      </w:r>
      <w:r w:rsidR="0072113E">
        <w:t xml:space="preserve"> </w:t>
      </w:r>
      <w:r w:rsidRPr="007369A9">
        <w:t>is</w:t>
      </w:r>
      <w:r w:rsidR="0072113E">
        <w:t xml:space="preserve"> </w:t>
      </w:r>
      <w:r w:rsidRPr="007369A9">
        <w:t>disabled</w:t>
      </w:r>
      <w:r w:rsidR="0072113E">
        <w:t xml:space="preserve"> </w:t>
      </w:r>
      <w:r w:rsidRPr="007369A9">
        <w:t>until</w:t>
      </w:r>
      <w:r w:rsidR="0072113E">
        <w:t xml:space="preserve"> </w:t>
      </w:r>
      <w:r w:rsidR="0034444E">
        <w:t>you</w:t>
      </w:r>
      <w:r w:rsidR="0072113E">
        <w:t xml:space="preserve"> </w:t>
      </w:r>
      <w:r w:rsidR="0034444E">
        <w:t>select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checkbox</w:t>
      </w:r>
      <w:r w:rsidR="0072113E">
        <w:t xml:space="preserve"> </w:t>
      </w:r>
      <w:r w:rsidRPr="007369A9">
        <w:t>option</w:t>
      </w:r>
      <w:r w:rsidR="0072113E">
        <w:t xml:space="preserve"> </w:t>
      </w:r>
      <w:r w:rsidRPr="007369A9">
        <w:t>for</w:t>
      </w:r>
      <w:r w:rsidR="0072113E">
        <w:t xml:space="preserve"> </w:t>
      </w:r>
      <w:r w:rsidRPr="007369A9">
        <w:t>"I</w:t>
      </w:r>
      <w:r w:rsidR="0072113E">
        <w:t xml:space="preserve"> </w:t>
      </w:r>
      <w:r w:rsidRPr="007369A9">
        <w:t>agree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license</w:t>
      </w:r>
      <w:r w:rsidR="0072113E">
        <w:t xml:space="preserve"> </w:t>
      </w:r>
      <w:r w:rsidRPr="007369A9">
        <w:t>agreement"</w:t>
      </w:r>
      <w:r>
        <w:t>.</w:t>
      </w:r>
    </w:p>
    <w:p w:rsidR="001811E3" w:rsidRPr="008C0228" w:rsidRDefault="00A92CB0" w:rsidP="004C1118">
      <w:pPr>
        <w:pStyle w:val="ListBullet"/>
        <w:rPr>
          <w:rFonts w:ascii="Times New Roman" w:hAnsi="Times New Roman" w:cs="Times New Roman"/>
          <w:szCs w:val="24"/>
        </w:rPr>
      </w:pPr>
      <w:r>
        <w:rPr>
          <w:b/>
          <w:bCs/>
        </w:rPr>
        <w:t>Product</w:t>
      </w:r>
      <w:r w:rsidR="0072113E">
        <w:rPr>
          <w:b/>
          <w:bCs/>
        </w:rPr>
        <w:t xml:space="preserve"> </w:t>
      </w:r>
      <w:r>
        <w:rPr>
          <w:b/>
          <w:bCs/>
        </w:rPr>
        <w:t>Key</w:t>
      </w:r>
      <w:r w:rsidR="00114554">
        <w:rPr>
          <w:b/>
          <w:bCs/>
        </w:rPr>
        <w:t>:</w:t>
      </w:r>
      <w:r w:rsidR="0072113E">
        <w:rPr>
          <w:rFonts w:ascii="Times New Roman" w:hAnsi="Times New Roman" w:cs="Times New Roman"/>
          <w:sz w:val="24"/>
          <w:szCs w:val="24"/>
        </w:rPr>
        <w:t xml:space="preserve"> </w:t>
      </w:r>
      <w:r>
        <w:t>A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is</w:t>
      </w:r>
      <w:r w:rsidR="0072113E">
        <w:t xml:space="preserve"> </w:t>
      </w:r>
      <w:r>
        <w:t>required</w:t>
      </w:r>
      <w:r w:rsidR="0072113E">
        <w:t xml:space="preserve"> </w:t>
      </w:r>
      <w:r>
        <w:t>for</w:t>
      </w:r>
      <w:r w:rsidR="0072113E">
        <w:t xml:space="preserve"> </w:t>
      </w:r>
      <w:r>
        <w:t>installation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.</w:t>
      </w:r>
      <w:r w:rsidR="0072113E">
        <w:t xml:space="preserve"> </w:t>
      </w:r>
      <w:r w:rsidR="0034444E">
        <w:t>Depending</w:t>
      </w:r>
      <w:r w:rsidR="0072113E">
        <w:t xml:space="preserve"> </w:t>
      </w:r>
      <w:r w:rsidR="0034444E">
        <w:t>on</w:t>
      </w:r>
      <w:r w:rsidR="0072113E">
        <w:t xml:space="preserve"> </w:t>
      </w:r>
      <w:r w:rsidR="0034444E">
        <w:t>how</w:t>
      </w:r>
      <w:r w:rsidR="0072113E">
        <w:t xml:space="preserve"> </w:t>
      </w:r>
      <w:r w:rsidR="0034444E">
        <w:t>setup</w:t>
      </w:r>
      <w:r w:rsidR="0072113E">
        <w:t xml:space="preserve"> </w:t>
      </w:r>
      <w:r w:rsidR="0034444E">
        <w:t>is</w:t>
      </w:r>
      <w:r w:rsidR="0072113E">
        <w:t xml:space="preserve"> </w:t>
      </w:r>
      <w:r w:rsidR="0034444E">
        <w:t>started,</w:t>
      </w:r>
      <w:r w:rsidR="0072113E">
        <w:t xml:space="preserve"> </w:t>
      </w:r>
      <w:r w:rsidR="0034444E">
        <w:t>this</w:t>
      </w:r>
      <w:r w:rsidR="0072113E">
        <w:t xml:space="preserve"> </w:t>
      </w:r>
      <w:r w:rsidR="0034444E">
        <w:t>option</w:t>
      </w:r>
      <w:r w:rsidR="0072113E">
        <w:t xml:space="preserve"> </w:t>
      </w:r>
      <w:r w:rsidR="0034444E">
        <w:t>may</w:t>
      </w:r>
      <w:r w:rsidR="0072113E">
        <w:t xml:space="preserve"> </w:t>
      </w:r>
      <w:r w:rsidR="0034444E">
        <w:t>be</w:t>
      </w:r>
      <w:r w:rsidR="0072113E">
        <w:t xml:space="preserve"> </w:t>
      </w:r>
      <w:r w:rsidR="0034444E">
        <w:t>skipped.</w:t>
      </w:r>
      <w:r w:rsidR="0072113E">
        <w:t xml:space="preserve">  </w:t>
      </w:r>
      <w:r w:rsidR="0034444E">
        <w:t>When</w:t>
      </w:r>
      <w:r w:rsidR="0072113E">
        <w:t xml:space="preserve"> </w:t>
      </w:r>
      <w:r w:rsidR="0034444E">
        <w:t>you</w:t>
      </w:r>
      <w:r w:rsidR="0072113E">
        <w:t xml:space="preserve"> </w:t>
      </w:r>
      <w:r w:rsidR="0034444E">
        <w:t>start</w:t>
      </w:r>
      <w:r w:rsidR="0072113E">
        <w:t xml:space="preserve"> </w:t>
      </w:r>
      <w:r w:rsidR="0034444E">
        <w:t>setup</w:t>
      </w:r>
      <w:r w:rsidR="0072113E">
        <w:t xml:space="preserve"> </w:t>
      </w:r>
      <w:r w:rsidR="0034444E">
        <w:t>using</w:t>
      </w:r>
      <w:r w:rsidR="0072113E">
        <w:t xml:space="preserve"> </w:t>
      </w:r>
      <w:r w:rsidR="0034444E">
        <w:t>Web</w:t>
      </w:r>
      <w:r w:rsidR="0072113E">
        <w:t xml:space="preserve"> </w:t>
      </w:r>
      <w:r w:rsidR="0034444E">
        <w:t>Setup</w:t>
      </w:r>
      <w:r w:rsidR="0072113E">
        <w:t xml:space="preserve"> </w:t>
      </w:r>
      <w:r w:rsidR="0034444E">
        <w:t>the</w:t>
      </w:r>
      <w:r w:rsidR="0072113E">
        <w:t xml:space="preserve"> </w:t>
      </w:r>
      <w:r w:rsidR="0034444E">
        <w:t>key</w:t>
      </w:r>
      <w:r w:rsidR="0072113E">
        <w:t xml:space="preserve"> </w:t>
      </w:r>
      <w:r w:rsidR="0034444E">
        <w:t>is</w:t>
      </w:r>
      <w:r w:rsidR="0072113E">
        <w:t xml:space="preserve"> </w:t>
      </w:r>
      <w:r w:rsidR="0034444E">
        <w:t>provided</w:t>
      </w:r>
      <w:r w:rsidR="0072113E">
        <w:t xml:space="preserve"> </w:t>
      </w:r>
      <w:r w:rsidR="0034444E">
        <w:t>to</w:t>
      </w:r>
      <w:r w:rsidR="0072113E">
        <w:t xml:space="preserve"> </w:t>
      </w:r>
      <w:r w:rsidR="0034444E">
        <w:t>Install.exe</w:t>
      </w:r>
      <w:r w:rsidR="0072113E">
        <w:t xml:space="preserve"> </w:t>
      </w:r>
      <w:r w:rsidR="0034444E">
        <w:t>automatically.</w:t>
      </w:r>
    </w:p>
    <w:p w:rsidR="001811E3" w:rsidRDefault="00435E0E" w:rsidP="004C1118">
      <w:pPr>
        <w:pStyle w:val="Heading3"/>
      </w:pPr>
      <w:bookmarkStart w:id="18" w:name="_Toc334546451"/>
      <w:bookmarkStart w:id="19" w:name="_Toc334554924"/>
      <w:bookmarkStart w:id="20" w:name="_Toc334564058"/>
      <w:r>
        <w:t>New</w:t>
      </w:r>
      <w:r w:rsidR="0072113E">
        <w:t xml:space="preserve"> </w:t>
      </w:r>
      <w:r w:rsidR="00A14067">
        <w:t>I</w:t>
      </w:r>
      <w:r w:rsidR="00D62134">
        <w:t>nstallation</w:t>
      </w:r>
      <w:r w:rsidR="0072113E">
        <w:t xml:space="preserve"> </w:t>
      </w:r>
      <w:r w:rsidR="00A14067">
        <w:t>O</w:t>
      </w:r>
      <w:r w:rsidR="001A2BC7">
        <w:t>ptions</w:t>
      </w:r>
      <w:bookmarkEnd w:id="18"/>
      <w:bookmarkEnd w:id="19"/>
      <w:bookmarkEnd w:id="20"/>
    </w:p>
    <w:p w:rsidR="001811E3" w:rsidRDefault="001A2BC7" w:rsidP="004C1118">
      <w:pPr>
        <w:pStyle w:val="ParagraphText"/>
      </w:pPr>
      <w:r>
        <w:t>When</w:t>
      </w:r>
      <w:r w:rsidR="0072113E">
        <w:t xml:space="preserve"> </w:t>
      </w:r>
      <w:r w:rsidR="00CE41FD">
        <w:t>you</w:t>
      </w:r>
      <w:r w:rsidR="0072113E">
        <w:t xml:space="preserve"> </w:t>
      </w:r>
      <w:r w:rsidR="00CE41FD">
        <w:t>start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="00435E0E">
        <w:t>within</w:t>
      </w:r>
      <w:r w:rsidR="0072113E">
        <w:t xml:space="preserve"> </w:t>
      </w:r>
      <w:r w:rsidR="00435E0E">
        <w:t>Windows</w:t>
      </w:r>
      <w:r w:rsidR="0072113E">
        <w:t xml:space="preserve"> </w:t>
      </w:r>
      <w:r w:rsidR="00435E0E">
        <w:t>using</w:t>
      </w:r>
      <w:r w:rsidR="0072113E">
        <w:t xml:space="preserve"> </w:t>
      </w:r>
      <w:r w:rsidR="0034444E">
        <w:t>Web</w:t>
      </w:r>
      <w:r w:rsidR="0072113E">
        <w:t xml:space="preserve"> </w:t>
      </w:r>
      <w:r w:rsidR="0034444E">
        <w:t>Setup</w:t>
      </w:r>
      <w:r w:rsidR="0072113E">
        <w:t xml:space="preserve"> </w:t>
      </w:r>
      <w:r w:rsidR="0034444E">
        <w:t>or</w:t>
      </w:r>
      <w:r w:rsidR="0072113E">
        <w:t xml:space="preserve"> </w:t>
      </w:r>
      <w:r w:rsidR="00435E0E">
        <w:t>the</w:t>
      </w:r>
      <w:r w:rsidR="0072113E">
        <w:t xml:space="preserve"> </w:t>
      </w:r>
      <w:r w:rsidR="0034444E">
        <w:t>new,</w:t>
      </w:r>
      <w:r w:rsidR="0072113E">
        <w:t xml:space="preserve"> </w:t>
      </w:r>
      <w:r w:rsidR="0034444E">
        <w:t>default,</w:t>
      </w:r>
      <w:r w:rsidR="0072113E">
        <w:t xml:space="preserve"> </w:t>
      </w:r>
      <w:r w:rsidR="00435E0E">
        <w:t>Install.exe</w:t>
      </w:r>
      <w:r w:rsidR="0072113E">
        <w:t xml:space="preserve"> </w:t>
      </w:r>
      <w:r w:rsidR="00435E0E">
        <w:t>method,</w:t>
      </w:r>
      <w:r w:rsidR="0072113E">
        <w:t xml:space="preserve"> </w:t>
      </w:r>
      <w:r w:rsidR="00CE41FD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have</w:t>
      </w:r>
      <w:r w:rsidR="0072113E">
        <w:t xml:space="preserve"> </w:t>
      </w:r>
      <w:r w:rsidR="006B1726">
        <w:t>clear</w:t>
      </w:r>
      <w:r w:rsidR="0072113E">
        <w:t xml:space="preserve"> </w:t>
      </w:r>
      <w:r>
        <w:t>options</w:t>
      </w:r>
      <w:r w:rsidR="0072113E">
        <w:t xml:space="preserve"> </w:t>
      </w:r>
      <w:r>
        <w:t>for</w:t>
      </w:r>
      <w:r w:rsidR="0072113E">
        <w:t xml:space="preserve"> </w:t>
      </w:r>
      <w:r>
        <w:t>migration</w:t>
      </w:r>
      <w:r w:rsidR="0072113E">
        <w:t xml:space="preserve"> </w:t>
      </w:r>
      <w:r>
        <w:t>of</w:t>
      </w:r>
      <w:r w:rsidR="0072113E">
        <w:t xml:space="preserve"> </w:t>
      </w:r>
      <w:r>
        <w:t>app</w:t>
      </w:r>
      <w:r w:rsidR="009F4DC6">
        <w:t>s,</w:t>
      </w:r>
      <w:r w:rsidR="0072113E">
        <w:t xml:space="preserve"> </w:t>
      </w:r>
      <w:r w:rsidR="009F4DC6">
        <w:t>settings,</w:t>
      </w:r>
      <w:r w:rsidR="0072113E">
        <w:t xml:space="preserve"> </w:t>
      </w:r>
      <w:r w:rsidR="009F4DC6">
        <w:t>accounts,</w:t>
      </w:r>
      <w:r w:rsidR="0072113E">
        <w:t xml:space="preserve"> </w:t>
      </w:r>
      <w:r w:rsidR="009F4DC6">
        <w:t>and</w:t>
      </w:r>
      <w:r w:rsidR="0072113E">
        <w:t xml:space="preserve"> </w:t>
      </w:r>
      <w:r w:rsidR="009F4DC6">
        <w:t>data.</w:t>
      </w:r>
      <w:r w:rsidR="0072113E">
        <w:t xml:space="preserve"> </w:t>
      </w:r>
      <w:r w:rsidR="009F4DC6">
        <w:t>An</w:t>
      </w:r>
      <w:r w:rsidR="0072113E">
        <w:t xml:space="preserve"> </w:t>
      </w:r>
      <w:r w:rsidR="009F4DC6">
        <w:t>example</w:t>
      </w:r>
      <w:r w:rsidR="0072113E">
        <w:t xml:space="preserve"> </w:t>
      </w:r>
      <w:r w:rsidR="009F4DC6">
        <w:t>of</w:t>
      </w:r>
      <w:r w:rsidR="0072113E">
        <w:t xml:space="preserve"> </w:t>
      </w:r>
      <w:r w:rsidR="009F4DC6">
        <w:t>these</w:t>
      </w:r>
      <w:r w:rsidR="0072113E">
        <w:t xml:space="preserve"> </w:t>
      </w:r>
      <w:r w:rsidR="009F4DC6">
        <w:t>options</w:t>
      </w:r>
      <w:r w:rsidR="0072113E">
        <w:t xml:space="preserve"> </w:t>
      </w:r>
      <w:r w:rsidR="009F4DC6"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  <w:r w:rsidR="0072113E">
        <w:t xml:space="preserve"> </w:t>
      </w:r>
      <w:r w:rsidR="009F4DC6">
        <w:t>The</w:t>
      </w:r>
      <w:r w:rsidR="0072113E">
        <w:t xml:space="preserve"> </w:t>
      </w:r>
      <w:r w:rsidR="009F4DC6">
        <w:t>specific</w:t>
      </w:r>
      <w:r w:rsidR="0072113E">
        <w:t xml:space="preserve"> </w:t>
      </w:r>
      <w:r w:rsidR="009F4DC6">
        <w:t>options</w:t>
      </w:r>
      <w:r w:rsidR="0072113E">
        <w:t xml:space="preserve"> </w:t>
      </w:r>
      <w:r w:rsidR="009F4DC6">
        <w:t>provided</w:t>
      </w:r>
      <w:r w:rsidR="0072113E">
        <w:t xml:space="preserve"> </w:t>
      </w:r>
      <w:r w:rsidR="009F4DC6">
        <w:t>will</w:t>
      </w:r>
      <w:r w:rsidR="0072113E">
        <w:t xml:space="preserve"> </w:t>
      </w:r>
      <w:r w:rsidR="009F4DC6">
        <w:t>vary</w:t>
      </w:r>
      <w:r w:rsidR="0072113E">
        <w:t xml:space="preserve"> </w:t>
      </w:r>
      <w:r w:rsidR="009F4DC6">
        <w:t>depending</w:t>
      </w:r>
      <w:r w:rsidR="0072113E">
        <w:t xml:space="preserve"> </w:t>
      </w:r>
      <w:r w:rsidR="009F4DC6">
        <w:t>on</w:t>
      </w:r>
      <w:r w:rsidR="0072113E">
        <w:t xml:space="preserve"> </w:t>
      </w:r>
      <w:r w:rsidR="009F4DC6">
        <w:t>your</w:t>
      </w:r>
      <w:r w:rsidR="0072113E">
        <w:t xml:space="preserve"> </w:t>
      </w:r>
      <w:r w:rsidR="009F4DC6">
        <w:t>starting</w:t>
      </w:r>
      <w:r w:rsidR="0072113E">
        <w:t xml:space="preserve"> </w:t>
      </w:r>
      <w:r w:rsidR="009F4DC6">
        <w:t>Windows</w:t>
      </w:r>
      <w:r w:rsidR="0072113E">
        <w:t xml:space="preserve"> </w:t>
      </w:r>
      <w:r w:rsidR="009F4DC6">
        <w:t>version.</w:t>
      </w:r>
    </w:p>
    <w:p w:rsidR="001811E3" w:rsidRDefault="00E17D34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3-WhattoKee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</w:t>
        </w:r>
      </w:fldSimple>
      <w:r>
        <w:t>: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8</w:t>
      </w:r>
      <w:r w:rsidR="0072113E">
        <w:t xml:space="preserve"> </w:t>
      </w:r>
      <w:r w:rsidR="00596761">
        <w:t>Consumer</w:t>
      </w:r>
      <w:r w:rsidR="0072113E">
        <w:t xml:space="preserve"> </w:t>
      </w:r>
      <w:r w:rsidR="00596761">
        <w:t>Preview</w:t>
      </w:r>
      <w:r w:rsidR="00596761">
        <w:rPr>
          <w:rFonts w:cs="Segoe UI"/>
        </w:rPr>
        <w:t>―c</w:t>
      </w:r>
      <w:r w:rsidR="00596761">
        <w:t>hoosing</w:t>
      </w:r>
      <w:r w:rsidR="0072113E">
        <w:t xml:space="preserve"> </w:t>
      </w:r>
      <w:r w:rsidR="00596761">
        <w:t>w</w:t>
      </w:r>
      <w:r w:rsidR="00127CDB">
        <w:t>hat</w:t>
      </w:r>
      <w:r w:rsidR="0072113E">
        <w:t xml:space="preserve"> </w:t>
      </w:r>
      <w:r w:rsidR="00127CDB">
        <w:t>you</w:t>
      </w:r>
      <w:r w:rsidR="0072113E">
        <w:t xml:space="preserve"> </w:t>
      </w:r>
      <w:r w:rsidR="00127CDB">
        <w:t>want</w:t>
      </w:r>
      <w:r w:rsidR="0072113E">
        <w:t xml:space="preserve"> </w:t>
      </w:r>
      <w:r w:rsidR="00127CDB">
        <w:t>to</w:t>
      </w:r>
      <w:r w:rsidR="0072113E">
        <w:t xml:space="preserve"> </w:t>
      </w:r>
      <w:r w:rsidR="00127CDB">
        <w:t>keep</w:t>
      </w:r>
    </w:p>
    <w:p w:rsidR="001811E3" w:rsidRDefault="001A2BC7" w:rsidP="004C1118">
      <w:pPr>
        <w:pStyle w:val="ParagraphText"/>
      </w:pPr>
      <w:r w:rsidRPr="00BB24FD">
        <w:t>This</w:t>
      </w:r>
      <w:r w:rsidR="0072113E">
        <w:t xml:space="preserve"> </w:t>
      </w:r>
      <w:r w:rsidRPr="00BB24FD">
        <w:t>is</w:t>
      </w:r>
      <w:r w:rsidR="0072113E">
        <w:t xml:space="preserve"> </w:t>
      </w:r>
      <w:r w:rsidRPr="00BB24FD">
        <w:t>the</w:t>
      </w:r>
      <w:r w:rsidR="0072113E">
        <w:t xml:space="preserve"> </w:t>
      </w:r>
      <w:r w:rsidRPr="00BB24FD">
        <w:t>replacement</w:t>
      </w:r>
      <w:r w:rsidR="0072113E">
        <w:t xml:space="preserve"> </w:t>
      </w:r>
      <w:r w:rsidRPr="00BB24FD">
        <w:t>for</w:t>
      </w:r>
      <w:r w:rsidR="0072113E">
        <w:t xml:space="preserve"> </w:t>
      </w:r>
      <w:r w:rsidRPr="00BB24FD">
        <w:t>the</w:t>
      </w:r>
      <w:r w:rsidR="0072113E">
        <w:t xml:space="preserve"> </w:t>
      </w:r>
      <w:r w:rsidR="004A01A0">
        <w:t>two</w:t>
      </w:r>
      <w:r w:rsidR="0072113E">
        <w:t xml:space="preserve"> </w:t>
      </w:r>
      <w:r w:rsidR="004A01A0">
        <w:t>options</w:t>
      </w:r>
      <w:r w:rsidR="0072113E">
        <w:t xml:space="preserve"> </w:t>
      </w:r>
      <w:r w:rsidRPr="00BB24FD">
        <w:t>that</w:t>
      </w:r>
      <w:r w:rsidR="0072113E">
        <w:t xml:space="preserve"> </w:t>
      </w:r>
      <w:r w:rsidR="00435E0E">
        <w:t>were</w:t>
      </w:r>
      <w:r w:rsidR="0072113E">
        <w:t xml:space="preserve"> </w:t>
      </w:r>
      <w:r w:rsidR="00435E0E">
        <w:t>provided</w:t>
      </w:r>
      <w:r w:rsidR="0072113E">
        <w:t xml:space="preserve"> </w:t>
      </w:r>
      <w:r w:rsidR="00435E0E"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4A01A0">
        <w:t>–</w:t>
      </w:r>
      <w:r w:rsidR="0072113E">
        <w:t xml:space="preserve"> </w:t>
      </w:r>
      <w:r w:rsidR="004A01A0">
        <w:t>Upgrade</w:t>
      </w:r>
      <w:r w:rsidR="0072113E">
        <w:t xml:space="preserve"> </w:t>
      </w:r>
      <w:r w:rsidR="004A01A0">
        <w:t>and</w:t>
      </w:r>
      <w:r w:rsidR="0072113E">
        <w:t xml:space="preserve"> </w:t>
      </w:r>
      <w:r w:rsidR="004A01A0">
        <w:t>Custom</w:t>
      </w:r>
      <w:r w:rsidR="0072113E">
        <w:t xml:space="preserve"> </w:t>
      </w:r>
      <w:r w:rsidR="004A01A0">
        <w:t>Installation</w:t>
      </w:r>
      <w:r w:rsidR="00435E0E">
        <w:t>.</w:t>
      </w:r>
      <w:r w:rsidR="0072113E">
        <w:t xml:space="preserve"> </w:t>
      </w:r>
      <w:r w:rsidR="00435E0E">
        <w:t>These</w:t>
      </w:r>
      <w:r w:rsidR="0072113E">
        <w:t xml:space="preserve"> </w:t>
      </w:r>
      <w:r w:rsidR="00435E0E">
        <w:t>options</w:t>
      </w:r>
      <w:r w:rsidR="0072113E">
        <w:t xml:space="preserve"> </w:t>
      </w:r>
      <w:r w:rsidR="00435E0E">
        <w:t>will</w:t>
      </w:r>
      <w:r w:rsidR="0072113E">
        <w:t xml:space="preserve"> </w:t>
      </w:r>
      <w:r w:rsidR="004A01A0">
        <w:t>still</w:t>
      </w:r>
      <w:r w:rsidR="0072113E">
        <w:t xml:space="preserve"> </w:t>
      </w:r>
      <w:r w:rsidRPr="00BB24FD">
        <w:t>appear</w:t>
      </w:r>
      <w:r w:rsidR="0072113E">
        <w:t xml:space="preserve"> </w:t>
      </w:r>
      <w:r w:rsidRPr="00BB24FD">
        <w:t>in</w:t>
      </w:r>
      <w:r w:rsidR="0072113E">
        <w:t xml:space="preserve"> </w:t>
      </w:r>
      <w:r w:rsidRPr="00BB24FD">
        <w:t>the</w:t>
      </w:r>
      <w:r w:rsidR="0072113E">
        <w:t xml:space="preserve"> </w:t>
      </w:r>
      <w:r w:rsidRPr="00BB24FD">
        <w:t>setup</w:t>
      </w:r>
      <w:r w:rsidR="004A01A0">
        <w:t>.exe</w:t>
      </w:r>
      <w:r w:rsidR="0072113E">
        <w:t xml:space="preserve"> </w:t>
      </w:r>
      <w:r w:rsidRPr="00BB24FD">
        <w:t>interface</w:t>
      </w:r>
      <w:r w:rsidR="004A01A0">
        <w:t>.</w:t>
      </w:r>
      <w:r w:rsidR="0072113E">
        <w:t xml:space="preserve"> </w:t>
      </w:r>
      <w:r w:rsidR="004A01A0">
        <w:t>You</w:t>
      </w:r>
      <w:r w:rsidR="0072113E">
        <w:t xml:space="preserve"> </w:t>
      </w:r>
      <w:r w:rsidR="004A01A0">
        <w:t>will</w:t>
      </w:r>
      <w:r w:rsidR="0072113E">
        <w:t xml:space="preserve"> </w:t>
      </w:r>
      <w:r w:rsidR="004A01A0">
        <w:t>see</w:t>
      </w:r>
      <w:r w:rsidR="0072113E">
        <w:t xml:space="preserve"> </w:t>
      </w:r>
      <w:r w:rsidR="004A01A0">
        <w:t>this</w:t>
      </w:r>
      <w:r w:rsidR="0072113E">
        <w:t xml:space="preserve"> </w:t>
      </w:r>
      <w:r w:rsidR="00435E0E">
        <w:t>when</w:t>
      </w:r>
      <w:r w:rsidR="0072113E">
        <w:t xml:space="preserve"> </w:t>
      </w:r>
      <w:r w:rsidR="00435E0E">
        <w:t>setup</w:t>
      </w:r>
      <w:r w:rsidR="0072113E">
        <w:t xml:space="preserve"> </w:t>
      </w:r>
      <w:r w:rsidR="00435E0E">
        <w:t>is</w:t>
      </w:r>
      <w:r w:rsidR="0072113E">
        <w:t xml:space="preserve"> </w:t>
      </w:r>
      <w:r w:rsidR="00435E0E">
        <w:t>started</w:t>
      </w:r>
      <w:r w:rsidR="0072113E">
        <w:t xml:space="preserve"> </w:t>
      </w:r>
      <w:r w:rsidR="00435E0E">
        <w:t>by</w:t>
      </w:r>
      <w:r w:rsidR="0072113E">
        <w:t xml:space="preserve"> </w:t>
      </w:r>
      <w:r w:rsidR="00435E0E">
        <w:t>booting</w:t>
      </w:r>
      <w:r w:rsidR="0072113E">
        <w:t xml:space="preserve"> </w:t>
      </w:r>
      <w:r w:rsidR="00435E0E">
        <w:t>from</w:t>
      </w:r>
      <w:r w:rsidR="0072113E">
        <w:t xml:space="preserve"> </w:t>
      </w:r>
      <w:r w:rsidR="00435E0E"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435E0E">
        <w:t>installation</w:t>
      </w:r>
      <w:r w:rsidR="0072113E">
        <w:t xml:space="preserve"> </w:t>
      </w:r>
      <w:r w:rsidR="00435E0E">
        <w:t>media.</w:t>
      </w:r>
    </w:p>
    <w:p w:rsidR="001811E3" w:rsidRDefault="001A2BC7" w:rsidP="004C1118">
      <w:pPr>
        <w:pStyle w:val="ParagraphText"/>
      </w:pPr>
      <w:r w:rsidRPr="00BB24FD">
        <w:t>The</w:t>
      </w:r>
      <w:r w:rsidR="0072113E">
        <w:t xml:space="preserve"> </w:t>
      </w:r>
      <w:r w:rsidRPr="00BB24FD">
        <w:t>new</w:t>
      </w:r>
      <w:r w:rsidR="0072113E">
        <w:t xml:space="preserve"> </w:t>
      </w:r>
      <w:r w:rsidR="00274E26">
        <w:t>migration</w:t>
      </w:r>
      <w:r w:rsidR="0072113E">
        <w:t xml:space="preserve"> </w:t>
      </w:r>
      <w:r w:rsidRPr="00BB24FD">
        <w:t>options</w:t>
      </w:r>
      <w:r w:rsidR="0072113E">
        <w:t xml:space="preserve"> </w:t>
      </w:r>
      <w:r w:rsidRPr="00BB24FD">
        <w:t>are</w:t>
      </w:r>
      <w:r w:rsidR="0072113E">
        <w:t xml:space="preserve"> </w:t>
      </w:r>
      <w:r w:rsidR="00596761">
        <w:t>listed</w:t>
      </w:r>
      <w:r w:rsidR="0072113E">
        <w:t xml:space="preserve"> </w:t>
      </w:r>
      <w:r w:rsidR="00596761">
        <w:t>in</w:t>
      </w:r>
      <w:r w:rsidR="0072113E">
        <w:t xml:space="preserve"> </w:t>
      </w:r>
      <w:r w:rsidR="00596761">
        <w:t>the</w:t>
      </w:r>
      <w:r w:rsidR="0072113E">
        <w:t xml:space="preserve"> </w:t>
      </w:r>
      <w:r w:rsidR="00596761">
        <w:t>following</w:t>
      </w:r>
      <w:r w:rsidR="0072113E">
        <w:t xml:space="preserve"> </w:t>
      </w:r>
      <w:r w:rsidR="00596761">
        <w:t>table.</w:t>
      </w:r>
    </w:p>
    <w:p w:rsidR="00764FBF" w:rsidRDefault="00764FBF" w:rsidP="00764FBF">
      <w:pPr>
        <w:pStyle w:val="Caption"/>
      </w:pPr>
      <w:r>
        <w:t>Table</w:t>
      </w:r>
      <w:r w:rsidR="0072113E">
        <w:t xml:space="preserve"> </w:t>
      </w:r>
      <w:fldSimple w:instr=" SEQ Table \* ARABIC ">
        <w:r w:rsidR="0072113E">
          <w:rPr>
            <w:noProof/>
          </w:rPr>
          <w:t>2</w:t>
        </w:r>
      </w:fldSimple>
      <w:r>
        <w:t>:</w:t>
      </w:r>
      <w:r w:rsidR="0072113E">
        <w:t xml:space="preserve"> </w:t>
      </w:r>
      <w:r>
        <w:t>What</w:t>
      </w:r>
      <w:r w:rsidR="0072113E">
        <w:t xml:space="preserve"> </w:t>
      </w:r>
      <w:r>
        <w:t>is</w:t>
      </w:r>
      <w:r w:rsidR="0072113E">
        <w:t xml:space="preserve"> </w:t>
      </w:r>
      <w:r>
        <w:t>kept</w:t>
      </w:r>
      <w:r w:rsidR="0072113E">
        <w:t xml:space="preserve"> </w:t>
      </w:r>
      <w:r>
        <w:t>when</w:t>
      </w:r>
      <w:r w:rsidR="0072113E">
        <w:t xml:space="preserve"> </w:t>
      </w:r>
      <w:r>
        <w:t>upgrading</w:t>
      </w:r>
      <w:r w:rsidR="0072113E">
        <w:t xml:space="preserve"> </w:t>
      </w:r>
      <w:r>
        <w:t>to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2027"/>
        <w:gridCol w:w="3467"/>
        <w:gridCol w:w="3362"/>
      </w:tblGrid>
      <w:tr w:rsidR="00BD46B5" w:rsidRPr="00764FBF" w:rsidTr="0072113E"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Migration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Option</w:t>
            </w:r>
          </w:p>
        </w:tc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Description</w:t>
            </w:r>
          </w:p>
        </w:tc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Supported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when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starting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from:</w:t>
            </w:r>
          </w:p>
        </w:tc>
      </w:tr>
      <w:tr w:rsidR="00BD46B5" w:rsidRPr="00764FBF" w:rsidTr="0072113E"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settings,</w:t>
            </w:r>
            <w:r w:rsidR="0072113E">
              <w:t xml:space="preserve"> </w:t>
            </w:r>
            <w:r w:rsidRPr="00764FBF">
              <w:t>personal</w:t>
            </w:r>
            <w:r w:rsidR="0072113E">
              <w:t xml:space="preserve"> </w:t>
            </w:r>
            <w:r w:rsidRPr="00764FBF">
              <w:t>files</w:t>
            </w:r>
            <w:r w:rsidR="0072113E">
              <w:t xml:space="preserve"> </w:t>
            </w:r>
            <w:r w:rsidRPr="00764FBF">
              <w:t>and</w:t>
            </w:r>
            <w:r w:rsidR="0072113E">
              <w:t xml:space="preserve"> </w:t>
            </w:r>
            <w:r w:rsidRPr="00764FBF">
              <w:t>apps</w:t>
            </w:r>
          </w:p>
        </w:tc>
        <w:tc>
          <w:tcPr>
            <w:tcW w:w="0" w:type="auto"/>
            <w:shd w:val="clear" w:color="auto" w:fill="auto"/>
          </w:tcPr>
          <w:p w:rsidR="001811E3" w:rsidRPr="00764FBF" w:rsidRDefault="004A01A0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Upgrade</w:t>
            </w:r>
          </w:p>
          <w:p w:rsidR="00BD46B5" w:rsidRPr="00764FBF" w:rsidRDefault="00BD46B5" w:rsidP="00764FBF">
            <w:pPr>
              <w:pStyle w:val="ParagraphText"/>
            </w:pPr>
            <w:r w:rsidRPr="00764FBF">
              <w:t>This</w:t>
            </w:r>
            <w:r w:rsidR="0072113E">
              <w:t xml:space="preserve"> </w:t>
            </w:r>
            <w:r w:rsidR="007448DE" w:rsidRPr="00764FBF">
              <w:t>option</w:t>
            </w:r>
            <w:r w:rsidR="0072113E">
              <w:t xml:space="preserve"> </w:t>
            </w:r>
            <w:r w:rsidR="007448DE" w:rsidRPr="00764FBF">
              <w:t>migrates</w:t>
            </w:r>
            <w:r w:rsidR="0072113E">
              <w:t xml:space="preserve"> </w:t>
            </w:r>
            <w:r w:rsidR="007448DE" w:rsidRPr="00764FBF">
              <w:t>everything.</w:t>
            </w:r>
            <w:r w:rsidR="0072113E">
              <w:t xml:space="preserve"> </w:t>
            </w:r>
            <w:r w:rsidR="007448DE" w:rsidRPr="00764FBF">
              <w:t>It</w:t>
            </w:r>
            <w:r w:rsidR="0072113E">
              <w:t xml:space="preserve"> </w:t>
            </w:r>
            <w:r w:rsidRPr="00764FBF">
              <w:t>is</w:t>
            </w:r>
            <w:r w:rsidR="0072113E">
              <w:t xml:space="preserve"> </w:t>
            </w:r>
            <w:r w:rsidRPr="00764FBF">
              <w:t>the</w:t>
            </w:r>
            <w:r w:rsidR="0072113E">
              <w:t xml:space="preserve"> </w:t>
            </w:r>
            <w:r w:rsidRPr="00764FBF">
              <w:t>equivalent</w:t>
            </w:r>
            <w:r w:rsidR="0072113E">
              <w:t xml:space="preserve"> </w:t>
            </w:r>
            <w:r w:rsidRPr="00764FBF">
              <w:t>of</w:t>
            </w:r>
            <w:r w:rsidR="0072113E">
              <w:t xml:space="preserve"> </w:t>
            </w:r>
            <w:r w:rsidRPr="00764FBF">
              <w:t>an</w:t>
            </w:r>
            <w:r w:rsidR="0072113E">
              <w:t xml:space="preserve"> </w:t>
            </w:r>
            <w:r w:rsidR="00596761" w:rsidRPr="00764FBF">
              <w:t>u</w:t>
            </w:r>
            <w:r w:rsidRPr="00764FBF">
              <w:t>pgrade</w:t>
            </w:r>
            <w:r w:rsidR="0072113E">
              <w:t xml:space="preserve"> </w:t>
            </w:r>
            <w:r w:rsidRPr="00764FBF">
              <w:t>installation</w:t>
            </w:r>
            <w:r w:rsidR="0072113E">
              <w:t xml:space="preserve"> </w:t>
            </w:r>
            <w:r w:rsidRPr="00764FBF">
              <w:t>on</w:t>
            </w:r>
            <w:r w:rsidR="0072113E">
              <w:t xml:space="preserve"> </w:t>
            </w:r>
            <w:r w:rsidR="00596761" w:rsidRPr="00764FBF">
              <w:t>Windows</w:t>
            </w:r>
            <w:r w:rsidR="0072113E">
              <w:t xml:space="preserve"> </w:t>
            </w:r>
            <w:r w:rsidR="00596761" w:rsidRPr="00764FBF">
              <w:t>7</w:t>
            </w:r>
            <w:r w:rsidRPr="00764FBF">
              <w:t>.</w:t>
            </w:r>
            <w:r w:rsidR="0072113E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1811E3" w:rsidRPr="00764FBF" w:rsidRDefault="00D414D1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</w:p>
          <w:p w:rsidR="00BD46B5" w:rsidRPr="00764FBF" w:rsidRDefault="00596761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7</w:t>
            </w:r>
          </w:p>
        </w:tc>
      </w:tr>
      <w:tr w:rsidR="00BD46B5" w:rsidRPr="00764FBF" w:rsidTr="0072113E"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settings</w:t>
            </w:r>
            <w:r w:rsidR="0072113E">
              <w:t xml:space="preserve"> </w:t>
            </w:r>
            <w:r w:rsidRPr="00764FBF">
              <w:t>and</w:t>
            </w:r>
            <w:r w:rsidR="0072113E">
              <w:t xml:space="preserve"> </w:t>
            </w:r>
            <w:r w:rsidRPr="00764FBF">
              <w:t>personal</w:t>
            </w:r>
            <w:r w:rsidR="0072113E">
              <w:t xml:space="preserve"> </w:t>
            </w:r>
            <w:r w:rsidRPr="00764FBF">
              <w:t>files</w:t>
            </w:r>
          </w:p>
        </w:tc>
        <w:tc>
          <w:tcPr>
            <w:tcW w:w="0" w:type="auto"/>
            <w:shd w:val="clear" w:color="auto" w:fill="auto"/>
          </w:tcPr>
          <w:p w:rsidR="001811E3" w:rsidRPr="00764FBF" w:rsidRDefault="00BD46B5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Migrate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Settings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and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Data</w:t>
            </w:r>
          </w:p>
          <w:p w:rsidR="00BD46B5" w:rsidRPr="00764FBF" w:rsidRDefault="00BD46B5" w:rsidP="00764FBF">
            <w:pPr>
              <w:pStyle w:val="ParagraphText"/>
            </w:pPr>
            <w:r w:rsidRPr="00764FBF">
              <w:t>This</w:t>
            </w:r>
            <w:r w:rsidR="0072113E">
              <w:t xml:space="preserve"> </w:t>
            </w:r>
            <w:r w:rsidRPr="00764FBF">
              <w:t>performs</w:t>
            </w:r>
            <w:r w:rsidR="0072113E">
              <w:t xml:space="preserve"> </w:t>
            </w:r>
            <w:r w:rsidRPr="00764FBF">
              <w:t>a</w:t>
            </w:r>
            <w:r w:rsidR="0072113E">
              <w:t xml:space="preserve"> </w:t>
            </w:r>
            <w:r w:rsidRPr="00764FBF">
              <w:t>clean</w:t>
            </w:r>
            <w:r w:rsidR="0072113E">
              <w:t xml:space="preserve"> </w:t>
            </w:r>
            <w:r w:rsidRPr="00764FBF">
              <w:t>install</w:t>
            </w:r>
            <w:r w:rsidR="0072113E">
              <w:t xml:space="preserve"> </w:t>
            </w:r>
            <w:r w:rsidRPr="00764FBF">
              <w:t>with</w:t>
            </w:r>
            <w:r w:rsidR="0072113E">
              <w:t xml:space="preserve"> </w:t>
            </w:r>
            <w:r w:rsidRPr="00764FBF">
              <w:t>migration</w:t>
            </w:r>
            <w:r w:rsidR="0072113E">
              <w:t xml:space="preserve"> </w:t>
            </w:r>
            <w:r w:rsidRPr="00764FBF">
              <w:t>of</w:t>
            </w:r>
            <w:r w:rsidR="0072113E">
              <w:t xml:space="preserve"> </w:t>
            </w:r>
            <w:r w:rsidR="00CE41FD" w:rsidRPr="00764FBF">
              <w:t>user</w:t>
            </w:r>
            <w:r w:rsidR="0072113E">
              <w:t xml:space="preserve"> </w:t>
            </w:r>
            <w:r w:rsidR="00CE41FD" w:rsidRPr="00764FBF">
              <w:t>accounts,</w:t>
            </w:r>
            <w:r w:rsidR="0072113E">
              <w:t xml:space="preserve"> </w:t>
            </w:r>
            <w:r w:rsidR="00CE41FD" w:rsidRPr="00764FBF">
              <w:t>files</w:t>
            </w:r>
            <w:r w:rsidR="0072113E">
              <w:t xml:space="preserve"> </w:t>
            </w:r>
            <w:r w:rsidR="00CE41FD" w:rsidRPr="00764FBF">
              <w:t>and</w:t>
            </w:r>
            <w:r w:rsidR="0072113E">
              <w:t xml:space="preserve"> </w:t>
            </w:r>
            <w:r w:rsidR="00CE41FD" w:rsidRPr="00764FBF">
              <w:t>settings</w:t>
            </w:r>
            <w:r w:rsidR="0072113E">
              <w:t xml:space="preserve"> </w:t>
            </w:r>
            <w:r w:rsidR="00CE41FD" w:rsidRPr="00764FBF">
              <w:t>in</w:t>
            </w:r>
            <w:r w:rsidR="0072113E">
              <w:t xml:space="preserve"> </w:t>
            </w:r>
            <w:r w:rsidR="00CE41FD" w:rsidRPr="00764FBF">
              <w:t>the</w:t>
            </w:r>
            <w:r w:rsidR="0072113E">
              <w:t xml:space="preserve"> </w:t>
            </w:r>
            <w:r w:rsidR="00CE41FD" w:rsidRPr="00764FBF">
              <w:t>current</w:t>
            </w:r>
            <w:r w:rsidR="0072113E">
              <w:t xml:space="preserve"> </w:t>
            </w:r>
            <w:r w:rsidR="00CE41FD" w:rsidRPr="00764FBF">
              <w:t>Windows</w:t>
            </w:r>
            <w:r w:rsidR="0072113E">
              <w:t xml:space="preserve"> </w:t>
            </w:r>
            <w:r w:rsidR="00CE41FD" w:rsidRPr="00764FBF">
              <w:t>installation.</w:t>
            </w:r>
            <w:r w:rsidR="0072113E">
              <w:t xml:space="preserve"> </w:t>
            </w:r>
            <w:r w:rsidR="00CE41FD" w:rsidRPr="00764FBF">
              <w:t>This</w:t>
            </w:r>
            <w:r w:rsidR="0072113E">
              <w:t xml:space="preserve"> </w:t>
            </w:r>
            <w:r w:rsidR="00CE41FD" w:rsidRPr="00764FBF">
              <w:t>is</w:t>
            </w:r>
            <w:r w:rsidR="0072113E">
              <w:t xml:space="preserve"> </w:t>
            </w:r>
            <w:r w:rsidR="00FB2632" w:rsidRPr="00764FBF">
              <w:t>similar</w:t>
            </w:r>
            <w:r w:rsidR="0072113E">
              <w:t xml:space="preserve"> </w:t>
            </w:r>
            <w:r w:rsidR="00FB2632" w:rsidRPr="00764FBF">
              <w:t>to</w:t>
            </w:r>
            <w:r w:rsidR="0072113E">
              <w:t xml:space="preserve"> </w:t>
            </w:r>
            <w:r w:rsidR="00CE41FD" w:rsidRPr="00764FBF">
              <w:t>using</w:t>
            </w:r>
            <w:r w:rsidR="0072113E">
              <w:t xml:space="preserve"> </w:t>
            </w:r>
            <w:r w:rsidR="00FB2632" w:rsidRPr="00764FBF">
              <w:t>Windows</w:t>
            </w:r>
            <w:r w:rsidR="0072113E">
              <w:t xml:space="preserve"> </w:t>
            </w:r>
            <w:r w:rsidR="00FB2632" w:rsidRPr="00764FBF">
              <w:t>Easy</w:t>
            </w:r>
            <w:r w:rsidR="0072113E">
              <w:t xml:space="preserve"> </w:t>
            </w:r>
            <w:r w:rsidR="00FB2632" w:rsidRPr="00764FBF">
              <w:t>Transfer</w:t>
            </w:r>
            <w:r w:rsidR="0072113E">
              <w:t xml:space="preserve"> </w:t>
            </w:r>
            <w:r w:rsidR="00CE41FD" w:rsidRPr="00764FBF">
              <w:t>with</w:t>
            </w:r>
            <w:r w:rsidR="0072113E">
              <w:t xml:space="preserve"> </w:t>
            </w:r>
            <w:r w:rsidR="00CE41FD" w:rsidRPr="00764FBF">
              <w:t>a</w:t>
            </w:r>
            <w:r w:rsidR="0072113E">
              <w:t xml:space="preserve"> </w:t>
            </w:r>
            <w:r w:rsidR="00CE41FD" w:rsidRPr="00764FBF">
              <w:t>clean</w:t>
            </w:r>
            <w:r w:rsidR="0072113E">
              <w:t xml:space="preserve"> </w:t>
            </w:r>
            <w:r w:rsidR="00CE41FD" w:rsidRPr="00764FBF">
              <w:t>install</w:t>
            </w:r>
            <w:r w:rsidR="00FB2632" w:rsidRPr="00764FBF">
              <w:t>.</w:t>
            </w:r>
            <w:r w:rsidR="0072113E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FB2632" w:rsidRPr="00764FBF" w:rsidRDefault="00FB2632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Vista</w:t>
            </w:r>
            <w:r w:rsidR="0072113E">
              <w:t xml:space="preserve"> </w:t>
            </w:r>
            <w:r w:rsidRPr="00764FBF">
              <w:t>SP1+</w:t>
            </w:r>
          </w:p>
        </w:tc>
      </w:tr>
      <w:tr w:rsidR="00BD46B5" w:rsidRPr="00764FBF" w:rsidTr="0072113E"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</w:pPr>
            <w:r w:rsidRPr="00764FBF">
              <w:t>Just</w:t>
            </w:r>
            <w:r w:rsidR="0072113E">
              <w:t xml:space="preserve"> </w:t>
            </w:r>
            <w:r w:rsidRPr="00764FBF">
              <w:t>personal</w:t>
            </w:r>
            <w:r w:rsidR="0072113E">
              <w:t xml:space="preserve"> </w:t>
            </w:r>
            <w:r w:rsidRPr="00764FBF">
              <w:t>files</w:t>
            </w:r>
          </w:p>
        </w:tc>
        <w:tc>
          <w:tcPr>
            <w:tcW w:w="0" w:type="auto"/>
            <w:shd w:val="clear" w:color="auto" w:fill="auto"/>
          </w:tcPr>
          <w:p w:rsidR="001811E3" w:rsidRPr="00764FBF" w:rsidRDefault="00BD46B5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Migrate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Data</w:t>
            </w:r>
          </w:p>
          <w:p w:rsidR="00BD46B5" w:rsidRPr="00764FBF" w:rsidRDefault="00FB2632" w:rsidP="00764FBF">
            <w:pPr>
              <w:pStyle w:val="ParagraphText"/>
            </w:pPr>
            <w:r w:rsidRPr="00764FBF">
              <w:t>This</w:t>
            </w:r>
            <w:r w:rsidR="0072113E">
              <w:t xml:space="preserve"> </w:t>
            </w:r>
            <w:r w:rsidRPr="00764FBF">
              <w:t>performs</w:t>
            </w:r>
            <w:r w:rsidR="0072113E">
              <w:t xml:space="preserve"> </w:t>
            </w:r>
            <w:r w:rsidRPr="00764FBF">
              <w:t>a</w:t>
            </w:r>
            <w:r w:rsidR="0072113E">
              <w:t xml:space="preserve"> </w:t>
            </w:r>
            <w:r w:rsidRPr="00764FBF">
              <w:t>clean</w:t>
            </w:r>
            <w:r w:rsidR="0072113E">
              <w:t xml:space="preserve"> </w:t>
            </w:r>
            <w:r w:rsidRPr="00764FBF">
              <w:t>install</w:t>
            </w:r>
            <w:r w:rsidR="0072113E">
              <w:t xml:space="preserve"> </w:t>
            </w:r>
            <w:r w:rsidRPr="00764FBF">
              <w:t>and</w:t>
            </w:r>
            <w:r w:rsidR="0072113E">
              <w:t xml:space="preserve"> </w:t>
            </w:r>
            <w:r w:rsidRPr="00764FBF">
              <w:t>migrates</w:t>
            </w:r>
            <w:r w:rsidR="0072113E">
              <w:t xml:space="preserve"> </w:t>
            </w:r>
            <w:r w:rsidRPr="00764FBF">
              <w:t>only</w:t>
            </w:r>
            <w:r w:rsidR="0072113E">
              <w:t xml:space="preserve"> </w:t>
            </w:r>
            <w:r w:rsidR="00CE41FD" w:rsidRPr="00764FBF">
              <w:t>user</w:t>
            </w:r>
            <w:r w:rsidR="0072113E">
              <w:t xml:space="preserve"> </w:t>
            </w:r>
            <w:r w:rsidR="00CE41FD" w:rsidRPr="00764FBF">
              <w:t>accounts</w:t>
            </w:r>
            <w:r w:rsidR="0072113E">
              <w:t xml:space="preserve"> </w:t>
            </w:r>
            <w:r w:rsidR="00CE41FD" w:rsidRPr="00764FBF">
              <w:t>and</w:t>
            </w:r>
            <w:r w:rsidR="0072113E">
              <w:t xml:space="preserve"> </w:t>
            </w:r>
            <w:r w:rsidR="00CE41FD" w:rsidRPr="00764FBF">
              <w:t>files</w:t>
            </w:r>
            <w:r w:rsidR="0072113E">
              <w:t xml:space="preserve"> </w:t>
            </w:r>
            <w:r w:rsidR="00CE41FD" w:rsidRPr="00764FBF">
              <w:t>for</w:t>
            </w:r>
            <w:r w:rsidR="0072113E">
              <w:t xml:space="preserve"> </w:t>
            </w:r>
            <w:r w:rsidRPr="00764FBF">
              <w:t>user</w:t>
            </w:r>
            <w:r w:rsidR="00CE41FD" w:rsidRPr="00764FBF">
              <w:t>s</w:t>
            </w:r>
            <w:r w:rsidR="0072113E">
              <w:t xml:space="preserve"> </w:t>
            </w:r>
            <w:r w:rsidR="00CE41FD" w:rsidRPr="00764FBF">
              <w:t>currently</w:t>
            </w:r>
            <w:r w:rsidR="0072113E">
              <w:t xml:space="preserve"> </w:t>
            </w:r>
            <w:r w:rsidR="00CE41FD" w:rsidRPr="00764FBF">
              <w:t>configured</w:t>
            </w:r>
            <w:r w:rsidR="0072113E">
              <w:t xml:space="preserve"> </w:t>
            </w:r>
            <w:r w:rsidR="00CE41FD" w:rsidRPr="00764FBF">
              <w:t>in</w:t>
            </w:r>
            <w:r w:rsidR="0072113E">
              <w:t xml:space="preserve"> </w:t>
            </w:r>
            <w:r w:rsidR="00CE41FD" w:rsidRPr="00764FBF">
              <w:t>Windows.</w:t>
            </w:r>
            <w:r w:rsidR="0072113E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1811E3" w:rsidRPr="00764FBF" w:rsidRDefault="00D414D1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</w:p>
          <w:p w:rsidR="001811E3" w:rsidRPr="00764FBF" w:rsidRDefault="00D414D1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  <w:r w:rsidR="0072113E">
              <w:t xml:space="preserve"> </w:t>
            </w:r>
            <w:r w:rsidR="005E0F29">
              <w:t>Release</w:t>
            </w:r>
            <w:r w:rsidR="0072113E">
              <w:t xml:space="preserve"> </w:t>
            </w:r>
            <w:r w:rsidR="00FB2632" w:rsidRPr="00764FBF">
              <w:t>Preview</w:t>
            </w:r>
            <w:r w:rsidR="0072113E">
              <w:t xml:space="preserve"> </w:t>
            </w:r>
          </w:p>
          <w:p w:rsidR="001811E3" w:rsidRPr="00764FBF" w:rsidRDefault="00596761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7</w:t>
            </w:r>
          </w:p>
          <w:p w:rsidR="001811E3" w:rsidRPr="00764FBF" w:rsidRDefault="006727E5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Vista</w:t>
            </w:r>
          </w:p>
          <w:p w:rsidR="00FB2632" w:rsidRPr="00764FBF" w:rsidRDefault="00FB2632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XP</w:t>
            </w:r>
          </w:p>
        </w:tc>
      </w:tr>
      <w:tr w:rsidR="00BD46B5" w:rsidRPr="00764FBF" w:rsidTr="0072113E">
        <w:tc>
          <w:tcPr>
            <w:tcW w:w="0" w:type="auto"/>
            <w:shd w:val="clear" w:color="auto" w:fill="auto"/>
          </w:tcPr>
          <w:p w:rsidR="00BD46B5" w:rsidRPr="00764FBF" w:rsidRDefault="00BD46B5" w:rsidP="00764FBF">
            <w:pPr>
              <w:pStyle w:val="ParagraphText"/>
            </w:pPr>
            <w:r w:rsidRPr="00764FBF">
              <w:t>Nothing</w:t>
            </w:r>
          </w:p>
        </w:tc>
        <w:tc>
          <w:tcPr>
            <w:tcW w:w="0" w:type="auto"/>
            <w:shd w:val="clear" w:color="auto" w:fill="auto"/>
          </w:tcPr>
          <w:p w:rsidR="001811E3" w:rsidRPr="00764FBF" w:rsidRDefault="00FB2632" w:rsidP="00764FBF">
            <w:pPr>
              <w:pStyle w:val="ParagraphText"/>
              <w:rPr>
                <w:b/>
                <w:bCs/>
              </w:rPr>
            </w:pPr>
            <w:r w:rsidRPr="00764FBF">
              <w:rPr>
                <w:b/>
                <w:bCs/>
              </w:rPr>
              <w:t>Migrate</w:t>
            </w:r>
            <w:r w:rsidR="0072113E">
              <w:rPr>
                <w:b/>
                <w:bCs/>
              </w:rPr>
              <w:t xml:space="preserve"> </w:t>
            </w:r>
            <w:r w:rsidRPr="00764FBF">
              <w:rPr>
                <w:b/>
                <w:bCs/>
              </w:rPr>
              <w:t>Nothing</w:t>
            </w:r>
          </w:p>
          <w:p w:rsidR="00FB2632" w:rsidRPr="00764FBF" w:rsidRDefault="00FB2632" w:rsidP="00764FBF">
            <w:pPr>
              <w:pStyle w:val="ParagraphText"/>
            </w:pPr>
            <w:r w:rsidRPr="00764FBF">
              <w:t>This</w:t>
            </w:r>
            <w:r w:rsidR="0072113E">
              <w:t xml:space="preserve"> </w:t>
            </w:r>
            <w:r w:rsidRPr="00764FBF">
              <w:t>option</w:t>
            </w:r>
            <w:r w:rsidR="0072113E">
              <w:t xml:space="preserve"> </w:t>
            </w:r>
            <w:r w:rsidRPr="00764FBF">
              <w:t>performs</w:t>
            </w:r>
            <w:r w:rsidR="0072113E">
              <w:t xml:space="preserve"> </w:t>
            </w:r>
            <w:r w:rsidRPr="00764FBF">
              <w:t>a</w:t>
            </w:r>
            <w:r w:rsidR="0072113E">
              <w:t xml:space="preserve"> </w:t>
            </w:r>
            <w:r w:rsidRPr="00764FBF">
              <w:t>clean</w:t>
            </w:r>
            <w:r w:rsidR="0072113E">
              <w:t xml:space="preserve"> </w:t>
            </w:r>
            <w:r w:rsidRPr="00764FBF">
              <w:t>install.</w:t>
            </w:r>
            <w:r w:rsidR="0072113E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5E0F29" w:rsidRDefault="005E0F29" w:rsidP="00764FBF">
            <w:pPr>
              <w:pStyle w:val="ListBullet"/>
            </w:pPr>
            <w:r>
              <w:t>Windows</w:t>
            </w:r>
            <w:r w:rsidR="0072113E">
              <w:t xml:space="preserve"> </w:t>
            </w:r>
            <w:r>
              <w:t>8</w:t>
            </w:r>
            <w:r w:rsidR="0072113E">
              <w:t xml:space="preserve"> </w:t>
            </w:r>
            <w:r>
              <w:t>Consumer</w:t>
            </w:r>
            <w:r w:rsidR="0072113E">
              <w:t xml:space="preserve"> </w:t>
            </w:r>
            <w:r>
              <w:t>Preview,</w:t>
            </w:r>
            <w:r w:rsidR="0072113E">
              <w:t xml:space="preserve"> </w:t>
            </w:r>
            <w:r>
              <w:t>Developer</w:t>
            </w:r>
            <w:r w:rsidR="0072113E">
              <w:t xml:space="preserve"> </w:t>
            </w:r>
            <w:r>
              <w:t>Preview</w:t>
            </w:r>
          </w:p>
          <w:p w:rsidR="00BD46B5" w:rsidRPr="00764FBF" w:rsidRDefault="00FB2632" w:rsidP="00764FBF">
            <w:pPr>
              <w:pStyle w:val="ListBullet"/>
            </w:pPr>
            <w:r w:rsidRPr="00764FBF">
              <w:t>Windows</w:t>
            </w:r>
            <w:r w:rsidR="0072113E">
              <w:t xml:space="preserve"> </w:t>
            </w:r>
            <w:r w:rsidRPr="00764FBF">
              <w:t>XP</w:t>
            </w:r>
            <w:r w:rsidR="0072113E">
              <w:t xml:space="preserve"> </w:t>
            </w:r>
            <w:r w:rsidRPr="00764FBF">
              <w:t>and</w:t>
            </w:r>
            <w:r w:rsidR="0072113E">
              <w:t xml:space="preserve"> </w:t>
            </w:r>
            <w:r w:rsidRPr="00764FBF">
              <w:t>all</w:t>
            </w:r>
            <w:r w:rsidR="0072113E">
              <w:t xml:space="preserve"> </w:t>
            </w:r>
            <w:r w:rsidRPr="00764FBF">
              <w:t>later</w:t>
            </w:r>
            <w:r w:rsidR="0072113E">
              <w:t xml:space="preserve"> </w:t>
            </w:r>
            <w:r w:rsidRPr="00764FBF">
              <w:t>versions</w:t>
            </w:r>
          </w:p>
        </w:tc>
      </w:tr>
    </w:tbl>
    <w:p w:rsidR="001811E3" w:rsidRDefault="00435E0E" w:rsidP="00435E0E">
      <w:pPr>
        <w:pStyle w:val="Warning"/>
      </w:pPr>
      <w:r w:rsidRPr="00935C3E">
        <w:rPr>
          <w:b/>
        </w:rPr>
        <w:t>Warning:</w:t>
      </w:r>
      <w:r w:rsidR="0072113E">
        <w:t xml:space="preserve"> </w:t>
      </w:r>
      <w:r w:rsidRPr="00935C3E">
        <w:t>If</w:t>
      </w:r>
      <w:r w:rsidR="0072113E">
        <w:t xml:space="preserve"> </w:t>
      </w:r>
      <w:r w:rsidRPr="00935C3E">
        <w:t>you</w:t>
      </w:r>
      <w:r w:rsidR="0072113E">
        <w:t xml:space="preserve"> </w:t>
      </w:r>
      <w:r w:rsidRPr="00935C3E">
        <w:t>create</w:t>
      </w:r>
      <w:r w:rsidR="0072113E">
        <w:t xml:space="preserve"> </w:t>
      </w:r>
      <w:r w:rsidRPr="00935C3E">
        <w:t>installation</w:t>
      </w:r>
      <w:r w:rsidR="0072113E">
        <w:t xml:space="preserve"> </w:t>
      </w:r>
      <w:r w:rsidRPr="00935C3E">
        <w:t>media,</w:t>
      </w:r>
      <w:r w:rsidR="0072113E">
        <w:t xml:space="preserve"> </w:t>
      </w:r>
      <w:r w:rsidRPr="00935C3E">
        <w:t>start</w:t>
      </w:r>
      <w:r w:rsidR="0072113E">
        <w:t xml:space="preserve"> </w:t>
      </w:r>
      <w:r w:rsidRPr="00935C3E">
        <w:t>your</w:t>
      </w:r>
      <w:r w:rsidR="0072113E">
        <w:t xml:space="preserve"> </w:t>
      </w:r>
      <w:r w:rsidRPr="00935C3E">
        <w:t>PC</w:t>
      </w:r>
      <w:r w:rsidR="0072113E">
        <w:t xml:space="preserve"> </w:t>
      </w:r>
      <w:r w:rsidRPr="00935C3E">
        <w:t>from</w:t>
      </w:r>
      <w:r w:rsidR="0072113E">
        <w:t xml:space="preserve"> </w:t>
      </w:r>
      <w:r w:rsidRPr="00935C3E">
        <w:t>the</w:t>
      </w:r>
      <w:r w:rsidR="0072113E">
        <w:t xml:space="preserve"> </w:t>
      </w:r>
      <w:r w:rsidRPr="00935C3E">
        <w:t>media,</w:t>
      </w:r>
      <w:r w:rsidR="0072113E">
        <w:t xml:space="preserve"> </w:t>
      </w:r>
      <w:r w:rsidRPr="00935C3E">
        <w:t>and</w:t>
      </w:r>
      <w:r w:rsidR="0072113E">
        <w:t xml:space="preserve"> </w:t>
      </w:r>
      <w:r w:rsidRPr="00935C3E">
        <w:t>then</w:t>
      </w:r>
      <w:r w:rsidR="0072113E">
        <w:t xml:space="preserve"> </w:t>
      </w:r>
      <w:r w:rsidRPr="00935C3E"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Pr="00935C3E">
        <w:t>,</w:t>
      </w:r>
      <w:r w:rsidR="0072113E">
        <w:t xml:space="preserve"> </w:t>
      </w:r>
      <w:r w:rsidRPr="00935C3E">
        <w:t>you</w:t>
      </w:r>
      <w:r w:rsidR="0072113E">
        <w:t xml:space="preserve"> </w:t>
      </w:r>
      <w:r w:rsidRPr="00935C3E">
        <w:t>won't</w:t>
      </w:r>
      <w:r w:rsidR="0072113E">
        <w:t xml:space="preserve"> </w:t>
      </w:r>
      <w:r w:rsidRPr="00935C3E">
        <w:t>be</w:t>
      </w:r>
      <w:r w:rsidR="0072113E">
        <w:t xml:space="preserve"> </w:t>
      </w:r>
      <w:r w:rsidRPr="00935C3E">
        <w:t>able</w:t>
      </w:r>
      <w:r w:rsidR="0072113E">
        <w:t xml:space="preserve"> </w:t>
      </w:r>
      <w:r w:rsidRPr="00935C3E">
        <w:t>to</w:t>
      </w:r>
      <w:r w:rsidR="0072113E">
        <w:t xml:space="preserve"> </w:t>
      </w:r>
      <w:r w:rsidRPr="00935C3E">
        <w:t>keep</w:t>
      </w:r>
      <w:r w:rsidR="0072113E">
        <w:t xml:space="preserve"> </w:t>
      </w:r>
      <w:r w:rsidRPr="00935C3E">
        <w:t>your</w:t>
      </w:r>
      <w:r w:rsidR="0072113E">
        <w:t xml:space="preserve"> </w:t>
      </w:r>
      <w:r w:rsidRPr="00935C3E">
        <w:t>files,</w:t>
      </w:r>
      <w:r w:rsidR="0072113E">
        <w:t xml:space="preserve"> </w:t>
      </w:r>
      <w:r w:rsidRPr="00935C3E">
        <w:t>programs,</w:t>
      </w:r>
      <w:r w:rsidR="0072113E">
        <w:t xml:space="preserve"> </w:t>
      </w:r>
      <w:r w:rsidRPr="00935C3E">
        <w:t>or</w:t>
      </w:r>
      <w:r w:rsidR="0072113E">
        <w:t xml:space="preserve"> </w:t>
      </w:r>
      <w:r w:rsidRPr="00935C3E">
        <w:t>settings.</w:t>
      </w:r>
      <w:r w:rsidR="0072113E">
        <w:t xml:space="preserve"> </w:t>
      </w:r>
      <w:r w:rsidRPr="00935C3E">
        <w:t>To</w:t>
      </w:r>
      <w:r w:rsidR="0072113E">
        <w:t xml:space="preserve"> </w:t>
      </w:r>
      <w:r w:rsidRPr="00935C3E">
        <w:t>keep</w:t>
      </w:r>
      <w:r w:rsidR="0072113E">
        <w:t xml:space="preserve"> </w:t>
      </w:r>
      <w:r w:rsidRPr="00935C3E">
        <w:t>files,</w:t>
      </w:r>
      <w:r w:rsidR="0072113E">
        <w:t xml:space="preserve"> </w:t>
      </w:r>
      <w:r w:rsidRPr="00935C3E">
        <w:t>programs,</w:t>
      </w:r>
      <w:r w:rsidR="0072113E">
        <w:t xml:space="preserve"> </w:t>
      </w:r>
      <w:r w:rsidRPr="00935C3E">
        <w:t>or</w:t>
      </w:r>
      <w:r w:rsidR="0072113E">
        <w:t xml:space="preserve"> </w:t>
      </w:r>
      <w:r w:rsidRPr="00935C3E">
        <w:t>settings</w:t>
      </w:r>
      <w:r w:rsidR="0072113E">
        <w:t xml:space="preserve"> </w:t>
      </w:r>
      <w:r w:rsidRPr="00935C3E">
        <w:t>you</w:t>
      </w:r>
      <w:r w:rsidR="0072113E">
        <w:t xml:space="preserve"> </w:t>
      </w:r>
      <w:r w:rsidRPr="00935C3E">
        <w:t>need</w:t>
      </w:r>
      <w:r w:rsidR="0072113E">
        <w:t xml:space="preserve"> </w:t>
      </w:r>
      <w:r w:rsidRPr="00935C3E">
        <w:t>to</w:t>
      </w:r>
      <w:r w:rsidR="0072113E">
        <w:t xml:space="preserve"> </w:t>
      </w:r>
      <w:r>
        <w:t>start</w:t>
      </w:r>
      <w:r w:rsidR="0072113E">
        <w:t xml:space="preserve"> </w:t>
      </w:r>
      <w:r w:rsidRPr="00935C3E">
        <w:t>your</w:t>
      </w:r>
      <w:r w:rsidR="0072113E">
        <w:t xml:space="preserve"> </w:t>
      </w:r>
      <w:r w:rsidRPr="00935C3E">
        <w:t>installation</w:t>
      </w:r>
      <w:r w:rsidR="0072113E">
        <w:t xml:space="preserve"> </w:t>
      </w:r>
      <w:r w:rsidRPr="00935C3E">
        <w:t>from</w:t>
      </w:r>
      <w:r w:rsidR="0072113E">
        <w:t xml:space="preserve"> </w:t>
      </w:r>
      <w:r w:rsidRPr="00935C3E">
        <w:t>within</w:t>
      </w:r>
      <w:r w:rsidR="0072113E">
        <w:t xml:space="preserve"> </w:t>
      </w:r>
      <w:r w:rsidRPr="00935C3E">
        <w:t>Windows.</w:t>
      </w:r>
    </w:p>
    <w:p w:rsidR="001811E3" w:rsidRDefault="00AF596C" w:rsidP="00AF596C">
      <w:pPr>
        <w:pStyle w:val="ParagraphText"/>
      </w:pPr>
      <w:r>
        <w:t>All</w:t>
      </w:r>
      <w:r w:rsidR="0072113E">
        <w:t xml:space="preserve"> </w:t>
      </w:r>
      <w:r>
        <w:t>of</w:t>
      </w:r>
      <w:r w:rsidR="0072113E">
        <w:t xml:space="preserve"> </w:t>
      </w:r>
      <w:r>
        <w:t>these</w:t>
      </w:r>
      <w:r w:rsidR="0072113E">
        <w:t xml:space="preserve"> </w:t>
      </w:r>
      <w:r>
        <w:t>options</w:t>
      </w:r>
      <w:r w:rsidR="0072113E">
        <w:t xml:space="preserve"> </w:t>
      </w:r>
      <w:r>
        <w:t>include</w:t>
      </w:r>
      <w:r w:rsidR="0072113E">
        <w:t xml:space="preserve"> </w:t>
      </w:r>
      <w:r>
        <w:t>a</w:t>
      </w:r>
      <w:r w:rsidR="0072113E">
        <w:t xml:space="preserve"> </w:t>
      </w:r>
      <w:r w:rsidRPr="007369A9">
        <w:t>compatibility</w:t>
      </w:r>
      <w:r w:rsidR="0072113E">
        <w:t xml:space="preserve"> </w:t>
      </w:r>
      <w:r w:rsidRPr="007369A9">
        <w:t>check</w:t>
      </w:r>
      <w:r w:rsidR="0072113E">
        <w:t xml:space="preserve"> </w:t>
      </w:r>
      <w:r w:rsidRPr="007369A9">
        <w:t>to</w:t>
      </w:r>
      <w:r w:rsidR="0072113E">
        <w:t xml:space="preserve"> </w:t>
      </w:r>
      <w:r w:rsidR="004A0725">
        <w:t>help</w:t>
      </w:r>
      <w:r w:rsidR="0072113E">
        <w:t xml:space="preserve"> </w:t>
      </w:r>
      <w:r w:rsidRPr="007369A9">
        <w:t>ensure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there</w:t>
      </w:r>
      <w:r w:rsidR="0072113E">
        <w:t xml:space="preserve"> </w:t>
      </w:r>
      <w:r w:rsidRPr="007369A9">
        <w:t>are</w:t>
      </w:r>
      <w:r w:rsidR="0072113E">
        <w:t xml:space="preserve"> </w:t>
      </w:r>
      <w:r w:rsidRPr="007369A9">
        <w:t>not</w:t>
      </w:r>
      <w:r w:rsidR="0072113E">
        <w:t xml:space="preserve"> </w:t>
      </w:r>
      <w:r w:rsidRPr="007369A9">
        <w:t>blocking</w:t>
      </w:r>
      <w:r w:rsidR="0072113E">
        <w:t xml:space="preserve"> </w:t>
      </w:r>
      <w:r w:rsidRPr="007369A9">
        <w:t>issues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would</w:t>
      </w:r>
      <w:r w:rsidR="0072113E">
        <w:t xml:space="preserve"> </w:t>
      </w:r>
      <w:r w:rsidRPr="007369A9">
        <w:t>prevent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being</w:t>
      </w:r>
      <w:r w:rsidR="0072113E">
        <w:t xml:space="preserve"> </w:t>
      </w:r>
      <w:r w:rsidRPr="007369A9">
        <w:t>successfully</w:t>
      </w:r>
      <w:r w:rsidR="0072113E">
        <w:t xml:space="preserve"> </w:t>
      </w:r>
      <w:r w:rsidRPr="007369A9">
        <w:t>installed</w:t>
      </w:r>
      <w:r w:rsidR="0072113E">
        <w:t xml:space="preserve"> </w:t>
      </w:r>
      <w:r w:rsidRPr="007369A9">
        <w:t>on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target</w:t>
      </w:r>
      <w:r w:rsidR="0072113E">
        <w:t xml:space="preserve"> </w:t>
      </w:r>
      <w:r w:rsidRPr="007369A9">
        <w:t>PC.</w:t>
      </w:r>
      <w:r w:rsidR="0072113E">
        <w:t xml:space="preserve"> </w:t>
      </w:r>
      <w:r w:rsidR="00931C02">
        <w:t>Setup</w:t>
      </w:r>
      <w:r w:rsidR="0072113E">
        <w:t xml:space="preserve"> </w:t>
      </w:r>
      <w:r w:rsidR="00931C02">
        <w:t>is</w:t>
      </w:r>
      <w:r w:rsidR="0072113E">
        <w:t xml:space="preserve"> </w:t>
      </w:r>
      <w:r w:rsidR="00931C02">
        <w:t>not</w:t>
      </w:r>
      <w:r w:rsidR="0072113E">
        <w:t xml:space="preserve"> </w:t>
      </w:r>
      <w:r w:rsidR="00931C02">
        <w:t>blocked</w:t>
      </w:r>
      <w:r w:rsidR="0072113E">
        <w:t xml:space="preserve"> </w:t>
      </w:r>
      <w:r w:rsidR="00931C02">
        <w:t>in</w:t>
      </w:r>
      <w:r w:rsidR="0072113E">
        <w:t xml:space="preserve"> </w:t>
      </w:r>
      <w:r w:rsidR="00931C02">
        <w:t>situations</w:t>
      </w:r>
      <w:r w:rsidR="0072113E">
        <w:t xml:space="preserve"> </w:t>
      </w:r>
      <w:r w:rsidR="00931C02">
        <w:t>where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931C02">
        <w:t>can</w:t>
      </w:r>
      <w:r w:rsidR="0072113E">
        <w:t xml:space="preserve"> </w:t>
      </w:r>
      <w:r w:rsidR="00931C02">
        <w:t>be</w:t>
      </w:r>
      <w:r w:rsidR="0072113E">
        <w:t xml:space="preserve"> </w:t>
      </w:r>
      <w:r w:rsidR="00931C02">
        <w:t>installed</w:t>
      </w:r>
      <w:r w:rsidR="0072113E">
        <w:t xml:space="preserve"> </w:t>
      </w:r>
      <w:r w:rsidR="00931C02">
        <w:t>successfully.</w:t>
      </w:r>
      <w:r w:rsidR="0072113E">
        <w:t xml:space="preserve"> </w:t>
      </w:r>
      <w:r w:rsidR="00931C02">
        <w:t>The</w:t>
      </w:r>
      <w:r w:rsidR="0072113E">
        <w:t xml:space="preserve"> </w:t>
      </w:r>
      <w:r w:rsidR="00931C02">
        <w:t>focus</w:t>
      </w:r>
      <w:r w:rsidR="0072113E">
        <w:t xml:space="preserve"> </w:t>
      </w:r>
      <w:r w:rsidR="00931C02">
        <w:t>is</w:t>
      </w:r>
      <w:r w:rsidR="0072113E">
        <w:t xml:space="preserve"> </w:t>
      </w:r>
      <w:r w:rsidR="00931C02">
        <w:t>on</w:t>
      </w:r>
      <w:r w:rsidR="0072113E">
        <w:t xml:space="preserve"> </w:t>
      </w:r>
      <w:r w:rsidR="00931C02">
        <w:t>providing</w:t>
      </w:r>
      <w:r w:rsidR="0072113E">
        <w:t xml:space="preserve"> </w:t>
      </w:r>
      <w:r w:rsidR="00931C02">
        <w:t>information</w:t>
      </w:r>
      <w:r w:rsidR="0072113E">
        <w:t xml:space="preserve"> </w:t>
      </w:r>
      <w:r w:rsidR="00931C02">
        <w:t>on</w:t>
      </w:r>
      <w:r w:rsidR="0072113E">
        <w:t xml:space="preserve"> </w:t>
      </w:r>
      <w:r w:rsidR="00931C02">
        <w:t>these</w:t>
      </w:r>
      <w:r w:rsidR="0072113E">
        <w:t xml:space="preserve"> </w:t>
      </w:r>
      <w:r w:rsidR="00931C02">
        <w:t>issues</w:t>
      </w:r>
      <w:r w:rsidR="0072113E">
        <w:t xml:space="preserve"> </w:t>
      </w:r>
      <w:r w:rsidR="00931C02">
        <w:t>and</w:t>
      </w:r>
      <w:r w:rsidR="0072113E">
        <w:t xml:space="preserve"> </w:t>
      </w:r>
      <w:r w:rsidR="00931C02">
        <w:t>letting</w:t>
      </w:r>
      <w:r w:rsidR="0072113E">
        <w:t xml:space="preserve"> </w:t>
      </w:r>
      <w:r w:rsidR="00931C02">
        <w:t>setup</w:t>
      </w:r>
      <w:r w:rsidR="0072113E">
        <w:t xml:space="preserve"> </w:t>
      </w:r>
      <w:r w:rsidR="00931C02">
        <w:t>proceed.</w:t>
      </w:r>
    </w:p>
    <w:p w:rsidR="001811E3" w:rsidRDefault="00AF596C" w:rsidP="00AF596C">
      <w:pPr>
        <w:pStyle w:val="ParagraphText"/>
      </w:pPr>
      <w:r w:rsidRPr="007369A9">
        <w:t>If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="00931C02">
        <w:t>is</w:t>
      </w:r>
      <w:r w:rsidR="0072113E">
        <w:t xml:space="preserve"> </w:t>
      </w:r>
      <w:r w:rsidR="00931C02">
        <w:t>blocked</w:t>
      </w:r>
      <w:r w:rsidR="0072113E">
        <w:t xml:space="preserve"> </w:t>
      </w:r>
      <w:r w:rsidR="00931C02">
        <w:t>for</w:t>
      </w:r>
      <w:r w:rsidR="0072113E">
        <w:t xml:space="preserve"> </w:t>
      </w:r>
      <w:r w:rsidR="00931C02">
        <w:t>a</w:t>
      </w:r>
      <w:r w:rsidR="0072113E">
        <w:t xml:space="preserve"> </w:t>
      </w:r>
      <w:r w:rsidR="00931C02">
        <w:t>more</w:t>
      </w:r>
      <w:r w:rsidR="0072113E">
        <w:t xml:space="preserve"> </w:t>
      </w:r>
      <w:r w:rsidR="00931C02">
        <w:t>serious</w:t>
      </w:r>
      <w:r w:rsidR="0072113E">
        <w:t xml:space="preserve"> </w:t>
      </w:r>
      <w:r w:rsidR="00931C02">
        <w:t>issue</w:t>
      </w:r>
      <w:r w:rsidR="0072113E">
        <w:t xml:space="preserve"> </w:t>
      </w:r>
      <w:r w:rsidR="00931C02">
        <w:t>and</w:t>
      </w:r>
      <w:r w:rsidR="0072113E">
        <w:t xml:space="preserve"> </w:t>
      </w:r>
      <w:r w:rsidRPr="007369A9">
        <w:t>needs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be</w:t>
      </w:r>
      <w:r w:rsidR="0072113E">
        <w:t xml:space="preserve"> </w:t>
      </w:r>
      <w:r w:rsidRPr="007369A9">
        <w:t>restarted</w:t>
      </w:r>
      <w:r w:rsidR="0072113E">
        <w:t xml:space="preserve"> </w:t>
      </w:r>
      <w:r w:rsidRPr="007369A9">
        <w:t>after</w:t>
      </w:r>
      <w:r w:rsidR="0072113E">
        <w:t xml:space="preserve"> </w:t>
      </w:r>
      <w:r w:rsidRPr="007369A9">
        <w:t>addressing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blocking</w:t>
      </w:r>
      <w:r w:rsidR="0072113E">
        <w:t xml:space="preserve"> </w:t>
      </w:r>
      <w:r w:rsidRPr="007369A9">
        <w:t>scenario,</w:t>
      </w:r>
      <w:r w:rsidR="0072113E">
        <w:t xml:space="preserve"> </w:t>
      </w:r>
      <w:r w:rsidRPr="007369A9">
        <w:t>it</w:t>
      </w:r>
      <w:r w:rsidR="0072113E">
        <w:t xml:space="preserve"> </w:t>
      </w:r>
      <w:r w:rsidRPr="007369A9">
        <w:t>will</w:t>
      </w:r>
      <w:r w:rsidR="0072113E">
        <w:t xml:space="preserve"> </w:t>
      </w:r>
      <w:r w:rsidRPr="007369A9">
        <w:t>remember</w:t>
      </w:r>
      <w:r w:rsidR="0072113E">
        <w:t xml:space="preserve"> </w:t>
      </w:r>
      <w:r w:rsidRPr="007369A9">
        <w:t>any</w:t>
      </w:r>
      <w:r w:rsidR="0072113E">
        <w:t xml:space="preserve"> </w:t>
      </w:r>
      <w:r w:rsidRPr="007369A9">
        <w:t>information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was</w:t>
      </w:r>
      <w:r w:rsidR="0072113E">
        <w:t xml:space="preserve"> </w:t>
      </w:r>
      <w:r w:rsidRPr="007369A9">
        <w:t>already</w:t>
      </w:r>
      <w:r w:rsidR="0072113E">
        <w:t xml:space="preserve"> </w:t>
      </w:r>
      <w:r w:rsidRPr="007369A9">
        <w:t>entered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selected,</w:t>
      </w:r>
      <w:r w:rsidR="0072113E">
        <w:t xml:space="preserve"> </w:t>
      </w:r>
      <w:r w:rsidRPr="007369A9">
        <w:t>such</w:t>
      </w:r>
      <w:r w:rsidR="0072113E">
        <w:t xml:space="preserve"> </w:t>
      </w:r>
      <w:r w:rsidRPr="007369A9">
        <w:t>as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product</w:t>
      </w:r>
      <w:r w:rsidR="0072113E">
        <w:t xml:space="preserve"> </w:t>
      </w:r>
      <w:r w:rsidRPr="007369A9">
        <w:t>key,</w:t>
      </w:r>
      <w:r w:rsidR="0072113E">
        <w:t xml:space="preserve"> </w:t>
      </w:r>
      <w:r>
        <w:t>End</w:t>
      </w:r>
      <w:r w:rsidR="0072113E">
        <w:t xml:space="preserve"> </w:t>
      </w:r>
      <w:r>
        <w:t>User</w:t>
      </w:r>
      <w:r w:rsidR="0072113E">
        <w:t xml:space="preserve"> </w:t>
      </w:r>
      <w:r>
        <w:t>License</w:t>
      </w:r>
      <w:r w:rsidR="0072113E">
        <w:t xml:space="preserve"> </w:t>
      </w:r>
      <w:r>
        <w:t>Agreement</w:t>
      </w:r>
      <w:r w:rsidR="0072113E">
        <w:t xml:space="preserve"> </w:t>
      </w:r>
      <w:r>
        <w:t>(</w:t>
      </w:r>
      <w:r w:rsidRPr="007369A9">
        <w:t>EULA</w:t>
      </w:r>
      <w:r>
        <w:t>)</w:t>
      </w:r>
      <w:r w:rsidRPr="007369A9">
        <w:t>,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Customer</w:t>
      </w:r>
      <w:r w:rsidR="0072113E">
        <w:t xml:space="preserve"> </w:t>
      </w:r>
      <w:r w:rsidRPr="007369A9">
        <w:t>Experience</w:t>
      </w:r>
      <w:r w:rsidR="0072113E">
        <w:t xml:space="preserve"> </w:t>
      </w:r>
      <w:r w:rsidRPr="007369A9">
        <w:t>Improvement</w:t>
      </w:r>
      <w:r w:rsidR="0072113E">
        <w:t xml:space="preserve"> </w:t>
      </w:r>
      <w:r w:rsidRPr="007369A9">
        <w:t>Program</w:t>
      </w:r>
      <w:r w:rsidR="0072113E">
        <w:t xml:space="preserve"> </w:t>
      </w:r>
      <w:r w:rsidRPr="007369A9">
        <w:t>choice.</w:t>
      </w:r>
    </w:p>
    <w:p w:rsidR="001811E3" w:rsidRDefault="00AF596C" w:rsidP="00AF596C">
      <w:pPr>
        <w:pStyle w:val="ParagraphText"/>
      </w:pPr>
      <w:r w:rsidRPr="007369A9">
        <w:t>After</w:t>
      </w:r>
      <w:r w:rsidR="0072113E">
        <w:t xml:space="preserve"> </w:t>
      </w:r>
      <w:r w:rsidRPr="007369A9">
        <w:t>providing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requested</w:t>
      </w:r>
      <w:r w:rsidR="0072113E">
        <w:t xml:space="preserve"> </w:t>
      </w:r>
      <w:r w:rsidRPr="007369A9">
        <w:t>information,</w:t>
      </w:r>
      <w:r w:rsidR="0072113E">
        <w:t xml:space="preserve"> </w:t>
      </w:r>
      <w:r w:rsidRPr="007369A9">
        <w:t>setup</w:t>
      </w:r>
      <w:r w:rsidR="0072113E">
        <w:t xml:space="preserve"> </w:t>
      </w:r>
      <w:r w:rsidRPr="007369A9">
        <w:t>will</w:t>
      </w:r>
      <w:r w:rsidR="0072113E">
        <w:t xml:space="preserve"> </w:t>
      </w:r>
      <w:r w:rsidRPr="007369A9">
        <w:t>proceed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reboot</w:t>
      </w:r>
      <w:r w:rsidR="0072113E">
        <w:t xml:space="preserve"> </w:t>
      </w:r>
      <w:r w:rsidRPr="007369A9">
        <w:t>multiple</w:t>
      </w:r>
      <w:r w:rsidR="0072113E">
        <w:t xml:space="preserve"> </w:t>
      </w:r>
      <w:r w:rsidRPr="007369A9">
        <w:t>times,</w:t>
      </w:r>
      <w:r w:rsidR="0072113E">
        <w:t xml:space="preserve"> </w:t>
      </w:r>
      <w:r w:rsidRPr="007369A9">
        <w:t>first</w:t>
      </w:r>
      <w:r w:rsidR="0072113E">
        <w:t xml:space="preserve"> </w:t>
      </w:r>
      <w:r w:rsidRPr="007369A9">
        <w:t>into</w:t>
      </w:r>
      <w:r w:rsidR="0072113E">
        <w:t xml:space="preserve"> </w:t>
      </w:r>
      <w:r w:rsidRPr="007369A9">
        <w:t>WinPE</w:t>
      </w:r>
      <w:r w:rsidR="0072113E">
        <w:t xml:space="preserve"> </w:t>
      </w:r>
      <w:r w:rsidRPr="007369A9">
        <w:t>phase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then</w:t>
      </w:r>
      <w:r w:rsidR="0072113E">
        <w:t xml:space="preserve"> </w:t>
      </w:r>
      <w:r w:rsidRPr="007369A9">
        <w:t>into</w:t>
      </w:r>
      <w:r w:rsidR="0072113E">
        <w:t xml:space="preserve"> </w:t>
      </w:r>
      <w:r w:rsidRPr="007369A9">
        <w:t>First</w:t>
      </w:r>
      <w:r w:rsidR="0072113E">
        <w:t xml:space="preserve"> </w:t>
      </w:r>
      <w:r w:rsidRPr="007369A9">
        <w:t>Boot</w:t>
      </w:r>
      <w:r w:rsidR="0072113E">
        <w:t xml:space="preserve"> </w:t>
      </w:r>
      <w:r w:rsidRPr="007369A9">
        <w:t>phase.</w:t>
      </w:r>
      <w:r w:rsidR="0072113E">
        <w:t xml:space="preserve"> </w:t>
      </w:r>
      <w:r w:rsidRPr="007369A9">
        <w:t>After</w:t>
      </w:r>
      <w:r w:rsidR="0072113E">
        <w:t xml:space="preserve"> </w:t>
      </w:r>
      <w:r w:rsidRPr="007369A9">
        <w:t>finishing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installation,</w:t>
      </w:r>
      <w:r w:rsidR="0072113E">
        <w:t xml:space="preserve"> </w:t>
      </w:r>
      <w:r w:rsidR="00CE41FD">
        <w:t>you</w:t>
      </w:r>
      <w:r w:rsidR="0072113E">
        <w:t xml:space="preserve"> </w:t>
      </w:r>
      <w:r w:rsidRPr="007369A9">
        <w:t>will</w:t>
      </w:r>
      <w:r w:rsidR="0072113E">
        <w:t xml:space="preserve"> </w:t>
      </w:r>
      <w:r w:rsidR="00CE41FD">
        <w:t>see</w:t>
      </w:r>
      <w:r w:rsidR="0072113E">
        <w:t xml:space="preserve"> </w:t>
      </w:r>
      <w:r w:rsidR="00CE41FD">
        <w:t>the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 w:rsidR="00CE41FD">
        <w:t>interface</w:t>
      </w:r>
      <w:r w:rsidRPr="007369A9">
        <w:t>.</w:t>
      </w:r>
    </w:p>
    <w:p w:rsidR="001811E3" w:rsidRDefault="00AF3B9D" w:rsidP="00AF3B9D">
      <w:pPr>
        <w:pStyle w:val="ParagraphText"/>
      </w:pPr>
      <w:r>
        <w:t>Each</w:t>
      </w:r>
      <w:r w:rsidR="0072113E">
        <w:t xml:space="preserve"> </w:t>
      </w:r>
      <w:r>
        <w:t>of</w:t>
      </w:r>
      <w:r w:rsidR="0072113E">
        <w:t xml:space="preserve"> </w:t>
      </w:r>
      <w:r>
        <w:t>these</w:t>
      </w:r>
      <w:r w:rsidR="0072113E">
        <w:t xml:space="preserve"> </w:t>
      </w:r>
      <w:r>
        <w:t>options</w:t>
      </w:r>
      <w:r w:rsidR="0072113E">
        <w:t xml:space="preserve"> </w:t>
      </w:r>
      <w:r>
        <w:t>is</w:t>
      </w:r>
      <w:r w:rsidR="0072113E">
        <w:t xml:space="preserve"> </w:t>
      </w:r>
      <w:r>
        <w:t>examined</w:t>
      </w:r>
      <w:r w:rsidR="0072113E">
        <w:t xml:space="preserve"> </w:t>
      </w:r>
      <w:r>
        <w:t>in</w:t>
      </w:r>
      <w:r w:rsidR="0072113E">
        <w:t xml:space="preserve"> </w:t>
      </w:r>
      <w:r>
        <w:t>more</w:t>
      </w:r>
      <w:r w:rsidR="0072113E">
        <w:t xml:space="preserve"> </w:t>
      </w:r>
      <w:r>
        <w:t>detail</w:t>
      </w:r>
      <w:r w:rsidR="0072113E">
        <w:t xml:space="preserve"> </w:t>
      </w:r>
      <w:r>
        <w:t>below.</w:t>
      </w:r>
    </w:p>
    <w:p w:rsidR="001811E3" w:rsidRDefault="004A01A0" w:rsidP="00AF3B9D">
      <w:pPr>
        <w:pStyle w:val="Heading4"/>
      </w:pPr>
      <w:r>
        <w:t>Upgrade</w:t>
      </w:r>
    </w:p>
    <w:p w:rsidR="001811E3" w:rsidRDefault="00AF596C" w:rsidP="00AF596C">
      <w:pPr>
        <w:pStyle w:val="ParagraphText"/>
      </w:pPr>
      <w:r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DA08FC">
        <w:t>terms</w:t>
      </w:r>
      <w:r w:rsidR="0072113E">
        <w:t xml:space="preserve"> </w:t>
      </w:r>
      <w:r>
        <w:t>this</w:t>
      </w:r>
      <w:r w:rsidR="0072113E">
        <w:t xml:space="preserve"> </w:t>
      </w:r>
      <w:r>
        <w:t>an</w:t>
      </w:r>
      <w:r w:rsidR="0072113E">
        <w:t xml:space="preserve"> </w:t>
      </w:r>
      <w:r>
        <w:t>“Upgrade</w:t>
      </w:r>
      <w:r w:rsidR="0072113E">
        <w:t xml:space="preserve"> </w:t>
      </w:r>
      <w:r>
        <w:t>Installation”.</w:t>
      </w:r>
      <w:r w:rsidR="0072113E">
        <w:t xml:space="preserve"> </w:t>
      </w:r>
      <w:r w:rsidR="00DA08FC">
        <w:t>The</w:t>
      </w:r>
      <w:r w:rsidR="0072113E">
        <w:t xml:space="preserve"> </w:t>
      </w:r>
      <w:r w:rsidR="00DA08FC">
        <w:t>option</w:t>
      </w:r>
      <w:r w:rsidR="0072113E">
        <w:t xml:space="preserve"> </w:t>
      </w:r>
      <w:r w:rsidR="00DA08FC">
        <w:t>to</w:t>
      </w:r>
      <w:r w:rsidR="0072113E">
        <w:t xml:space="preserve"> </w:t>
      </w:r>
      <w:r w:rsidR="00DA08FC">
        <w:t>migrate</w:t>
      </w:r>
      <w:r w:rsidR="0072113E">
        <w:t xml:space="preserve"> </w:t>
      </w:r>
      <w:r w:rsidR="00DA08FC">
        <w:t>everything</w:t>
      </w:r>
      <w:r w:rsidR="0072113E">
        <w:t xml:space="preserve"> </w:t>
      </w:r>
      <w:r w:rsidR="00DA08FC">
        <w:t>is</w:t>
      </w:r>
      <w:r w:rsidR="0072113E">
        <w:t xml:space="preserve"> </w:t>
      </w:r>
      <w:r>
        <w:t>available</w:t>
      </w:r>
      <w:r w:rsidR="0072113E">
        <w:t xml:space="preserve"> </w:t>
      </w:r>
      <w:r>
        <w:t>when</w:t>
      </w:r>
      <w:r w:rsidR="0072113E">
        <w:t xml:space="preserve"> </w:t>
      </w:r>
      <w:r>
        <w:t>installing</w:t>
      </w:r>
      <w:r w:rsidR="0072113E">
        <w:t xml:space="preserve"> </w:t>
      </w:r>
      <w:r>
        <w:t>from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DA08FC">
        <w:t>or</w:t>
      </w:r>
      <w:r w:rsidR="0072113E">
        <w:t xml:space="preserve"> </w:t>
      </w:r>
      <w:r w:rsidR="00DA08FC">
        <w:t>when</w:t>
      </w:r>
      <w:r w:rsidR="0072113E">
        <w:t xml:space="preserve"> </w:t>
      </w:r>
      <w:r w:rsidR="00DA08FC">
        <w:t>installing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DA08FC">
        <w:t>over</w:t>
      </w:r>
      <w:r w:rsidR="0072113E">
        <w:t xml:space="preserve"> </w:t>
      </w:r>
      <w:r w:rsidR="00DA08FC">
        <w:t>itself</w:t>
      </w:r>
      <w:r w:rsidR="0072113E">
        <w:t xml:space="preserve"> </w:t>
      </w:r>
      <w:r w:rsidR="00DA08FC">
        <w:t>as</w:t>
      </w:r>
      <w:r w:rsidR="0072113E">
        <w:t xml:space="preserve"> </w:t>
      </w:r>
      <w:r w:rsidR="00DA08FC">
        <w:t>an</w:t>
      </w:r>
      <w:r w:rsidR="0072113E">
        <w:t xml:space="preserve"> </w:t>
      </w:r>
      <w:r w:rsidR="00DA08FC">
        <w:t>in-place</w:t>
      </w:r>
      <w:r w:rsidR="0072113E">
        <w:t xml:space="preserve"> </w:t>
      </w:r>
      <w:r w:rsidR="00DA08FC">
        <w:t>upgrade</w:t>
      </w:r>
      <w:r>
        <w:t>.</w:t>
      </w:r>
    </w:p>
    <w:p w:rsidR="001811E3" w:rsidRDefault="007448DE" w:rsidP="007448DE">
      <w:pPr>
        <w:pStyle w:val="ParagraphText"/>
      </w:pPr>
      <w:r>
        <w:t>The</w:t>
      </w:r>
      <w:r w:rsidR="0072113E">
        <w:t xml:space="preserve"> </w:t>
      </w:r>
      <w:r>
        <w:t>Migrate</w:t>
      </w:r>
      <w:r w:rsidR="0072113E">
        <w:t xml:space="preserve"> </w:t>
      </w:r>
      <w:r>
        <w:t>Everything</w:t>
      </w:r>
      <w:r w:rsidR="0072113E">
        <w:t xml:space="preserve"> </w:t>
      </w:r>
      <w:r>
        <w:t>installation</w:t>
      </w:r>
      <w:r w:rsidR="0072113E">
        <w:t xml:space="preserve"> </w:t>
      </w:r>
      <w:r>
        <w:t>proceeds</w:t>
      </w:r>
      <w:r w:rsidR="0072113E">
        <w:t xml:space="preserve"> </w:t>
      </w:r>
      <w:r>
        <w:t>in</w:t>
      </w:r>
      <w:r w:rsidR="0072113E">
        <w:t xml:space="preserve"> </w:t>
      </w:r>
      <w:r>
        <w:t>these</w:t>
      </w:r>
      <w:r w:rsidR="0072113E">
        <w:t xml:space="preserve"> </w:t>
      </w:r>
      <w:r>
        <w:t>steps:</w:t>
      </w:r>
    </w:p>
    <w:p w:rsidR="001811E3" w:rsidRDefault="007448DE" w:rsidP="001E591C">
      <w:pPr>
        <w:pStyle w:val="ListNumber"/>
      </w:pPr>
      <w:r>
        <w:t>User</w:t>
      </w:r>
      <w:r w:rsidR="0072113E">
        <w:t xml:space="preserve"> </w:t>
      </w:r>
      <w:r>
        <w:t>accounts,</w:t>
      </w:r>
      <w:r w:rsidR="0072113E">
        <w:t xml:space="preserve"> </w:t>
      </w:r>
      <w:r>
        <w:t>data</w:t>
      </w:r>
      <w:r w:rsidR="0072113E">
        <w:t xml:space="preserve"> </w:t>
      </w:r>
      <w:r>
        <w:t>files,</w:t>
      </w:r>
      <w:r w:rsidR="0072113E">
        <w:t xml:space="preserve"> </w:t>
      </w:r>
      <w:r>
        <w:t>settings</w:t>
      </w:r>
      <w:r w:rsidR="0072113E">
        <w:t xml:space="preserve"> </w:t>
      </w:r>
      <w:r>
        <w:t>and</w:t>
      </w:r>
      <w:r w:rsidR="0072113E">
        <w:t xml:space="preserve"> </w:t>
      </w:r>
      <w:r>
        <w:t>apps</w:t>
      </w:r>
      <w:r w:rsidR="0072113E">
        <w:t xml:space="preserve"> </w:t>
      </w:r>
      <w:r>
        <w:t>are</w:t>
      </w:r>
      <w:r w:rsidR="0072113E">
        <w:t xml:space="preserve"> </w:t>
      </w:r>
      <w:r>
        <w:t>collected.</w:t>
      </w:r>
    </w:p>
    <w:p w:rsidR="001811E3" w:rsidRDefault="007448DE" w:rsidP="001E591C">
      <w:pPr>
        <w:pStyle w:val="ListNumber"/>
      </w:pP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installation</w:t>
      </w:r>
      <w:r w:rsidR="0072113E">
        <w:t xml:space="preserve"> </w:t>
      </w:r>
      <w:r>
        <w:t>is</w:t>
      </w:r>
      <w:r w:rsidR="0072113E">
        <w:t xml:space="preserve"> </w:t>
      </w:r>
      <w:r>
        <w:t>moved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Windows.old</w:t>
      </w:r>
      <w:r w:rsidR="0072113E">
        <w:t xml:space="preserve"> </w:t>
      </w:r>
      <w:r>
        <w:t>directory.</w:t>
      </w:r>
    </w:p>
    <w:p w:rsidR="001811E3" w:rsidRDefault="007448DE" w:rsidP="001E591C">
      <w:pPr>
        <w:pStyle w:val="ListNumber"/>
      </w:pPr>
      <w:r>
        <w:t>A</w:t>
      </w:r>
      <w:r w:rsidR="0072113E">
        <w:t xml:space="preserve"> </w:t>
      </w:r>
      <w:r>
        <w:t>clean</w:t>
      </w:r>
      <w:r w:rsidR="0072113E">
        <w:t xml:space="preserve"> </w:t>
      </w:r>
      <w:r>
        <w:t>installation</w:t>
      </w:r>
      <w:r w:rsidR="0072113E">
        <w:t xml:space="preserve"> </w:t>
      </w:r>
      <w:r>
        <w:t>is</w:t>
      </w:r>
      <w:r w:rsidR="0072113E">
        <w:t xml:space="preserve"> </w:t>
      </w:r>
      <w:r>
        <w:t>performed.</w:t>
      </w:r>
    </w:p>
    <w:p w:rsidR="001811E3" w:rsidRDefault="007448DE" w:rsidP="001E591C">
      <w:pPr>
        <w:pStyle w:val="ListNumber"/>
      </w:pPr>
      <w:r>
        <w:t>The</w:t>
      </w:r>
      <w:r w:rsidR="0072113E">
        <w:t xml:space="preserve"> </w:t>
      </w:r>
      <w:r>
        <w:t>previously-gathered</w:t>
      </w:r>
      <w:r w:rsidR="0072113E">
        <w:t xml:space="preserve"> </w:t>
      </w:r>
      <w:r>
        <w:t>user</w:t>
      </w:r>
      <w:r w:rsidR="0072113E">
        <w:t xml:space="preserve"> </w:t>
      </w:r>
      <w:r>
        <w:t>accounts,</w:t>
      </w:r>
      <w:r w:rsidR="0072113E">
        <w:t xml:space="preserve"> </w:t>
      </w:r>
      <w:r>
        <w:t>data</w:t>
      </w:r>
      <w:r w:rsidR="0072113E">
        <w:t xml:space="preserve"> </w:t>
      </w:r>
      <w:r>
        <w:t>files,</w:t>
      </w:r>
      <w:r w:rsidR="0072113E">
        <w:t xml:space="preserve"> </w:t>
      </w:r>
      <w:r>
        <w:t>settings</w:t>
      </w:r>
      <w:r w:rsidR="0072113E">
        <w:t xml:space="preserve"> </w:t>
      </w:r>
      <w:r>
        <w:t>and</w:t>
      </w:r>
      <w:r w:rsidR="0072113E">
        <w:t xml:space="preserve"> </w:t>
      </w:r>
      <w:r>
        <w:t>apps</w:t>
      </w:r>
      <w:r w:rsidR="0072113E">
        <w:t xml:space="preserve"> </w:t>
      </w:r>
      <w:r>
        <w:t>are</w:t>
      </w:r>
      <w:r w:rsidR="0072113E">
        <w:t xml:space="preserve"> </w:t>
      </w:r>
      <w:r>
        <w:t>applied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new</w:t>
      </w:r>
      <w:r w:rsidR="0072113E">
        <w:t xml:space="preserve"> </w:t>
      </w:r>
      <w:r>
        <w:t>installation.</w:t>
      </w:r>
    </w:p>
    <w:p w:rsidR="001811E3" w:rsidRDefault="007448DE" w:rsidP="007448DE">
      <w:pPr>
        <w:pStyle w:val="ParagraphText"/>
      </w:pP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done</w:t>
      </w:r>
      <w:r w:rsidR="0072113E">
        <w:t xml:space="preserve"> </w:t>
      </w:r>
      <w:r>
        <w:t>in</w:t>
      </w:r>
      <w:r w:rsidR="0072113E">
        <w:t xml:space="preserve"> </w:t>
      </w:r>
      <w:r>
        <w:t>generally</w:t>
      </w:r>
      <w:r w:rsidR="0072113E">
        <w:t xml:space="preserve"> </w:t>
      </w:r>
      <w:r>
        <w:t>the</w:t>
      </w:r>
      <w:r w:rsidR="0072113E">
        <w:t xml:space="preserve"> </w:t>
      </w:r>
      <w:r>
        <w:t>same</w:t>
      </w:r>
      <w:r w:rsidR="0072113E">
        <w:t xml:space="preserve"> </w:t>
      </w:r>
      <w:r>
        <w:t>way</w:t>
      </w:r>
      <w:r w:rsidR="0072113E">
        <w:t xml:space="preserve"> </w:t>
      </w:r>
      <w:r>
        <w:t>as</w:t>
      </w:r>
      <w:r w:rsidR="0072113E">
        <w:t xml:space="preserve"> </w:t>
      </w:r>
      <w:r>
        <w:t>on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,</w:t>
      </w:r>
      <w:r w:rsidR="0072113E">
        <w:t xml:space="preserve"> </w:t>
      </w:r>
      <w:r>
        <w:t>except</w:t>
      </w:r>
      <w:r w:rsidR="0072113E">
        <w:t xml:space="preserve"> </w:t>
      </w:r>
      <w:r>
        <w:t>for</w:t>
      </w:r>
      <w:r w:rsidR="0072113E">
        <w:t xml:space="preserve"> </w:t>
      </w:r>
      <w:r>
        <w:t>step</w:t>
      </w:r>
      <w:r w:rsidR="0072113E">
        <w:t xml:space="preserve"> </w:t>
      </w:r>
      <w:r>
        <w:t>2.</w:t>
      </w:r>
      <w:r w:rsidR="0072113E">
        <w:t xml:space="preserve"> </w:t>
      </w:r>
      <w:r>
        <w:t>The</w:t>
      </w:r>
      <w:r w:rsidR="0072113E">
        <w:t xml:space="preserve"> </w:t>
      </w:r>
      <w:r>
        <w:t>Windows.old</w:t>
      </w:r>
      <w:r w:rsidR="0072113E">
        <w:t xml:space="preserve"> </w:t>
      </w:r>
      <w:r>
        <w:t>folder</w:t>
      </w:r>
      <w:r w:rsidR="0072113E">
        <w:t xml:space="preserve"> </w:t>
      </w:r>
      <w:r>
        <w:t>was</w:t>
      </w:r>
      <w:r w:rsidR="0072113E">
        <w:t xml:space="preserve"> </w:t>
      </w:r>
      <w:r>
        <w:t>only</w:t>
      </w:r>
      <w:r w:rsidR="0072113E">
        <w:t xml:space="preserve"> </w:t>
      </w:r>
      <w:r>
        <w:t>created</w:t>
      </w:r>
      <w:r w:rsidR="0072113E">
        <w:t xml:space="preserve"> </w:t>
      </w:r>
      <w:r>
        <w:t>during</w:t>
      </w:r>
      <w:r w:rsidR="0072113E">
        <w:t xml:space="preserve"> </w:t>
      </w:r>
      <w:r>
        <w:t>a</w:t>
      </w:r>
      <w:r w:rsidR="0072113E">
        <w:t xml:space="preserve"> </w:t>
      </w:r>
      <w:r>
        <w:t>clean</w:t>
      </w:r>
      <w:r w:rsidR="0072113E">
        <w:t xml:space="preserve"> </w:t>
      </w:r>
      <w:r>
        <w:t>installation</w:t>
      </w:r>
      <w:r w:rsidR="0072113E">
        <w:t xml:space="preserve"> </w:t>
      </w:r>
      <w:r>
        <w:t>of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versions.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uses</w:t>
      </w:r>
      <w:r w:rsidR="0072113E">
        <w:t xml:space="preserve"> </w:t>
      </w:r>
      <w:r>
        <w:t>this</w:t>
      </w:r>
      <w:r w:rsidR="0072113E">
        <w:t xml:space="preserve"> </w:t>
      </w:r>
      <w:r>
        <w:t>folder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app</w:t>
      </w:r>
      <w:r w:rsidR="0072113E">
        <w:t xml:space="preserve"> </w:t>
      </w:r>
      <w:r>
        <w:t>and</w:t>
      </w:r>
      <w:r w:rsidR="0072113E">
        <w:t xml:space="preserve"> </w:t>
      </w:r>
      <w:r>
        <w:t>data</w:t>
      </w:r>
      <w:r w:rsidR="0072113E">
        <w:t xml:space="preserve"> </w:t>
      </w:r>
      <w:r>
        <w:t>migration</w:t>
      </w:r>
      <w:r w:rsidR="0072113E">
        <w:t xml:space="preserve"> </w:t>
      </w:r>
      <w:r>
        <w:t>rather</w:t>
      </w:r>
      <w:r w:rsidR="0072113E">
        <w:t xml:space="preserve"> </w:t>
      </w:r>
      <w:r>
        <w:t>than</w:t>
      </w:r>
      <w:r w:rsidR="0072113E">
        <w:t xml:space="preserve"> </w:t>
      </w: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temporary</w:t>
      </w:r>
      <w:r w:rsidR="0072113E">
        <w:t xml:space="preserve"> </w:t>
      </w:r>
      <w:r>
        <w:t>folder</w:t>
      </w:r>
      <w:r w:rsidR="0072113E">
        <w:t xml:space="preserve"> </w:t>
      </w:r>
      <w:r>
        <w:t>paths.</w:t>
      </w:r>
    </w:p>
    <w:p w:rsidR="001811E3" w:rsidRDefault="007448DE" w:rsidP="007448DE">
      <w:pPr>
        <w:pStyle w:val="ParagraphText"/>
      </w:pP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great</w:t>
      </w:r>
      <w:r w:rsidR="0072113E">
        <w:t xml:space="preserve"> </w:t>
      </w:r>
      <w:r>
        <w:t>news</w:t>
      </w:r>
      <w:r w:rsidR="0072113E">
        <w:t xml:space="preserve"> </w:t>
      </w:r>
      <w:r>
        <w:t>from</w:t>
      </w:r>
      <w:r w:rsidR="0072113E">
        <w:t xml:space="preserve"> </w:t>
      </w:r>
      <w:r>
        <w:t>a</w:t>
      </w:r>
      <w:r w:rsidR="0072113E">
        <w:t xml:space="preserve"> </w:t>
      </w:r>
      <w:r>
        <w:t>troubleshooting</w:t>
      </w:r>
      <w:r w:rsidR="0072113E">
        <w:t xml:space="preserve"> </w:t>
      </w:r>
      <w:r>
        <w:t>standpoint.</w:t>
      </w:r>
      <w:r w:rsidR="0072113E">
        <w:t xml:space="preserve"> </w:t>
      </w:r>
      <w:r>
        <w:t>It</w:t>
      </w:r>
      <w:r w:rsidR="0072113E">
        <w:t xml:space="preserve"> </w:t>
      </w:r>
      <w:r>
        <w:t>means</w:t>
      </w:r>
      <w:r w:rsidR="0072113E">
        <w:t xml:space="preserve"> </w:t>
      </w:r>
      <w:r>
        <w:t>that</w:t>
      </w:r>
      <w:r w:rsidR="0072113E">
        <w:t xml:space="preserve"> </w:t>
      </w:r>
      <w:r w:rsidR="008D5F0E"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F032C3">
        <w:t>n</w:t>
      </w:r>
      <w:r w:rsidR="0072113E">
        <w:t xml:space="preserve"> </w:t>
      </w:r>
      <w:r w:rsidR="00F032C3">
        <w:t>issue</w:t>
      </w:r>
      <w:r w:rsidR="0072113E">
        <w:t xml:space="preserve"> </w:t>
      </w:r>
      <w:r>
        <w:t>with</w:t>
      </w:r>
      <w:r w:rsidR="0072113E">
        <w:t xml:space="preserve"> </w:t>
      </w:r>
      <w:r>
        <w:t>migration,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this</w:t>
      </w:r>
      <w:r w:rsidR="0072113E">
        <w:t xml:space="preserve"> </w:t>
      </w:r>
      <w:r>
        <w:t>folder</w:t>
      </w:r>
      <w:r w:rsidR="0072113E">
        <w:t xml:space="preserve"> </w:t>
      </w:r>
      <w:r>
        <w:t>as</w:t>
      </w:r>
      <w:r w:rsidR="0072113E">
        <w:t xml:space="preserve"> </w:t>
      </w:r>
      <w:r>
        <w:t>a</w:t>
      </w:r>
      <w:r w:rsidR="0072113E">
        <w:t xml:space="preserve"> </w:t>
      </w:r>
      <w:r>
        <w:t>source</w:t>
      </w:r>
      <w:r w:rsidR="0072113E">
        <w:t xml:space="preserve"> </w:t>
      </w:r>
      <w:r>
        <w:t>for</w:t>
      </w:r>
      <w:r w:rsidR="0072113E">
        <w:t xml:space="preserve"> </w:t>
      </w:r>
      <w:r>
        <w:t>recovering</w:t>
      </w:r>
      <w:r w:rsidR="0072113E">
        <w:t xml:space="preserve"> </w:t>
      </w:r>
      <w:r>
        <w:t>files.</w:t>
      </w:r>
    </w:p>
    <w:p w:rsidR="001811E3" w:rsidRDefault="00FC088D" w:rsidP="00FC088D">
      <w:pPr>
        <w:pStyle w:val="Heading5"/>
      </w:pPr>
      <w:r>
        <w:t>Upgrade</w:t>
      </w:r>
      <w:r w:rsidR="0072113E">
        <w:t xml:space="preserve"> </w:t>
      </w:r>
      <w:r w:rsidR="00A14067">
        <w:t>P</w:t>
      </w:r>
      <w:r>
        <w:t>aths</w:t>
      </w:r>
    </w:p>
    <w:p w:rsidR="001811E3" w:rsidRDefault="003716FA" w:rsidP="003716FA">
      <w:pPr>
        <w:pStyle w:val="ParagraphText"/>
      </w:pPr>
      <w:r>
        <w:t>The</w:t>
      </w:r>
      <w:r w:rsidR="0072113E">
        <w:t xml:space="preserve"> </w:t>
      </w:r>
      <w:r>
        <w:t>supported</w:t>
      </w:r>
      <w:r w:rsidR="0072113E">
        <w:t xml:space="preserve"> </w:t>
      </w:r>
      <w:r>
        <w:t>paths</w:t>
      </w:r>
      <w:r w:rsidR="0072113E">
        <w:t xml:space="preserve"> </w:t>
      </w:r>
      <w:r>
        <w:t>for</w:t>
      </w:r>
      <w:r w:rsidR="0072113E">
        <w:t xml:space="preserve"> </w:t>
      </w:r>
      <w:r>
        <w:t>upgrade</w:t>
      </w:r>
      <w:r w:rsidR="0072113E">
        <w:t xml:space="preserve"> </w:t>
      </w:r>
      <w:r>
        <w:t>installations</w:t>
      </w:r>
      <w:r w:rsidR="0072113E">
        <w:t xml:space="preserve"> </w:t>
      </w:r>
      <w:r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are</w:t>
      </w:r>
      <w:r w:rsidR="0072113E">
        <w:t xml:space="preserve"> </w:t>
      </w:r>
      <w:r>
        <w:t>shown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table</w:t>
      </w:r>
      <w:r w:rsidR="0072113E">
        <w:t xml:space="preserve"> </w:t>
      </w:r>
      <w:r>
        <w:t>below.</w:t>
      </w:r>
      <w:r w:rsidR="0072113E">
        <w:t xml:space="preserve"> </w:t>
      </w:r>
      <w:r>
        <w:t>As</w:t>
      </w:r>
      <w:r w:rsidR="0072113E">
        <w:t xml:space="preserve"> </w:t>
      </w:r>
      <w:r>
        <w:t>with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versions,</w:t>
      </w:r>
      <w:r w:rsidR="0072113E">
        <w:t xml:space="preserve"> </w:t>
      </w:r>
      <w:r>
        <w:t>the</w:t>
      </w:r>
      <w:r w:rsidR="0072113E">
        <w:t xml:space="preserve"> </w:t>
      </w:r>
      <w:r>
        <w:t>language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current</w:t>
      </w:r>
      <w:r w:rsidR="0072113E">
        <w:t xml:space="preserve"> </w:t>
      </w:r>
      <w:r>
        <w:t>installation</w:t>
      </w:r>
      <w:r w:rsidR="0072113E">
        <w:t xml:space="preserve"> </w:t>
      </w:r>
      <w:r>
        <w:t>must</w:t>
      </w:r>
      <w:r w:rsidR="0072113E">
        <w:t xml:space="preserve"> </w:t>
      </w:r>
      <w:r>
        <w:t>match</w:t>
      </w:r>
      <w:r w:rsidR="0072113E">
        <w:t xml:space="preserve"> </w:t>
      </w:r>
      <w:r>
        <w:t>the</w:t>
      </w:r>
      <w:r w:rsidR="0072113E">
        <w:t xml:space="preserve"> </w:t>
      </w:r>
      <w:r>
        <w:t>language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</w:t>
      </w:r>
      <w:r w:rsidR="0072113E">
        <w:t xml:space="preserve"> </w:t>
      </w:r>
      <w:r>
        <w:t>order</w:t>
      </w:r>
      <w:r w:rsidR="0072113E">
        <w:t xml:space="preserve"> </w:t>
      </w:r>
      <w:r>
        <w:t>to</w:t>
      </w:r>
      <w:r w:rsidR="0072113E">
        <w:t xml:space="preserve"> </w:t>
      </w:r>
      <w:r>
        <w:t>support</w:t>
      </w:r>
      <w:r w:rsidR="0072113E">
        <w:t xml:space="preserve"> </w:t>
      </w:r>
      <w:r>
        <w:t>upgrade.</w:t>
      </w:r>
      <w:r w:rsidR="0072113E">
        <w:t xml:space="preserve"> </w:t>
      </w:r>
      <w:r>
        <w:t>Migration</w:t>
      </w:r>
      <w:r w:rsidR="0072113E">
        <w:t xml:space="preserve"> </w:t>
      </w:r>
      <w:r>
        <w:t>options</w:t>
      </w:r>
      <w:r w:rsidR="0072113E">
        <w:t xml:space="preserve"> </w:t>
      </w:r>
      <w:r>
        <w:t>are</w:t>
      </w:r>
      <w:r w:rsidR="0072113E">
        <w:t xml:space="preserve"> </w:t>
      </w:r>
      <w:r>
        <w:t>provided</w:t>
      </w:r>
      <w:r w:rsidR="0072113E">
        <w:t xml:space="preserve"> </w:t>
      </w:r>
      <w:r>
        <w:t>cross-language.</w:t>
      </w:r>
    </w:p>
    <w:p w:rsidR="001811E3" w:rsidRDefault="003716FA" w:rsidP="003716FA">
      <w:pPr>
        <w:pStyle w:val="ParagraphText"/>
      </w:pPr>
      <w:r>
        <w:t>The</w:t>
      </w:r>
      <w:r w:rsidR="0072113E">
        <w:t xml:space="preserve"> </w:t>
      </w:r>
      <w:r>
        <w:t>table</w:t>
      </w:r>
      <w:r w:rsidR="0072113E">
        <w:t xml:space="preserve"> </w:t>
      </w:r>
      <w:r>
        <w:t>uses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values:</w:t>
      </w:r>
    </w:p>
    <w:p w:rsidR="001811E3" w:rsidRDefault="003716FA" w:rsidP="004E2FA2">
      <w:pPr>
        <w:pStyle w:val="ListBullet"/>
      </w:pPr>
      <w:r w:rsidRPr="002B0820">
        <w:rPr>
          <w:b/>
        </w:rPr>
        <w:t>Yes</w:t>
      </w:r>
      <w:r w:rsidR="00114554">
        <w:rPr>
          <w:b/>
          <w:bCs/>
        </w:rPr>
        <w:t>:</w:t>
      </w:r>
      <w:r w:rsidR="0072113E">
        <w:t xml:space="preserve"> </w:t>
      </w:r>
      <w:r>
        <w:t>Upgrade</w:t>
      </w:r>
      <w:r w:rsidR="0072113E">
        <w:t xml:space="preserve"> </w:t>
      </w:r>
      <w:r>
        <w:t>path.</w:t>
      </w:r>
    </w:p>
    <w:p w:rsidR="001811E3" w:rsidRDefault="003716FA" w:rsidP="004E2FA2">
      <w:pPr>
        <w:pStyle w:val="ListBullet"/>
      </w:pPr>
      <w:r>
        <w:rPr>
          <w:b/>
        </w:rPr>
        <w:t>Mig</w:t>
      </w:r>
      <w:r w:rsidR="00114554">
        <w:rPr>
          <w:b/>
          <w:bCs/>
        </w:rPr>
        <w:t>:</w:t>
      </w:r>
      <w:r w:rsidR="0072113E">
        <w:t xml:space="preserve"> </w:t>
      </w:r>
      <w:r>
        <w:t>Setup</w:t>
      </w:r>
      <w:r w:rsidR="0072113E">
        <w:t xml:space="preserve"> </w:t>
      </w:r>
      <w:r>
        <w:t>offers</w:t>
      </w:r>
      <w:r w:rsidR="0072113E">
        <w:t xml:space="preserve"> </w:t>
      </w:r>
      <w:r>
        <w:t>to</w:t>
      </w:r>
      <w:r w:rsidR="0072113E">
        <w:t xml:space="preserve"> </w:t>
      </w:r>
      <w:r>
        <w:t>migrate</w:t>
      </w:r>
      <w:r w:rsidR="0072113E">
        <w:t xml:space="preserve"> </w:t>
      </w:r>
      <w:r>
        <w:t>files,</w:t>
      </w:r>
      <w:r w:rsidR="0072113E">
        <w:t xml:space="preserve"> </w:t>
      </w:r>
      <w:r>
        <w:t>or</w:t>
      </w:r>
      <w:r w:rsidR="0072113E">
        <w:t xml:space="preserve"> </w:t>
      </w:r>
      <w:r>
        <w:t>files</w:t>
      </w:r>
      <w:r w:rsidR="0072113E">
        <w:t xml:space="preserve"> </w:t>
      </w:r>
      <w:r>
        <w:t>and</w:t>
      </w:r>
      <w:r w:rsidR="0072113E">
        <w:t xml:space="preserve"> </w:t>
      </w:r>
      <w:r>
        <w:t>settings.</w:t>
      </w:r>
    </w:p>
    <w:p w:rsidR="001811E3" w:rsidRDefault="003716FA" w:rsidP="004E2FA2">
      <w:pPr>
        <w:pStyle w:val="ListBullet"/>
      </w:pPr>
      <w:r w:rsidRPr="00FA4A5F">
        <w:rPr>
          <w:b/>
        </w:rPr>
        <w:t>FP</w:t>
      </w:r>
      <w:r w:rsidR="00114554">
        <w:rPr>
          <w:b/>
          <w:bCs/>
        </w:rPr>
        <w:t>: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feature</w:t>
      </w:r>
      <w:r w:rsidR="0072113E">
        <w:t xml:space="preserve"> </w:t>
      </w:r>
      <w:r>
        <w:t>pack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install</w:t>
      </w:r>
      <w:r w:rsidR="0072113E">
        <w:t xml:space="preserve"> </w:t>
      </w:r>
      <w:r>
        <w:t>for</w:t>
      </w:r>
      <w:r w:rsidR="0072113E">
        <w:t xml:space="preserve"> </w:t>
      </w:r>
      <w:r>
        <w:t>this</w:t>
      </w:r>
      <w:r w:rsidR="0072113E">
        <w:t xml:space="preserve"> </w:t>
      </w:r>
      <w:r>
        <w:t>path.</w:t>
      </w:r>
    </w:p>
    <w:p w:rsidR="001811E3" w:rsidRDefault="003716FA" w:rsidP="004E2FA2">
      <w:pPr>
        <w:pStyle w:val="ListBullet"/>
      </w:pPr>
      <w:r w:rsidRPr="004E2FA2">
        <w:rPr>
          <w:b/>
        </w:rPr>
        <w:t>-:</w:t>
      </w:r>
      <w:r w:rsidR="0072113E">
        <w:t xml:space="preserve"> </w:t>
      </w:r>
      <w:r>
        <w:t>No</w:t>
      </w:r>
      <w:r w:rsidR="0072113E">
        <w:t xml:space="preserve"> </w:t>
      </w:r>
      <w:r>
        <w:t>migration</w:t>
      </w:r>
      <w:r w:rsidR="0072113E">
        <w:t xml:space="preserve"> </w:t>
      </w:r>
      <w:r>
        <w:t>path.</w:t>
      </w:r>
    </w:p>
    <w:p w:rsidR="00764FBF" w:rsidRDefault="00764FBF" w:rsidP="00764FBF">
      <w:pPr>
        <w:pStyle w:val="Caption"/>
      </w:pPr>
      <w:r>
        <w:t>Table</w:t>
      </w:r>
      <w:r w:rsidR="0072113E">
        <w:t xml:space="preserve"> </w:t>
      </w:r>
      <w:fldSimple w:instr=" SEQ Table \* ARABIC ">
        <w:r w:rsidR="0072113E">
          <w:rPr>
            <w:noProof/>
          </w:rPr>
          <w:t>3</w:t>
        </w:r>
      </w:fldSimple>
      <w:r>
        <w:t>: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>
        <w:t>upgrade</w:t>
      </w:r>
      <w:r w:rsidR="0072113E">
        <w:t xml:space="preserve"> </w:t>
      </w:r>
      <w:r>
        <w:t>paths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3378"/>
        <w:gridCol w:w="1745"/>
        <w:gridCol w:w="1925"/>
        <w:gridCol w:w="1808"/>
      </w:tblGrid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Upgrade</w:t>
            </w:r>
            <w:r w:rsidR="0072113E">
              <w:rPr>
                <w:b/>
              </w:rPr>
              <w:t xml:space="preserve"> </w:t>
            </w:r>
            <w:r w:rsidRPr="00764FBF">
              <w:rPr>
                <w:b/>
              </w:rPr>
              <w:t>From: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D414D1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Windows</w:t>
            </w:r>
            <w:r w:rsidR="0072113E">
              <w:rPr>
                <w:b/>
              </w:rPr>
              <w:t xml:space="preserve"> </w:t>
            </w:r>
            <w:r w:rsidRPr="00764FBF">
              <w:rPr>
                <w:b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D414D1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Windows</w:t>
            </w:r>
            <w:r w:rsidR="0072113E">
              <w:rPr>
                <w:b/>
              </w:rPr>
              <w:t xml:space="preserve"> </w:t>
            </w:r>
            <w:r w:rsidRPr="00764FBF">
              <w:rPr>
                <w:b/>
              </w:rPr>
              <w:t>8</w:t>
            </w:r>
            <w:r w:rsidR="0072113E">
              <w:rPr>
                <w:b/>
              </w:rPr>
              <w:t xml:space="preserve"> </w:t>
            </w:r>
            <w:r w:rsidR="003716FA" w:rsidRPr="00764FBF">
              <w:rPr>
                <w:b/>
              </w:rPr>
              <w:t>Pro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Windows</w:t>
            </w:r>
            <w:r w:rsidR="0072113E">
              <w:rPr>
                <w:b/>
              </w:rPr>
              <w:t xml:space="preserve"> </w:t>
            </w:r>
            <w:r w:rsidRPr="00764FBF">
              <w:rPr>
                <w:b/>
              </w:rPr>
              <w:t>RT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XP</w:t>
            </w:r>
            <w:r w:rsidR="0072113E">
              <w:t xml:space="preserve"> </w:t>
            </w:r>
            <w:r w:rsidRPr="00764FBF">
              <w:t>SP3+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Vista</w:t>
            </w:r>
            <w:r w:rsidR="0072113E">
              <w:t xml:space="preserve"> </w:t>
            </w:r>
            <w:r w:rsidRPr="00764FBF">
              <w:t>SP1+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596761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7</w:t>
            </w:r>
            <w:r w:rsidR="0072113E">
              <w:t xml:space="preserve"> </w:t>
            </w:r>
            <w:r w:rsidR="003716FA" w:rsidRPr="00764FBF">
              <w:t>Starter,</w:t>
            </w:r>
            <w:r w:rsidR="0072113E">
              <w:t xml:space="preserve"> </w:t>
            </w:r>
            <w:r w:rsidR="003716FA" w:rsidRPr="00764FBF">
              <w:t>Home</w:t>
            </w:r>
            <w:r w:rsidR="0072113E">
              <w:t xml:space="preserve"> </w:t>
            </w:r>
            <w:r w:rsidR="003716FA" w:rsidRPr="00764FBF">
              <w:t>Basic,</w:t>
            </w:r>
            <w:r w:rsidR="0072113E">
              <w:t xml:space="preserve"> </w:t>
            </w:r>
            <w:r w:rsidR="003716FA" w:rsidRPr="00764FBF">
              <w:t>Home</w:t>
            </w:r>
            <w:r w:rsidR="0072113E">
              <w:t xml:space="preserve"> </w:t>
            </w:r>
            <w:r w:rsidR="003716FA" w:rsidRPr="00764FBF">
              <w:t>Premium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Yes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Yes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596761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7</w:t>
            </w:r>
            <w:r w:rsidR="0072113E">
              <w:t xml:space="preserve"> </w:t>
            </w:r>
            <w:r w:rsidR="003716FA" w:rsidRPr="00764FBF">
              <w:t>Professional,</w:t>
            </w:r>
            <w:r w:rsidR="0072113E">
              <w:t xml:space="preserve"> </w:t>
            </w:r>
            <w:r w:rsidR="003716FA" w:rsidRPr="00764FBF">
              <w:t>Ultimate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Yes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D414D1" w:rsidP="00C634BC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  <w:r w:rsidR="0072113E">
              <w:t xml:space="preserve"> </w:t>
            </w:r>
            <w:r w:rsidR="005E0F29">
              <w:t>Release</w:t>
            </w:r>
            <w:r w:rsidR="0072113E">
              <w:t xml:space="preserve"> </w:t>
            </w:r>
            <w:r w:rsidR="003716FA" w:rsidRPr="00764FBF">
              <w:t>Preview</w:t>
            </w:r>
          </w:p>
        </w:tc>
        <w:tc>
          <w:tcPr>
            <w:tcW w:w="0" w:type="auto"/>
            <w:shd w:val="clear" w:color="auto" w:fill="auto"/>
          </w:tcPr>
          <w:p w:rsidR="003716FA" w:rsidRPr="005E0F29" w:rsidRDefault="003716FA" w:rsidP="00764FBF">
            <w:pPr>
              <w:pStyle w:val="ParagraphText"/>
              <w:contextualSpacing/>
            </w:pPr>
            <w:r w:rsidRPr="005E0F29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5E0F29" w:rsidRDefault="003716FA" w:rsidP="00764FBF">
            <w:pPr>
              <w:pStyle w:val="ParagraphText"/>
              <w:contextualSpacing/>
            </w:pPr>
            <w:r w:rsidRPr="005E0F29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D414D1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Yes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FP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D414D1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  <w:r w:rsidR="0072113E">
              <w:t xml:space="preserve"> </w:t>
            </w:r>
            <w:r w:rsidR="003716FA" w:rsidRPr="00764FBF">
              <w:t>Pro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Mig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Yes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  <w:tr w:rsidR="003716FA" w:rsidRPr="00764FBF" w:rsidTr="0072113E">
        <w:tc>
          <w:tcPr>
            <w:tcW w:w="0" w:type="auto"/>
            <w:shd w:val="clear" w:color="auto" w:fill="auto"/>
          </w:tcPr>
          <w:p w:rsidR="003716FA" w:rsidRPr="00764FBF" w:rsidRDefault="00D414D1" w:rsidP="00764FBF">
            <w:pPr>
              <w:pStyle w:val="ParagraphText"/>
            </w:pPr>
            <w:r w:rsidRPr="00764FBF">
              <w:t>Windows</w:t>
            </w:r>
            <w:r w:rsidR="0072113E">
              <w:t xml:space="preserve"> </w:t>
            </w:r>
            <w:r w:rsidRPr="00764FBF">
              <w:t>8</w:t>
            </w:r>
            <w:r w:rsidR="0072113E">
              <w:t xml:space="preserve"> </w:t>
            </w:r>
            <w:r w:rsidR="003716FA" w:rsidRPr="00764FBF">
              <w:t>RT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  <w:tc>
          <w:tcPr>
            <w:tcW w:w="0" w:type="auto"/>
            <w:shd w:val="clear" w:color="auto" w:fill="auto"/>
          </w:tcPr>
          <w:p w:rsidR="003716FA" w:rsidRPr="00764FBF" w:rsidRDefault="003716FA" w:rsidP="00764FBF">
            <w:pPr>
              <w:pStyle w:val="ParagraphText"/>
            </w:pPr>
            <w:r w:rsidRPr="00764FBF">
              <w:t>-</w:t>
            </w:r>
          </w:p>
        </w:tc>
      </w:tr>
    </w:tbl>
    <w:p w:rsidR="001811E3" w:rsidRDefault="003716FA" w:rsidP="003716FA">
      <w:pPr>
        <w:pStyle w:val="ParagraphText"/>
      </w:pPr>
      <w:r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move</w:t>
      </w:r>
      <w:r w:rsidR="0072113E">
        <w:t xml:space="preserve"> </w:t>
      </w:r>
      <w:r>
        <w:t>between</w:t>
      </w:r>
      <w:r w:rsidR="0072113E">
        <w:t xml:space="preserve"> </w:t>
      </w:r>
      <w:r>
        <w:t>editions</w:t>
      </w:r>
      <w:r w:rsidR="0072113E">
        <w:t xml:space="preserve"> </w:t>
      </w:r>
      <w:r>
        <w:t>with</w:t>
      </w:r>
      <w:r w:rsidR="0072113E">
        <w:t xml:space="preserve">  </w:t>
      </w:r>
      <w:r>
        <w:t>Windows</w:t>
      </w:r>
      <w:r w:rsidR="0072113E">
        <w:t xml:space="preserve"> </w:t>
      </w:r>
      <w:r>
        <w:t>Anytime</w:t>
      </w:r>
      <w:r w:rsidR="0072113E">
        <w:t xml:space="preserve"> </w:t>
      </w:r>
      <w:r>
        <w:t>Upgrade</w:t>
      </w:r>
      <w:r w:rsidR="0072113E">
        <w:t xml:space="preserve"> </w:t>
      </w:r>
      <w:r>
        <w:t>(WAU).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uses</w:t>
      </w:r>
      <w:r w:rsidR="0072113E">
        <w:t xml:space="preserve"> </w:t>
      </w:r>
      <w:r>
        <w:t>a</w:t>
      </w:r>
      <w:r w:rsidR="0072113E">
        <w:t xml:space="preserve"> </w:t>
      </w:r>
      <w:r>
        <w:t>similar</w:t>
      </w:r>
      <w:r w:rsidR="0072113E">
        <w:t xml:space="preserve"> </w:t>
      </w:r>
      <w:r>
        <w:t>mechanism</w:t>
      </w:r>
      <w:r w:rsidR="0072113E">
        <w:t xml:space="preserve"> </w:t>
      </w:r>
      <w:r>
        <w:t>–</w:t>
      </w:r>
      <w:r w:rsidR="0072113E">
        <w:t xml:space="preserve"> </w:t>
      </w:r>
      <w:r>
        <w:t>feature</w:t>
      </w:r>
      <w:r w:rsidR="0072113E">
        <w:t xml:space="preserve"> </w:t>
      </w:r>
      <w:r>
        <w:t>packs.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discussed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“Add</w:t>
      </w:r>
      <w:r w:rsidR="0072113E">
        <w:t xml:space="preserve"> </w:t>
      </w:r>
      <w:r>
        <w:t>Features</w:t>
      </w:r>
      <w:r w:rsidR="0072113E">
        <w:t xml:space="preserve"> </w:t>
      </w:r>
      <w:r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”</w:t>
      </w:r>
      <w:r w:rsidR="0072113E">
        <w:t xml:space="preserve"> </w:t>
      </w:r>
      <w:r>
        <w:t>topic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Activation</w:t>
      </w:r>
      <w:r w:rsidR="0072113E">
        <w:t xml:space="preserve"> </w:t>
      </w:r>
      <w:r>
        <w:t>module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course.</w:t>
      </w:r>
      <w:r w:rsidR="0072113E">
        <w:t xml:space="preserve"> </w:t>
      </w:r>
      <w:r>
        <w:t>Because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now</w:t>
      </w:r>
      <w:r w:rsidR="0072113E">
        <w:t xml:space="preserve"> </w:t>
      </w:r>
      <w:r>
        <w:t>provides</w:t>
      </w:r>
      <w:r w:rsidR="0072113E">
        <w:t xml:space="preserve"> </w:t>
      </w:r>
      <w:r>
        <w:t>easier</w:t>
      </w:r>
      <w:r w:rsidR="0072113E">
        <w:t xml:space="preserve"> </w:t>
      </w:r>
      <w:r>
        <w:t>migration</w:t>
      </w:r>
      <w:r w:rsidR="0072113E">
        <w:t xml:space="preserve"> </w:t>
      </w:r>
      <w:r>
        <w:t>paths</w:t>
      </w:r>
      <w:r w:rsidR="0072113E">
        <w:t xml:space="preserve"> </w:t>
      </w:r>
      <w:r>
        <w:t>even</w:t>
      </w:r>
      <w:r w:rsidR="0072113E">
        <w:t xml:space="preserve"> </w:t>
      </w:r>
      <w:r>
        <w:t>when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a</w:t>
      </w:r>
      <w:r w:rsidR="0072113E">
        <w:t xml:space="preserve"> </w:t>
      </w:r>
      <w:r>
        <w:t>direct</w:t>
      </w:r>
      <w:r w:rsidR="0072113E">
        <w:t xml:space="preserve"> </w:t>
      </w:r>
      <w:r>
        <w:t>upgrade</w:t>
      </w:r>
      <w:r w:rsidR="0072113E">
        <w:t xml:space="preserve"> </w:t>
      </w:r>
      <w:r>
        <w:t>path,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also</w:t>
      </w:r>
      <w:r w:rsidR="0072113E">
        <w:t xml:space="preserve"> </w:t>
      </w:r>
      <w:r>
        <w:t>move</w:t>
      </w:r>
      <w:r w:rsidR="0072113E">
        <w:t xml:space="preserve"> </w:t>
      </w:r>
      <w:r>
        <w:t>between</w:t>
      </w:r>
      <w:r w:rsidR="0072113E">
        <w:t xml:space="preserve"> </w:t>
      </w:r>
      <w:r>
        <w:t>editions</w:t>
      </w:r>
      <w:r w:rsidR="0072113E">
        <w:t xml:space="preserve"> </w:t>
      </w:r>
      <w:r>
        <w:t>and</w:t>
      </w:r>
      <w:r w:rsidR="0072113E">
        <w:t xml:space="preserve"> </w:t>
      </w:r>
      <w:r>
        <w:t>retain</w:t>
      </w:r>
      <w:r w:rsidR="0072113E">
        <w:t xml:space="preserve"> </w:t>
      </w:r>
      <w:r>
        <w:t>your</w:t>
      </w:r>
      <w:r w:rsidR="0072113E">
        <w:t xml:space="preserve"> </w:t>
      </w:r>
      <w:r>
        <w:t>files</w:t>
      </w:r>
      <w:r w:rsidR="0072113E">
        <w:t xml:space="preserve"> </w:t>
      </w:r>
      <w:r>
        <w:t>and</w:t>
      </w:r>
      <w:r w:rsidR="0072113E">
        <w:t xml:space="preserve"> </w:t>
      </w:r>
      <w:r>
        <w:t>settings.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Setup</w:t>
      </w:r>
      <w:r w:rsidR="0072113E">
        <w:t xml:space="preserve"> </w:t>
      </w:r>
      <w:r>
        <w:t>module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course</w:t>
      </w:r>
      <w:r w:rsidR="0072113E">
        <w:t xml:space="preserve"> </w:t>
      </w:r>
      <w:r>
        <w:t>for</w:t>
      </w:r>
      <w:r w:rsidR="0072113E">
        <w:t xml:space="preserve"> </w:t>
      </w:r>
      <w:r>
        <w:t>more</w:t>
      </w:r>
      <w:r w:rsidR="0072113E">
        <w:t xml:space="preserve"> </w:t>
      </w:r>
      <w:r>
        <w:t>information</w:t>
      </w:r>
      <w:r w:rsidR="0072113E">
        <w:t xml:space="preserve"> </w:t>
      </w:r>
      <w:r>
        <w:t>on</w:t>
      </w:r>
      <w:r w:rsidR="0072113E">
        <w:t xml:space="preserve"> </w:t>
      </w:r>
      <w:r>
        <w:t>Migration</w:t>
      </w:r>
      <w:r w:rsidR="0072113E">
        <w:t xml:space="preserve"> </w:t>
      </w:r>
      <w:r>
        <w:t>options.</w:t>
      </w:r>
    </w:p>
    <w:p w:rsidR="001811E3" w:rsidRDefault="00AF3B9D" w:rsidP="00AF3B9D">
      <w:pPr>
        <w:pStyle w:val="Heading4"/>
      </w:pPr>
      <w:r>
        <w:t>Migrate</w:t>
      </w:r>
      <w:r w:rsidR="0072113E">
        <w:t xml:space="preserve"> </w:t>
      </w:r>
      <w:r w:rsidR="00A14067">
        <w:t>S</w:t>
      </w:r>
      <w:r>
        <w:t>ettings</w:t>
      </w:r>
      <w:r w:rsidR="0072113E">
        <w:t xml:space="preserve"> </w:t>
      </w:r>
      <w:r>
        <w:t>and</w:t>
      </w:r>
      <w:r w:rsidR="0072113E">
        <w:t xml:space="preserve"> </w:t>
      </w:r>
      <w:r w:rsidR="00A14067">
        <w:t>D</w:t>
      </w:r>
      <w:r>
        <w:t>ata</w:t>
      </w:r>
    </w:p>
    <w:p w:rsidR="001811E3" w:rsidRDefault="00DA08FC" w:rsidP="00AF596C">
      <w:pPr>
        <w:pStyle w:val="ParagraphText"/>
      </w:pP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similar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>
        <w:t>installation</w:t>
      </w:r>
      <w:r w:rsidR="0072113E">
        <w:t xml:space="preserve"> </w:t>
      </w:r>
      <w:r>
        <w:t>plus</w:t>
      </w:r>
      <w:r w:rsidR="0072113E">
        <w:t xml:space="preserve"> </w:t>
      </w:r>
      <w:r>
        <w:t>the</w:t>
      </w:r>
      <w:r w:rsidR="0072113E">
        <w:t xml:space="preserve"> </w:t>
      </w:r>
      <w:r>
        <w:t>use</w:t>
      </w:r>
      <w:r w:rsidR="0072113E">
        <w:t xml:space="preserve"> </w:t>
      </w:r>
      <w:r>
        <w:t>of</w:t>
      </w:r>
      <w:r w:rsidR="0072113E">
        <w:t xml:space="preserve"> </w:t>
      </w:r>
      <w:r>
        <w:t>Windows</w:t>
      </w:r>
      <w:r w:rsidR="0072113E">
        <w:t xml:space="preserve"> </w:t>
      </w:r>
      <w:r>
        <w:t>Easy</w:t>
      </w:r>
      <w:r w:rsidR="0072113E">
        <w:t xml:space="preserve"> </w:t>
      </w:r>
      <w:r>
        <w:t>Transfer</w:t>
      </w:r>
      <w:r w:rsidR="0072113E">
        <w:t xml:space="preserve"> </w:t>
      </w:r>
      <w:r>
        <w:t>(WET)</w:t>
      </w:r>
      <w:r w:rsidR="0072113E">
        <w:t xml:space="preserve"> </w:t>
      </w:r>
      <w:r>
        <w:t>to</w:t>
      </w:r>
      <w:r w:rsidR="0072113E">
        <w:t xml:space="preserve"> </w:t>
      </w:r>
      <w:r>
        <w:t>transfer</w:t>
      </w:r>
      <w:r w:rsidR="0072113E">
        <w:t xml:space="preserve"> </w:t>
      </w:r>
      <w:r>
        <w:t>data</w:t>
      </w:r>
      <w:r w:rsidR="0072113E">
        <w:t xml:space="preserve"> </w:t>
      </w:r>
      <w:r>
        <w:t>and</w:t>
      </w:r>
      <w:r w:rsidR="0072113E">
        <w:t xml:space="preserve"> </w:t>
      </w:r>
      <w:r>
        <w:t>settings.</w:t>
      </w:r>
    </w:p>
    <w:p w:rsidR="001811E3" w:rsidRDefault="00D414D1" w:rsidP="00AF596C">
      <w:pPr>
        <w:pStyle w:val="ParagraphTex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DA08FC">
        <w:t>provides</w:t>
      </w:r>
      <w:r w:rsidR="0072113E">
        <w:t xml:space="preserve"> </w:t>
      </w:r>
      <w:r w:rsidR="00DA08FC">
        <w:t>an</w:t>
      </w:r>
      <w:r w:rsidR="0072113E">
        <w:t xml:space="preserve"> </w:t>
      </w:r>
      <w:r w:rsidR="00DA08FC">
        <w:t>easier</w:t>
      </w:r>
      <w:r w:rsidR="0072113E">
        <w:t xml:space="preserve"> </w:t>
      </w:r>
      <w:r w:rsidR="00DA08FC">
        <w:t>method</w:t>
      </w:r>
      <w:r w:rsidR="0072113E">
        <w:t xml:space="preserve"> </w:t>
      </w:r>
      <w:r w:rsidR="00DA08FC">
        <w:t>by</w:t>
      </w:r>
      <w:r w:rsidR="0072113E">
        <w:t xml:space="preserve"> </w:t>
      </w:r>
      <w:r w:rsidR="00DA08FC">
        <w:t>combining</w:t>
      </w:r>
      <w:r w:rsidR="0072113E">
        <w:t xml:space="preserve"> </w:t>
      </w:r>
      <w:r w:rsidR="00DA08FC">
        <w:t>the</w:t>
      </w:r>
      <w:r w:rsidR="0072113E">
        <w:t xml:space="preserve"> </w:t>
      </w:r>
      <w:r w:rsidR="00DA08FC">
        <w:t>benefits</w:t>
      </w:r>
      <w:r w:rsidR="0072113E">
        <w:t xml:space="preserve"> </w:t>
      </w:r>
      <w:r w:rsidR="00DA08FC">
        <w:t>of</w:t>
      </w:r>
      <w:r w:rsidR="0072113E">
        <w:t xml:space="preserve"> </w:t>
      </w:r>
      <w:r w:rsidR="00DA08FC">
        <w:t>WET</w:t>
      </w:r>
      <w:r w:rsidR="0072113E">
        <w:t xml:space="preserve"> </w:t>
      </w:r>
      <w:r w:rsidR="00DA08FC">
        <w:t>into</w:t>
      </w:r>
      <w:r w:rsidR="0072113E">
        <w:t xml:space="preserve"> </w:t>
      </w:r>
      <w:r w:rsidR="00DA08FC">
        <w:t>the</w:t>
      </w:r>
      <w:r w:rsidR="0072113E">
        <w:t xml:space="preserve"> </w:t>
      </w:r>
      <w:r w:rsidR="00DA08FC">
        <w:t>consumer</w:t>
      </w:r>
      <w:r w:rsidR="0072113E">
        <w:t xml:space="preserve"> </w:t>
      </w:r>
      <w:r w:rsidR="008D5F0E">
        <w:t>friendly</w:t>
      </w:r>
      <w:r w:rsidR="0072113E">
        <w:t xml:space="preserve"> </w:t>
      </w:r>
      <w:r w:rsidR="00DA08FC">
        <w:t>install.exe</w:t>
      </w:r>
      <w:r w:rsidR="0072113E">
        <w:t xml:space="preserve"> </w:t>
      </w:r>
      <w:r w:rsidR="00DA08FC">
        <w:t>setup</w:t>
      </w:r>
      <w:r w:rsidR="0072113E">
        <w:t xml:space="preserve"> </w:t>
      </w:r>
      <w:r w:rsidR="00DA08FC">
        <w:t>engine.</w:t>
      </w:r>
      <w:r w:rsidR="0072113E">
        <w:t xml:space="preserve"> </w:t>
      </w:r>
      <w:r w:rsidR="00AF596C">
        <w:t>The</w:t>
      </w:r>
      <w:r w:rsidR="0072113E">
        <w:t xml:space="preserve"> </w:t>
      </w:r>
      <w:r w:rsidR="00AF596C">
        <w:t>same</w:t>
      </w:r>
      <w:r w:rsidR="0072113E">
        <w:t xml:space="preserve"> </w:t>
      </w:r>
      <w:r w:rsidR="00AF596C">
        <w:t>set</w:t>
      </w:r>
      <w:r w:rsidR="0072113E">
        <w:t xml:space="preserve"> </w:t>
      </w:r>
      <w:r w:rsidR="00AF596C">
        <w:t>of</w:t>
      </w:r>
      <w:r w:rsidR="0072113E">
        <w:t xml:space="preserve"> </w:t>
      </w:r>
      <w:r w:rsidR="00AF596C">
        <w:t>data</w:t>
      </w:r>
      <w:r w:rsidR="0072113E">
        <w:t xml:space="preserve"> </w:t>
      </w:r>
      <w:r w:rsidR="00AF596C">
        <w:t>migrated</w:t>
      </w:r>
      <w:r w:rsidR="0072113E">
        <w:t xml:space="preserve"> </w:t>
      </w:r>
      <w:r w:rsidR="00AF596C">
        <w:t>by</w:t>
      </w:r>
      <w:r w:rsidR="0072113E">
        <w:t xml:space="preserve"> </w:t>
      </w:r>
      <w:r w:rsidR="00AF596C">
        <w:t>WET</w:t>
      </w:r>
      <w:r w:rsidR="0072113E">
        <w:t xml:space="preserve"> </w:t>
      </w:r>
      <w:r w:rsidR="00AF596C">
        <w:t>in</w:t>
      </w:r>
      <w:r w:rsidR="0072113E">
        <w:t xml:space="preserve"> </w:t>
      </w:r>
      <w:r w:rsidR="00AF596C">
        <w:t>its</w:t>
      </w:r>
      <w:r w:rsidR="0072113E">
        <w:t xml:space="preserve"> </w:t>
      </w:r>
      <w:r w:rsidR="00AF596C">
        <w:t>default</w:t>
      </w:r>
      <w:r w:rsidR="0072113E">
        <w:t xml:space="preserve"> </w:t>
      </w:r>
      <w:r w:rsidR="00AF596C">
        <w:t>configuration</w:t>
      </w:r>
      <w:r w:rsidR="0072113E">
        <w:t xml:space="preserve"> </w:t>
      </w:r>
      <w:r w:rsidR="00AF596C">
        <w:t>is</w:t>
      </w:r>
      <w:r w:rsidR="0072113E">
        <w:t xml:space="preserve"> </w:t>
      </w:r>
      <w:r w:rsidR="00AF596C">
        <w:t>what</w:t>
      </w:r>
      <w:r w:rsidR="0072113E">
        <w:t xml:space="preserve"> </w:t>
      </w:r>
      <w:r w:rsidR="00AF596C">
        <w:t>is</w:t>
      </w:r>
      <w:r w:rsidR="0072113E">
        <w:t xml:space="preserve"> </w:t>
      </w:r>
      <w:r w:rsidR="00AF596C">
        <w:t>migrated</w:t>
      </w:r>
      <w:r w:rsidR="0072113E">
        <w:t xml:space="preserve"> </w:t>
      </w:r>
      <w:r w:rsidR="00AF596C">
        <w:t>with</w:t>
      </w:r>
      <w:r w:rsidR="0072113E">
        <w:t xml:space="preserve"> </w:t>
      </w:r>
      <w:r w:rsidR="00AF596C">
        <w:t>this</w:t>
      </w:r>
      <w:r w:rsidR="0072113E">
        <w:t xml:space="preserve"> </w:t>
      </w:r>
      <w:r w:rsidR="00AF596C">
        <w:t>option</w:t>
      </w:r>
      <w:r w:rsidR="0072113E">
        <w:t xml:space="preserve"> </w:t>
      </w:r>
      <w:r w:rsidR="00CE41FD">
        <w:t>–</w:t>
      </w:r>
      <w:r w:rsidR="0072113E">
        <w:t xml:space="preserve"> </w:t>
      </w:r>
      <w:r w:rsidR="00CE41FD">
        <w:t>user</w:t>
      </w:r>
      <w:r w:rsidR="0072113E">
        <w:t xml:space="preserve"> </w:t>
      </w:r>
      <w:r w:rsidR="00CE41FD">
        <w:t>accounts,</w:t>
      </w:r>
      <w:r w:rsidR="0072113E">
        <w:t xml:space="preserve"> </w:t>
      </w:r>
      <w:r w:rsidR="00CE41FD">
        <w:t>user</w:t>
      </w:r>
      <w:r w:rsidR="0072113E">
        <w:t xml:space="preserve"> </w:t>
      </w:r>
      <w:r w:rsidR="00CE41FD">
        <w:t>configuration</w:t>
      </w:r>
      <w:r w:rsidR="0072113E">
        <w:t xml:space="preserve"> </w:t>
      </w:r>
      <w:r w:rsidR="00CE41FD">
        <w:t>information,</w:t>
      </w:r>
      <w:r w:rsidR="0072113E">
        <w:t xml:space="preserve"> </w:t>
      </w:r>
      <w:r w:rsidR="00CE41FD">
        <w:t>and</w:t>
      </w:r>
      <w:r w:rsidR="0072113E">
        <w:t xml:space="preserve"> </w:t>
      </w:r>
      <w:r w:rsidR="00CE41FD">
        <w:t>files</w:t>
      </w:r>
      <w:r w:rsidR="00AF596C">
        <w:t>.</w:t>
      </w:r>
      <w:r w:rsidR="0072113E">
        <w:t xml:space="preserve"> </w:t>
      </w:r>
      <w:r w:rsidR="00AF596C">
        <w:t>App</w:t>
      </w:r>
      <w:r w:rsidR="0072113E">
        <w:t xml:space="preserve"> </w:t>
      </w:r>
      <w:r w:rsidR="00AF596C">
        <w:t>settings</w:t>
      </w:r>
      <w:r w:rsidR="0072113E">
        <w:t xml:space="preserve"> </w:t>
      </w:r>
      <w:r w:rsidR="00AF596C">
        <w:t>for</w:t>
      </w:r>
      <w:r w:rsidR="0072113E">
        <w:t xml:space="preserve"> </w:t>
      </w:r>
      <w:r w:rsidR="00AF596C">
        <w:t>third</w:t>
      </w:r>
      <w:r w:rsidR="0072113E">
        <w:t xml:space="preserve"> </w:t>
      </w:r>
      <w:r w:rsidR="00AF596C">
        <w:t>party</w:t>
      </w:r>
      <w:r w:rsidR="0072113E">
        <w:t xml:space="preserve"> </w:t>
      </w:r>
      <w:r w:rsidR="00AF596C">
        <w:t>apps</w:t>
      </w:r>
      <w:r w:rsidR="0072113E">
        <w:t xml:space="preserve"> </w:t>
      </w:r>
      <w:r w:rsidR="00AF596C">
        <w:t>will</w:t>
      </w:r>
      <w:r w:rsidR="0072113E">
        <w:t xml:space="preserve"> </w:t>
      </w:r>
      <w:r w:rsidR="00AF596C">
        <w:t>be</w:t>
      </w:r>
      <w:r w:rsidR="0072113E">
        <w:t xml:space="preserve"> </w:t>
      </w:r>
      <w:r w:rsidR="00AF596C">
        <w:t>migrated,</w:t>
      </w:r>
      <w:r w:rsidR="0072113E">
        <w:t xml:space="preserve"> </w:t>
      </w:r>
      <w:r w:rsidR="00AF596C">
        <w:t>but</w:t>
      </w:r>
      <w:r w:rsidR="0072113E">
        <w:t xml:space="preserve"> </w:t>
      </w:r>
      <w:r w:rsidR="00AF596C">
        <w:t>those</w:t>
      </w:r>
      <w:r w:rsidR="0072113E">
        <w:t xml:space="preserve"> </w:t>
      </w:r>
      <w:r w:rsidR="00AF596C">
        <w:t>apps</w:t>
      </w:r>
      <w:r w:rsidR="0072113E">
        <w:t xml:space="preserve"> </w:t>
      </w:r>
      <w:r w:rsidR="00AF596C">
        <w:t>will</w:t>
      </w:r>
      <w:r w:rsidR="0072113E">
        <w:t xml:space="preserve"> </w:t>
      </w:r>
      <w:r w:rsidR="00AF596C">
        <w:t>still</w:t>
      </w:r>
      <w:r w:rsidR="0072113E">
        <w:t xml:space="preserve"> </w:t>
      </w:r>
      <w:r w:rsidR="00AF596C">
        <w:t>need</w:t>
      </w:r>
      <w:r w:rsidR="0072113E">
        <w:t xml:space="preserve"> </w:t>
      </w:r>
      <w:r w:rsidR="00AF596C">
        <w:t>to</w:t>
      </w:r>
      <w:r w:rsidR="0072113E">
        <w:t xml:space="preserve"> </w:t>
      </w:r>
      <w:r w:rsidR="00AF596C">
        <w:t>be</w:t>
      </w:r>
      <w:r w:rsidR="0072113E">
        <w:t xml:space="preserve"> </w:t>
      </w:r>
      <w:r w:rsidR="00AF596C">
        <w:t>reinstalled.</w:t>
      </w:r>
    </w:p>
    <w:p w:rsidR="001811E3" w:rsidRDefault="00DA08FC" w:rsidP="00AF596C">
      <w:pPr>
        <w:pStyle w:val="ParagraphText"/>
      </w:pPr>
      <w:r>
        <w:t>As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full</w:t>
      </w:r>
      <w:r w:rsidR="0072113E">
        <w:t xml:space="preserve"> </w:t>
      </w:r>
      <w:r>
        <w:t>migration</w:t>
      </w:r>
      <w:r w:rsidR="0072113E">
        <w:t xml:space="preserve"> </w:t>
      </w:r>
      <w:r>
        <w:t>above,</w:t>
      </w:r>
      <w:r w:rsidR="0072113E">
        <w:t xml:space="preserve"> </w:t>
      </w:r>
      <w:r>
        <w:t>a</w:t>
      </w:r>
      <w:r w:rsidR="0072113E">
        <w:t xml:space="preserve"> </w:t>
      </w:r>
      <w:r w:rsidR="00AF596C">
        <w:t>Windows.old</w:t>
      </w:r>
      <w:r w:rsidR="0072113E">
        <w:t xml:space="preserve"> </w:t>
      </w:r>
      <w:r>
        <w:t>directory</w:t>
      </w:r>
      <w:r w:rsidR="0072113E">
        <w:t xml:space="preserve"> </w:t>
      </w:r>
      <w:r w:rsidR="00AF596C">
        <w:t>is</w:t>
      </w:r>
      <w:r w:rsidR="0072113E">
        <w:t xml:space="preserve"> </w:t>
      </w:r>
      <w:r w:rsidR="00AF596C">
        <w:t>created</w:t>
      </w:r>
      <w:r w:rsidR="0072113E">
        <w:t xml:space="preserve"> </w:t>
      </w:r>
      <w:r w:rsidR="00AF596C">
        <w:t>during</w:t>
      </w:r>
      <w:r w:rsidR="0072113E">
        <w:t xml:space="preserve"> </w:t>
      </w:r>
      <w:r w:rsidR="00AF596C">
        <w:t>installation.</w:t>
      </w:r>
      <w:r w:rsidR="0072113E">
        <w:t xml:space="preserve"> </w:t>
      </w:r>
      <w:r w:rsidR="00AF596C">
        <w:t>If</w:t>
      </w:r>
      <w:r w:rsidR="0072113E">
        <w:t xml:space="preserve"> </w:t>
      </w:r>
      <w:r w:rsidR="00AF596C">
        <w:t>there</w:t>
      </w:r>
      <w:r w:rsidR="0072113E">
        <w:t xml:space="preserve"> </w:t>
      </w:r>
      <w:r w:rsidR="00AF596C">
        <w:t>is</w:t>
      </w:r>
      <w:r w:rsidR="0072113E">
        <w:t xml:space="preserve"> </w:t>
      </w:r>
      <w:r w:rsidR="00AF596C">
        <w:t>a</w:t>
      </w:r>
      <w:r w:rsidR="005317D1">
        <w:t>n</w:t>
      </w:r>
      <w:r w:rsidR="0072113E">
        <w:t xml:space="preserve"> </w:t>
      </w:r>
      <w:r w:rsidR="005317D1">
        <w:t>issue</w:t>
      </w:r>
      <w:r w:rsidR="0072113E">
        <w:t xml:space="preserve"> </w:t>
      </w:r>
      <w:r w:rsidR="00AF596C">
        <w:t>with</w:t>
      </w:r>
      <w:r w:rsidR="0072113E">
        <w:t xml:space="preserve"> </w:t>
      </w:r>
      <w:r w:rsidR="00AF596C">
        <w:t>migration,</w:t>
      </w:r>
      <w:r w:rsidR="0072113E">
        <w:t xml:space="preserve"> </w:t>
      </w:r>
      <w:r w:rsidR="00AF596C">
        <w:t>you</w:t>
      </w:r>
      <w:r w:rsidR="0072113E">
        <w:t xml:space="preserve"> </w:t>
      </w:r>
      <w:r w:rsidR="00AF596C">
        <w:t>can</w:t>
      </w:r>
      <w:r w:rsidR="0072113E">
        <w:t xml:space="preserve"> </w:t>
      </w:r>
      <w:r w:rsidR="00AF596C">
        <w:t>use</w:t>
      </w:r>
      <w:r w:rsidR="0072113E">
        <w:t xml:space="preserve"> </w:t>
      </w:r>
      <w:r w:rsidR="00AF596C">
        <w:t>this</w:t>
      </w:r>
      <w:r w:rsidR="0072113E">
        <w:t xml:space="preserve"> </w:t>
      </w:r>
      <w:r w:rsidR="00AF596C">
        <w:t>folder</w:t>
      </w:r>
      <w:r w:rsidR="0072113E">
        <w:t xml:space="preserve"> </w:t>
      </w:r>
      <w:r w:rsidR="00AF596C">
        <w:t>as</w:t>
      </w:r>
      <w:r w:rsidR="0072113E">
        <w:t xml:space="preserve"> </w:t>
      </w:r>
      <w:r w:rsidR="00AF596C">
        <w:t>a</w:t>
      </w:r>
      <w:r w:rsidR="0072113E">
        <w:t xml:space="preserve"> </w:t>
      </w:r>
      <w:r w:rsidR="00AF596C">
        <w:t>source</w:t>
      </w:r>
      <w:r w:rsidR="0072113E">
        <w:t xml:space="preserve"> </w:t>
      </w:r>
      <w:r w:rsidR="00AF596C">
        <w:t>for</w:t>
      </w:r>
      <w:r w:rsidR="0072113E">
        <w:t xml:space="preserve"> </w:t>
      </w:r>
      <w:r w:rsidR="00AF596C">
        <w:t>recovering</w:t>
      </w:r>
      <w:r w:rsidR="0072113E">
        <w:t xml:space="preserve"> </w:t>
      </w:r>
      <w:r w:rsidR="00AF596C">
        <w:t>files.</w:t>
      </w:r>
    </w:p>
    <w:p w:rsidR="001811E3" w:rsidRDefault="00DA08FC" w:rsidP="00AF596C">
      <w:pPr>
        <w:pStyle w:val="ParagraphText"/>
      </w:pPr>
      <w:r>
        <w:t>This</w:t>
      </w:r>
      <w:r w:rsidR="0072113E">
        <w:t xml:space="preserve"> </w:t>
      </w:r>
      <w:r>
        <w:t>migration</w:t>
      </w:r>
      <w:r w:rsidR="0072113E">
        <w:t xml:space="preserve"> </w:t>
      </w:r>
      <w:r>
        <w:t>option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AF596C">
        <w:t>vailable</w:t>
      </w:r>
      <w:r w:rsidR="0072113E">
        <w:t xml:space="preserve"> </w:t>
      </w:r>
      <w:r>
        <w:t>only</w:t>
      </w:r>
      <w:r w:rsidR="0072113E">
        <w:t xml:space="preserve"> </w:t>
      </w:r>
      <w:r w:rsidR="00AF596C">
        <w:t>when</w:t>
      </w:r>
      <w:r w:rsidR="0072113E">
        <w:t xml:space="preserve"> </w:t>
      </w:r>
      <w:r w:rsidR="00AF596C">
        <w:t>installing</w:t>
      </w:r>
      <w:r w:rsidR="0072113E">
        <w:t xml:space="preserve"> </w:t>
      </w:r>
      <w:r w:rsidR="00AF596C">
        <w:t>from</w:t>
      </w:r>
      <w:r w:rsidR="0072113E">
        <w:t xml:space="preserve"> </w:t>
      </w:r>
      <w:r w:rsidR="00AF596C">
        <w:t>Windows</w:t>
      </w:r>
      <w:r w:rsidR="0072113E">
        <w:t xml:space="preserve"> </w:t>
      </w:r>
      <w:r w:rsidR="00AF596C">
        <w:t>Vista.</w:t>
      </w:r>
      <w:r w:rsidR="0072113E">
        <w:t xml:space="preserve"> </w:t>
      </w:r>
      <w:r w:rsidR="00AF596C">
        <w:t>Windows</w:t>
      </w:r>
      <w:r w:rsidR="0072113E">
        <w:t xml:space="preserve"> </w:t>
      </w:r>
      <w:r w:rsidR="00AF596C">
        <w:t>Vista</w:t>
      </w:r>
      <w:r w:rsidR="0072113E">
        <w:t xml:space="preserve"> </w:t>
      </w:r>
      <w:r w:rsidR="00AF596C">
        <w:t>SP1</w:t>
      </w:r>
      <w:r w:rsidR="0072113E">
        <w:t xml:space="preserve"> </w:t>
      </w:r>
      <w:r w:rsidR="00AF596C">
        <w:t>or</w:t>
      </w:r>
      <w:r w:rsidR="0072113E">
        <w:t xml:space="preserve"> </w:t>
      </w:r>
      <w:r w:rsidR="00AF596C">
        <w:t>later</w:t>
      </w:r>
      <w:r w:rsidR="0072113E">
        <w:t xml:space="preserve"> </w:t>
      </w:r>
      <w:r w:rsidR="00AF596C">
        <w:t>is</w:t>
      </w:r>
      <w:r w:rsidR="0072113E">
        <w:t xml:space="preserve"> </w:t>
      </w:r>
      <w:r w:rsidR="00AF596C">
        <w:t>required.</w:t>
      </w:r>
    </w:p>
    <w:p w:rsidR="001811E3" w:rsidRDefault="00AF3B9D" w:rsidP="00CE41FD">
      <w:pPr>
        <w:pStyle w:val="Heading4"/>
      </w:pPr>
      <w:r>
        <w:t>Migrate</w:t>
      </w:r>
      <w:r w:rsidR="0072113E">
        <w:t xml:space="preserve"> </w:t>
      </w:r>
      <w:r w:rsidR="00A14067">
        <w:t>D</w:t>
      </w:r>
      <w:r>
        <w:t>ata</w:t>
      </w:r>
    </w:p>
    <w:p w:rsidR="001811E3" w:rsidRDefault="00AF596C" w:rsidP="00AF596C">
      <w:pPr>
        <w:pStyle w:val="ParagraphText"/>
      </w:pPr>
      <w:r w:rsidRPr="006640B6">
        <w:t>This</w:t>
      </w:r>
      <w:r w:rsidR="0072113E">
        <w:t xml:space="preserve"> </w:t>
      </w:r>
      <w:r w:rsidR="00DA08FC">
        <w:t>option</w:t>
      </w:r>
      <w:r w:rsidR="0072113E">
        <w:t xml:space="preserve"> </w:t>
      </w:r>
      <w:r w:rsidR="00DA08FC">
        <w:t>is</w:t>
      </w:r>
      <w:r w:rsidR="0072113E">
        <w:t xml:space="preserve"> </w:t>
      </w:r>
      <w:r w:rsidR="00DA08FC">
        <w:t>similar</w:t>
      </w:r>
      <w:r w:rsidR="0072113E">
        <w:t xml:space="preserve"> </w:t>
      </w:r>
      <w:r w:rsidR="00DA08FC">
        <w:t>to</w:t>
      </w:r>
      <w:r w:rsidR="0072113E">
        <w:t xml:space="preserve"> </w:t>
      </w:r>
      <w:r w:rsidR="00DA08FC">
        <w:t>the</w:t>
      </w:r>
      <w:r w:rsidR="0072113E">
        <w:t xml:space="preserve"> </w:t>
      </w:r>
      <w:r w:rsidR="00DA08FC">
        <w:t>one</w:t>
      </w:r>
      <w:r w:rsidR="0072113E">
        <w:t xml:space="preserve"> </w:t>
      </w:r>
      <w:r w:rsidR="00DA08FC">
        <w:t>above,</w:t>
      </w:r>
      <w:r w:rsidR="0072113E">
        <w:t xml:space="preserve"> </w:t>
      </w:r>
      <w:r w:rsidR="00DA08FC">
        <w:t>but</w:t>
      </w:r>
      <w:r w:rsidR="0072113E">
        <w:t xml:space="preserve"> </w:t>
      </w:r>
      <w:r w:rsidR="00DA08FC">
        <w:t>collects</w:t>
      </w:r>
      <w:r w:rsidR="0072113E">
        <w:t xml:space="preserve"> </w:t>
      </w:r>
      <w:r w:rsidR="00CE41FD">
        <w:t>user</w:t>
      </w:r>
      <w:r w:rsidR="0072113E">
        <w:t xml:space="preserve"> </w:t>
      </w:r>
      <w:r w:rsidR="00CE41FD">
        <w:t>accounts</w:t>
      </w:r>
      <w:r w:rsidR="0072113E">
        <w:t xml:space="preserve"> </w:t>
      </w:r>
      <w:r w:rsidR="00CE41FD">
        <w:t>and</w:t>
      </w:r>
      <w:r w:rsidR="0072113E">
        <w:t xml:space="preserve"> </w:t>
      </w:r>
      <w:r w:rsidR="00DA08FC">
        <w:t>data</w:t>
      </w:r>
      <w:r w:rsidR="0072113E">
        <w:t xml:space="preserve"> </w:t>
      </w:r>
      <w:r w:rsidR="00DA08FC">
        <w:t>files</w:t>
      </w:r>
      <w:r w:rsidR="0072113E">
        <w:t xml:space="preserve"> </w:t>
      </w:r>
      <w:r w:rsidR="00DA08FC">
        <w:t>only</w:t>
      </w:r>
      <w:r w:rsidR="0072113E">
        <w:t xml:space="preserve"> </w:t>
      </w:r>
      <w:r w:rsidR="00DA08FC">
        <w:t>–</w:t>
      </w:r>
      <w:r w:rsidR="0072113E">
        <w:t xml:space="preserve"> </w:t>
      </w:r>
      <w:r w:rsidR="00DA08FC">
        <w:t>Windows</w:t>
      </w:r>
      <w:r w:rsidR="0072113E">
        <w:t xml:space="preserve"> </w:t>
      </w:r>
      <w:r w:rsidR="00DA08FC">
        <w:t>and</w:t>
      </w:r>
      <w:r w:rsidR="0072113E">
        <w:t xml:space="preserve"> </w:t>
      </w:r>
      <w:r w:rsidR="00DA08FC">
        <w:t>app</w:t>
      </w:r>
      <w:r w:rsidR="0072113E">
        <w:t xml:space="preserve"> </w:t>
      </w:r>
      <w:r w:rsidR="00DA08FC">
        <w:t>settings</w:t>
      </w:r>
      <w:r w:rsidR="0072113E">
        <w:t xml:space="preserve"> </w:t>
      </w:r>
      <w:r w:rsidR="00DA08FC">
        <w:t>are</w:t>
      </w:r>
      <w:r w:rsidR="0072113E">
        <w:t xml:space="preserve"> </w:t>
      </w:r>
      <w:r w:rsidR="00DA08FC">
        <w:t>not</w:t>
      </w:r>
      <w:r w:rsidR="0072113E">
        <w:t xml:space="preserve"> </w:t>
      </w:r>
      <w:r w:rsidR="00DA08FC">
        <w:t>migrated.</w:t>
      </w:r>
      <w:r w:rsidR="0072113E">
        <w:t xml:space="preserve"> </w:t>
      </w:r>
      <w:r w:rsidR="00DA08FC">
        <w:t>This</w:t>
      </w:r>
      <w:r w:rsidR="0072113E">
        <w:t xml:space="preserve"> </w:t>
      </w:r>
      <w:r w:rsidR="00DA08FC">
        <w:t>is</w:t>
      </w:r>
      <w:r w:rsidR="0072113E">
        <w:t xml:space="preserve"> </w:t>
      </w:r>
      <w:r w:rsidR="00DA08FC">
        <w:t>similar</w:t>
      </w:r>
      <w:r w:rsidR="0072113E">
        <w:t xml:space="preserve"> </w:t>
      </w:r>
      <w:r w:rsidR="00DA08FC">
        <w:t>to</w:t>
      </w:r>
      <w:r w:rsidR="0072113E">
        <w:t xml:space="preserve"> </w:t>
      </w:r>
      <w:r w:rsidRPr="006640B6">
        <w:t>a</w:t>
      </w:r>
      <w:r w:rsidR="0072113E">
        <w:t xml:space="preserve"> </w:t>
      </w:r>
      <w:r>
        <w:t>clean</w:t>
      </w:r>
      <w:r w:rsidR="0072113E">
        <w:t xml:space="preserve"> </w:t>
      </w:r>
      <w:r>
        <w:t>install</w:t>
      </w:r>
      <w:r w:rsidR="0072113E">
        <w:t xml:space="preserve"> </w:t>
      </w:r>
      <w:r w:rsidR="00DA08FC">
        <w:t>with</w:t>
      </w:r>
      <w:r w:rsidR="0072113E">
        <w:t xml:space="preserve"> </w:t>
      </w:r>
      <w:r>
        <w:t>automatic</w:t>
      </w:r>
      <w:r w:rsidR="0072113E">
        <w:t xml:space="preserve"> </w:t>
      </w:r>
      <w:r w:rsidR="00DA08FC">
        <w:t>file</w:t>
      </w:r>
      <w:r w:rsidR="0072113E">
        <w:t xml:space="preserve"> </w:t>
      </w:r>
      <w:r w:rsidR="00DA08FC">
        <w:t>migration</w:t>
      </w:r>
      <w:r w:rsidR="0072113E">
        <w:t xml:space="preserve"> </w:t>
      </w:r>
      <w:r w:rsidR="00DA08FC">
        <w:t>via</w:t>
      </w:r>
      <w:r w:rsidR="0072113E">
        <w:t xml:space="preserve"> </w:t>
      </w:r>
      <w:r>
        <w:t>Windows</w:t>
      </w:r>
      <w:r w:rsidR="0072113E">
        <w:t xml:space="preserve"> </w:t>
      </w:r>
      <w:r>
        <w:t>Easy</w:t>
      </w:r>
      <w:r w:rsidR="0072113E">
        <w:t xml:space="preserve"> </w:t>
      </w:r>
      <w:r>
        <w:t>Transfer</w:t>
      </w:r>
      <w:r w:rsidR="00DA08FC">
        <w:t>.</w:t>
      </w:r>
    </w:p>
    <w:p w:rsidR="001811E3" w:rsidRDefault="00AF596C" w:rsidP="00AF596C">
      <w:pPr>
        <w:pStyle w:val="ParagraphText"/>
      </w:pPr>
      <w:r>
        <w:t>Windows.old</w:t>
      </w:r>
      <w:r w:rsidR="0072113E">
        <w:t xml:space="preserve"> </w:t>
      </w:r>
      <w:r>
        <w:t>is</w:t>
      </w:r>
      <w:r w:rsidR="0072113E">
        <w:t xml:space="preserve"> </w:t>
      </w:r>
      <w:r>
        <w:t>created</w:t>
      </w:r>
      <w:r w:rsidR="0072113E">
        <w:t xml:space="preserve"> </w:t>
      </w:r>
      <w:r>
        <w:t>during</w:t>
      </w:r>
      <w:r w:rsidR="0072113E">
        <w:t xml:space="preserve"> </w:t>
      </w:r>
      <w:r w:rsidR="00DA08FC">
        <w:t>this</w:t>
      </w:r>
      <w:r w:rsidR="0072113E">
        <w:t xml:space="preserve"> </w:t>
      </w:r>
      <w:r>
        <w:t>installation.</w:t>
      </w:r>
      <w:r w:rsidR="0072113E">
        <w:t xml:space="preserve"> </w:t>
      </w: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5317D1">
        <w:t>n</w:t>
      </w:r>
      <w:r w:rsidR="0072113E">
        <w:t xml:space="preserve"> </w:t>
      </w:r>
      <w:r w:rsidR="005317D1">
        <w:t>issue</w:t>
      </w:r>
      <w:r w:rsidR="0072113E">
        <w:t xml:space="preserve"> </w:t>
      </w:r>
      <w:r>
        <w:t>with</w:t>
      </w:r>
      <w:r w:rsidR="0072113E">
        <w:t xml:space="preserve"> </w:t>
      </w:r>
      <w:r>
        <w:t>migration,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this</w:t>
      </w:r>
      <w:r w:rsidR="0072113E">
        <w:t xml:space="preserve"> </w:t>
      </w:r>
      <w:r>
        <w:t>folder</w:t>
      </w:r>
      <w:r w:rsidR="0072113E">
        <w:t xml:space="preserve"> </w:t>
      </w:r>
      <w:r>
        <w:t>as</w:t>
      </w:r>
      <w:r w:rsidR="0072113E">
        <w:t xml:space="preserve"> </w:t>
      </w:r>
      <w:r>
        <w:t>a</w:t>
      </w:r>
      <w:r w:rsidR="0072113E">
        <w:t xml:space="preserve"> </w:t>
      </w:r>
      <w:r>
        <w:t>source</w:t>
      </w:r>
      <w:r w:rsidR="0072113E">
        <w:t xml:space="preserve"> </w:t>
      </w:r>
      <w:r>
        <w:t>for</w:t>
      </w:r>
      <w:r w:rsidR="0072113E">
        <w:t xml:space="preserve"> </w:t>
      </w:r>
      <w:r>
        <w:t>recovering</w:t>
      </w:r>
      <w:r w:rsidR="0072113E">
        <w:t xml:space="preserve"> </w:t>
      </w:r>
      <w:r>
        <w:t>files.</w:t>
      </w:r>
    </w:p>
    <w:p w:rsidR="001811E3" w:rsidRDefault="00DA08FC" w:rsidP="00AF596C">
      <w:pPr>
        <w:pStyle w:val="ParagraphText"/>
      </w:pPr>
      <w:r>
        <w:t>This</w:t>
      </w:r>
      <w:r w:rsidR="0072113E">
        <w:t xml:space="preserve"> </w:t>
      </w:r>
      <w:r>
        <w:t>migration</w:t>
      </w:r>
      <w:r w:rsidR="0072113E">
        <w:t xml:space="preserve"> </w:t>
      </w:r>
      <w:r>
        <w:t>option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AF596C">
        <w:t>vailable</w:t>
      </w:r>
      <w:r w:rsidR="0072113E">
        <w:t xml:space="preserve"> </w:t>
      </w:r>
      <w:r w:rsidR="00AF596C">
        <w:t>when</w:t>
      </w:r>
      <w:r w:rsidR="0072113E">
        <w:t xml:space="preserve"> </w:t>
      </w:r>
      <w:r w:rsidR="00AF596C">
        <w:t>installing</w:t>
      </w:r>
      <w:r w:rsidR="0072113E">
        <w:t xml:space="preserve"> </w:t>
      </w:r>
      <w:r w:rsidR="00AF596C">
        <w:t>from</w:t>
      </w:r>
      <w:r w:rsidR="0072113E">
        <w:t xml:space="preserve"> </w:t>
      </w:r>
      <w:r w:rsidR="00AF596C">
        <w:t>Windows</w:t>
      </w:r>
      <w:r w:rsidR="0072113E">
        <w:t xml:space="preserve"> </w:t>
      </w:r>
      <w:r w:rsidR="00AF596C">
        <w:t>XP</w:t>
      </w:r>
      <w:r w:rsidR="0072113E">
        <w:t xml:space="preserve"> </w:t>
      </w:r>
      <w:r w:rsidR="00AF596C">
        <w:t>and</w:t>
      </w:r>
      <w:r w:rsidR="0072113E">
        <w:t xml:space="preserve"> </w:t>
      </w:r>
      <w:r w:rsidR="00AF596C">
        <w:t>later</w:t>
      </w:r>
      <w:r w:rsidR="0072113E">
        <w:t xml:space="preserve"> </w:t>
      </w:r>
      <w:r>
        <w:t>versions</w:t>
      </w:r>
      <w:r w:rsidR="0072113E">
        <w:t xml:space="preserve"> </w:t>
      </w:r>
      <w:r>
        <w:t>of</w:t>
      </w:r>
      <w:r w:rsidR="0072113E">
        <w:t xml:space="preserve"> </w:t>
      </w:r>
      <w:r>
        <w:t>Windows</w:t>
      </w:r>
      <w:r w:rsidR="00AF596C">
        <w:t>.</w:t>
      </w:r>
    </w:p>
    <w:p w:rsidR="001811E3" w:rsidRDefault="00AF3B9D" w:rsidP="00AF3B9D">
      <w:pPr>
        <w:pStyle w:val="Heading4"/>
      </w:pPr>
      <w:r>
        <w:t>Migrate</w:t>
      </w:r>
      <w:r w:rsidR="0072113E">
        <w:t xml:space="preserve"> </w:t>
      </w:r>
      <w:r w:rsidR="00A14067">
        <w:t>N</w:t>
      </w:r>
      <w:r>
        <w:t>othing</w:t>
      </w:r>
    </w:p>
    <w:p w:rsidR="001811E3" w:rsidRDefault="00AF596C" w:rsidP="00DA08FC">
      <w:pPr>
        <w:pStyle w:val="ParagraphText"/>
      </w:pPr>
      <w:r>
        <w:t>This</w:t>
      </w:r>
      <w:r w:rsidR="0072113E">
        <w:t xml:space="preserve"> </w:t>
      </w:r>
      <w:r w:rsidR="00DA08FC">
        <w:t>migration</w:t>
      </w:r>
      <w:r w:rsidR="0072113E">
        <w:t xml:space="preserve"> </w:t>
      </w:r>
      <w:r w:rsidR="00DA08FC">
        <w:t>option</w:t>
      </w:r>
      <w:r w:rsidR="0072113E">
        <w:t xml:space="preserve"> </w:t>
      </w:r>
      <w:r>
        <w:t>perform</w:t>
      </w:r>
      <w:r w:rsidR="00DA08FC">
        <w:t>s</w:t>
      </w:r>
      <w:r w:rsidR="0072113E">
        <w:t xml:space="preserve"> </w:t>
      </w:r>
      <w:r>
        <w:t>a</w:t>
      </w:r>
      <w:r w:rsidR="0072113E">
        <w:t xml:space="preserve"> </w:t>
      </w:r>
      <w:r>
        <w:t>clean</w:t>
      </w:r>
      <w:r w:rsidR="0072113E">
        <w:t xml:space="preserve"> </w:t>
      </w:r>
      <w:r>
        <w:t>install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DA08FC">
        <w:t>,</w:t>
      </w:r>
      <w:r w:rsidR="0072113E">
        <w:t xml:space="preserve"> </w:t>
      </w:r>
      <w:r w:rsidR="00DA08FC">
        <w:t>with</w:t>
      </w:r>
      <w:r w:rsidR="0072113E">
        <w:t xml:space="preserve"> </w:t>
      </w:r>
      <w:r w:rsidR="00DA08FC">
        <w:t>no</w:t>
      </w:r>
      <w:r w:rsidR="0072113E">
        <w:t xml:space="preserve"> </w:t>
      </w:r>
      <w:r w:rsidR="00DA08FC">
        <w:t>migrated</w:t>
      </w:r>
      <w:r w:rsidR="0072113E">
        <w:t xml:space="preserve"> </w:t>
      </w:r>
      <w:r w:rsidR="00DA08FC">
        <w:t>configuration</w:t>
      </w:r>
      <w:r w:rsidR="0072113E">
        <w:t xml:space="preserve"> </w:t>
      </w:r>
      <w:r w:rsidR="00DA08FC">
        <w:t>or</w:t>
      </w:r>
      <w:r w:rsidR="0072113E">
        <w:t xml:space="preserve"> </w:t>
      </w:r>
      <w:r w:rsidR="00DA08FC">
        <w:t>files</w:t>
      </w:r>
      <w:r>
        <w:t>.</w:t>
      </w:r>
    </w:p>
    <w:p w:rsidR="001811E3" w:rsidRDefault="00AF596C" w:rsidP="00DA08FC">
      <w:pPr>
        <w:pStyle w:val="ParagraphText"/>
      </w:pPr>
      <w:r>
        <w:t>As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option</w:t>
      </w:r>
      <w:r w:rsidR="00DA08FC">
        <w:t>s</w:t>
      </w:r>
      <w:r w:rsidR="0072113E">
        <w:t xml:space="preserve"> </w:t>
      </w:r>
      <w:r>
        <w:t>above,</w:t>
      </w:r>
      <w:r w:rsidR="0072113E">
        <w:t xml:space="preserve"> </w:t>
      </w:r>
      <w:r>
        <w:t>a</w:t>
      </w:r>
      <w:r w:rsidR="0072113E">
        <w:t xml:space="preserve"> </w:t>
      </w:r>
      <w:r>
        <w:t>Windows.old</w:t>
      </w:r>
      <w:r w:rsidR="0072113E">
        <w:t xml:space="preserve"> </w:t>
      </w:r>
      <w:r>
        <w:t>folder</w:t>
      </w:r>
      <w:r w:rsidR="0072113E">
        <w:t xml:space="preserve"> </w:t>
      </w:r>
      <w:r>
        <w:t>is</w:t>
      </w:r>
      <w:r w:rsidR="0072113E">
        <w:t xml:space="preserve"> </w:t>
      </w:r>
      <w:r>
        <w:t>created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folders</w:t>
      </w:r>
      <w:r w:rsidR="0072113E">
        <w:t xml:space="preserve"> </w:t>
      </w:r>
      <w:r>
        <w:t>containing</w:t>
      </w:r>
      <w:r w:rsidR="0072113E">
        <w:t xml:space="preserve"> </w:t>
      </w: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</w:t>
      </w:r>
      <w:r w:rsidR="0072113E">
        <w:t xml:space="preserve"> </w:t>
      </w:r>
      <w:r>
        <w:t>and</w:t>
      </w:r>
      <w:r w:rsidR="0072113E">
        <w:t xml:space="preserve"> </w:t>
      </w:r>
      <w:r>
        <w:t>user</w:t>
      </w:r>
      <w:r w:rsidR="0072113E">
        <w:t xml:space="preserve"> </w:t>
      </w:r>
      <w:r w:rsidRPr="00BB24FD">
        <w:t>profiles</w:t>
      </w:r>
      <w:r w:rsidR="0072113E">
        <w:t xml:space="preserve"> </w:t>
      </w:r>
      <w:r>
        <w:t>are</w:t>
      </w:r>
      <w:r w:rsidR="0072113E">
        <w:t xml:space="preserve"> </w:t>
      </w:r>
      <w:r>
        <w:t>moved</w:t>
      </w:r>
      <w:r w:rsidR="0072113E">
        <w:t xml:space="preserve"> </w:t>
      </w:r>
      <w:r>
        <w:t>to</w:t>
      </w:r>
      <w:r w:rsidR="0072113E">
        <w:t xml:space="preserve"> </w:t>
      </w:r>
      <w:r>
        <w:t>this</w:t>
      </w:r>
      <w:r w:rsidR="0072113E">
        <w:t xml:space="preserve"> </w:t>
      </w:r>
      <w:r>
        <w:t>location.</w:t>
      </w:r>
    </w:p>
    <w:p w:rsidR="001811E3" w:rsidRDefault="00DA08FC" w:rsidP="00DA08FC">
      <w:pPr>
        <w:pStyle w:val="ParagraphText"/>
      </w:pPr>
      <w:r>
        <w:t>This</w:t>
      </w:r>
      <w:r w:rsidR="0072113E">
        <w:t xml:space="preserve"> </w:t>
      </w:r>
      <w:r>
        <w:t>migration</w:t>
      </w:r>
      <w:r w:rsidR="0072113E">
        <w:t xml:space="preserve"> </w:t>
      </w:r>
      <w:r>
        <w:t>option</w:t>
      </w:r>
      <w:r w:rsidR="0072113E">
        <w:t xml:space="preserve"> </w:t>
      </w:r>
      <w:r>
        <w:t>is</w:t>
      </w:r>
      <w:r w:rsidR="0072113E">
        <w:t xml:space="preserve"> </w:t>
      </w:r>
      <w:r>
        <w:t>available</w:t>
      </w:r>
      <w:r w:rsidR="0072113E">
        <w:t xml:space="preserve"> </w:t>
      </w:r>
      <w:r>
        <w:t>when</w:t>
      </w:r>
      <w:r w:rsidR="0072113E">
        <w:t xml:space="preserve"> </w:t>
      </w:r>
      <w:r>
        <w:t>installing</w:t>
      </w:r>
      <w:r w:rsidR="0072113E">
        <w:t xml:space="preserve"> </w:t>
      </w:r>
      <w:r>
        <w:t>from</w:t>
      </w:r>
      <w:r w:rsidR="0072113E">
        <w:t xml:space="preserve"> </w:t>
      </w:r>
      <w:r>
        <w:t>Windows</w:t>
      </w:r>
      <w:r w:rsidR="0072113E">
        <w:t xml:space="preserve"> </w:t>
      </w:r>
      <w:r>
        <w:t>XP</w:t>
      </w:r>
      <w:r w:rsidR="0072113E">
        <w:t xml:space="preserve"> </w:t>
      </w:r>
      <w:r>
        <w:t>and</w:t>
      </w:r>
      <w:r w:rsidR="0072113E">
        <w:t xml:space="preserve"> </w:t>
      </w:r>
      <w:r>
        <w:t>later</w:t>
      </w:r>
      <w:r w:rsidR="0072113E">
        <w:t xml:space="preserve"> </w:t>
      </w:r>
      <w:r>
        <w:t>versions</w:t>
      </w:r>
      <w:r w:rsidR="0072113E">
        <w:t xml:space="preserve"> </w:t>
      </w:r>
      <w:r>
        <w:t>of</w:t>
      </w:r>
      <w:r w:rsidR="0072113E">
        <w:t xml:space="preserve"> </w:t>
      </w:r>
      <w:r>
        <w:t>Windows.</w:t>
      </w:r>
    </w:p>
    <w:p w:rsidR="001811E3" w:rsidRDefault="001A2BC7" w:rsidP="004C1118">
      <w:pPr>
        <w:pStyle w:val="Heading2"/>
      </w:pPr>
      <w:bookmarkStart w:id="21" w:name="_Toc334546452"/>
      <w:bookmarkStart w:id="22" w:name="_Toc334554925"/>
      <w:bookmarkStart w:id="23" w:name="_Toc334564059"/>
      <w:r>
        <w:t>Setup</w:t>
      </w:r>
      <w:r w:rsidR="0072113E">
        <w:t xml:space="preserve"> </w:t>
      </w:r>
      <w:r w:rsidR="00A14067">
        <w:t>F</w:t>
      </w:r>
      <w:r>
        <w:t>low</w:t>
      </w:r>
      <w:r w:rsidR="0026763E">
        <w:t>:</w:t>
      </w:r>
      <w:r w:rsidR="0072113E">
        <w:t xml:space="preserve"> </w:t>
      </w:r>
      <w:r w:rsidR="00A14067">
        <w:t>S</w:t>
      </w:r>
      <w:r w:rsidR="0026763E">
        <w:t>etup</w:t>
      </w:r>
      <w:r w:rsidR="0072113E">
        <w:t xml:space="preserve"> </w:t>
      </w:r>
      <w:r w:rsidR="00A14067">
        <w:t>W</w:t>
      </w:r>
      <w:r w:rsidR="0026763E">
        <w:t>ithin</w:t>
      </w:r>
      <w:r w:rsidR="0072113E">
        <w:t xml:space="preserve"> </w:t>
      </w:r>
      <w:r w:rsidR="0026763E">
        <w:t>Windows</w:t>
      </w:r>
      <w:bookmarkEnd w:id="21"/>
      <w:bookmarkEnd w:id="22"/>
      <w:bookmarkEnd w:id="23"/>
    </w:p>
    <w:p w:rsidR="001811E3" w:rsidRDefault="001A2BC7" w:rsidP="004C1118">
      <w:pPr>
        <w:pStyle w:val="ParagraphText"/>
      </w:pPr>
      <w:r>
        <w:t>The</w:t>
      </w:r>
      <w:r w:rsidR="0072113E">
        <w:t xml:space="preserve"> </w:t>
      </w:r>
      <w:r>
        <w:t>specific</w:t>
      </w:r>
      <w:r w:rsidR="0072113E">
        <w:t xml:space="preserve"> </w:t>
      </w:r>
      <w:r>
        <w:t>flow</w:t>
      </w:r>
      <w:r w:rsidR="0072113E">
        <w:t xml:space="preserve"> </w:t>
      </w:r>
      <w:r>
        <w:t>you</w:t>
      </w:r>
      <w:r w:rsidR="0072113E">
        <w:t xml:space="preserve"> </w:t>
      </w:r>
      <w:r>
        <w:t>see</w:t>
      </w:r>
      <w:r w:rsidR="0072113E">
        <w:t xml:space="preserve"> </w:t>
      </w:r>
      <w:r>
        <w:t>through</w:t>
      </w:r>
      <w:r w:rsidR="0072113E">
        <w:t xml:space="preserve"> </w:t>
      </w:r>
      <w:r>
        <w:t>setup</w:t>
      </w:r>
      <w:r w:rsidR="0072113E">
        <w:t xml:space="preserve"> </w:t>
      </w:r>
      <w:r>
        <w:t>will</w:t>
      </w:r>
      <w:r w:rsidR="0072113E">
        <w:t xml:space="preserve"> </w:t>
      </w:r>
      <w:r>
        <w:t>depend</w:t>
      </w:r>
      <w:r w:rsidR="0072113E">
        <w:t xml:space="preserve"> </w:t>
      </w:r>
      <w:r>
        <w:t>on</w:t>
      </w:r>
      <w:r w:rsidR="0072113E">
        <w:t xml:space="preserve"> </w:t>
      </w:r>
      <w:r>
        <w:t>how</w:t>
      </w:r>
      <w:r w:rsidR="0072113E">
        <w:t xml:space="preserve"> </w:t>
      </w:r>
      <w:r>
        <w:t>you</w:t>
      </w:r>
      <w:r w:rsidR="0072113E">
        <w:t xml:space="preserve"> </w:t>
      </w:r>
      <w:r>
        <w:t>initiated</w:t>
      </w:r>
      <w:r w:rsidR="0072113E">
        <w:t xml:space="preserve"> </w:t>
      </w:r>
      <w:r>
        <w:t>the</w:t>
      </w:r>
      <w:r w:rsidR="0072113E">
        <w:t xml:space="preserve"> </w:t>
      </w:r>
      <w:r>
        <w:t>installation.</w:t>
      </w:r>
      <w:r w:rsidR="0072113E">
        <w:t xml:space="preserve"> </w:t>
      </w:r>
      <w:r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we</w:t>
      </w:r>
      <w:r w:rsidR="0072113E">
        <w:t xml:space="preserve"> </w:t>
      </w:r>
      <w:r>
        <w:t>expect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installation</w:t>
      </w:r>
      <w:r w:rsidR="0072113E">
        <w:t xml:space="preserve"> </w:t>
      </w:r>
      <w:r>
        <w:t>method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a</w:t>
      </w:r>
      <w:r w:rsidR="0072113E">
        <w:t xml:space="preserve"> </w:t>
      </w:r>
      <w:r>
        <w:t>commonly</w:t>
      </w:r>
      <w:r w:rsidR="0072113E">
        <w:t xml:space="preserve"> </w:t>
      </w:r>
      <w:r>
        <w:t>used</w:t>
      </w:r>
      <w:r w:rsidR="0072113E">
        <w:t xml:space="preserve"> </w:t>
      </w:r>
      <w:r>
        <w:t>path</w:t>
      </w:r>
      <w:r w:rsidR="0072113E">
        <w:t xml:space="preserve"> </w:t>
      </w:r>
      <w:r>
        <w:t>for</w:t>
      </w:r>
      <w:r w:rsidR="0072113E">
        <w:t xml:space="preserve"> </w:t>
      </w:r>
      <w:r>
        <w:t>consumers.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where</w:t>
      </w:r>
      <w:r w:rsidR="0072113E">
        <w:t xml:space="preserve"> </w:t>
      </w:r>
      <w:r>
        <w:t>the</w:t>
      </w:r>
      <w:r w:rsidR="0072113E">
        <w:t xml:space="preserve"> </w:t>
      </w:r>
      <w:r>
        <w:t>setup</w:t>
      </w:r>
      <w:r w:rsidR="0072113E">
        <w:t xml:space="preserve"> </w:t>
      </w:r>
      <w:r>
        <w:t>flow</w:t>
      </w:r>
      <w:r w:rsidR="0072113E">
        <w:t xml:space="preserve"> </w:t>
      </w:r>
      <w:r>
        <w:t>coverage</w:t>
      </w:r>
      <w:r w:rsidR="0072113E">
        <w:t xml:space="preserve"> </w:t>
      </w:r>
      <w:r>
        <w:t>begins.</w:t>
      </w:r>
    </w:p>
    <w:p w:rsidR="001811E3" w:rsidRDefault="001A2BC7" w:rsidP="004C1118">
      <w:pPr>
        <w:pStyle w:val="Note"/>
      </w:pPr>
      <w:r w:rsidRPr="002442CF">
        <w:rPr>
          <w:b/>
        </w:rPr>
        <w:t>Note</w:t>
      </w:r>
      <w:r w:rsidRPr="00A14067">
        <w:rPr>
          <w:b/>
        </w:rPr>
        <w:t>:</w:t>
      </w:r>
      <w:r w:rsidR="0072113E">
        <w:t xml:space="preserve"> </w:t>
      </w:r>
      <w:r>
        <w:t>The</w:t>
      </w:r>
      <w:r w:rsidR="0072113E">
        <w:t xml:space="preserve"> </w:t>
      </w:r>
      <w:r>
        <w:t>setup</w:t>
      </w:r>
      <w:r w:rsidR="0072113E">
        <w:t xml:space="preserve"> </w:t>
      </w:r>
      <w:r>
        <w:t>flow</w:t>
      </w:r>
      <w:r w:rsidR="0072113E">
        <w:t xml:space="preserve"> </w:t>
      </w:r>
      <w:r>
        <w:t>you</w:t>
      </w:r>
      <w:r w:rsidR="0072113E">
        <w:t xml:space="preserve"> </w:t>
      </w:r>
      <w:r>
        <w:t>see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boot</w:t>
      </w:r>
      <w:r w:rsidR="0072113E">
        <w:t xml:space="preserve"> </w:t>
      </w:r>
      <w:r>
        <w:t>from</w:t>
      </w:r>
      <w:r w:rsidR="0072113E">
        <w:t xml:space="preserve"> </w:t>
      </w:r>
      <w:r>
        <w:t>installation</w:t>
      </w:r>
      <w:r w:rsidR="0072113E">
        <w:t xml:space="preserve"> </w:t>
      </w:r>
      <w:r>
        <w:t>media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shown</w:t>
      </w:r>
      <w:r w:rsidR="0072113E">
        <w:t xml:space="preserve"> </w:t>
      </w:r>
      <w:r>
        <w:t>because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very</w:t>
      </w:r>
      <w:r w:rsidR="0072113E">
        <w:t xml:space="preserve"> </w:t>
      </w:r>
      <w:r>
        <w:t>similar</w:t>
      </w:r>
      <w:r w:rsidR="0072113E">
        <w:t xml:space="preserve"> </w:t>
      </w:r>
      <w:r>
        <w:t>to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>
        <w:t>setup.</w:t>
      </w:r>
      <w:r w:rsidR="0072113E">
        <w:t xml:space="preserve"> </w:t>
      </w:r>
      <w:r>
        <w:t>The</w:t>
      </w:r>
      <w:r w:rsidR="0072113E">
        <w:t xml:space="preserve"> </w:t>
      </w:r>
      <w:r>
        <w:t>main</w:t>
      </w:r>
      <w:r w:rsidR="0072113E">
        <w:t xml:space="preserve"> </w:t>
      </w:r>
      <w:r>
        <w:t>differences</w:t>
      </w:r>
      <w:r w:rsidR="0072113E">
        <w:t xml:space="preserve"> </w:t>
      </w:r>
      <w:r>
        <w:t>are</w:t>
      </w:r>
      <w:r w:rsidR="0072113E">
        <w:t xml:space="preserve"> </w:t>
      </w:r>
      <w:r>
        <w:t>found</w:t>
      </w:r>
      <w:r w:rsidR="0072113E">
        <w:t xml:space="preserve"> </w:t>
      </w:r>
      <w:r>
        <w:t>in</w:t>
      </w:r>
      <w:r w:rsidR="0072113E">
        <w:t xml:space="preserve"> </w:t>
      </w:r>
      <w:r>
        <w:t>Windows</w:t>
      </w:r>
      <w:r w:rsidR="0072113E">
        <w:t xml:space="preserve"> </w:t>
      </w:r>
      <w:r>
        <w:t>Welcome,</w:t>
      </w:r>
      <w:r w:rsidR="0072113E">
        <w:t xml:space="preserve"> </w:t>
      </w:r>
      <w:r>
        <w:t>which</w:t>
      </w:r>
      <w:r w:rsidR="0072113E">
        <w:t xml:space="preserve"> </w:t>
      </w:r>
      <w:r>
        <w:t>is</w:t>
      </w:r>
      <w:r w:rsidR="0072113E">
        <w:t xml:space="preserve"> </w:t>
      </w:r>
      <w:r>
        <w:t>covered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flow</w:t>
      </w:r>
      <w:r w:rsidR="0072113E">
        <w:t xml:space="preserve"> </w:t>
      </w:r>
      <w:r>
        <w:t>below.</w:t>
      </w:r>
    </w:p>
    <w:p w:rsidR="001811E3" w:rsidRDefault="006B1724" w:rsidP="004C1118">
      <w:pPr>
        <w:pStyle w:val="Heading3"/>
      </w:pPr>
      <w:bookmarkStart w:id="24" w:name="_Toc334546453"/>
      <w:bookmarkStart w:id="25" w:name="_Toc334554926"/>
      <w:bookmarkStart w:id="26" w:name="_Toc334564060"/>
      <w:r>
        <w:t>Purchase</w:t>
      </w:r>
      <w:r w:rsidR="0072113E">
        <w:t xml:space="preserve"> </w:t>
      </w:r>
      <w:r w:rsidR="00A14067">
        <w:t>M</w:t>
      </w:r>
      <w:r w:rsidR="008E33B3">
        <w:t>ethods</w:t>
      </w:r>
      <w:bookmarkEnd w:id="24"/>
      <w:bookmarkEnd w:id="25"/>
      <w:bookmarkEnd w:id="26"/>
    </w:p>
    <w:p w:rsidR="001811E3" w:rsidRDefault="006B1724" w:rsidP="006B1724">
      <w:pPr>
        <w:pStyle w:val="ParagraphText"/>
      </w:pP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typically</w:t>
      </w:r>
      <w:r w:rsidR="0072113E">
        <w:t xml:space="preserve"> </w:t>
      </w:r>
      <w:r>
        <w:t>starts</w:t>
      </w:r>
      <w:r w:rsidR="0072113E">
        <w:t xml:space="preserve"> </w:t>
      </w:r>
      <w:r>
        <w:t>with</w:t>
      </w:r>
      <w:r w:rsidR="0072113E">
        <w:t xml:space="preserve"> </w:t>
      </w:r>
      <w:r>
        <w:t>a</w:t>
      </w:r>
      <w:r w:rsidR="0072113E">
        <w:t xml:space="preserve"> </w:t>
      </w:r>
      <w:r>
        <w:t>purchase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product.</w:t>
      </w:r>
      <w:r w:rsidR="0072113E">
        <w:t xml:space="preserve"> </w:t>
      </w:r>
      <w:r>
        <w:t>This</w:t>
      </w:r>
      <w:r w:rsidR="0072113E">
        <w:t xml:space="preserve"> </w:t>
      </w:r>
      <w:r>
        <w:t>can</w:t>
      </w:r>
      <w:r w:rsidR="0072113E">
        <w:t xml:space="preserve"> </w:t>
      </w:r>
      <w:r>
        <w:t>happen</w:t>
      </w:r>
      <w:r w:rsidR="0072113E">
        <w:t xml:space="preserve"> </w:t>
      </w:r>
      <w:r>
        <w:t>in</w:t>
      </w:r>
      <w:r w:rsidR="0072113E">
        <w:t xml:space="preserve"> </w:t>
      </w:r>
      <w:r>
        <w:t>several</w:t>
      </w:r>
      <w:r w:rsidR="0072113E">
        <w:t xml:space="preserve"> </w:t>
      </w:r>
      <w:r>
        <w:t>ways,</w:t>
      </w:r>
      <w:r w:rsidR="0072113E">
        <w:t xml:space="preserve"> </w:t>
      </w:r>
      <w:r>
        <w:t>as</w:t>
      </w:r>
      <w:r w:rsidR="0072113E">
        <w:t xml:space="preserve"> </w:t>
      </w:r>
      <w:r>
        <w:t>listed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table</w:t>
      </w:r>
      <w:r w:rsidR="0072113E">
        <w:t xml:space="preserve"> </w:t>
      </w:r>
      <w:r>
        <w:t>below.</w:t>
      </w:r>
    </w:p>
    <w:p w:rsidR="00764FBF" w:rsidRDefault="00764FBF" w:rsidP="00764FBF">
      <w:pPr>
        <w:pStyle w:val="Caption"/>
      </w:pPr>
      <w:r>
        <w:t>Table</w:t>
      </w:r>
      <w:r w:rsidR="0072113E">
        <w:t xml:space="preserve"> </w:t>
      </w:r>
      <w:fldSimple w:instr=" SEQ Table \* ARABIC ">
        <w:r w:rsidR="0072113E">
          <w:rPr>
            <w:noProof/>
          </w:rPr>
          <w:t>4</w:t>
        </w:r>
      </w:fldSimple>
      <w:r>
        <w:t>:</w:t>
      </w:r>
      <w:r w:rsidR="0072113E">
        <w:t xml:space="preserve"> </w:t>
      </w:r>
      <w:r>
        <w:t>Purchase</w:t>
      </w:r>
      <w:r w:rsidR="0072113E">
        <w:t xml:space="preserve"> </w:t>
      </w:r>
      <w:r>
        <w:t>methods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2041"/>
        <w:gridCol w:w="6815"/>
      </w:tblGrid>
      <w:tr w:rsidR="006B1724" w:rsidRPr="00764FBF" w:rsidTr="0072113E">
        <w:tc>
          <w:tcPr>
            <w:tcW w:w="0" w:type="auto"/>
            <w:shd w:val="clear" w:color="auto" w:fill="auto"/>
          </w:tcPr>
          <w:p w:rsidR="006B1724" w:rsidRPr="00764FBF" w:rsidRDefault="006B1724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Purchase</w:t>
            </w:r>
            <w:r w:rsidR="0072113E">
              <w:rPr>
                <w:b/>
              </w:rPr>
              <w:t xml:space="preserve"> </w:t>
            </w:r>
            <w:r w:rsidRPr="00764FBF">
              <w:rPr>
                <w:b/>
              </w:rPr>
              <w:t>Method</w:t>
            </w:r>
          </w:p>
        </w:tc>
        <w:tc>
          <w:tcPr>
            <w:tcW w:w="0" w:type="auto"/>
            <w:shd w:val="clear" w:color="auto" w:fill="auto"/>
          </w:tcPr>
          <w:p w:rsidR="006B1724" w:rsidRPr="00764FBF" w:rsidRDefault="006B1724" w:rsidP="00764FBF">
            <w:pPr>
              <w:pStyle w:val="ParagraphText"/>
              <w:rPr>
                <w:b/>
              </w:rPr>
            </w:pPr>
            <w:r w:rsidRPr="00764FBF">
              <w:rPr>
                <w:b/>
              </w:rPr>
              <w:t>Installation</w:t>
            </w:r>
            <w:r w:rsidR="0072113E">
              <w:rPr>
                <w:b/>
              </w:rPr>
              <w:t xml:space="preserve"> </w:t>
            </w:r>
            <w:r w:rsidRPr="00764FBF">
              <w:rPr>
                <w:b/>
              </w:rPr>
              <w:t>Experience</w:t>
            </w:r>
          </w:p>
        </w:tc>
      </w:tr>
      <w:tr w:rsidR="006B1724" w:rsidRPr="006B1724" w:rsidTr="0072113E">
        <w:tc>
          <w:tcPr>
            <w:tcW w:w="0" w:type="auto"/>
            <w:shd w:val="clear" w:color="auto" w:fill="auto"/>
          </w:tcPr>
          <w:p w:rsidR="006B1724" w:rsidRPr="006B1724" w:rsidRDefault="006B1724" w:rsidP="00764FBF">
            <w:pPr>
              <w:pStyle w:val="ParagraphText"/>
            </w:pPr>
            <w:r w:rsidRPr="006B1724">
              <w:t>Online</w:t>
            </w:r>
            <w:r w:rsidR="0072113E">
              <w:t xml:space="preserve"> </w:t>
            </w:r>
            <w:r w:rsidRPr="006B1724">
              <w:t>Purchase</w:t>
            </w:r>
            <w:r w:rsidR="0072113E">
              <w:t xml:space="preserve"> </w:t>
            </w:r>
            <w:r w:rsidRPr="006B1724">
              <w:t>from</w:t>
            </w:r>
            <w:r w:rsidR="0072113E">
              <w:t xml:space="preserve"> </w:t>
            </w:r>
            <w:r w:rsidRPr="006B1724">
              <w:t>Microsoft</w:t>
            </w:r>
          </w:p>
        </w:tc>
        <w:tc>
          <w:tcPr>
            <w:tcW w:w="0" w:type="auto"/>
            <w:shd w:val="clear" w:color="auto" w:fill="auto"/>
          </w:tcPr>
          <w:p w:rsidR="001811E3" w:rsidRDefault="006B1724" w:rsidP="00764FBF">
            <w:pPr>
              <w:pStyle w:val="ParagraphText"/>
            </w:pPr>
            <w:r>
              <w:t>In</w:t>
            </w:r>
            <w:r w:rsidR="0072113E">
              <w:t xml:space="preserve"> </w:t>
            </w:r>
            <w:r>
              <w:t>this</w:t>
            </w:r>
            <w:r w:rsidR="0072113E">
              <w:t xml:space="preserve"> </w:t>
            </w:r>
            <w:r>
              <w:t>method</w:t>
            </w:r>
            <w:r w:rsidR="0072113E">
              <w:t xml:space="preserve"> </w:t>
            </w:r>
            <w:r>
              <w:t>you</w:t>
            </w:r>
            <w:r w:rsidR="0072113E">
              <w:t xml:space="preserve"> </w:t>
            </w:r>
            <w:r>
              <w:t>have</w:t>
            </w:r>
            <w:r w:rsidR="0072113E">
              <w:t xml:space="preserve"> </w:t>
            </w:r>
            <w:r>
              <w:t>purchased</w:t>
            </w:r>
            <w:r w:rsidR="0072113E">
              <w:t xml:space="preserve"> </w:t>
            </w:r>
            <w:r w:rsidR="00D414D1">
              <w:t>Windows</w:t>
            </w:r>
            <w:r w:rsidR="0072113E">
              <w:t xml:space="preserve"> </w:t>
            </w:r>
            <w:r w:rsidR="00D414D1">
              <w:t>8</w:t>
            </w:r>
            <w:r w:rsidR="0072113E">
              <w:t xml:space="preserve"> </w:t>
            </w:r>
            <w:r>
              <w:t>directly</w:t>
            </w:r>
            <w:r w:rsidR="0072113E">
              <w:t xml:space="preserve"> </w:t>
            </w:r>
            <w:r>
              <w:t>from</w:t>
            </w:r>
            <w:r w:rsidR="0072113E">
              <w:t xml:space="preserve"> </w:t>
            </w:r>
            <w:r>
              <w:t>Microsoft</w:t>
            </w:r>
            <w:r w:rsidR="0072113E">
              <w:t xml:space="preserve"> </w:t>
            </w:r>
            <w:r>
              <w:t>online</w:t>
            </w:r>
            <w:r w:rsidR="008E33B3">
              <w:t>,</w:t>
            </w:r>
            <w:r w:rsidR="0072113E">
              <w:t xml:space="preserve"> </w:t>
            </w:r>
            <w:r w:rsidR="008E33B3">
              <w:t>using</w:t>
            </w:r>
            <w:r w:rsidR="0072113E">
              <w:t xml:space="preserve"> </w:t>
            </w:r>
            <w:r w:rsidR="008E33B3">
              <w:t>the</w:t>
            </w:r>
            <w:r w:rsidR="0072113E">
              <w:t xml:space="preserve"> </w:t>
            </w:r>
            <w:r w:rsidR="008E33B3">
              <w:t>option</w:t>
            </w:r>
            <w:r w:rsidR="0072113E">
              <w:t xml:space="preserve"> </w:t>
            </w:r>
            <w:r w:rsidR="008E33B3">
              <w:t>on</w:t>
            </w:r>
            <w:r w:rsidR="0072113E">
              <w:t xml:space="preserve"> </w:t>
            </w:r>
            <w:r w:rsidR="008E33B3">
              <w:t>the</w:t>
            </w:r>
            <w:r w:rsidR="0072113E">
              <w:t xml:space="preserve"> </w:t>
            </w:r>
            <w:r w:rsidR="00D414D1">
              <w:t>Windows</w:t>
            </w:r>
            <w:r w:rsidR="0072113E">
              <w:t xml:space="preserve"> </w:t>
            </w:r>
            <w:r w:rsidR="00D414D1">
              <w:t>8</w:t>
            </w:r>
            <w:r w:rsidR="0072113E">
              <w:t xml:space="preserve"> </w:t>
            </w:r>
            <w:r w:rsidR="008E33B3">
              <w:t>webpage</w:t>
            </w:r>
            <w:r>
              <w:t>.</w:t>
            </w:r>
          </w:p>
          <w:p w:rsidR="001811E3" w:rsidRDefault="006B1724" w:rsidP="00764FBF">
            <w:pPr>
              <w:pStyle w:val="ParagraphText"/>
            </w:pPr>
            <w:r>
              <w:t>Th</w:t>
            </w:r>
            <w:r w:rsidR="008E33B3">
              <w:t>is</w:t>
            </w:r>
            <w:r w:rsidR="0072113E">
              <w:t xml:space="preserve"> </w:t>
            </w:r>
            <w:r w:rsidR="008E33B3">
              <w:t>purchase</w:t>
            </w:r>
            <w:r w:rsidR="0072113E">
              <w:t xml:space="preserve"> </w:t>
            </w:r>
            <w:r w:rsidR="008E33B3">
              <w:t>method</w:t>
            </w:r>
            <w:r w:rsidR="0072113E">
              <w:t xml:space="preserve"> </w:t>
            </w:r>
            <w:r w:rsidR="00BD7BA4">
              <w:t>uses</w:t>
            </w:r>
            <w:r w:rsidR="0072113E">
              <w:t xml:space="preserve"> </w:t>
            </w:r>
            <w:r w:rsidR="008E33B3">
              <w:t>the</w:t>
            </w:r>
            <w:r w:rsidR="0072113E">
              <w:t xml:space="preserve"> </w:t>
            </w:r>
            <w:r w:rsidR="00BD7BA4">
              <w:t>following</w:t>
            </w:r>
            <w:r w:rsidR="0072113E">
              <w:t xml:space="preserve"> </w:t>
            </w:r>
            <w:r w:rsidR="008E33B3">
              <w:t>Upgrade</w:t>
            </w:r>
            <w:r w:rsidR="0072113E">
              <w:t xml:space="preserve"> </w:t>
            </w:r>
            <w:r w:rsidR="008E33B3">
              <w:t>Assistant</w:t>
            </w:r>
            <w:r w:rsidR="0072113E">
              <w:t xml:space="preserve"> </w:t>
            </w:r>
            <w:r w:rsidR="00BD7BA4">
              <w:t>steps:</w:t>
            </w:r>
          </w:p>
          <w:p w:rsidR="001811E3" w:rsidRDefault="00BD7BA4" w:rsidP="00764FBF">
            <w:pPr>
              <w:pStyle w:val="ListBullet"/>
            </w:pPr>
            <w:r>
              <w:t>Check</w:t>
            </w:r>
            <w:r w:rsidR="0072113E">
              <w:t xml:space="preserve"> </w:t>
            </w:r>
            <w:r>
              <w:t>Compatibility</w:t>
            </w:r>
          </w:p>
          <w:p w:rsidR="001811E3" w:rsidRDefault="00BD7BA4" w:rsidP="00764FBF">
            <w:pPr>
              <w:pStyle w:val="ListBullet"/>
            </w:pPr>
            <w:r>
              <w:t>Purchase</w:t>
            </w:r>
          </w:p>
          <w:p w:rsidR="001811E3" w:rsidRDefault="00866E90" w:rsidP="00764FBF">
            <w:pPr>
              <w:pStyle w:val="ListBullet"/>
            </w:pPr>
            <w:r>
              <w:t>Obtain</w:t>
            </w:r>
            <w:r w:rsidR="0072113E">
              <w:t xml:space="preserve"> </w:t>
            </w:r>
            <w:r>
              <w:t>Product</w:t>
            </w:r>
            <w:r w:rsidR="0072113E">
              <w:t xml:space="preserve"> </w:t>
            </w:r>
            <w:r>
              <w:t>Key</w:t>
            </w:r>
          </w:p>
          <w:p w:rsidR="001811E3" w:rsidRDefault="00BD7BA4" w:rsidP="00764FBF">
            <w:pPr>
              <w:pStyle w:val="ListBullet"/>
            </w:pPr>
            <w:r>
              <w:t>Download</w:t>
            </w:r>
          </w:p>
          <w:p w:rsidR="001811E3" w:rsidRDefault="002642CF" w:rsidP="00764FBF">
            <w:pPr>
              <w:pStyle w:val="ListBullet"/>
            </w:pPr>
            <w:r>
              <w:t>Start</w:t>
            </w:r>
            <w:r w:rsidR="0072113E">
              <w:t xml:space="preserve"> </w:t>
            </w:r>
            <w:r>
              <w:t>Setup</w:t>
            </w:r>
            <w:r w:rsidR="0072113E">
              <w:t xml:space="preserve"> </w:t>
            </w:r>
            <w:r>
              <w:t>or</w:t>
            </w:r>
            <w:r w:rsidR="0072113E">
              <w:t xml:space="preserve"> </w:t>
            </w:r>
            <w:r>
              <w:t>Create</w:t>
            </w:r>
            <w:r w:rsidR="0072113E">
              <w:t xml:space="preserve"> </w:t>
            </w:r>
            <w:r>
              <w:t>Install</w:t>
            </w:r>
            <w:r w:rsidR="0072113E">
              <w:t xml:space="preserve"> </w:t>
            </w:r>
            <w:r>
              <w:t>Media</w:t>
            </w:r>
          </w:p>
          <w:p w:rsidR="00BD7BA4" w:rsidRPr="006B1724" w:rsidRDefault="00BD7BA4" w:rsidP="00764FBF">
            <w:pPr>
              <w:pStyle w:val="ParagraphText"/>
            </w:pPr>
            <w:r>
              <w:t>If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customer</w:t>
            </w:r>
            <w:r w:rsidR="0072113E">
              <w:t xml:space="preserve"> </w:t>
            </w:r>
            <w:r>
              <w:t>needs</w:t>
            </w:r>
            <w:r w:rsidR="0072113E">
              <w:t xml:space="preserve"> </w:t>
            </w:r>
            <w:r>
              <w:t>assistance</w:t>
            </w:r>
            <w:r w:rsidR="0072113E">
              <w:t xml:space="preserve"> </w:t>
            </w:r>
            <w:r>
              <w:t>on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purchase,</w:t>
            </w:r>
            <w:r w:rsidR="0072113E">
              <w:t xml:space="preserve"> </w:t>
            </w:r>
            <w:r>
              <w:t>download</w:t>
            </w:r>
            <w:r w:rsidR="00B349B8">
              <w:t>,</w:t>
            </w:r>
            <w:r w:rsidR="0072113E">
              <w:t xml:space="preserve"> </w:t>
            </w:r>
            <w:r>
              <w:t>or</w:t>
            </w:r>
            <w:r w:rsidR="0072113E">
              <w:t xml:space="preserve"> </w:t>
            </w:r>
            <w:r>
              <w:t>installation</w:t>
            </w:r>
            <w:r w:rsidR="0072113E">
              <w:t xml:space="preserve"> </w:t>
            </w:r>
            <w:r>
              <w:t>of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product,</w:t>
            </w:r>
            <w:r w:rsidR="0072113E">
              <w:t xml:space="preserve"> </w:t>
            </w:r>
            <w:r>
              <w:t>they</w:t>
            </w:r>
            <w:r w:rsidR="0072113E">
              <w:t xml:space="preserve"> </w:t>
            </w:r>
            <w:r>
              <w:t>should</w:t>
            </w:r>
            <w:r w:rsidR="0072113E">
              <w:t xml:space="preserve"> </w:t>
            </w:r>
            <w:r>
              <w:t>contact</w:t>
            </w:r>
            <w:r w:rsidR="0072113E">
              <w:t xml:space="preserve"> </w:t>
            </w:r>
            <w:r>
              <w:t>Microsoft.</w:t>
            </w:r>
            <w:r w:rsidR="0072113E">
              <w:t xml:space="preserve"> </w:t>
            </w:r>
          </w:p>
        </w:tc>
      </w:tr>
      <w:tr w:rsidR="006B1724" w:rsidRPr="006B1724" w:rsidTr="0072113E">
        <w:tc>
          <w:tcPr>
            <w:tcW w:w="0" w:type="auto"/>
            <w:shd w:val="clear" w:color="auto" w:fill="auto"/>
          </w:tcPr>
          <w:p w:rsidR="006B1724" w:rsidRPr="006B1724" w:rsidRDefault="006B1724" w:rsidP="00764FBF">
            <w:pPr>
              <w:pStyle w:val="ParagraphText"/>
            </w:pPr>
            <w:r w:rsidRPr="006B1724">
              <w:t>Online</w:t>
            </w:r>
            <w:r w:rsidR="0072113E">
              <w:t xml:space="preserve"> </w:t>
            </w:r>
            <w:r w:rsidRPr="006B1724">
              <w:t>Purchase</w:t>
            </w:r>
            <w:r w:rsidR="0072113E">
              <w:t xml:space="preserve"> </w:t>
            </w:r>
            <w:r w:rsidRPr="006B1724">
              <w:t>from</w:t>
            </w:r>
            <w:r w:rsidR="0072113E">
              <w:t xml:space="preserve"> </w:t>
            </w:r>
            <w:r w:rsidRPr="006B1724">
              <w:t>a</w:t>
            </w:r>
            <w:r w:rsidR="0072113E">
              <w:t xml:space="preserve"> </w:t>
            </w:r>
            <w:r w:rsidR="008E33B3">
              <w:t>Retailer</w:t>
            </w:r>
          </w:p>
        </w:tc>
        <w:tc>
          <w:tcPr>
            <w:tcW w:w="0" w:type="auto"/>
            <w:shd w:val="clear" w:color="auto" w:fill="auto"/>
          </w:tcPr>
          <w:p w:rsidR="001811E3" w:rsidRDefault="001B5AC9" w:rsidP="00764FBF">
            <w:pPr>
              <w:pStyle w:val="ParagraphText"/>
            </w:pPr>
            <w:r>
              <w:t>In</w:t>
            </w:r>
            <w:r w:rsidR="0072113E">
              <w:t xml:space="preserve"> </w:t>
            </w:r>
            <w:r>
              <w:t>this</w:t>
            </w:r>
            <w:r w:rsidR="0072113E">
              <w:t xml:space="preserve"> </w:t>
            </w:r>
            <w:r>
              <w:t>method</w:t>
            </w:r>
            <w:r w:rsidR="0072113E">
              <w:t xml:space="preserve"> </w:t>
            </w:r>
            <w:r>
              <w:t>you</w:t>
            </w:r>
            <w:r w:rsidR="0072113E">
              <w:t xml:space="preserve"> </w:t>
            </w:r>
            <w:r>
              <w:t>have</w:t>
            </w:r>
            <w:r w:rsidR="0072113E">
              <w:t xml:space="preserve"> </w:t>
            </w:r>
            <w:r>
              <w:t>purchased</w:t>
            </w:r>
            <w:r w:rsidR="0072113E">
              <w:t xml:space="preserve"> </w:t>
            </w:r>
            <w:r w:rsidR="00D414D1">
              <w:t>Windows</w:t>
            </w:r>
            <w:r w:rsidR="0072113E">
              <w:t xml:space="preserve"> </w:t>
            </w:r>
            <w:r w:rsidR="00D414D1">
              <w:t>8</w:t>
            </w:r>
            <w:r w:rsidR="0072113E">
              <w:t xml:space="preserve"> </w:t>
            </w:r>
            <w:r>
              <w:t>from</w:t>
            </w:r>
            <w:r w:rsidR="0072113E">
              <w:t xml:space="preserve"> </w:t>
            </w:r>
            <w:r>
              <w:t>a</w:t>
            </w:r>
            <w:r w:rsidR="0072113E">
              <w:t xml:space="preserve"> </w:t>
            </w:r>
            <w:r>
              <w:t>retailer</w:t>
            </w:r>
            <w:r w:rsidR="0072113E">
              <w:t xml:space="preserve"> </w:t>
            </w:r>
            <w:r>
              <w:t>who</w:t>
            </w:r>
            <w:r w:rsidR="0072113E">
              <w:t xml:space="preserve"> </w:t>
            </w:r>
            <w:r>
              <w:t>offers</w:t>
            </w:r>
            <w:r w:rsidR="0072113E">
              <w:t xml:space="preserve"> </w:t>
            </w:r>
            <w:r>
              <w:t>a</w:t>
            </w:r>
            <w:r w:rsidR="0072113E">
              <w:t xml:space="preserve"> </w:t>
            </w:r>
            <w:r>
              <w:t>download</w:t>
            </w:r>
            <w:r w:rsidR="0072113E">
              <w:t xml:space="preserve"> </w:t>
            </w:r>
            <w:r>
              <w:t>delivery</w:t>
            </w:r>
            <w:r w:rsidR="0072113E">
              <w:t xml:space="preserve"> </w:t>
            </w:r>
            <w:r>
              <w:t>option.</w:t>
            </w:r>
          </w:p>
          <w:p w:rsidR="001811E3" w:rsidRDefault="001B5AC9" w:rsidP="00764FBF">
            <w:pPr>
              <w:pStyle w:val="ParagraphText"/>
            </w:pPr>
            <w:r>
              <w:t>This</w:t>
            </w:r>
            <w:r w:rsidR="0072113E">
              <w:t xml:space="preserve"> </w:t>
            </w:r>
            <w:r>
              <w:t>purchase</w:t>
            </w:r>
            <w:r w:rsidR="0072113E">
              <w:t xml:space="preserve"> </w:t>
            </w:r>
            <w:r>
              <w:t>method</w:t>
            </w:r>
            <w:r w:rsidR="0072113E">
              <w:t xml:space="preserve"> </w:t>
            </w:r>
            <w:r>
              <w:t>relies</w:t>
            </w:r>
            <w:r w:rsidR="0072113E">
              <w:t xml:space="preserve"> </w:t>
            </w:r>
            <w:r>
              <w:t>on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retailer</w:t>
            </w:r>
            <w:r w:rsidR="0072113E">
              <w:t xml:space="preserve"> </w:t>
            </w:r>
            <w:r>
              <w:t>to</w:t>
            </w:r>
            <w:r w:rsidR="0072113E">
              <w:t xml:space="preserve"> </w:t>
            </w:r>
            <w:r>
              <w:t>complete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transaction.</w:t>
            </w:r>
            <w:r w:rsidR="0072113E">
              <w:t xml:space="preserve"> </w:t>
            </w:r>
            <w:r>
              <w:t>Once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purchase</w:t>
            </w:r>
            <w:r w:rsidR="0072113E">
              <w:t xml:space="preserve"> </w:t>
            </w:r>
            <w:r>
              <w:t>is</w:t>
            </w:r>
            <w:r w:rsidR="0072113E">
              <w:t xml:space="preserve"> </w:t>
            </w:r>
            <w:r>
              <w:t>complete,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 w:rsidR="00BD7BA4">
              <w:t>following</w:t>
            </w:r>
            <w:r w:rsidR="0072113E">
              <w:t xml:space="preserve"> </w:t>
            </w:r>
            <w:r>
              <w:t>Upgrade</w:t>
            </w:r>
            <w:r w:rsidR="0072113E">
              <w:t xml:space="preserve"> </w:t>
            </w:r>
            <w:r>
              <w:t>Assistant</w:t>
            </w:r>
            <w:r w:rsidR="0072113E">
              <w:t xml:space="preserve"> </w:t>
            </w:r>
            <w:r w:rsidR="00BD7BA4">
              <w:t>steps</w:t>
            </w:r>
            <w:r w:rsidR="0072113E">
              <w:t xml:space="preserve"> </w:t>
            </w:r>
            <w:r w:rsidR="001128E3">
              <w:t>are</w:t>
            </w:r>
            <w:r w:rsidR="0072113E">
              <w:t xml:space="preserve"> </w:t>
            </w:r>
            <w:r w:rsidR="00BD7BA4">
              <w:t>performed:</w:t>
            </w:r>
          </w:p>
          <w:p w:rsidR="001811E3" w:rsidRDefault="00BD7BA4" w:rsidP="001914F6">
            <w:pPr>
              <w:pStyle w:val="ListBullet"/>
            </w:pPr>
            <w:r>
              <w:t>Download</w:t>
            </w:r>
          </w:p>
          <w:p w:rsidR="001811E3" w:rsidRDefault="002642CF" w:rsidP="001914F6">
            <w:pPr>
              <w:pStyle w:val="ListBullet"/>
            </w:pPr>
            <w:r>
              <w:t>Start</w:t>
            </w:r>
            <w:r w:rsidR="0072113E">
              <w:t xml:space="preserve"> </w:t>
            </w:r>
            <w:r>
              <w:t>Setup</w:t>
            </w:r>
            <w:r w:rsidR="0072113E">
              <w:t xml:space="preserve"> </w:t>
            </w:r>
            <w:r>
              <w:t>or</w:t>
            </w:r>
            <w:r w:rsidR="0072113E">
              <w:t xml:space="preserve"> </w:t>
            </w:r>
            <w:r>
              <w:t>Create</w:t>
            </w:r>
            <w:r w:rsidR="0072113E">
              <w:t xml:space="preserve"> </w:t>
            </w:r>
            <w:r>
              <w:t>Install</w:t>
            </w:r>
            <w:r w:rsidR="0072113E">
              <w:t xml:space="preserve"> </w:t>
            </w:r>
            <w:r>
              <w:t>Media</w:t>
            </w:r>
          </w:p>
          <w:p w:rsidR="00BD7BA4" w:rsidRDefault="00BD7BA4" w:rsidP="00764FBF">
            <w:pPr>
              <w:pStyle w:val="ParagraphText"/>
            </w:pPr>
            <w:r>
              <w:t>If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customer</w:t>
            </w:r>
            <w:r w:rsidR="0072113E">
              <w:t xml:space="preserve"> </w:t>
            </w:r>
            <w:r>
              <w:t>needs</w:t>
            </w:r>
            <w:r w:rsidR="0072113E">
              <w:t xml:space="preserve"> </w:t>
            </w:r>
            <w:r>
              <w:t>assistance</w:t>
            </w:r>
            <w:r w:rsidR="0072113E">
              <w:t xml:space="preserve"> </w:t>
            </w:r>
            <w:r>
              <w:t>on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purchase</w:t>
            </w:r>
            <w:r w:rsidR="0072113E">
              <w:t xml:space="preserve"> </w:t>
            </w:r>
            <w:r>
              <w:t>or</w:t>
            </w:r>
            <w:r w:rsidR="0072113E">
              <w:t xml:space="preserve"> </w:t>
            </w:r>
            <w:r>
              <w:t>product</w:t>
            </w:r>
            <w:r w:rsidR="0072113E">
              <w:t xml:space="preserve"> </w:t>
            </w:r>
            <w:r>
              <w:t>key</w:t>
            </w:r>
            <w:r w:rsidR="0072113E">
              <w:t xml:space="preserve"> </w:t>
            </w:r>
            <w:r>
              <w:t>they</w:t>
            </w:r>
            <w:r w:rsidR="0072113E">
              <w:t xml:space="preserve"> </w:t>
            </w:r>
            <w:r>
              <w:t>should</w:t>
            </w:r>
            <w:r w:rsidR="0072113E">
              <w:t xml:space="preserve"> </w:t>
            </w:r>
            <w:r>
              <w:t>contact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retailer.</w:t>
            </w:r>
            <w:r w:rsidR="0072113E">
              <w:t xml:space="preserve"> </w:t>
            </w:r>
            <w:r>
              <w:t>If</w:t>
            </w:r>
            <w:r w:rsidR="0072113E">
              <w:t xml:space="preserve"> </w:t>
            </w:r>
            <w:r>
              <w:t>they</w:t>
            </w:r>
            <w:r w:rsidR="0072113E">
              <w:t xml:space="preserve"> </w:t>
            </w:r>
            <w:r>
              <w:t>need</w:t>
            </w:r>
            <w:r w:rsidR="0072113E">
              <w:t xml:space="preserve"> </w:t>
            </w:r>
            <w:r>
              <w:t>assistance</w:t>
            </w:r>
            <w:r w:rsidR="0072113E">
              <w:t xml:space="preserve"> </w:t>
            </w:r>
            <w:r>
              <w:t>with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download</w:t>
            </w:r>
            <w:r w:rsidR="0072113E">
              <w:t xml:space="preserve"> </w:t>
            </w:r>
            <w:r>
              <w:t>or</w:t>
            </w:r>
            <w:r w:rsidR="0072113E">
              <w:t xml:space="preserve"> </w:t>
            </w:r>
            <w:r>
              <w:t>installation,</w:t>
            </w:r>
            <w:r w:rsidR="0072113E">
              <w:t xml:space="preserve"> </w:t>
            </w:r>
            <w:r>
              <w:t>they</w:t>
            </w:r>
            <w:r w:rsidR="0072113E">
              <w:t xml:space="preserve"> </w:t>
            </w:r>
            <w:r>
              <w:t>should</w:t>
            </w:r>
            <w:r w:rsidR="0072113E">
              <w:t xml:space="preserve"> </w:t>
            </w:r>
            <w:r>
              <w:t>contact</w:t>
            </w:r>
            <w:r w:rsidR="0072113E">
              <w:t xml:space="preserve"> </w:t>
            </w:r>
            <w:r>
              <w:t>Microsoft.</w:t>
            </w:r>
            <w:r w:rsidR="0072113E">
              <w:t xml:space="preserve"> </w:t>
            </w:r>
          </w:p>
          <w:p w:rsidR="00297EE8" w:rsidRPr="00297EE8" w:rsidRDefault="00297EE8" w:rsidP="007B35CF">
            <w:pPr>
              <w:pStyle w:val="Note"/>
            </w:pPr>
            <w:r>
              <w:rPr>
                <w:b/>
              </w:rPr>
              <w:t>Note:</w:t>
            </w:r>
            <w:r w:rsidR="0072113E">
              <w:t xml:space="preserve"> </w:t>
            </w:r>
            <w:r>
              <w:t>This</w:t>
            </w:r>
            <w:r w:rsidR="0072113E">
              <w:t xml:space="preserve"> </w:t>
            </w:r>
            <w:r>
              <w:t>purchase</w:t>
            </w:r>
            <w:r w:rsidR="0072113E">
              <w:t xml:space="preserve"> </w:t>
            </w:r>
            <w:r>
              <w:t>option</w:t>
            </w:r>
            <w:r w:rsidR="0072113E">
              <w:t xml:space="preserve"> </w:t>
            </w:r>
            <w:r>
              <w:t>may</w:t>
            </w:r>
            <w:r w:rsidR="0072113E">
              <w:t xml:space="preserve"> </w:t>
            </w:r>
            <w:r>
              <w:t>not</w:t>
            </w:r>
            <w:r w:rsidR="0072113E">
              <w:t xml:space="preserve"> </w:t>
            </w:r>
            <w:r>
              <w:t>be</w:t>
            </w:r>
            <w:r w:rsidR="0072113E">
              <w:t xml:space="preserve"> </w:t>
            </w:r>
            <w:r>
              <w:t>available</w:t>
            </w:r>
            <w:r w:rsidR="0072113E">
              <w:t xml:space="preserve"> </w:t>
            </w:r>
            <w:r>
              <w:t>at</w:t>
            </w:r>
            <w:r w:rsidR="0072113E">
              <w:t xml:space="preserve"> </w:t>
            </w:r>
            <w:r>
              <w:t>Windows</w:t>
            </w:r>
            <w:r w:rsidR="0072113E">
              <w:t xml:space="preserve"> </w:t>
            </w:r>
            <w:r>
              <w:t>8</w:t>
            </w:r>
            <w:r w:rsidR="0072113E">
              <w:t xml:space="preserve"> </w:t>
            </w:r>
            <w:r>
              <w:t>General</w:t>
            </w:r>
            <w:r w:rsidR="0072113E">
              <w:t xml:space="preserve"> </w:t>
            </w:r>
            <w:r>
              <w:t>Availability.</w:t>
            </w:r>
            <w:r w:rsidR="0072113E">
              <w:t xml:space="preserve"> </w:t>
            </w:r>
            <w:r>
              <w:t>At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time</w:t>
            </w:r>
            <w:r w:rsidR="0072113E">
              <w:t xml:space="preserve"> </w:t>
            </w:r>
            <w:r>
              <w:t>of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writing</w:t>
            </w:r>
            <w:r w:rsidR="0072113E">
              <w:t xml:space="preserve"> </w:t>
            </w:r>
            <w:r>
              <w:t>we</w:t>
            </w:r>
            <w:r w:rsidR="0072113E">
              <w:t xml:space="preserve"> </w:t>
            </w:r>
            <w:r>
              <w:t>expect</w:t>
            </w:r>
            <w:r w:rsidR="0072113E">
              <w:t xml:space="preserve"> </w:t>
            </w:r>
            <w:r>
              <w:t>this</w:t>
            </w:r>
            <w:r w:rsidR="0072113E">
              <w:t xml:space="preserve"> </w:t>
            </w:r>
            <w:r>
              <w:t>to</w:t>
            </w:r>
            <w:r w:rsidR="0072113E">
              <w:t xml:space="preserve"> </w:t>
            </w:r>
            <w:r>
              <w:t>be</w:t>
            </w:r>
            <w:r w:rsidR="0072113E">
              <w:t xml:space="preserve"> </w:t>
            </w:r>
            <w:r>
              <w:t>available</w:t>
            </w:r>
            <w:r w:rsidR="0072113E">
              <w:t xml:space="preserve"> </w:t>
            </w:r>
            <w:r>
              <w:t>several</w:t>
            </w:r>
            <w:r w:rsidR="0072113E">
              <w:t xml:space="preserve"> </w:t>
            </w:r>
            <w:r>
              <w:t>months</w:t>
            </w:r>
            <w:r w:rsidR="0072113E">
              <w:t xml:space="preserve"> </w:t>
            </w:r>
            <w:r>
              <w:t>after</w:t>
            </w:r>
            <w:r w:rsidR="0072113E">
              <w:t xml:space="preserve"> </w:t>
            </w:r>
            <w:r>
              <w:t>Windows</w:t>
            </w:r>
            <w:r w:rsidR="0072113E">
              <w:t xml:space="preserve"> </w:t>
            </w:r>
            <w:r>
              <w:t>8</w:t>
            </w:r>
            <w:r w:rsidR="0072113E">
              <w:t xml:space="preserve"> </w:t>
            </w:r>
            <w:r>
              <w:t>is</w:t>
            </w:r>
            <w:r w:rsidR="0072113E">
              <w:t xml:space="preserve"> </w:t>
            </w:r>
            <w:r>
              <w:t>available.</w:t>
            </w:r>
            <w:r w:rsidR="0072113E">
              <w:t xml:space="preserve"> </w:t>
            </w:r>
          </w:p>
        </w:tc>
      </w:tr>
      <w:tr w:rsidR="006B1724" w:rsidRPr="006B1724" w:rsidTr="0072113E">
        <w:tc>
          <w:tcPr>
            <w:tcW w:w="0" w:type="auto"/>
            <w:shd w:val="clear" w:color="auto" w:fill="auto"/>
          </w:tcPr>
          <w:p w:rsidR="006B1724" w:rsidRPr="006B1724" w:rsidRDefault="003F3E5D" w:rsidP="00764FBF">
            <w:pPr>
              <w:pStyle w:val="ParagraphText"/>
            </w:pPr>
            <w:r>
              <w:t>Purchase</w:t>
            </w:r>
            <w:r w:rsidR="0072113E">
              <w:t xml:space="preserve"> </w:t>
            </w:r>
            <w:r>
              <w:t>of</w:t>
            </w:r>
            <w:r w:rsidR="0072113E">
              <w:t xml:space="preserve"> </w:t>
            </w:r>
            <w:r>
              <w:t>Boxed</w:t>
            </w:r>
            <w:r w:rsidR="0072113E">
              <w:t xml:space="preserve"> </w:t>
            </w:r>
            <w:r>
              <w:t>Product</w:t>
            </w:r>
          </w:p>
        </w:tc>
        <w:tc>
          <w:tcPr>
            <w:tcW w:w="0" w:type="auto"/>
            <w:shd w:val="clear" w:color="auto" w:fill="auto"/>
          </w:tcPr>
          <w:p w:rsidR="001811E3" w:rsidRDefault="001B5AC9" w:rsidP="00764FBF">
            <w:pPr>
              <w:pStyle w:val="ParagraphText"/>
            </w:pPr>
            <w:r>
              <w:t>In</w:t>
            </w:r>
            <w:r w:rsidR="0072113E">
              <w:t xml:space="preserve"> </w:t>
            </w:r>
            <w:r>
              <w:t>this</w:t>
            </w:r>
            <w:r w:rsidR="0072113E">
              <w:t xml:space="preserve"> </w:t>
            </w:r>
            <w:r>
              <w:t>method</w:t>
            </w:r>
            <w:r w:rsidR="0072113E">
              <w:t xml:space="preserve"> </w:t>
            </w:r>
            <w:r>
              <w:t>you</w:t>
            </w:r>
            <w:r w:rsidR="0072113E">
              <w:t xml:space="preserve"> </w:t>
            </w:r>
            <w:r>
              <w:t>have</w:t>
            </w:r>
            <w:r w:rsidR="0072113E">
              <w:t xml:space="preserve"> </w:t>
            </w:r>
            <w:r>
              <w:t>purchase</w:t>
            </w:r>
            <w:r w:rsidR="00BD7BA4">
              <w:t>d</w:t>
            </w:r>
            <w:r w:rsidR="0072113E">
              <w:t xml:space="preserve"> </w:t>
            </w:r>
            <w:r w:rsidR="00D414D1">
              <w:t>Windows</w:t>
            </w:r>
            <w:r w:rsidR="0072113E">
              <w:t xml:space="preserve"> </w:t>
            </w:r>
            <w:r w:rsidR="00D414D1">
              <w:t>8</w:t>
            </w:r>
            <w:r w:rsidR="0072113E">
              <w:t xml:space="preserve"> </w:t>
            </w:r>
            <w:r w:rsidR="00BD7BA4">
              <w:t>as</w:t>
            </w:r>
            <w:r w:rsidR="0072113E">
              <w:t xml:space="preserve"> </w:t>
            </w:r>
            <w:r w:rsidR="00BD7BA4">
              <w:t>a</w:t>
            </w:r>
            <w:r w:rsidR="0072113E">
              <w:t xml:space="preserve"> </w:t>
            </w:r>
            <w:r w:rsidR="00BD7BA4">
              <w:t>boxed</w:t>
            </w:r>
            <w:r w:rsidR="0072113E">
              <w:t xml:space="preserve"> </w:t>
            </w:r>
            <w:r w:rsidR="00BD7BA4">
              <w:t>product,</w:t>
            </w:r>
            <w:r w:rsidR="0072113E">
              <w:t xml:space="preserve"> </w:t>
            </w:r>
            <w:r w:rsidR="003F3E5D">
              <w:t>either</w:t>
            </w:r>
            <w:r w:rsidR="0072113E">
              <w:t xml:space="preserve"> </w:t>
            </w:r>
            <w:r w:rsidR="003F3E5D">
              <w:t>at</w:t>
            </w:r>
            <w:r w:rsidR="0072113E">
              <w:t xml:space="preserve"> </w:t>
            </w:r>
            <w:r w:rsidR="003F3E5D">
              <w:t>a</w:t>
            </w:r>
            <w:r w:rsidR="0072113E">
              <w:t xml:space="preserve"> </w:t>
            </w:r>
            <w:r w:rsidR="003F3E5D">
              <w:t>local</w:t>
            </w:r>
            <w:r w:rsidR="0072113E">
              <w:t xml:space="preserve"> </w:t>
            </w:r>
            <w:r w:rsidR="003F3E5D">
              <w:t>retailer</w:t>
            </w:r>
            <w:r w:rsidR="0072113E">
              <w:t xml:space="preserve"> </w:t>
            </w:r>
            <w:r w:rsidR="003F3E5D">
              <w:t>or</w:t>
            </w:r>
            <w:r w:rsidR="0072113E">
              <w:t xml:space="preserve"> </w:t>
            </w:r>
            <w:r w:rsidR="00BD7BA4">
              <w:t>online</w:t>
            </w:r>
            <w:r w:rsidR="0072113E">
              <w:t xml:space="preserve"> </w:t>
            </w:r>
            <w:r w:rsidR="00BD7BA4">
              <w:t>with</w:t>
            </w:r>
            <w:r w:rsidR="0072113E">
              <w:t xml:space="preserve"> </w:t>
            </w:r>
            <w:r w:rsidR="00BD7BA4">
              <w:t>a</w:t>
            </w:r>
            <w:r w:rsidR="0072113E">
              <w:t xml:space="preserve"> </w:t>
            </w:r>
            <w:r w:rsidR="00BD7BA4">
              <w:t>physical</w:t>
            </w:r>
            <w:r w:rsidR="0072113E">
              <w:t xml:space="preserve"> </w:t>
            </w:r>
            <w:r w:rsidR="00BD7BA4">
              <w:t>product</w:t>
            </w:r>
            <w:r w:rsidR="0072113E">
              <w:t xml:space="preserve"> </w:t>
            </w:r>
            <w:r w:rsidR="00BD7BA4">
              <w:t>delivery.</w:t>
            </w:r>
          </w:p>
          <w:p w:rsidR="00BD7BA4" w:rsidRPr="006B1724" w:rsidRDefault="001128E3" w:rsidP="00B349B8">
            <w:pPr>
              <w:pStyle w:val="ParagraphText"/>
            </w:pPr>
            <w:r>
              <w:t>When</w:t>
            </w:r>
            <w:r w:rsidR="0072113E">
              <w:t xml:space="preserve"> </w:t>
            </w:r>
            <w:r>
              <w:t>you</w:t>
            </w:r>
            <w:r w:rsidR="0072113E">
              <w:t xml:space="preserve"> </w:t>
            </w:r>
            <w:r>
              <w:t>purchase</w:t>
            </w:r>
            <w:r w:rsidR="0072113E">
              <w:t xml:space="preserve"> </w:t>
            </w:r>
            <w:r>
              <w:t>boxed</w:t>
            </w:r>
            <w:r w:rsidR="0072113E">
              <w:t xml:space="preserve"> </w:t>
            </w:r>
            <w:r>
              <w:t>product,</w:t>
            </w:r>
            <w:r w:rsidR="0072113E">
              <w:t xml:space="preserve"> </w:t>
            </w:r>
            <w:r>
              <w:t>you</w:t>
            </w:r>
            <w:r w:rsidR="0072113E">
              <w:t xml:space="preserve"> </w:t>
            </w:r>
            <w:r>
              <w:t>will</w:t>
            </w:r>
            <w:r w:rsidR="0072113E">
              <w:t xml:space="preserve"> </w:t>
            </w:r>
            <w:r>
              <w:t>receive</w:t>
            </w:r>
            <w:r w:rsidR="0072113E">
              <w:t xml:space="preserve"> </w:t>
            </w:r>
            <w:r>
              <w:t>an</w:t>
            </w:r>
            <w:r w:rsidR="0072113E">
              <w:t xml:space="preserve"> </w:t>
            </w:r>
            <w:r>
              <w:t>installation</w:t>
            </w:r>
            <w:r w:rsidR="0072113E">
              <w:t xml:space="preserve"> </w:t>
            </w:r>
            <w:r>
              <w:t>DVD</w:t>
            </w:r>
            <w:r w:rsidR="0072113E">
              <w:t xml:space="preserve"> </w:t>
            </w:r>
            <w:r>
              <w:t>and</w:t>
            </w:r>
            <w:r w:rsidR="0072113E">
              <w:t xml:space="preserve"> </w:t>
            </w:r>
            <w:r>
              <w:t>a</w:t>
            </w:r>
            <w:r w:rsidR="0072113E">
              <w:t xml:space="preserve"> </w:t>
            </w:r>
            <w:r>
              <w:t>product</w:t>
            </w:r>
            <w:r w:rsidR="0072113E">
              <w:t xml:space="preserve"> </w:t>
            </w:r>
            <w:r>
              <w:t>key.</w:t>
            </w:r>
            <w:r w:rsidR="0072113E">
              <w:t xml:space="preserve"> </w:t>
            </w:r>
            <w:r>
              <w:t>This</w:t>
            </w:r>
            <w:r w:rsidR="0072113E">
              <w:t xml:space="preserve"> </w:t>
            </w:r>
            <w:r>
              <w:t>installation</w:t>
            </w:r>
            <w:r w:rsidR="0072113E">
              <w:t xml:space="preserve"> </w:t>
            </w:r>
            <w:r>
              <w:t>starts</w:t>
            </w:r>
            <w:r w:rsidR="0072113E">
              <w:t xml:space="preserve"> </w:t>
            </w:r>
            <w:r>
              <w:t>with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 w:rsidR="00B349B8">
              <w:t>down</w:t>
            </w:r>
            <w:r>
              <w:t>-level</w:t>
            </w:r>
            <w:r w:rsidR="0072113E">
              <w:t xml:space="preserve"> </w:t>
            </w:r>
            <w:r>
              <w:t>phase</w:t>
            </w:r>
            <w:r w:rsidR="0072113E">
              <w:t xml:space="preserve"> </w:t>
            </w:r>
            <w:r>
              <w:t>of</w:t>
            </w:r>
            <w:r w:rsidR="0072113E">
              <w:t xml:space="preserve"> </w:t>
            </w:r>
            <w:r>
              <w:t>setup,</w:t>
            </w:r>
            <w:r w:rsidR="0072113E">
              <w:t xml:space="preserve"> </w:t>
            </w:r>
            <w:r>
              <w:t>using</w:t>
            </w:r>
            <w:r w:rsidR="0072113E">
              <w:t xml:space="preserve"> </w:t>
            </w:r>
            <w:r>
              <w:t>the</w:t>
            </w:r>
            <w:r w:rsidR="0072113E">
              <w:t xml:space="preserve"> </w:t>
            </w:r>
            <w:r>
              <w:t>new</w:t>
            </w:r>
            <w:r w:rsidR="0072113E">
              <w:t xml:space="preserve"> </w:t>
            </w:r>
            <w:r>
              <w:t>Install.exe</w:t>
            </w:r>
            <w:r w:rsidR="0072113E">
              <w:t xml:space="preserve"> </w:t>
            </w:r>
            <w:r>
              <w:t>setup</w:t>
            </w:r>
            <w:r w:rsidR="0072113E">
              <w:t xml:space="preserve"> </w:t>
            </w:r>
            <w:r>
              <w:t>experience.</w:t>
            </w:r>
            <w:r w:rsidR="0072113E">
              <w:t xml:space="preserve"> </w:t>
            </w:r>
            <w:r>
              <w:t>Web</w:t>
            </w:r>
            <w:r w:rsidR="0072113E">
              <w:t xml:space="preserve"> </w:t>
            </w:r>
            <w:r>
              <w:t>Setup</w:t>
            </w:r>
            <w:r w:rsidR="0072113E">
              <w:t xml:space="preserve"> </w:t>
            </w:r>
            <w:r>
              <w:t>actions</w:t>
            </w:r>
            <w:r w:rsidR="0072113E">
              <w:t xml:space="preserve"> </w:t>
            </w:r>
            <w:r>
              <w:t>are</w:t>
            </w:r>
            <w:r w:rsidR="0072113E">
              <w:t xml:space="preserve"> </w:t>
            </w:r>
            <w:r>
              <w:t>not</w:t>
            </w:r>
            <w:r w:rsidR="0072113E">
              <w:t xml:space="preserve"> </w:t>
            </w:r>
            <w:r>
              <w:t>performed.</w:t>
            </w:r>
            <w:r w:rsidR="0072113E">
              <w:t xml:space="preserve"> </w:t>
            </w:r>
          </w:p>
        </w:tc>
      </w:tr>
    </w:tbl>
    <w:p w:rsidR="001128E3" w:rsidRPr="001128E3" w:rsidRDefault="001128E3" w:rsidP="001914F6">
      <w:pPr>
        <w:pStyle w:val="Heading4"/>
      </w:pPr>
      <w:r w:rsidRPr="001128E3">
        <w:t>Product</w:t>
      </w:r>
      <w:r w:rsidR="0072113E">
        <w:t xml:space="preserve"> </w:t>
      </w:r>
      <w:r w:rsidRPr="001128E3">
        <w:t>Keys</w:t>
      </w:r>
    </w:p>
    <w:p w:rsidR="00297EE8" w:rsidRDefault="001128E3" w:rsidP="001914F6">
      <w:pPr>
        <w:pStyle w:val="ParagraphText"/>
      </w:pPr>
      <w:r w:rsidRPr="001128E3">
        <w:t>In</w:t>
      </w:r>
      <w:r w:rsidR="0072113E">
        <w:t xml:space="preserve"> </w:t>
      </w:r>
      <w:r w:rsidRPr="001128E3">
        <w:t>all</w:t>
      </w:r>
      <w:r w:rsidR="0072113E">
        <w:t xml:space="preserve"> </w:t>
      </w:r>
      <w:r w:rsidRPr="001128E3">
        <w:t>of</w:t>
      </w:r>
      <w:r w:rsidR="0072113E">
        <w:t xml:space="preserve"> </w:t>
      </w:r>
      <w:r w:rsidRPr="001128E3">
        <w:t>the</w:t>
      </w:r>
      <w:r w:rsidR="0072113E">
        <w:t xml:space="preserve"> </w:t>
      </w:r>
      <w:r w:rsidRPr="001128E3">
        <w:t>purchase</w:t>
      </w:r>
      <w:r w:rsidR="0072113E">
        <w:t xml:space="preserve"> </w:t>
      </w:r>
      <w:r w:rsidRPr="001128E3">
        <w:t>methods</w:t>
      </w:r>
      <w:r w:rsidR="0072113E">
        <w:t xml:space="preserve"> </w:t>
      </w:r>
      <w:r w:rsidRPr="001128E3">
        <w:t>shown</w:t>
      </w:r>
      <w:r w:rsidR="0072113E">
        <w:t xml:space="preserve"> </w:t>
      </w:r>
      <w:r w:rsidRPr="001128E3">
        <w:t>above</w:t>
      </w:r>
      <w:r w:rsidR="0072113E">
        <w:t xml:space="preserve"> </w:t>
      </w:r>
      <w:r w:rsidRPr="001128E3">
        <w:t>you</w:t>
      </w:r>
      <w:r w:rsidR="0072113E">
        <w:t xml:space="preserve"> </w:t>
      </w:r>
      <w:r w:rsidRPr="001128E3">
        <w:t>will</w:t>
      </w:r>
      <w:r w:rsidR="0072113E">
        <w:t xml:space="preserve"> </w:t>
      </w:r>
      <w:r w:rsidRPr="001128E3">
        <w:t>receive</w:t>
      </w:r>
      <w:r w:rsidR="0072113E">
        <w:t xml:space="preserve"> </w:t>
      </w:r>
      <w:r w:rsidRPr="001128E3">
        <w:t>a</w:t>
      </w:r>
      <w:r w:rsidR="0072113E">
        <w:t xml:space="preserve"> </w:t>
      </w:r>
      <w:r w:rsidRPr="001128E3">
        <w:t>compliance-checking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8</w:t>
      </w:r>
      <w:r w:rsidR="0072113E">
        <w:t xml:space="preserve"> </w:t>
      </w:r>
      <w:r w:rsidRPr="001128E3">
        <w:t>product</w:t>
      </w:r>
      <w:r w:rsidR="0072113E">
        <w:t xml:space="preserve"> </w:t>
      </w:r>
      <w:r w:rsidRPr="001128E3">
        <w:t>key</w:t>
      </w:r>
      <w:r w:rsidR="0072113E">
        <w:t xml:space="preserve"> </w:t>
      </w:r>
      <w:r w:rsidR="00680C81">
        <w:t>–</w:t>
      </w:r>
      <w:r w:rsidR="0072113E">
        <w:t xml:space="preserve"> </w:t>
      </w:r>
      <w:r w:rsidR="00680C81">
        <w:t>also</w:t>
      </w:r>
      <w:r w:rsidR="0072113E">
        <w:t xml:space="preserve"> </w:t>
      </w:r>
      <w:r w:rsidR="00680C81">
        <w:t>known</w:t>
      </w:r>
      <w:r w:rsidR="0072113E">
        <w:t xml:space="preserve"> </w:t>
      </w:r>
      <w:r w:rsidR="00680C81">
        <w:t>as</w:t>
      </w:r>
      <w:r w:rsidR="0072113E">
        <w:t xml:space="preserve"> </w:t>
      </w:r>
      <w:r w:rsidR="00680C81">
        <w:t>an</w:t>
      </w:r>
      <w:r w:rsidR="0072113E">
        <w:t xml:space="preserve"> </w:t>
      </w:r>
      <w:r w:rsidR="00680C81">
        <w:t>upgrade</w:t>
      </w:r>
      <w:r w:rsidR="0072113E">
        <w:t xml:space="preserve"> </w:t>
      </w:r>
      <w:r w:rsidR="00680C81">
        <w:t>key</w:t>
      </w:r>
      <w:r w:rsidRPr="001128E3">
        <w:t>.</w:t>
      </w:r>
      <w:r w:rsidR="0072113E">
        <w:t xml:space="preserve"> </w:t>
      </w:r>
      <w:r w:rsidRPr="001128E3">
        <w:t>When</w:t>
      </w:r>
      <w:r w:rsidR="0072113E">
        <w:t xml:space="preserve"> </w:t>
      </w:r>
      <w:r w:rsidRPr="001128E3">
        <w:t>you</w:t>
      </w:r>
      <w:r w:rsidR="0072113E">
        <w:t xml:space="preserve"> </w:t>
      </w:r>
      <w:r w:rsidRPr="001128E3">
        <w:t>install</w:t>
      </w:r>
      <w:r w:rsidR="0072113E">
        <w:t xml:space="preserve"> </w:t>
      </w:r>
      <w:r w:rsidRPr="001128E3">
        <w:t>with</w:t>
      </w:r>
      <w:r w:rsidR="0072113E">
        <w:t xml:space="preserve"> </w:t>
      </w:r>
      <w:r w:rsidRPr="001128E3">
        <w:t>this</w:t>
      </w:r>
      <w:r w:rsidR="0072113E">
        <w:t xml:space="preserve"> </w:t>
      </w:r>
      <w:r w:rsidRPr="001128E3">
        <w:t>key</w:t>
      </w:r>
      <w:r w:rsidR="0072113E">
        <w:t xml:space="preserve"> </w:t>
      </w:r>
      <w:r w:rsidRPr="001128E3">
        <w:t>type,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setup</w:t>
      </w:r>
      <w:r w:rsidR="0072113E">
        <w:t xml:space="preserve"> </w:t>
      </w:r>
      <w:r w:rsidRPr="001128E3">
        <w:t>checks</w:t>
      </w:r>
      <w:r w:rsidR="0072113E">
        <w:t xml:space="preserve"> </w:t>
      </w:r>
      <w:r w:rsidRPr="001128E3">
        <w:t>for</w:t>
      </w:r>
      <w:r w:rsidR="0072113E">
        <w:t xml:space="preserve"> </w:t>
      </w:r>
      <w:r w:rsidRPr="001128E3">
        <w:t>a</w:t>
      </w:r>
      <w:r w:rsidR="0072113E">
        <w:t xml:space="preserve"> </w:t>
      </w:r>
      <w:r w:rsidRPr="001128E3">
        <w:t>previous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installation</w:t>
      </w:r>
      <w:r w:rsidR="0072113E">
        <w:t xml:space="preserve"> </w:t>
      </w:r>
      <w:r w:rsidRPr="001128E3">
        <w:t>on</w:t>
      </w:r>
      <w:r w:rsidR="0072113E">
        <w:t xml:space="preserve"> </w:t>
      </w:r>
      <w:r w:rsidRPr="001128E3">
        <w:t>the</w:t>
      </w:r>
      <w:r w:rsidR="0072113E">
        <w:t xml:space="preserve"> </w:t>
      </w:r>
      <w:r w:rsidRPr="001128E3">
        <w:t>PC.</w:t>
      </w:r>
      <w:r w:rsidR="0072113E">
        <w:t xml:space="preserve"> </w:t>
      </w:r>
      <w:r w:rsidRPr="001128E3">
        <w:t>This</w:t>
      </w:r>
      <w:r w:rsidR="0072113E">
        <w:t xml:space="preserve"> </w:t>
      </w:r>
      <w:r w:rsidRPr="001128E3">
        <w:t>is</w:t>
      </w:r>
      <w:r w:rsidR="0072113E">
        <w:t xml:space="preserve"> </w:t>
      </w:r>
      <w:r w:rsidRPr="001128E3">
        <w:t>satisfied</w:t>
      </w:r>
      <w:r w:rsidR="0072113E">
        <w:t xml:space="preserve"> </w:t>
      </w:r>
      <w:r w:rsidRPr="001128E3">
        <w:t>by</w:t>
      </w:r>
      <w:r w:rsidR="0072113E">
        <w:t xml:space="preserve"> </w:t>
      </w:r>
      <w:r w:rsidRPr="001128E3">
        <w:t>running</w:t>
      </w:r>
      <w:r w:rsidR="0072113E">
        <w:t xml:space="preserve"> </w:t>
      </w:r>
      <w:r w:rsidRPr="001128E3">
        <w:t>setup</w:t>
      </w:r>
      <w:r w:rsidR="0072113E">
        <w:t xml:space="preserve"> </w:t>
      </w:r>
      <w:r w:rsidRPr="001128E3">
        <w:t>within</w:t>
      </w:r>
      <w:r w:rsidR="0072113E">
        <w:t xml:space="preserve"> </w:t>
      </w:r>
      <w:r w:rsidRPr="001128E3">
        <w:t>Windows,</w:t>
      </w:r>
      <w:r w:rsidR="0072113E">
        <w:t xml:space="preserve"> </w:t>
      </w:r>
      <w:r w:rsidRPr="001128E3">
        <w:t>or</w:t>
      </w:r>
      <w:r w:rsidR="0072113E">
        <w:t xml:space="preserve"> </w:t>
      </w:r>
      <w:r w:rsidRPr="001128E3">
        <w:t>by</w:t>
      </w:r>
      <w:r w:rsidR="0072113E">
        <w:t xml:space="preserve"> </w:t>
      </w:r>
      <w:r w:rsidRPr="001128E3">
        <w:t>booting</w:t>
      </w:r>
      <w:r w:rsidR="0072113E">
        <w:t xml:space="preserve"> </w:t>
      </w:r>
      <w:r w:rsidRPr="001128E3">
        <w:t>from</w:t>
      </w:r>
      <w:r w:rsidR="0072113E">
        <w:t xml:space="preserve"> </w:t>
      </w:r>
      <w:r w:rsidRPr="001128E3">
        <w:t>the</w:t>
      </w:r>
      <w:r w:rsidR="0072113E">
        <w:t xml:space="preserve"> </w:t>
      </w:r>
      <w:r w:rsidRPr="001128E3">
        <w:t>installation</w:t>
      </w:r>
      <w:r w:rsidR="0072113E">
        <w:t xml:space="preserve"> </w:t>
      </w:r>
      <w:r w:rsidRPr="001128E3">
        <w:t>media</w:t>
      </w:r>
      <w:r w:rsidR="0072113E">
        <w:t xml:space="preserve"> </w:t>
      </w:r>
      <w:r w:rsidRPr="001128E3">
        <w:t>on</w:t>
      </w:r>
      <w:r w:rsidR="0072113E">
        <w:t xml:space="preserve"> </w:t>
      </w:r>
      <w:r w:rsidRPr="001128E3">
        <w:t>a</w:t>
      </w:r>
      <w:r w:rsidR="0072113E">
        <w:t xml:space="preserve"> </w:t>
      </w:r>
      <w:r w:rsidRPr="001128E3">
        <w:t>PC</w:t>
      </w:r>
      <w:r w:rsidR="0072113E">
        <w:t xml:space="preserve"> </w:t>
      </w:r>
      <w:r w:rsidRPr="001128E3">
        <w:t>where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is</w:t>
      </w:r>
      <w:r w:rsidR="0072113E">
        <w:t xml:space="preserve"> </w:t>
      </w:r>
      <w:r w:rsidRPr="001128E3">
        <w:t>installed</w:t>
      </w:r>
      <w:r w:rsidR="0072113E">
        <w:t xml:space="preserve"> </w:t>
      </w:r>
      <w:r w:rsidRPr="001128E3">
        <w:t>on</w:t>
      </w:r>
      <w:r w:rsidR="0072113E">
        <w:t xml:space="preserve"> </w:t>
      </w:r>
      <w:r w:rsidRPr="001128E3">
        <w:t>a</w:t>
      </w:r>
      <w:r w:rsidR="0072113E">
        <w:t xml:space="preserve"> </w:t>
      </w:r>
      <w:r w:rsidRPr="001128E3">
        <w:t>local</w:t>
      </w:r>
      <w:r w:rsidR="0072113E">
        <w:t xml:space="preserve"> </w:t>
      </w:r>
      <w:r w:rsidRPr="001128E3">
        <w:t>hard</w:t>
      </w:r>
      <w:r w:rsidR="0072113E">
        <w:t xml:space="preserve"> </w:t>
      </w:r>
      <w:r w:rsidRPr="001128E3">
        <w:t>drive.</w:t>
      </w:r>
      <w:r w:rsidR="0072113E">
        <w:t xml:space="preserve"> </w:t>
      </w:r>
    </w:p>
    <w:p w:rsidR="001128E3" w:rsidRPr="001128E3" w:rsidRDefault="00297EE8" w:rsidP="001914F6">
      <w:pPr>
        <w:pStyle w:val="ParagraphText"/>
      </w:pP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install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way,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>
        <w:t>is</w:t>
      </w:r>
      <w:r w:rsidR="0072113E">
        <w:t xml:space="preserve"> </w:t>
      </w:r>
      <w:r>
        <w:t>aware</w:t>
      </w:r>
      <w:r w:rsidR="0072113E">
        <w:t xml:space="preserve"> </w:t>
      </w:r>
      <w:r>
        <w:t>of</w:t>
      </w:r>
      <w:r w:rsidR="0072113E">
        <w:t xml:space="preserve"> </w:t>
      </w:r>
      <w:r>
        <w:t>your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installation,</w:t>
      </w:r>
      <w:r w:rsidR="0072113E">
        <w:t xml:space="preserve"> </w:t>
      </w:r>
      <w:r>
        <w:t>and</w:t>
      </w:r>
      <w:r w:rsidR="0072113E">
        <w:t xml:space="preserve"> </w:t>
      </w:r>
      <w:r>
        <w:t>can</w:t>
      </w:r>
      <w:r w:rsidR="0072113E">
        <w:t xml:space="preserve"> </w:t>
      </w:r>
      <w:r>
        <w:t>therefore</w:t>
      </w:r>
      <w:r w:rsidR="0072113E">
        <w:t xml:space="preserve"> </w:t>
      </w:r>
      <w:r>
        <w:t>activate</w:t>
      </w:r>
      <w:r w:rsidR="0072113E">
        <w:t xml:space="preserve"> </w:t>
      </w:r>
      <w:r>
        <w:t>using</w:t>
      </w:r>
      <w:r w:rsidR="0072113E">
        <w:t xml:space="preserve"> </w:t>
      </w:r>
      <w:r>
        <w:t>your</w:t>
      </w:r>
      <w:r w:rsidR="0072113E">
        <w:t xml:space="preserve"> </w:t>
      </w:r>
      <w:r>
        <w:t>compliance-checking</w:t>
      </w:r>
      <w:r w:rsidR="0072113E">
        <w:t xml:space="preserve"> </w:t>
      </w:r>
      <w:r>
        <w:t>key</w:t>
      </w:r>
      <w:r w:rsidR="0072113E">
        <w:t xml:space="preserve"> </w:t>
      </w:r>
      <w:r>
        <w:t>even</w:t>
      </w:r>
      <w:r w:rsidR="0072113E">
        <w:t xml:space="preserve"> </w:t>
      </w:r>
      <w:r>
        <w:t>though</w:t>
      </w:r>
      <w:r w:rsidR="0072113E">
        <w:t xml:space="preserve"> </w:t>
      </w:r>
      <w:r>
        <w:t>you</w:t>
      </w:r>
      <w:r w:rsidR="0072113E">
        <w:t xml:space="preserve"> </w:t>
      </w:r>
      <w:r>
        <w:t>did</w:t>
      </w:r>
      <w:r w:rsidR="0072113E">
        <w:t xml:space="preserve"> </w:t>
      </w:r>
      <w:r>
        <w:t>not</w:t>
      </w:r>
      <w:r w:rsidR="0072113E">
        <w:t xml:space="preserve"> </w:t>
      </w:r>
      <w:r>
        <w:t>upgrade</w:t>
      </w:r>
      <w:r w:rsidR="0072113E">
        <w:t xml:space="preserve"> </w:t>
      </w:r>
      <w:r>
        <w:t>your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installation.</w:t>
      </w:r>
      <w:r w:rsidR="0072113E">
        <w:t xml:space="preserve"> </w:t>
      </w:r>
    </w:p>
    <w:p w:rsidR="001128E3" w:rsidRDefault="001128E3" w:rsidP="001914F6">
      <w:pPr>
        <w:pStyle w:val="ParagraphText"/>
      </w:pPr>
      <w:r w:rsidRPr="001128E3">
        <w:t>If</w:t>
      </w:r>
      <w:r w:rsidR="0072113E">
        <w:t xml:space="preserve"> </w:t>
      </w:r>
      <w:r w:rsidRPr="001128E3">
        <w:t>you</w:t>
      </w:r>
      <w:r w:rsidR="0072113E">
        <w:t xml:space="preserve"> </w:t>
      </w:r>
      <w:r w:rsidRPr="001128E3">
        <w:t>wish</w:t>
      </w:r>
      <w:r w:rsidR="0072113E">
        <w:t xml:space="preserve"> </w:t>
      </w:r>
      <w:r w:rsidRPr="001128E3">
        <w:t>to</w:t>
      </w:r>
      <w:r w:rsidR="0072113E">
        <w:t xml:space="preserve"> </w:t>
      </w:r>
      <w:r w:rsidRPr="001128E3">
        <w:t>install</w:t>
      </w:r>
      <w:r w:rsidR="0072113E">
        <w:t xml:space="preserve"> </w:t>
      </w:r>
      <w:r w:rsidRPr="001128E3">
        <w:t>or</w:t>
      </w:r>
      <w:r w:rsidR="0072113E">
        <w:t xml:space="preserve"> </w:t>
      </w:r>
      <w:r w:rsidRPr="001128E3">
        <w:t>reinstall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8</w:t>
      </w:r>
      <w:r w:rsidR="0072113E">
        <w:t xml:space="preserve"> </w:t>
      </w:r>
      <w:r w:rsidRPr="001128E3">
        <w:t>on</w:t>
      </w:r>
      <w:r w:rsidR="0072113E">
        <w:t xml:space="preserve"> </w:t>
      </w:r>
      <w:r w:rsidRPr="001128E3">
        <w:t>a</w:t>
      </w:r>
      <w:r w:rsidR="0072113E">
        <w:t xml:space="preserve"> </w:t>
      </w:r>
      <w:r w:rsidRPr="001128E3">
        <w:t>PC</w:t>
      </w:r>
      <w:r w:rsidR="0072113E">
        <w:t xml:space="preserve"> </w:t>
      </w:r>
      <w:r w:rsidRPr="001128E3">
        <w:t>then,</w:t>
      </w:r>
      <w:r w:rsidR="0072113E">
        <w:t xml:space="preserve"> </w:t>
      </w:r>
      <w:r w:rsidRPr="001128E3">
        <w:t>your</w:t>
      </w:r>
      <w:r w:rsidR="0072113E">
        <w:t xml:space="preserve"> </w:t>
      </w:r>
      <w:r w:rsidRPr="001128E3">
        <w:t>previous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version</w:t>
      </w:r>
      <w:r w:rsidR="0072113E">
        <w:t xml:space="preserve"> </w:t>
      </w:r>
      <w:r w:rsidRPr="001128E3">
        <w:t>should</w:t>
      </w:r>
      <w:r w:rsidR="0072113E">
        <w:t xml:space="preserve"> </w:t>
      </w:r>
      <w:r w:rsidRPr="001128E3">
        <w:t>be</w:t>
      </w:r>
      <w:r w:rsidR="0072113E">
        <w:t xml:space="preserve"> </w:t>
      </w:r>
      <w:r w:rsidRPr="001128E3">
        <w:t>installed</w:t>
      </w:r>
      <w:r w:rsidR="0072113E">
        <w:t xml:space="preserve"> </w:t>
      </w:r>
      <w:r w:rsidRPr="001128E3">
        <w:t>first.</w:t>
      </w:r>
      <w:r w:rsidR="0072113E">
        <w:t xml:space="preserve"> </w:t>
      </w:r>
      <w:r w:rsidRPr="001128E3">
        <w:t>This</w:t>
      </w:r>
      <w:r w:rsidR="0072113E">
        <w:t xml:space="preserve"> </w:t>
      </w:r>
      <w:r w:rsidRPr="001128E3">
        <w:t>is</w:t>
      </w:r>
      <w:r w:rsidR="0072113E">
        <w:t xml:space="preserve"> </w:t>
      </w:r>
      <w:r w:rsidRPr="001128E3">
        <w:t>the</w:t>
      </w:r>
      <w:r w:rsidR="0072113E">
        <w:t xml:space="preserve"> </w:t>
      </w:r>
      <w:r w:rsidRPr="001128E3">
        <w:t>same</w:t>
      </w:r>
      <w:r w:rsidR="0072113E">
        <w:t xml:space="preserve"> </w:t>
      </w:r>
      <w:r w:rsidRPr="001128E3">
        <w:t>as</w:t>
      </w:r>
      <w:r w:rsidR="0072113E">
        <w:t xml:space="preserve"> </w:t>
      </w:r>
      <w:r w:rsidRPr="001128E3">
        <w:t>using</w:t>
      </w:r>
      <w:r w:rsidR="0072113E">
        <w:t xml:space="preserve"> </w:t>
      </w:r>
      <w:r w:rsidRPr="001128E3">
        <w:t>an</w:t>
      </w:r>
      <w:r w:rsidR="0072113E">
        <w:t xml:space="preserve"> </w:t>
      </w:r>
      <w:r w:rsidRPr="001128E3">
        <w:t>Upgrade</w:t>
      </w:r>
      <w:r w:rsidR="0072113E">
        <w:t xml:space="preserve"> </w:t>
      </w:r>
      <w:r w:rsidRPr="001128E3">
        <w:t>key</w:t>
      </w:r>
      <w:r w:rsidR="0072113E">
        <w:t xml:space="preserve"> </w:t>
      </w:r>
      <w:r w:rsidRPr="001128E3">
        <w:t>when</w:t>
      </w:r>
      <w:r w:rsidR="0072113E">
        <w:t xml:space="preserve"> </w:t>
      </w:r>
      <w:r w:rsidRPr="001128E3">
        <w:t>installing</w:t>
      </w:r>
      <w:r w:rsidR="0072113E">
        <w:t xml:space="preserve"> </w:t>
      </w:r>
      <w:r w:rsidRPr="001128E3">
        <w:t>Windows</w:t>
      </w:r>
      <w:r w:rsidR="0072113E">
        <w:t xml:space="preserve"> </w:t>
      </w:r>
      <w:r w:rsidRPr="001128E3">
        <w:t>7.</w:t>
      </w:r>
      <w:r w:rsidR="0072113E">
        <w:t xml:space="preserve"> </w:t>
      </w:r>
    </w:p>
    <w:p w:rsidR="00297EE8" w:rsidRPr="001128E3" w:rsidRDefault="00297EE8" w:rsidP="001914F6">
      <w:pPr>
        <w:pStyle w:val="ParagraphText"/>
      </w:pPr>
      <w:r>
        <w:t>If</w:t>
      </w:r>
      <w:r w:rsidR="0072113E">
        <w:t xml:space="preserve"> </w:t>
      </w:r>
      <w:r>
        <w:t>for</w:t>
      </w:r>
      <w:r w:rsidR="0072113E">
        <w:t xml:space="preserve"> </w:t>
      </w:r>
      <w:r>
        <w:t>some</w:t>
      </w:r>
      <w:r w:rsidR="0072113E">
        <w:t xml:space="preserve"> </w:t>
      </w:r>
      <w:r>
        <w:t>reason</w:t>
      </w:r>
      <w:r w:rsidR="0072113E">
        <w:t xml:space="preserve"> </w:t>
      </w:r>
      <w:r>
        <w:t>you</w:t>
      </w:r>
      <w:r w:rsidR="0072113E">
        <w:t xml:space="preserve"> </w:t>
      </w:r>
      <w:r>
        <w:t>cannot</w:t>
      </w:r>
      <w:r w:rsidR="0072113E">
        <w:t xml:space="preserve"> </w:t>
      </w:r>
      <w:r>
        <w:t>have</w:t>
      </w:r>
      <w:r w:rsidR="0072113E">
        <w:t xml:space="preserve"> </w:t>
      </w:r>
      <w:r>
        <w:t>your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version</w:t>
      </w:r>
      <w:r w:rsidR="0072113E">
        <w:t xml:space="preserve"> </w:t>
      </w:r>
      <w:r>
        <w:t>installed</w:t>
      </w:r>
      <w:r w:rsidR="0072113E">
        <w:t xml:space="preserve"> </w:t>
      </w:r>
      <w:r>
        <w:t>before</w:t>
      </w:r>
      <w:r w:rsidR="0072113E">
        <w:t xml:space="preserve"> </w:t>
      </w:r>
      <w:r>
        <w:t>running</w:t>
      </w:r>
      <w:r w:rsidR="0072113E">
        <w:t xml:space="preserve"> </w:t>
      </w:r>
      <w:r>
        <w:t>setup</w:t>
      </w:r>
      <w:r w:rsidR="0072113E">
        <w:t xml:space="preserve"> </w:t>
      </w:r>
      <w:r>
        <w:t>for</w:t>
      </w:r>
      <w:r w:rsidR="0072113E">
        <w:t xml:space="preserve"> </w:t>
      </w:r>
      <w:r>
        <w:t>Windows</w:t>
      </w:r>
      <w:r w:rsidR="0072113E">
        <w:t xml:space="preserve"> </w:t>
      </w:r>
      <w:r>
        <w:t>8,</w:t>
      </w:r>
      <w:r w:rsidR="0072113E">
        <w:t xml:space="preserve"> </w:t>
      </w:r>
      <w:r>
        <w:t>will</w:t>
      </w:r>
      <w:r w:rsidR="0072113E">
        <w:t xml:space="preserve"> </w:t>
      </w:r>
      <w:r>
        <w:t>accept</w:t>
      </w:r>
      <w:r w:rsidR="0072113E">
        <w:t xml:space="preserve"> </w:t>
      </w:r>
      <w:r>
        <w:t>your</w:t>
      </w:r>
      <w:r w:rsidR="0072113E">
        <w:t xml:space="preserve"> </w:t>
      </w:r>
      <w:r>
        <w:t>key.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able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>
        <w:t>Windows</w:t>
      </w:r>
      <w:r w:rsidR="0072113E">
        <w:t xml:space="preserve"> </w:t>
      </w:r>
      <w:r>
        <w:t>8,</w:t>
      </w:r>
      <w:r w:rsidR="0072113E">
        <w:t xml:space="preserve"> </w:t>
      </w:r>
      <w:r>
        <w:t>but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encounter</w:t>
      </w:r>
      <w:r w:rsidR="0072113E">
        <w:t xml:space="preserve"> </w:t>
      </w:r>
      <w:r>
        <w:t>an</w:t>
      </w:r>
      <w:r w:rsidR="0072113E">
        <w:t xml:space="preserve"> </w:t>
      </w:r>
      <w:r>
        <w:t>activation</w:t>
      </w:r>
      <w:r w:rsidR="0072113E">
        <w:t xml:space="preserve"> </w:t>
      </w:r>
      <w:r>
        <w:t>error</w:t>
      </w:r>
      <w:r w:rsidR="0072113E">
        <w:t xml:space="preserve"> </w:t>
      </w:r>
      <w:r>
        <w:t>0xC004F061</w:t>
      </w:r>
      <w:r w:rsidR="0072113E">
        <w:t xml:space="preserve"> </w:t>
      </w:r>
      <w:r>
        <w:t>once</w:t>
      </w:r>
      <w:r w:rsidR="0072113E">
        <w:t xml:space="preserve"> </w:t>
      </w:r>
      <w:r>
        <w:t>installation</w:t>
      </w:r>
      <w:r w:rsidR="0072113E">
        <w:t xml:space="preserve"> </w:t>
      </w:r>
      <w:r>
        <w:t>is</w:t>
      </w:r>
      <w:r w:rsidR="0072113E">
        <w:t xml:space="preserve"> </w:t>
      </w:r>
      <w:r>
        <w:t>complete.</w:t>
      </w:r>
      <w:r w:rsidR="0072113E">
        <w:t xml:space="preserve"> </w:t>
      </w:r>
      <w:r>
        <w:t>For</w:t>
      </w:r>
      <w:r w:rsidR="0072113E">
        <w:t xml:space="preserve"> </w:t>
      </w:r>
      <w:r>
        <w:t>more</w:t>
      </w:r>
      <w:r w:rsidR="0072113E">
        <w:t xml:space="preserve"> </w:t>
      </w:r>
      <w:r>
        <w:t>information</w:t>
      </w:r>
      <w:r w:rsidR="0072113E">
        <w:t xml:space="preserve"> </w:t>
      </w:r>
      <w:r>
        <w:t>on</w:t>
      </w:r>
      <w:r w:rsidR="0072113E">
        <w:t xml:space="preserve"> </w:t>
      </w:r>
      <w:r>
        <w:t>this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Activation</w:t>
      </w:r>
      <w:r w:rsidR="0072113E">
        <w:t xml:space="preserve"> </w:t>
      </w:r>
      <w:r>
        <w:t>module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course.</w:t>
      </w:r>
      <w:r w:rsidR="0072113E">
        <w:t xml:space="preserve"> </w:t>
      </w:r>
    </w:p>
    <w:p w:rsidR="001811E3" w:rsidRDefault="006A4987">
      <w:pPr>
        <w:pStyle w:val="Heading3"/>
      </w:pPr>
      <w:bookmarkStart w:id="27" w:name="_Toc334546454"/>
      <w:bookmarkStart w:id="28" w:name="_Toc334554927"/>
      <w:bookmarkStart w:id="29" w:name="_Toc334564061"/>
      <w:r>
        <w:t>Web</w:t>
      </w:r>
      <w:r w:rsidR="0072113E">
        <w:t xml:space="preserve"> </w:t>
      </w:r>
      <w:r w:rsidR="00A14067">
        <w:t>S</w:t>
      </w:r>
      <w:r>
        <w:t>etup:</w:t>
      </w:r>
      <w:r w:rsidR="0072113E">
        <w:t xml:space="preserve"> </w:t>
      </w:r>
      <w:r w:rsidR="00A14067">
        <w:t>C</w:t>
      </w:r>
      <w:r>
        <w:t>heck</w:t>
      </w:r>
      <w:r w:rsidR="0072113E">
        <w:t xml:space="preserve"> </w:t>
      </w:r>
      <w:r w:rsidR="00A14067">
        <w:t>C</w:t>
      </w:r>
      <w:r>
        <w:t>ompatibility</w:t>
      </w:r>
      <w:bookmarkEnd w:id="27"/>
      <w:bookmarkEnd w:id="28"/>
      <w:bookmarkEnd w:id="29"/>
    </w:p>
    <w:p w:rsidR="001811E3" w:rsidRDefault="006A4987" w:rsidP="00AD6956">
      <w:pPr>
        <w:pStyle w:val="ParagraphText"/>
      </w:pP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start</w:t>
      </w:r>
      <w:r w:rsidR="0072113E">
        <w:t xml:space="preserve"> </w:t>
      </w:r>
      <w:r>
        <w:t>the</w:t>
      </w:r>
      <w:r w:rsidR="0072113E">
        <w:t xml:space="preserve"> </w:t>
      </w:r>
      <w:r>
        <w:t>purchase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Microsoft.com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page,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Web</w:t>
      </w:r>
      <w:r w:rsidR="0072113E">
        <w:t xml:space="preserve"> </w:t>
      </w:r>
      <w:r w:rsidR="00C148CE">
        <w:t>Setup</w:t>
      </w:r>
      <w:r w:rsidR="0072113E">
        <w:t xml:space="preserve"> </w:t>
      </w:r>
      <w:r w:rsidR="00C148CE">
        <w:t>experience</w:t>
      </w:r>
      <w:r w:rsidR="0072113E">
        <w:t xml:space="preserve"> </w:t>
      </w:r>
      <w:r w:rsidR="00C148CE">
        <w:t>starts</w:t>
      </w:r>
      <w:r w:rsidR="0072113E">
        <w:t xml:space="preserve"> </w:t>
      </w:r>
      <w:r w:rsidR="00C148CE">
        <w:t>when</w:t>
      </w:r>
      <w:r w:rsidR="0072113E">
        <w:t xml:space="preserve"> </w:t>
      </w:r>
      <w:r w:rsidR="00C148CE">
        <w:t>you</w:t>
      </w:r>
      <w:r w:rsidR="0072113E">
        <w:t xml:space="preserve"> </w:t>
      </w:r>
      <w:r w:rsidR="00C148CE">
        <w:t>download</w:t>
      </w:r>
      <w:r w:rsidR="0072113E">
        <w:t xml:space="preserve"> </w:t>
      </w:r>
      <w:r w:rsidR="00C148CE">
        <w:t>and</w:t>
      </w:r>
      <w:r w:rsidR="0072113E">
        <w:t xml:space="preserve"> </w:t>
      </w:r>
      <w:r w:rsidR="00C148CE">
        <w:t>run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C148CE">
        <w:t>Upgrade</w:t>
      </w:r>
      <w:r w:rsidR="0072113E">
        <w:t xml:space="preserve"> </w:t>
      </w:r>
      <w:r w:rsidR="00C148CE">
        <w:t>Assistant.</w:t>
      </w:r>
      <w:r w:rsidR="0072113E">
        <w:t xml:space="preserve"> </w:t>
      </w:r>
      <w:r w:rsidR="00C148CE">
        <w:t>This</w:t>
      </w:r>
      <w:r w:rsidR="0072113E">
        <w:t xml:space="preserve"> </w:t>
      </w:r>
      <w:r w:rsidR="00C148CE">
        <w:t>is</w:t>
      </w:r>
      <w:r w:rsidR="0072113E">
        <w:t xml:space="preserve"> </w:t>
      </w:r>
      <w:r w:rsidR="00C148CE">
        <w:t>your</w:t>
      </w:r>
      <w:r w:rsidR="0072113E">
        <w:t xml:space="preserve"> </w:t>
      </w:r>
      <w:r w:rsidR="00C148CE">
        <w:t>interface</w:t>
      </w:r>
      <w:r w:rsidR="0072113E">
        <w:t xml:space="preserve"> </w:t>
      </w:r>
      <w:r w:rsidR="00C148CE">
        <w:t>for</w:t>
      </w:r>
      <w:r w:rsidR="0072113E">
        <w:t xml:space="preserve"> </w:t>
      </w:r>
      <w:r w:rsidR="00C148CE">
        <w:t>Web</w:t>
      </w:r>
      <w:r w:rsidR="0072113E">
        <w:t xml:space="preserve"> </w:t>
      </w:r>
      <w:r w:rsidR="00C148CE">
        <w:t>Setup</w:t>
      </w:r>
      <w:r w:rsidR="0072113E">
        <w:t xml:space="preserve"> </w:t>
      </w:r>
      <w:r w:rsidR="00C148CE">
        <w:t>–</w:t>
      </w:r>
      <w:r w:rsidR="0072113E">
        <w:t xml:space="preserve"> </w:t>
      </w:r>
      <w:r w:rsidR="00C148CE">
        <w:t>guiding</w:t>
      </w:r>
      <w:r w:rsidR="0072113E">
        <w:t xml:space="preserve"> </w:t>
      </w:r>
      <w:r w:rsidR="00C148CE">
        <w:t>you</w:t>
      </w:r>
      <w:r w:rsidR="0072113E">
        <w:t xml:space="preserve"> </w:t>
      </w:r>
      <w:r w:rsidR="00C148CE">
        <w:t>through</w:t>
      </w:r>
      <w:r w:rsidR="0072113E">
        <w:t xml:space="preserve"> </w:t>
      </w:r>
      <w:r w:rsidR="00C148CE">
        <w:t>all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steps</w:t>
      </w:r>
      <w:r w:rsidR="0072113E">
        <w:t xml:space="preserve"> </w:t>
      </w:r>
      <w:r w:rsidR="00C148CE">
        <w:t>needed</w:t>
      </w:r>
      <w:r w:rsidR="0072113E">
        <w:t xml:space="preserve"> </w:t>
      </w:r>
      <w:r w:rsidR="00C148CE">
        <w:t>to</w:t>
      </w:r>
      <w:r w:rsidR="0072113E">
        <w:t xml:space="preserve"> </w:t>
      </w:r>
      <w:r w:rsidR="00C148CE">
        <w:t>make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C148CE">
        <w:t>ready</w:t>
      </w:r>
      <w:r w:rsidR="0072113E">
        <w:t xml:space="preserve"> </w:t>
      </w:r>
      <w:r w:rsidR="00C148CE">
        <w:t>to</w:t>
      </w:r>
      <w:r w:rsidR="0072113E">
        <w:t xml:space="preserve"> </w:t>
      </w:r>
      <w:r w:rsidR="00C148CE">
        <w:t>install.</w:t>
      </w:r>
      <w:r w:rsidR="0072113E">
        <w:t xml:space="preserve"> </w:t>
      </w:r>
      <w:r w:rsidR="00C148CE">
        <w:t>When</w:t>
      </w:r>
      <w:r w:rsidR="0072113E">
        <w:t xml:space="preserve"> </w:t>
      </w:r>
      <w:r w:rsidR="00C148CE">
        <w:t>you</w:t>
      </w:r>
      <w:r w:rsidR="0072113E">
        <w:t xml:space="preserve"> </w:t>
      </w:r>
      <w:r w:rsidR="00AD6956">
        <w:t>run</w:t>
      </w:r>
      <w:r w:rsidR="0072113E">
        <w:t xml:space="preserve"> </w:t>
      </w:r>
      <w:r w:rsidR="00AD6956">
        <w:t>the</w:t>
      </w:r>
      <w:r w:rsidR="0072113E">
        <w:t xml:space="preserve"> </w:t>
      </w:r>
      <w:r w:rsidR="00AD6956">
        <w:t>downloaded</w:t>
      </w:r>
      <w:r w:rsidR="0072113E">
        <w:t xml:space="preserve"> </w:t>
      </w:r>
      <w:r w:rsidR="00AD6956">
        <w:t>Upgrade</w:t>
      </w:r>
      <w:r w:rsidR="0072113E">
        <w:t xml:space="preserve"> </w:t>
      </w:r>
      <w:r w:rsidR="00AD6956">
        <w:t>Assistant</w:t>
      </w:r>
      <w:r w:rsidR="0072113E">
        <w:t xml:space="preserve"> </w:t>
      </w:r>
      <w:r w:rsidR="00AD6956">
        <w:t>executable</w:t>
      </w:r>
      <w:r w:rsidR="00C148CE">
        <w:t>,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first</w:t>
      </w:r>
      <w:r w:rsidR="0072113E">
        <w:t xml:space="preserve"> </w:t>
      </w:r>
      <w:r w:rsidR="00C148CE">
        <w:t>step</w:t>
      </w:r>
      <w:r w:rsidR="0072113E">
        <w:t xml:space="preserve"> </w:t>
      </w:r>
      <w:r w:rsidR="00C148CE">
        <w:t>you</w:t>
      </w:r>
      <w:r w:rsidR="0072113E">
        <w:t xml:space="preserve"> </w:t>
      </w:r>
      <w:r w:rsidR="00C148CE">
        <w:t>will</w:t>
      </w:r>
      <w:r w:rsidR="0072113E">
        <w:t xml:space="preserve"> </w:t>
      </w:r>
      <w:r w:rsidR="00C148CE">
        <w:t>see</w:t>
      </w:r>
      <w:r w:rsidR="0072113E">
        <w:t xml:space="preserve"> </w:t>
      </w:r>
      <w:r w:rsidR="00C148CE">
        <w:t>is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compatibility</w:t>
      </w:r>
      <w:r w:rsidR="0072113E">
        <w:t xml:space="preserve"> </w:t>
      </w:r>
      <w:r w:rsidR="00C148CE">
        <w:t>check.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2-Compa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</w:t>
        </w:r>
      </w:fldSimple>
      <w:r>
        <w:t>:</w:t>
      </w:r>
      <w:r w:rsidR="0072113E">
        <w:t xml:space="preserve"> </w:t>
      </w:r>
      <w:r w:rsidR="006A4987">
        <w:t>Upgrade</w:t>
      </w:r>
      <w:r w:rsidR="0072113E">
        <w:t xml:space="preserve"> </w:t>
      </w:r>
      <w:r w:rsidR="006A4987">
        <w:t>Assistant</w:t>
      </w:r>
    </w:p>
    <w:p w:rsidR="001811E3" w:rsidRDefault="00A92CB0" w:rsidP="004C1118">
      <w:pPr>
        <w:pStyle w:val="ParagraphIndent"/>
      </w:pPr>
      <w:r>
        <w:t>The</w:t>
      </w:r>
      <w:r w:rsidR="0072113E">
        <w:t xml:space="preserve"> </w:t>
      </w:r>
      <w:r>
        <w:t>results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 w:rsidRPr="006640B6">
        <w:t>compatibility</w:t>
      </w:r>
      <w:r w:rsidR="0072113E">
        <w:t xml:space="preserve"> </w:t>
      </w:r>
      <w:r>
        <w:t>check</w:t>
      </w:r>
      <w:r w:rsidR="0072113E">
        <w:t xml:space="preserve"> </w:t>
      </w:r>
      <w:r>
        <w:t>are</w:t>
      </w:r>
      <w:r w:rsidR="0072113E">
        <w:t xml:space="preserve"> </w:t>
      </w:r>
      <w:r>
        <w:t>shown</w:t>
      </w:r>
      <w:r w:rsidR="0072113E">
        <w:t xml:space="preserve"> </w:t>
      </w:r>
      <w:r>
        <w:t>in</w:t>
      </w:r>
      <w:r w:rsidR="0072113E">
        <w:t xml:space="preserve"> </w:t>
      </w:r>
      <w:r>
        <w:t>summary</w:t>
      </w:r>
      <w:r w:rsidR="0072113E">
        <w:t xml:space="preserve"> </w:t>
      </w:r>
      <w:r>
        <w:t>form</w:t>
      </w:r>
      <w:r w:rsidR="0072113E">
        <w:t xml:space="preserve"> </w:t>
      </w:r>
      <w:r>
        <w:t>as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example</w:t>
      </w:r>
      <w:r w:rsidR="0072113E">
        <w:t xml:space="preserve"> </w:t>
      </w:r>
      <w:r>
        <w:t>below.</w:t>
      </w:r>
    </w:p>
    <w:p w:rsidR="001811E3" w:rsidRDefault="00E17D34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2-Compa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</w:t>
        </w:r>
      </w:fldSimple>
      <w:r>
        <w:t>:</w:t>
      </w:r>
      <w:r w:rsidR="0072113E">
        <w:t xml:space="preserve"> </w:t>
      </w:r>
      <w:r w:rsidR="006A4987">
        <w:t>Upgrade</w:t>
      </w:r>
      <w:r w:rsidR="0072113E">
        <w:t xml:space="preserve"> </w:t>
      </w:r>
      <w:r w:rsidR="006A4987">
        <w:t>Assistant</w:t>
      </w:r>
      <w:r w:rsidR="0072113E">
        <w:t xml:space="preserve"> </w:t>
      </w:r>
      <w:r w:rsidR="00E50009">
        <w:t>c</w:t>
      </w:r>
      <w:r w:rsidR="006A4987">
        <w:t>ompatibility</w:t>
      </w:r>
      <w:r w:rsidR="0072113E">
        <w:t xml:space="preserve"> </w:t>
      </w:r>
      <w:r w:rsidR="00E50009">
        <w:t>r</w:t>
      </w:r>
      <w:r w:rsidR="006A4987">
        <w:t>esults</w:t>
      </w:r>
    </w:p>
    <w:p w:rsidR="001811E3" w:rsidRDefault="00A92CB0" w:rsidP="004C1118">
      <w:pPr>
        <w:pStyle w:val="ParagraphIndent"/>
      </w:pPr>
      <w:r>
        <w:t>Apps</w:t>
      </w:r>
      <w:r w:rsidR="0072113E">
        <w:t xml:space="preserve"> </w:t>
      </w:r>
      <w:r>
        <w:t>and</w:t>
      </w:r>
      <w:r w:rsidR="0072113E">
        <w:t xml:space="preserve"> </w:t>
      </w:r>
      <w:r>
        <w:t>devices</w:t>
      </w:r>
      <w:r w:rsidR="0072113E">
        <w:t xml:space="preserve"> </w:t>
      </w:r>
      <w:r>
        <w:t>are</w:t>
      </w:r>
      <w:r w:rsidR="0072113E">
        <w:t xml:space="preserve"> </w:t>
      </w:r>
      <w:r>
        <w:t>listed</w:t>
      </w:r>
      <w:r w:rsidR="0072113E">
        <w:t xml:space="preserve"> </w:t>
      </w:r>
      <w:r>
        <w:t>as</w:t>
      </w:r>
      <w:r w:rsidR="0072113E">
        <w:t xml:space="preserve"> </w:t>
      </w:r>
      <w:r>
        <w:t>either</w:t>
      </w:r>
      <w:r w:rsidR="0072113E">
        <w:t xml:space="preserve"> </w:t>
      </w:r>
      <w:r>
        <w:t>“will</w:t>
      </w:r>
      <w:r w:rsidR="0072113E">
        <w:t xml:space="preserve"> </w:t>
      </w:r>
      <w:r>
        <w:t>work</w:t>
      </w:r>
      <w:r w:rsidR="00F6730A">
        <w:t>,</w:t>
      </w:r>
      <w:r>
        <w:t>”</w:t>
      </w:r>
      <w:r w:rsidR="0072113E">
        <w:t xml:space="preserve"> </w:t>
      </w:r>
      <w:r>
        <w:t>“may</w:t>
      </w:r>
      <w:r w:rsidR="0072113E">
        <w:t xml:space="preserve"> </w:t>
      </w:r>
      <w:r>
        <w:t>work</w:t>
      </w:r>
      <w:r w:rsidR="00F6730A">
        <w:t>,</w:t>
      </w:r>
      <w:r>
        <w:t>”</w:t>
      </w:r>
      <w:r w:rsidR="0072113E">
        <w:t xml:space="preserve"> </w:t>
      </w:r>
      <w:r>
        <w:t>or</w:t>
      </w:r>
      <w:r w:rsidR="0072113E">
        <w:t xml:space="preserve"> </w:t>
      </w:r>
      <w:r>
        <w:t>“will</w:t>
      </w:r>
      <w:r w:rsidR="0072113E">
        <w:t xml:space="preserve"> </w:t>
      </w:r>
      <w:r>
        <w:t>not</w:t>
      </w:r>
      <w:r w:rsidR="0072113E">
        <w:t xml:space="preserve"> </w:t>
      </w:r>
      <w:r>
        <w:t>work</w:t>
      </w:r>
      <w:r w:rsidR="00F6730A">
        <w:t>.</w:t>
      </w:r>
      <w:r>
        <w:t>”</w:t>
      </w:r>
    </w:p>
    <w:p w:rsidR="001811E3" w:rsidRDefault="00A92CB0" w:rsidP="004C1118">
      <w:pPr>
        <w:pStyle w:val="ParagraphIndent"/>
      </w:pP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click</w:t>
      </w:r>
      <w:r w:rsidR="0072113E">
        <w:t xml:space="preserve"> </w:t>
      </w:r>
      <w:r>
        <w:t>the</w:t>
      </w:r>
      <w:r w:rsidR="0072113E">
        <w:t xml:space="preserve"> </w:t>
      </w:r>
      <w:r>
        <w:rPr>
          <w:b/>
        </w:rPr>
        <w:t>See</w:t>
      </w:r>
      <w:r w:rsidR="0072113E">
        <w:rPr>
          <w:b/>
        </w:rPr>
        <w:t xml:space="preserve"> </w:t>
      </w:r>
      <w:r>
        <w:rPr>
          <w:b/>
        </w:rPr>
        <w:t>the</w:t>
      </w:r>
      <w:r w:rsidR="0072113E">
        <w:rPr>
          <w:b/>
        </w:rPr>
        <w:t xml:space="preserve"> </w:t>
      </w:r>
      <w:r>
        <w:rPr>
          <w:b/>
        </w:rPr>
        <w:t>compatibility</w:t>
      </w:r>
      <w:r w:rsidR="0072113E">
        <w:rPr>
          <w:b/>
        </w:rPr>
        <w:t xml:space="preserve"> </w:t>
      </w:r>
      <w:r>
        <w:rPr>
          <w:b/>
        </w:rPr>
        <w:t>report</w:t>
      </w:r>
      <w:r w:rsidR="0072113E">
        <w:t xml:space="preserve"> </w:t>
      </w:r>
      <w:r>
        <w:t>link</w:t>
      </w:r>
      <w:r w:rsidR="0072113E">
        <w:t xml:space="preserve"> </w:t>
      </w:r>
      <w:r>
        <w:t>to</w:t>
      </w:r>
      <w:r w:rsidR="0072113E">
        <w:t xml:space="preserve"> </w:t>
      </w:r>
      <w:r>
        <w:t>show</w:t>
      </w:r>
      <w:r w:rsidR="0072113E">
        <w:t xml:space="preserve"> </w:t>
      </w:r>
      <w:r>
        <w:t>more</w:t>
      </w:r>
      <w:r w:rsidR="0072113E">
        <w:t xml:space="preserve"> </w:t>
      </w:r>
      <w:r>
        <w:t>details,</w:t>
      </w:r>
      <w:r w:rsidR="0072113E">
        <w:t xml:space="preserve"> </w:t>
      </w:r>
      <w:r>
        <w:t>as</w:t>
      </w:r>
      <w:r w:rsidR="0072113E">
        <w:t xml:space="preserve"> </w:t>
      </w:r>
      <w:r w:rsidR="006640B6">
        <w:t>shown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image</w:t>
      </w:r>
      <w:r w:rsidR="0072113E">
        <w:t xml:space="preserve"> </w:t>
      </w:r>
      <w:r>
        <w:t>below.</w:t>
      </w:r>
      <w:r w:rsidR="0072113E">
        <w:t xml:space="preserve"> </w:t>
      </w:r>
      <w:r w:rsidR="00C148CE">
        <w:t>Links</w:t>
      </w:r>
      <w:r w:rsidR="0072113E">
        <w:t xml:space="preserve"> </w:t>
      </w:r>
      <w:r w:rsidR="00C148CE">
        <w:t>are</w:t>
      </w:r>
      <w:r w:rsidR="0072113E">
        <w:t xml:space="preserve"> </w:t>
      </w:r>
      <w:r w:rsidR="00C148CE">
        <w:t>provided</w:t>
      </w:r>
      <w:r w:rsidR="0072113E">
        <w:t xml:space="preserve"> </w:t>
      </w:r>
      <w:r w:rsidR="00C148CE">
        <w:t>for</w:t>
      </w:r>
      <w:r w:rsidR="0072113E">
        <w:t xml:space="preserve"> </w:t>
      </w:r>
      <w:r w:rsidR="00C148CE">
        <w:t>more</w:t>
      </w:r>
      <w:r w:rsidR="0072113E">
        <w:t xml:space="preserve"> </w:t>
      </w:r>
      <w:r w:rsidR="00C148CE">
        <w:t>information,</w:t>
      </w:r>
      <w:r w:rsidR="0072113E">
        <w:t xml:space="preserve"> </w:t>
      </w:r>
      <w:r w:rsidR="00C148CE">
        <w:t>from</w:t>
      </w:r>
      <w:r w:rsidR="0072113E">
        <w:t xml:space="preserve"> </w:t>
      </w:r>
      <w:r w:rsidR="00C148CE">
        <w:t>Windows</w:t>
      </w:r>
      <w:r w:rsidR="0072113E">
        <w:t xml:space="preserve"> </w:t>
      </w:r>
      <w:r w:rsidR="00C148CE">
        <w:t>Online</w:t>
      </w:r>
      <w:r w:rsidR="0072113E">
        <w:t xml:space="preserve"> </w:t>
      </w:r>
      <w:r w:rsidR="00C148CE">
        <w:t>as</w:t>
      </w:r>
      <w:r w:rsidR="0072113E">
        <w:t xml:space="preserve"> </w:t>
      </w:r>
      <w:r w:rsidR="00C148CE">
        <w:t>well</w:t>
      </w:r>
      <w:r w:rsidR="0072113E">
        <w:t xml:space="preserve"> </w:t>
      </w:r>
      <w:r w:rsidR="00C148CE">
        <w:t>as</w:t>
      </w:r>
      <w:r w:rsidR="0072113E">
        <w:t xml:space="preserve"> </w:t>
      </w:r>
      <w:r w:rsidR="00C148CE">
        <w:t>third-party</w:t>
      </w:r>
      <w:r w:rsidR="0072113E">
        <w:t xml:space="preserve"> </w:t>
      </w:r>
      <w:r w:rsidR="00C148CE">
        <w:t>sites</w:t>
      </w:r>
      <w:r w:rsidR="0072113E">
        <w:t xml:space="preserve"> </w:t>
      </w:r>
      <w:r w:rsidR="00C148CE">
        <w:t>where</w:t>
      </w:r>
      <w:r w:rsidR="0072113E">
        <w:t xml:space="preserve"> </w:t>
      </w:r>
      <w:r w:rsidR="00C148CE">
        <w:t>appropriate.</w:t>
      </w:r>
    </w:p>
    <w:p w:rsidR="001811E3" w:rsidRDefault="0094451E" w:rsidP="00EA668F">
      <w:pPr>
        <w:pStyle w:val="GraphicNoBorder"/>
      </w:pPr>
      <w:r>
        <w:rPr>
          <w:lang w:eastAsia="zh-CN"/>
        </w:rPr>
        <w:drawing>
          <wp:inline distT="0" distB="0" distL="0" distR="0">
            <wp:extent cx="5486400" cy="529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590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</w:t>
        </w:r>
      </w:fldSimple>
      <w:r>
        <w:t>:</w:t>
      </w:r>
      <w:r w:rsidR="0072113E">
        <w:t xml:space="preserve"> </w:t>
      </w:r>
      <w:r w:rsidR="006A4987">
        <w:t>Upgrade</w:t>
      </w:r>
      <w:r w:rsidR="0072113E">
        <w:t xml:space="preserve"> </w:t>
      </w:r>
      <w:r w:rsidR="006A4987">
        <w:t>Assistant</w:t>
      </w:r>
      <w:r w:rsidR="0072113E">
        <w:t xml:space="preserve"> </w:t>
      </w:r>
      <w:r w:rsidR="00E50009">
        <w:t>c</w:t>
      </w:r>
      <w:r w:rsidR="006A4987">
        <w:t>ompatibility</w:t>
      </w:r>
      <w:r w:rsidR="0072113E">
        <w:t xml:space="preserve"> </w:t>
      </w:r>
      <w:r w:rsidR="00E50009">
        <w:t>details</w:t>
      </w:r>
    </w:p>
    <w:p w:rsidR="001811E3" w:rsidRDefault="00A92CB0" w:rsidP="00464CE0">
      <w:pPr>
        <w:pStyle w:val="Note"/>
      </w:pPr>
      <w:r w:rsidRPr="00464CE0">
        <w:rPr>
          <w:b/>
        </w:rPr>
        <w:t>Note</w:t>
      </w:r>
      <w:r w:rsidR="00464CE0" w:rsidRPr="00464CE0">
        <w:rPr>
          <w:b/>
        </w:rPr>
        <w:t>:</w:t>
      </w:r>
      <w:r w:rsidR="0072113E">
        <w:t xml:space="preserve"> </w:t>
      </w:r>
      <w:r w:rsidR="00464CE0">
        <w:t>T</w:t>
      </w:r>
      <w:r>
        <w:t>hese</w:t>
      </w:r>
      <w:r w:rsidR="0072113E">
        <w:t xml:space="preserve"> </w:t>
      </w:r>
      <w:r>
        <w:t>compatibility</w:t>
      </w:r>
      <w:r w:rsidR="0072113E">
        <w:t xml:space="preserve"> </w:t>
      </w:r>
      <w:r>
        <w:t>results</w:t>
      </w:r>
      <w:r w:rsidR="0072113E">
        <w:t xml:space="preserve"> </w:t>
      </w:r>
      <w:r>
        <w:t>are</w:t>
      </w:r>
      <w:r w:rsidR="0072113E">
        <w:t xml:space="preserve"> </w:t>
      </w:r>
      <w:r>
        <w:t>also</w:t>
      </w:r>
      <w:r w:rsidR="0072113E">
        <w:t xml:space="preserve"> </w:t>
      </w:r>
      <w:r>
        <w:t>saved</w:t>
      </w:r>
      <w:r w:rsidR="0072113E">
        <w:t xml:space="preserve"> </w:t>
      </w:r>
      <w:r>
        <w:t>as</w:t>
      </w:r>
      <w:r w:rsidR="0072113E">
        <w:t xml:space="preserve"> </w:t>
      </w:r>
      <w:r w:rsidRPr="0085453E">
        <w:t>DetailedReport.html</w:t>
      </w:r>
      <w:r w:rsidR="0072113E">
        <w:t xml:space="preserve"> </w:t>
      </w:r>
      <w:r>
        <w:t>and</w:t>
      </w:r>
      <w:r w:rsidR="0072113E">
        <w:t xml:space="preserve"> </w:t>
      </w:r>
      <w:r>
        <w:t>saved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logging</w:t>
      </w:r>
      <w:r w:rsidR="0072113E">
        <w:t xml:space="preserve"> </w:t>
      </w:r>
      <w:r>
        <w:t>location</w:t>
      </w:r>
      <w:r w:rsidR="0072113E">
        <w:t xml:space="preserve"> </w:t>
      </w:r>
      <w:r>
        <w:t>for</w:t>
      </w:r>
      <w:r w:rsidR="0072113E">
        <w:t xml:space="preserve"> </w:t>
      </w:r>
      <w:r>
        <w:t>Web</w:t>
      </w:r>
      <w:r w:rsidR="0072113E">
        <w:t xml:space="preserve"> </w:t>
      </w:r>
      <w:r>
        <w:t>Setup:</w:t>
      </w:r>
      <w:r w:rsidR="0072113E">
        <w:t xml:space="preserve"> </w:t>
      </w:r>
      <w:r w:rsidRPr="00464CE0">
        <w:t>%LocalAppData%\Microsoft\WebSetup\Panther</w:t>
      </w:r>
      <w:r>
        <w:t>.</w:t>
      </w:r>
      <w:r w:rsidR="0072113E">
        <w:t xml:space="preserve"> </w:t>
      </w:r>
      <w:r>
        <w:t>After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complete</w:t>
      </w:r>
      <w:r w:rsidR="00F6730A">
        <w:t>,</w:t>
      </w:r>
      <w:r w:rsidR="0072113E">
        <w:t xml:space="preserve"> </w:t>
      </w:r>
      <w:r>
        <w:t>this</w:t>
      </w:r>
      <w:r w:rsidR="0072113E">
        <w:t xml:space="preserve"> </w:t>
      </w:r>
      <w:r>
        <w:t>file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found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 w:rsidRPr="00464CE0">
        <w:t>\Windows\Panther</w:t>
      </w:r>
      <w:r w:rsidR="0072113E">
        <w:t xml:space="preserve"> </w:t>
      </w:r>
      <w:r>
        <w:t>folder.</w:t>
      </w:r>
    </w:p>
    <w:p w:rsidR="001811E3" w:rsidRDefault="006A4987" w:rsidP="006A4987">
      <w:pPr>
        <w:pStyle w:val="Heading3"/>
      </w:pPr>
      <w:bookmarkStart w:id="30" w:name="_Toc334546455"/>
      <w:bookmarkStart w:id="31" w:name="_Toc334554928"/>
      <w:bookmarkStart w:id="32" w:name="_Toc334564062"/>
      <w:r>
        <w:t>Web</w:t>
      </w:r>
      <w:r w:rsidR="0072113E">
        <w:t xml:space="preserve"> </w:t>
      </w:r>
      <w:r w:rsidR="00A14067">
        <w:t>S</w:t>
      </w:r>
      <w:r>
        <w:t>etup:</w:t>
      </w:r>
      <w:r w:rsidR="0072113E">
        <w:t xml:space="preserve"> </w:t>
      </w:r>
      <w:r w:rsidR="00A14067">
        <w:t>P</w:t>
      </w:r>
      <w:r>
        <w:t>urchase</w:t>
      </w:r>
      <w:bookmarkEnd w:id="30"/>
      <w:bookmarkEnd w:id="31"/>
      <w:bookmarkEnd w:id="32"/>
    </w:p>
    <w:p w:rsidR="001811E3" w:rsidRDefault="00AD6956" w:rsidP="006A4987">
      <w:pPr>
        <w:pStyle w:val="ParagraphText"/>
      </w:pP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step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Upgrade</w:t>
      </w:r>
      <w:r w:rsidR="0072113E">
        <w:t xml:space="preserve"> </w:t>
      </w:r>
      <w:r>
        <w:t>Assistant</w:t>
      </w:r>
      <w:r w:rsidR="0072113E">
        <w:t xml:space="preserve"> </w:t>
      </w:r>
      <w:r>
        <w:t>to</w:t>
      </w:r>
      <w:r w:rsidR="0072113E">
        <w:t xml:space="preserve"> </w:t>
      </w:r>
      <w:r>
        <w:t>ask</w:t>
      </w:r>
      <w:r w:rsidR="0072113E">
        <w:t xml:space="preserve"> </w:t>
      </w:r>
      <w:r w:rsidR="000F79D6">
        <w:t>what</w:t>
      </w:r>
      <w:r w:rsidR="0072113E">
        <w:t xml:space="preserve"> </w:t>
      </w:r>
      <w:r w:rsidR="000F79D6">
        <w:t>elements</w:t>
      </w:r>
      <w:r w:rsidR="0072113E">
        <w:t xml:space="preserve"> </w:t>
      </w:r>
      <w:r w:rsidR="000F79D6">
        <w:t>of</w:t>
      </w:r>
      <w:r w:rsidR="0072113E">
        <w:t xml:space="preserve"> </w:t>
      </w:r>
      <w:r w:rsidR="000F79D6">
        <w:t>the</w:t>
      </w:r>
      <w:r w:rsidR="0072113E">
        <w:t xml:space="preserve"> </w:t>
      </w:r>
      <w:r w:rsidR="000F79D6">
        <w:t>current</w:t>
      </w:r>
      <w:r w:rsidR="0072113E">
        <w:t xml:space="preserve"> </w:t>
      </w:r>
      <w:r w:rsidR="000F79D6">
        <w:t>configuration</w:t>
      </w:r>
      <w:r w:rsidR="0072113E">
        <w:t xml:space="preserve"> </w:t>
      </w:r>
      <w:r w:rsidR="000F79D6">
        <w:t>you</w:t>
      </w:r>
      <w:r w:rsidR="0072113E">
        <w:t xml:space="preserve"> </w:t>
      </w:r>
      <w:r>
        <w:t>would</w:t>
      </w:r>
      <w:r w:rsidR="0072113E">
        <w:t xml:space="preserve"> </w:t>
      </w:r>
      <w:r>
        <w:t>like</w:t>
      </w:r>
      <w:r w:rsidR="0072113E">
        <w:t xml:space="preserve"> </w:t>
      </w:r>
      <w:r>
        <w:t>to</w:t>
      </w:r>
      <w:r w:rsidR="0072113E">
        <w:t xml:space="preserve"> </w:t>
      </w:r>
      <w:r>
        <w:t>keep.</w:t>
      </w:r>
      <w:r w:rsidR="0072113E">
        <w:t xml:space="preserve"> </w:t>
      </w:r>
      <w:r w:rsidR="000F79D6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 w:rsidR="000F79D6">
        <w:t>only</w:t>
      </w:r>
      <w:r w:rsidR="0072113E">
        <w:t xml:space="preserve"> </w:t>
      </w:r>
      <w:r>
        <w:t>the</w:t>
      </w:r>
      <w:r w:rsidR="0072113E">
        <w:t xml:space="preserve"> </w:t>
      </w:r>
      <w:r>
        <w:t>migration</w:t>
      </w:r>
      <w:r w:rsidR="0072113E">
        <w:t xml:space="preserve"> </w:t>
      </w:r>
      <w:r>
        <w:t>options</w:t>
      </w:r>
      <w:r w:rsidR="0072113E">
        <w:t xml:space="preserve"> </w:t>
      </w:r>
      <w:r>
        <w:t>available</w:t>
      </w:r>
      <w:r w:rsidR="0072113E">
        <w:t xml:space="preserve"> </w:t>
      </w:r>
      <w:r w:rsidR="000F79D6">
        <w:t>to</w:t>
      </w:r>
      <w:r w:rsidR="0072113E">
        <w:t xml:space="preserve"> </w:t>
      </w:r>
      <w:r w:rsidR="000F79D6">
        <w:t>you,</w:t>
      </w:r>
      <w:r w:rsidR="0072113E">
        <w:t xml:space="preserve"> </w:t>
      </w:r>
      <w:r w:rsidR="000F79D6">
        <w:t>based</w:t>
      </w:r>
      <w:r w:rsidR="0072113E">
        <w:t xml:space="preserve"> </w:t>
      </w:r>
      <w:r w:rsidR="000F79D6">
        <w:t>on</w:t>
      </w:r>
      <w:r w:rsidR="0072113E">
        <w:t xml:space="preserve"> </w:t>
      </w:r>
      <w:r w:rsidR="000F79D6">
        <w:t>your</w:t>
      </w:r>
      <w:r w:rsidR="0072113E">
        <w:t xml:space="preserve"> </w:t>
      </w:r>
      <w:r>
        <w:t>current</w:t>
      </w:r>
      <w:r w:rsidR="0072113E">
        <w:t xml:space="preserve"> </w:t>
      </w:r>
      <w:r>
        <w:t>Windows</w:t>
      </w:r>
      <w:r w:rsidR="0072113E">
        <w:t xml:space="preserve"> </w:t>
      </w:r>
      <w:r>
        <w:t>version.</w:t>
      </w:r>
      <w:r w:rsidR="0072113E">
        <w:t xml:space="preserve"> </w:t>
      </w:r>
      <w:r>
        <w:t>This</w:t>
      </w:r>
      <w:r w:rsidR="0072113E">
        <w:t xml:space="preserve"> </w:t>
      </w:r>
      <w:r>
        <w:t>selection</w:t>
      </w:r>
      <w:r w:rsidR="0072113E">
        <w:t xml:space="preserve"> </w:t>
      </w:r>
      <w:r>
        <w:t>is</w:t>
      </w:r>
      <w:r w:rsidR="0072113E">
        <w:t xml:space="preserve"> </w:t>
      </w:r>
      <w:r>
        <w:t>needed</w:t>
      </w:r>
      <w:r w:rsidR="0072113E">
        <w:t xml:space="preserve"> </w:t>
      </w:r>
      <w:r w:rsidR="000F79D6">
        <w:t>prior</w:t>
      </w:r>
      <w:r w:rsidR="0072113E">
        <w:t xml:space="preserve"> </w:t>
      </w:r>
      <w:r w:rsidR="000F79D6">
        <w:t>to</w:t>
      </w:r>
      <w:r w:rsidR="0072113E">
        <w:t xml:space="preserve"> </w:t>
      </w:r>
      <w:r w:rsidR="000F79D6">
        <w:t>purchase</w:t>
      </w:r>
      <w:r w:rsidR="0072113E">
        <w:t xml:space="preserve"> </w:t>
      </w:r>
      <w:r>
        <w:t>in</w:t>
      </w:r>
      <w:r w:rsidR="0072113E">
        <w:t xml:space="preserve"> </w:t>
      </w:r>
      <w:r>
        <w:t>order</w:t>
      </w:r>
      <w:r w:rsidR="0072113E">
        <w:t xml:space="preserve"> </w:t>
      </w:r>
      <w:r>
        <w:t>to</w:t>
      </w:r>
      <w:r w:rsidR="0072113E">
        <w:t xml:space="preserve"> </w:t>
      </w:r>
      <w:r>
        <w:t>determine</w:t>
      </w:r>
      <w:r w:rsidR="0072113E">
        <w:t xml:space="preserve"> </w:t>
      </w:r>
      <w:r>
        <w:t>which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options</w:t>
      </w:r>
      <w:r w:rsidR="0072113E">
        <w:t xml:space="preserve"> </w:t>
      </w:r>
      <w:r>
        <w:t>to</w:t>
      </w:r>
      <w:r w:rsidR="0072113E">
        <w:t xml:space="preserve"> </w:t>
      </w:r>
      <w:r>
        <w:t>list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step.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3-WhattoKee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6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2B4D2C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2B4D2C">
        <w:rPr>
          <w:rFonts w:cs="Segoe UI"/>
        </w:rPr>
        <w:t>c</w:t>
      </w:r>
      <w:r>
        <w:t>hoose</w:t>
      </w:r>
      <w:r w:rsidR="0072113E">
        <w:t xml:space="preserve"> </w:t>
      </w:r>
      <w:r>
        <w:t>what</w:t>
      </w:r>
      <w:r w:rsidR="0072113E">
        <w:t xml:space="preserve"> </w:t>
      </w:r>
      <w:r>
        <w:t>to</w:t>
      </w:r>
      <w:r w:rsidR="0072113E">
        <w:t xml:space="preserve"> </w:t>
      </w:r>
      <w:r>
        <w:t>keep</w:t>
      </w:r>
    </w:p>
    <w:p w:rsidR="001811E3" w:rsidRDefault="00AD6956" w:rsidP="006A4987">
      <w:pPr>
        <w:pStyle w:val="ParagraphText"/>
      </w:pPr>
      <w:r>
        <w:t>If</w:t>
      </w:r>
      <w:r w:rsidR="0072113E">
        <w:t xml:space="preserve"> </w:t>
      </w:r>
      <w:r w:rsidR="00D50AA2">
        <w:t>you</w:t>
      </w:r>
      <w:r w:rsidR="0072113E">
        <w:t xml:space="preserve"> </w:t>
      </w:r>
      <w:r w:rsidR="00D50AA2">
        <w:t>are</w:t>
      </w:r>
      <w:r w:rsidR="0072113E">
        <w:t xml:space="preserve"> </w:t>
      </w:r>
      <w:r>
        <w:t>running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>
        <w:t>Professional</w:t>
      </w:r>
      <w:r w:rsidR="0072113E">
        <w:t xml:space="preserve"> </w:t>
      </w:r>
      <w:r>
        <w:t>or</w:t>
      </w:r>
      <w:r w:rsidR="0072113E">
        <w:t xml:space="preserve"> </w:t>
      </w:r>
      <w:r>
        <w:t>Ultimate</w:t>
      </w:r>
      <w:r w:rsidR="0072113E">
        <w:t xml:space="preserve"> </w:t>
      </w:r>
      <w:r>
        <w:t>edition,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 w:rsidRPr="00F6730A">
        <w:rPr>
          <w:b/>
        </w:rPr>
        <w:t>Windows</w:t>
      </w:r>
      <w:r w:rsidR="0072113E">
        <w:rPr>
          <w:b/>
        </w:rPr>
        <w:t xml:space="preserve"> </w:t>
      </w:r>
      <w:r w:rsidRPr="00F6730A">
        <w:rPr>
          <w:b/>
        </w:rPr>
        <w:t>settings,</w:t>
      </w:r>
      <w:r w:rsidR="0072113E">
        <w:rPr>
          <w:b/>
        </w:rPr>
        <w:t xml:space="preserve"> </w:t>
      </w:r>
      <w:r w:rsidRPr="00F6730A">
        <w:rPr>
          <w:b/>
        </w:rPr>
        <w:t>personal</w:t>
      </w:r>
      <w:r w:rsidR="0072113E">
        <w:rPr>
          <w:b/>
        </w:rPr>
        <w:t xml:space="preserve"> </w:t>
      </w:r>
      <w:r w:rsidRPr="00F6730A">
        <w:rPr>
          <w:b/>
        </w:rPr>
        <w:t>files,</w:t>
      </w:r>
      <w:r w:rsidR="0072113E">
        <w:rPr>
          <w:b/>
        </w:rPr>
        <w:t xml:space="preserve"> </w:t>
      </w:r>
      <w:r w:rsidRPr="00F6730A">
        <w:rPr>
          <w:b/>
        </w:rPr>
        <w:t>and</w:t>
      </w:r>
      <w:r w:rsidR="0072113E">
        <w:rPr>
          <w:b/>
        </w:rPr>
        <w:t xml:space="preserve"> </w:t>
      </w:r>
      <w:r w:rsidRPr="00F6730A">
        <w:rPr>
          <w:b/>
        </w:rPr>
        <w:t>apps</w:t>
      </w:r>
      <w:r w:rsidR="0072113E">
        <w:t xml:space="preserve"> </w:t>
      </w:r>
      <w:r>
        <w:t>option</w:t>
      </w:r>
      <w:r w:rsidR="0072113E">
        <w:t xml:space="preserve"> </w:t>
      </w:r>
      <w:r>
        <w:t>was</w:t>
      </w:r>
      <w:r w:rsidR="0072113E">
        <w:t xml:space="preserve"> </w:t>
      </w:r>
      <w:r>
        <w:t>selected</w:t>
      </w:r>
      <w:r w:rsidR="0072113E">
        <w:t xml:space="preserve"> </w:t>
      </w:r>
      <w:r>
        <w:t>above,</w:t>
      </w:r>
      <w:r w:rsidR="0072113E">
        <w:t xml:space="preserve"> </w:t>
      </w:r>
      <w:r>
        <w:t>then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only</w:t>
      </w:r>
      <w:r w:rsidR="0072113E">
        <w:t xml:space="preserve"> </w:t>
      </w:r>
      <w:r>
        <w:t>one</w:t>
      </w:r>
      <w:r w:rsidR="0072113E">
        <w:t xml:space="preserve"> </w:t>
      </w:r>
      <w:r>
        <w:t>choice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editions</w:t>
      </w:r>
      <w:r w:rsidR="0072113E">
        <w:t xml:space="preserve"> </w:t>
      </w:r>
      <w:r>
        <w:t>provided.</w:t>
      </w:r>
      <w:r w:rsidR="0072113E">
        <w:t xml:space="preserve"> </w:t>
      </w:r>
      <w:r w:rsidR="00D50AA2">
        <w:t>The</w:t>
      </w:r>
      <w:r w:rsidR="0072113E">
        <w:t xml:space="preserve"> </w:t>
      </w:r>
      <w:r w:rsidR="00D50AA2">
        <w:t>only</w:t>
      </w:r>
      <w:r w:rsidR="0072113E">
        <w:t xml:space="preserve"> </w:t>
      </w:r>
      <w:r w:rsidR="00D50AA2">
        <w:t>full</w:t>
      </w:r>
      <w:r w:rsidR="0072113E">
        <w:t xml:space="preserve"> </w:t>
      </w:r>
      <w:r w:rsidR="00D50AA2">
        <w:t>migration</w:t>
      </w:r>
      <w:r w:rsidR="0072113E">
        <w:t xml:space="preserve"> </w:t>
      </w:r>
      <w:r w:rsidR="00D50AA2">
        <w:t>path</w:t>
      </w:r>
      <w:r w:rsidR="0072113E">
        <w:t xml:space="preserve"> </w:t>
      </w:r>
      <w:r w:rsidR="00D50AA2">
        <w:t>from</w:t>
      </w:r>
      <w:r w:rsidR="0072113E">
        <w:t xml:space="preserve"> </w:t>
      </w:r>
      <w:r w:rsidR="00D50AA2">
        <w:t>these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D50AA2">
        <w:t>editions</w:t>
      </w:r>
      <w:r w:rsidR="0072113E">
        <w:t xml:space="preserve"> </w:t>
      </w:r>
      <w:r w:rsidR="00D50AA2">
        <w:t>is</w:t>
      </w:r>
      <w:r w:rsidR="0072113E">
        <w:t xml:space="preserve"> </w:t>
      </w:r>
      <w:r w:rsidR="00D50AA2"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D50AA2">
        <w:t>Pro.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in</w:t>
      </w:r>
      <w:r w:rsidR="0072113E">
        <w:t xml:space="preserve"> </w:t>
      </w:r>
      <w:r w:rsidR="00D50AA2">
        <w:t>a</w:t>
      </w:r>
      <w:r w:rsidR="0072113E">
        <w:t xml:space="preserve"> </w:t>
      </w:r>
      <w:r>
        <w:t>pre-release</w:t>
      </w:r>
      <w:r w:rsidR="0072113E">
        <w:t xml:space="preserve"> </w:t>
      </w:r>
      <w:r w:rsidR="00D50AA2">
        <w:t>mock-up</w:t>
      </w:r>
      <w:r w:rsidR="0072113E">
        <w:t xml:space="preserve"> </w:t>
      </w:r>
      <w:r>
        <w:t>below.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4-Windows8ForYou-Upgra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7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E43672">
        <w:t>p</w:t>
      </w:r>
      <w:r>
        <w:t>urchase</w:t>
      </w:r>
      <w:r w:rsidR="0072113E">
        <w:t xml:space="preserve"> </w:t>
      </w:r>
      <w:r w:rsidR="00E43672">
        <w:t>o</w:t>
      </w:r>
      <w:r>
        <w:t>ptions</w:t>
      </w:r>
    </w:p>
    <w:p w:rsidR="001811E3" w:rsidRDefault="00AD6956" w:rsidP="006A4987">
      <w:pPr>
        <w:pStyle w:val="ParagraphText"/>
      </w:pPr>
      <w:r>
        <w:t>If</w:t>
      </w:r>
      <w:r w:rsidR="0072113E">
        <w:t xml:space="preserve"> </w:t>
      </w:r>
      <w:r w:rsidR="00D50AA2">
        <w:t>you</w:t>
      </w:r>
      <w:r w:rsidR="0072113E">
        <w:t xml:space="preserve"> </w:t>
      </w:r>
      <w:r w:rsidR="00D50AA2">
        <w:t>are</w:t>
      </w:r>
      <w:r w:rsidR="0072113E">
        <w:t xml:space="preserve"> </w:t>
      </w:r>
      <w:r w:rsidR="00D50AA2">
        <w:t>running</w:t>
      </w:r>
      <w:r w:rsidR="0072113E">
        <w:t xml:space="preserve"> </w:t>
      </w:r>
      <w:r>
        <w:t>a</w:t>
      </w:r>
      <w:r w:rsidR="0072113E">
        <w:t xml:space="preserve"> </w:t>
      </w:r>
      <w:r>
        <w:t>lower</w:t>
      </w:r>
      <w:r w:rsidR="0072113E">
        <w:t xml:space="preserve"> </w:t>
      </w:r>
      <w:r>
        <w:t>edition</w:t>
      </w:r>
      <w:r w:rsidR="0072113E">
        <w:t xml:space="preserve"> </w:t>
      </w:r>
      <w:r>
        <w:t>of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,</w:t>
      </w:r>
      <w:r w:rsidR="0072113E">
        <w:t xml:space="preserve"> </w:t>
      </w:r>
      <w:r>
        <w:t>or</w:t>
      </w:r>
      <w:r w:rsidR="0072113E">
        <w:t xml:space="preserve"> </w:t>
      </w:r>
      <w:r w:rsidR="00D50AA2">
        <w:t>if</w:t>
      </w:r>
      <w:r w:rsidR="0072113E">
        <w:t xml:space="preserve"> </w:t>
      </w:r>
      <w:r w:rsidR="00D50AA2">
        <w:t>you</w:t>
      </w:r>
      <w:r w:rsidR="0072113E">
        <w:t xml:space="preserve"> </w:t>
      </w:r>
      <w:r w:rsidR="00D50AA2">
        <w:t>selected</w:t>
      </w:r>
      <w:r w:rsidR="0072113E">
        <w:t xml:space="preserve"> </w:t>
      </w:r>
      <w:r w:rsidR="00D50AA2">
        <w:t>something</w:t>
      </w:r>
      <w:r w:rsidR="0072113E">
        <w:t xml:space="preserve"> </w:t>
      </w:r>
      <w:r w:rsidR="00D50AA2">
        <w:t>other</w:t>
      </w:r>
      <w:r w:rsidR="0072113E">
        <w:t xml:space="preserve"> </w:t>
      </w:r>
      <w:r w:rsidR="00D50AA2">
        <w:t>than</w:t>
      </w:r>
      <w:r w:rsidR="0072113E">
        <w:t xml:space="preserve"> </w:t>
      </w:r>
      <w:r w:rsidR="00D50AA2">
        <w:t>a</w:t>
      </w:r>
      <w:r w:rsidR="0072113E">
        <w:t xml:space="preserve"> </w:t>
      </w:r>
      <w:r w:rsidR="00D50AA2">
        <w:t>full</w:t>
      </w:r>
      <w:r w:rsidR="0072113E">
        <w:t xml:space="preserve"> </w:t>
      </w:r>
      <w:r w:rsidR="00D50AA2">
        <w:t>migration</w:t>
      </w:r>
      <w:r w:rsidR="0072113E">
        <w:t xml:space="preserve"> </w:t>
      </w:r>
      <w:r w:rsidR="00D50AA2">
        <w:t>in</w:t>
      </w:r>
      <w:r w:rsidR="0072113E">
        <w:t xml:space="preserve"> </w:t>
      </w:r>
      <w:r w:rsidR="00D50AA2">
        <w:t>the</w:t>
      </w:r>
      <w:r w:rsidR="0072113E">
        <w:t xml:space="preserve"> </w:t>
      </w:r>
      <w:r w:rsidR="00D50AA2">
        <w:t>previous</w:t>
      </w:r>
      <w:r w:rsidR="0072113E">
        <w:t xml:space="preserve"> </w:t>
      </w:r>
      <w:r w:rsidR="00D50AA2">
        <w:t>step,</w:t>
      </w:r>
      <w:r w:rsidR="0072113E">
        <w:t xml:space="preserve"> </w:t>
      </w:r>
      <w:r w:rsidR="00D50AA2">
        <w:t>you</w:t>
      </w:r>
      <w:r w:rsidR="0072113E">
        <w:t xml:space="preserve"> </w:t>
      </w:r>
      <w:r w:rsidR="00D50AA2">
        <w:t>would</w:t>
      </w:r>
      <w:r w:rsidR="0072113E">
        <w:t xml:space="preserve"> </w:t>
      </w:r>
      <w:r w:rsidR="00D50AA2">
        <w:t>see</w:t>
      </w:r>
      <w:r w:rsidR="0072113E">
        <w:t xml:space="preserve"> </w:t>
      </w:r>
      <w:r w:rsidR="00D50AA2">
        <w:t>both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D50AA2">
        <w:t>and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D50AA2">
        <w:t>Pro</w:t>
      </w:r>
      <w:r w:rsidR="0072113E">
        <w:t xml:space="preserve"> </w:t>
      </w:r>
      <w:r w:rsidR="00D50AA2">
        <w:t>offered</w:t>
      </w:r>
      <w:r w:rsidR="00952258">
        <w:t>,</w:t>
      </w:r>
      <w:r w:rsidR="0072113E">
        <w:t xml:space="preserve"> </w:t>
      </w:r>
      <w:r w:rsidR="00D50AA2">
        <w:t>as</w:t>
      </w:r>
      <w:r w:rsidR="0072113E">
        <w:t xml:space="preserve"> </w:t>
      </w:r>
      <w:r w:rsidR="00D50AA2">
        <w:t>shown</w:t>
      </w:r>
      <w:r w:rsidR="0072113E">
        <w:t xml:space="preserve"> </w:t>
      </w:r>
      <w:r w:rsidR="00D50AA2">
        <w:t>below.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4-Windows8ForYou-KeepFi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8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E43672">
        <w:rPr>
          <w:rFonts w:cs="Segoe UI"/>
        </w:rPr>
        <w:t>additional</w:t>
      </w:r>
      <w:r w:rsidR="0072113E">
        <w:t xml:space="preserve"> </w:t>
      </w:r>
      <w:r w:rsidR="00E43672">
        <w:t>p</w:t>
      </w:r>
      <w:r>
        <w:t>urchase</w:t>
      </w:r>
      <w:r w:rsidR="0072113E">
        <w:t xml:space="preserve"> </w:t>
      </w:r>
      <w:r w:rsidR="00E43672">
        <w:t>o</w:t>
      </w:r>
      <w:r>
        <w:t>ptions</w:t>
      </w:r>
    </w:p>
    <w:p w:rsidR="001811E3" w:rsidRDefault="00D50AA2" w:rsidP="006A4987">
      <w:pPr>
        <w:pStyle w:val="ParagraphText"/>
      </w:pPr>
      <w:r>
        <w:t>Clicking</w:t>
      </w:r>
      <w:r w:rsidR="0072113E">
        <w:t xml:space="preserve"> </w:t>
      </w:r>
      <w:r>
        <w:t>the</w:t>
      </w:r>
      <w:r w:rsidR="0072113E">
        <w:t xml:space="preserve"> </w:t>
      </w:r>
      <w:r w:rsidRPr="00952258">
        <w:rPr>
          <w:b/>
        </w:rPr>
        <w:t>Buy</w:t>
      </w:r>
      <w:r w:rsidR="0072113E">
        <w:t xml:space="preserve"> </w:t>
      </w:r>
      <w:r>
        <w:t>button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above</w:t>
      </w:r>
      <w:r w:rsidR="0072113E">
        <w:t xml:space="preserve"> </w:t>
      </w:r>
      <w:r>
        <w:t>step</w:t>
      </w:r>
      <w:r w:rsidR="0072113E">
        <w:t xml:space="preserve"> </w:t>
      </w:r>
      <w:r>
        <w:t>will</w:t>
      </w:r>
      <w:r w:rsidR="0072113E">
        <w:t xml:space="preserve"> </w:t>
      </w:r>
      <w:r>
        <w:t>bring</w:t>
      </w:r>
      <w:r w:rsidR="0072113E">
        <w:t xml:space="preserve"> </w:t>
      </w:r>
      <w:r>
        <w:t>you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step,</w:t>
      </w:r>
      <w:r w:rsidR="0072113E">
        <w:t xml:space="preserve"> </w:t>
      </w:r>
      <w:r>
        <w:t>where</w:t>
      </w:r>
      <w:r w:rsidR="0072113E">
        <w:t xml:space="preserve"> </w:t>
      </w:r>
      <w:r>
        <w:t>you</w:t>
      </w:r>
      <w:r w:rsidR="0072113E">
        <w:t xml:space="preserve"> </w:t>
      </w:r>
      <w:r>
        <w:t>provide</w:t>
      </w:r>
      <w:r w:rsidR="0072113E">
        <w:t xml:space="preserve"> </w:t>
      </w:r>
      <w:r>
        <w:t>billing</w:t>
      </w:r>
      <w:r w:rsidR="0072113E">
        <w:t xml:space="preserve"> </w:t>
      </w:r>
      <w:r>
        <w:t>information.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2BillingAddr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9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5776A0">
        <w:rPr>
          <w:rFonts w:cs="Segoe UI"/>
        </w:rPr>
        <w:t>b</w:t>
      </w:r>
      <w:r>
        <w:t>illing</w:t>
      </w:r>
      <w:r w:rsidR="0072113E">
        <w:t xml:space="preserve"> </w:t>
      </w:r>
      <w:r w:rsidR="005776A0">
        <w:t>i</w:t>
      </w:r>
      <w:r>
        <w:t>nformation</w:t>
      </w:r>
    </w:p>
    <w:p w:rsidR="001811E3" w:rsidRDefault="00D50AA2" w:rsidP="006A4987">
      <w:pPr>
        <w:pStyle w:val="ParagraphText"/>
      </w:pP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step</w:t>
      </w:r>
      <w:r w:rsidR="0072113E">
        <w:t xml:space="preserve"> </w:t>
      </w:r>
      <w:r>
        <w:t>provides</w:t>
      </w:r>
      <w:r w:rsidR="0072113E">
        <w:t xml:space="preserve"> </w:t>
      </w:r>
      <w:r>
        <w:t>a</w:t>
      </w:r>
      <w:r w:rsidR="0072113E">
        <w:t xml:space="preserve"> </w:t>
      </w:r>
      <w:r>
        <w:t>choice</w:t>
      </w:r>
      <w:r w:rsidR="0072113E">
        <w:t xml:space="preserve"> </w:t>
      </w:r>
      <w:r>
        <w:t>of</w:t>
      </w:r>
      <w:r w:rsidR="0072113E">
        <w:t xml:space="preserve"> </w:t>
      </w:r>
      <w:r>
        <w:t>payment</w:t>
      </w:r>
      <w:r w:rsidR="0072113E">
        <w:t xml:space="preserve"> </w:t>
      </w:r>
      <w:r>
        <w:t>options.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example</w:t>
      </w:r>
      <w:r w:rsidR="0072113E">
        <w:t xml:space="preserve"> </w:t>
      </w:r>
      <w:r>
        <w:t>below</w:t>
      </w:r>
      <w:r w:rsidR="00F6730A">
        <w:t>,</w:t>
      </w:r>
      <w:r w:rsidR="0072113E">
        <w:t xml:space="preserve"> </w:t>
      </w:r>
      <w:r>
        <w:t>the</w:t>
      </w:r>
      <w:r w:rsidR="0072113E">
        <w:t xml:space="preserve"> </w:t>
      </w:r>
      <w:r>
        <w:t>choices</w:t>
      </w:r>
      <w:r w:rsidR="0072113E">
        <w:t xml:space="preserve"> </w:t>
      </w:r>
      <w:r w:rsidR="005B246D">
        <w:t>are</w:t>
      </w:r>
      <w:r w:rsidR="0072113E">
        <w:t xml:space="preserve"> </w:t>
      </w:r>
      <w:r w:rsidR="005B246D" w:rsidRPr="005B246D">
        <w:rPr>
          <w:b/>
          <w:bCs/>
        </w:rPr>
        <w:t>Credit</w:t>
      </w:r>
      <w:r w:rsidR="0072113E">
        <w:rPr>
          <w:b/>
          <w:bCs/>
        </w:rPr>
        <w:t xml:space="preserve"> </w:t>
      </w:r>
      <w:r w:rsidR="005B246D" w:rsidRPr="005B246D">
        <w:rPr>
          <w:b/>
          <w:bCs/>
        </w:rPr>
        <w:t>card</w:t>
      </w:r>
      <w:r w:rsidR="0072113E">
        <w:t xml:space="preserve"> </w:t>
      </w:r>
      <w:r>
        <w:t>or</w:t>
      </w:r>
      <w:r w:rsidR="0072113E">
        <w:t xml:space="preserve"> </w:t>
      </w:r>
      <w:r w:rsidRPr="00F6730A">
        <w:rPr>
          <w:b/>
        </w:rPr>
        <w:t>PayPal</w:t>
      </w:r>
      <w:r>
        <w:t>.</w:t>
      </w:r>
      <w:r w:rsidR="0072113E">
        <w:t xml:space="preserve"> </w:t>
      </w:r>
      <w:r>
        <w:t>These</w:t>
      </w:r>
      <w:r w:rsidR="0072113E">
        <w:t xml:space="preserve"> </w:t>
      </w:r>
      <w:r>
        <w:t>may</w:t>
      </w:r>
      <w:r w:rsidR="0072113E">
        <w:t xml:space="preserve"> </w:t>
      </w:r>
      <w:r>
        <w:t>differ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final</w:t>
      </w:r>
      <w:r w:rsidR="0072113E">
        <w:t xml:space="preserve"> </w:t>
      </w:r>
      <w:r>
        <w:t>release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and</w:t>
      </w:r>
      <w:r w:rsidR="0072113E">
        <w:t xml:space="preserve"> </w:t>
      </w:r>
      <w:r w:rsidR="00F6730A">
        <w:t>they</w:t>
      </w:r>
      <w:r w:rsidR="0072113E">
        <w:t xml:space="preserve"> </w:t>
      </w:r>
      <w:r>
        <w:t>may</w:t>
      </w:r>
      <w:r w:rsidR="0072113E">
        <w:t xml:space="preserve"> </w:t>
      </w:r>
      <w:r>
        <w:t>differ</w:t>
      </w:r>
      <w:r w:rsidR="0072113E">
        <w:t xml:space="preserve"> </w:t>
      </w:r>
      <w:r>
        <w:t>by</w:t>
      </w:r>
      <w:r w:rsidR="0072113E">
        <w:t xml:space="preserve"> </w:t>
      </w:r>
      <w:r>
        <w:t>locale.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3-Paymen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10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563AA8">
        <w:t>p</w:t>
      </w:r>
      <w:r>
        <w:t>ayment</w:t>
      </w:r>
      <w:r w:rsidR="0072113E">
        <w:t xml:space="preserve"> </w:t>
      </w:r>
      <w:r w:rsidR="00563AA8">
        <w:t>i</w:t>
      </w:r>
      <w:r>
        <w:t>nfo</w:t>
      </w:r>
    </w:p>
    <w:p w:rsidR="001811E3" w:rsidRDefault="00D50AA2" w:rsidP="006A4987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select</w:t>
      </w:r>
      <w:r w:rsidR="0072113E">
        <w:t xml:space="preserve"> </w:t>
      </w:r>
      <w:r w:rsidRPr="00F6730A">
        <w:rPr>
          <w:b/>
        </w:rPr>
        <w:t>Credit</w:t>
      </w:r>
      <w:r w:rsidR="0072113E">
        <w:rPr>
          <w:b/>
        </w:rPr>
        <w:t xml:space="preserve"> </w:t>
      </w:r>
      <w:r w:rsidRPr="00F6730A">
        <w:rPr>
          <w:b/>
        </w:rPr>
        <w:t>card</w:t>
      </w:r>
      <w:r w:rsidR="0072113E">
        <w:t xml:space="preserve"> </w:t>
      </w:r>
      <w:r>
        <w:t>above,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payment</w:t>
      </w:r>
      <w:r w:rsidR="0072113E">
        <w:t xml:space="preserve"> </w:t>
      </w:r>
      <w:r>
        <w:t>entry</w:t>
      </w:r>
      <w:r w:rsidR="0072113E">
        <w:t xml:space="preserve"> </w:t>
      </w:r>
      <w:r>
        <w:t>information</w:t>
      </w:r>
      <w:r w:rsidR="00F6730A">
        <w:t>,</w:t>
      </w:r>
      <w:r w:rsidR="0072113E">
        <w:t xml:space="preserve"> </w:t>
      </w:r>
      <w:r>
        <w:t>as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3-Payment2-C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11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563AA8">
        <w:t>payment</w:t>
      </w:r>
      <w:r w:rsidR="0072113E">
        <w:t xml:space="preserve"> </w:t>
      </w:r>
      <w:r w:rsidR="00563AA8">
        <w:t>information</w:t>
      </w:r>
    </w:p>
    <w:p w:rsidR="001811E3" w:rsidRDefault="00D50AA2" w:rsidP="006A4987">
      <w:pPr>
        <w:pStyle w:val="ParagraphText"/>
      </w:pPr>
      <w:r>
        <w:t>The</w:t>
      </w:r>
      <w:r w:rsidR="0072113E">
        <w:t xml:space="preserve"> </w:t>
      </w:r>
      <w:r w:rsidRPr="00F6730A">
        <w:rPr>
          <w:b/>
        </w:rPr>
        <w:t>PayPal</w:t>
      </w:r>
      <w:r w:rsidR="0072113E">
        <w:t xml:space="preserve"> </w:t>
      </w:r>
      <w:r>
        <w:t>option</w:t>
      </w:r>
      <w:r w:rsidR="0072113E">
        <w:t xml:space="preserve"> </w:t>
      </w:r>
      <w:r>
        <w:t>will</w:t>
      </w:r>
      <w:r w:rsidR="0072113E">
        <w:t xml:space="preserve"> </w:t>
      </w:r>
      <w:r>
        <w:t>take</w:t>
      </w:r>
      <w:r w:rsidR="0072113E">
        <w:t xml:space="preserve"> </w:t>
      </w:r>
      <w:r>
        <w:t>you</w:t>
      </w:r>
      <w:r w:rsidR="0072113E">
        <w:t xml:space="preserve"> </w:t>
      </w:r>
      <w:r>
        <w:t>through</w:t>
      </w:r>
      <w:r w:rsidR="0072113E">
        <w:t xml:space="preserve"> </w:t>
      </w:r>
      <w:r>
        <w:t>a</w:t>
      </w:r>
      <w:r w:rsidR="0072113E">
        <w:t xml:space="preserve"> </w:t>
      </w:r>
      <w:r>
        <w:t>typical</w:t>
      </w:r>
      <w:r w:rsidR="0072113E">
        <w:t xml:space="preserve"> </w:t>
      </w:r>
      <w:r>
        <w:t>PayPal</w:t>
      </w:r>
      <w:r w:rsidR="0072113E">
        <w:t xml:space="preserve"> </w:t>
      </w:r>
      <w:r>
        <w:t>payment</w:t>
      </w:r>
      <w:r w:rsidR="0072113E">
        <w:t xml:space="preserve"> </w:t>
      </w:r>
      <w:r>
        <w:t>process.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3-Payment3-P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12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>
        <w:t>PayPal</w:t>
      </w:r>
    </w:p>
    <w:p w:rsidR="001811E3" w:rsidRPr="0049348A" w:rsidRDefault="00D50AA2" w:rsidP="006A4987">
      <w:pPr>
        <w:pStyle w:val="ParagraphText"/>
      </w:pPr>
      <w:r>
        <w:t>Once</w:t>
      </w:r>
      <w:r w:rsidR="0072113E">
        <w:t xml:space="preserve"> </w:t>
      </w:r>
      <w:r>
        <w:t>your</w:t>
      </w:r>
      <w:r w:rsidR="0072113E">
        <w:t xml:space="preserve"> </w:t>
      </w:r>
      <w:r>
        <w:t>payment</w:t>
      </w:r>
      <w:r w:rsidR="0072113E">
        <w:t xml:space="preserve"> </w:t>
      </w:r>
      <w:r>
        <w:t>has</w:t>
      </w:r>
      <w:r w:rsidR="0072113E">
        <w:t xml:space="preserve"> </w:t>
      </w:r>
      <w:r>
        <w:t>been</w:t>
      </w:r>
      <w:r w:rsidR="0072113E">
        <w:t xml:space="preserve"> </w:t>
      </w:r>
      <w:r>
        <w:t>entered</w:t>
      </w:r>
      <w:r w:rsidR="0072113E">
        <w:t xml:space="preserve"> </w:t>
      </w:r>
      <w:r>
        <w:t>and</w:t>
      </w:r>
      <w:r w:rsidR="0072113E">
        <w:t xml:space="preserve"> </w:t>
      </w:r>
      <w:r>
        <w:t>you</w:t>
      </w:r>
      <w:r w:rsidR="0072113E">
        <w:t xml:space="preserve"> </w:t>
      </w:r>
      <w:r>
        <w:t>click</w:t>
      </w:r>
      <w:r w:rsidR="0072113E">
        <w:t xml:space="preserve"> </w:t>
      </w:r>
      <w:r w:rsidRPr="00952258">
        <w:rPr>
          <w:b/>
        </w:rPr>
        <w:t>Next</w:t>
      </w:r>
      <w:r>
        <w:t>,</w:t>
      </w:r>
      <w:r w:rsidR="0072113E">
        <w:t xml:space="preserve"> </w:t>
      </w:r>
      <w:r>
        <w:t>the</w:t>
      </w:r>
      <w:r w:rsidR="0072113E">
        <w:t xml:space="preserve"> </w:t>
      </w:r>
      <w:r>
        <w:t>order</w:t>
      </w:r>
      <w:r w:rsidR="0072113E">
        <w:t xml:space="preserve"> </w:t>
      </w:r>
      <w:r>
        <w:t>confirmation</w:t>
      </w:r>
      <w:r w:rsidR="0072113E">
        <w:t xml:space="preserve"> </w:t>
      </w:r>
      <w:r>
        <w:t>is</w:t>
      </w:r>
      <w:r w:rsidR="0072113E">
        <w:t xml:space="preserve"> </w:t>
      </w:r>
      <w:r>
        <w:t>shown.</w:t>
      </w:r>
      <w:r w:rsidR="0072113E">
        <w:t xml:space="preserve"> </w:t>
      </w:r>
      <w:r>
        <w:t>An</w:t>
      </w:r>
      <w:r w:rsidR="0072113E">
        <w:t xml:space="preserve"> </w:t>
      </w:r>
      <w:r>
        <w:t>example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  <w:r w:rsidR="0072113E">
        <w:t xml:space="preserve"> </w:t>
      </w:r>
      <w:r w:rsidR="0049348A">
        <w:t>If</w:t>
      </w:r>
      <w:r w:rsidR="0072113E">
        <w:t xml:space="preserve"> </w:t>
      </w:r>
      <w:r w:rsidR="0049348A">
        <w:t>you</w:t>
      </w:r>
      <w:r w:rsidR="0072113E">
        <w:t xml:space="preserve"> </w:t>
      </w:r>
      <w:r w:rsidR="0049348A">
        <w:t>are</w:t>
      </w:r>
      <w:r w:rsidR="0072113E">
        <w:t xml:space="preserve"> </w:t>
      </w:r>
      <w:r w:rsidR="0049348A">
        <w:t>purchasing</w:t>
      </w:r>
      <w:r w:rsidR="0072113E">
        <w:t xml:space="preserve"> </w:t>
      </w:r>
      <w:r w:rsidR="0049348A">
        <w:t>Windows</w:t>
      </w:r>
      <w:r w:rsidR="0072113E">
        <w:t xml:space="preserve"> </w:t>
      </w:r>
      <w:r w:rsidR="0049348A">
        <w:t>8</w:t>
      </w:r>
      <w:r w:rsidR="0072113E">
        <w:t xml:space="preserve"> </w:t>
      </w:r>
      <w:r w:rsidR="0049348A">
        <w:t>using</w:t>
      </w:r>
      <w:r w:rsidR="0072113E">
        <w:t xml:space="preserve"> </w:t>
      </w:r>
      <w:r w:rsidR="0049348A">
        <w:t>the</w:t>
      </w:r>
      <w:r w:rsidR="0072113E">
        <w:t xml:space="preserve"> </w:t>
      </w:r>
      <w:r w:rsidR="0049348A">
        <w:t>Windows</w:t>
      </w:r>
      <w:r w:rsidR="0072113E">
        <w:t xml:space="preserve"> </w:t>
      </w:r>
      <w:r w:rsidR="0049348A">
        <w:t>8</w:t>
      </w:r>
      <w:r w:rsidR="0072113E">
        <w:t xml:space="preserve"> </w:t>
      </w:r>
      <w:r w:rsidR="0049348A">
        <w:t>Upgrade</w:t>
      </w:r>
      <w:r w:rsidR="0072113E">
        <w:t xml:space="preserve"> </w:t>
      </w:r>
      <w:r w:rsidR="0049348A">
        <w:t>Offer,</w:t>
      </w:r>
      <w:r w:rsidR="0072113E">
        <w:t xml:space="preserve"> </w:t>
      </w:r>
      <w:r w:rsidR="0049348A">
        <w:t>the</w:t>
      </w:r>
      <w:r w:rsidR="0072113E">
        <w:t xml:space="preserve"> </w:t>
      </w:r>
      <w:r w:rsidR="0049348A">
        <w:rPr>
          <w:b/>
        </w:rPr>
        <w:t>Promo</w:t>
      </w:r>
      <w:r w:rsidR="0072113E">
        <w:rPr>
          <w:b/>
        </w:rPr>
        <w:t xml:space="preserve"> </w:t>
      </w:r>
      <w:r w:rsidR="0049348A">
        <w:rPr>
          <w:b/>
        </w:rPr>
        <w:t>code</w:t>
      </w:r>
      <w:r w:rsidR="0072113E">
        <w:t xml:space="preserve"> </w:t>
      </w:r>
      <w:r w:rsidR="0049348A">
        <w:t>field</w:t>
      </w:r>
      <w:r w:rsidR="0072113E">
        <w:t xml:space="preserve"> </w:t>
      </w:r>
      <w:r w:rsidR="0049348A">
        <w:t>is</w:t>
      </w:r>
      <w:r w:rsidR="0072113E">
        <w:t xml:space="preserve"> </w:t>
      </w:r>
      <w:r w:rsidR="0049348A">
        <w:t>where</w:t>
      </w:r>
      <w:r w:rsidR="0072113E">
        <w:t xml:space="preserve"> </w:t>
      </w:r>
      <w:r w:rsidR="0049348A">
        <w:t>you</w:t>
      </w:r>
      <w:r w:rsidR="0072113E">
        <w:t xml:space="preserve"> </w:t>
      </w:r>
      <w:r w:rsidR="0049348A">
        <w:t>enter</w:t>
      </w:r>
      <w:r w:rsidR="0072113E">
        <w:t xml:space="preserve"> </w:t>
      </w:r>
      <w:r w:rsidR="0049348A">
        <w:t>the</w:t>
      </w:r>
      <w:r w:rsidR="0072113E">
        <w:t xml:space="preserve"> </w:t>
      </w:r>
      <w:r w:rsidR="0049348A">
        <w:t>code</w:t>
      </w:r>
      <w:r w:rsidR="0072113E">
        <w:t xml:space="preserve"> </w:t>
      </w:r>
      <w:r w:rsidR="0049348A">
        <w:t>for</w:t>
      </w:r>
      <w:r w:rsidR="0072113E">
        <w:t xml:space="preserve"> </w:t>
      </w:r>
      <w:r w:rsidR="0049348A">
        <w:t>this</w:t>
      </w:r>
      <w:r w:rsidR="0072113E">
        <w:t xml:space="preserve"> </w:t>
      </w:r>
      <w:r w:rsidR="0049348A">
        <w:t>discounted</w:t>
      </w:r>
      <w:r w:rsidR="0072113E">
        <w:t xml:space="preserve"> </w:t>
      </w:r>
      <w:r w:rsidR="0049348A">
        <w:t>offer.</w:t>
      </w:r>
      <w:r w:rsidR="0072113E">
        <w:t xml:space="preserve"> </w:t>
      </w:r>
      <w:r w:rsidR="0049348A">
        <w:t>Be</w:t>
      </w:r>
      <w:r w:rsidR="0072113E">
        <w:t xml:space="preserve"> </w:t>
      </w:r>
      <w:r w:rsidR="0049348A">
        <w:t>sure</w:t>
      </w:r>
      <w:r w:rsidR="0072113E">
        <w:t xml:space="preserve"> </w:t>
      </w:r>
      <w:r w:rsidR="0049348A">
        <w:t>to</w:t>
      </w:r>
      <w:r w:rsidR="0072113E">
        <w:t xml:space="preserve"> </w:t>
      </w:r>
      <w:r w:rsidR="0049348A">
        <w:t>click</w:t>
      </w:r>
      <w:r w:rsidR="0072113E">
        <w:t xml:space="preserve"> </w:t>
      </w:r>
      <w:r w:rsidR="0049348A">
        <w:rPr>
          <w:b/>
        </w:rPr>
        <w:t>Apply</w:t>
      </w:r>
      <w:r w:rsidR="0072113E">
        <w:t xml:space="preserve"> </w:t>
      </w:r>
      <w:r w:rsidR="0049348A">
        <w:t>and</w:t>
      </w:r>
      <w:r w:rsidR="0072113E">
        <w:t xml:space="preserve"> </w:t>
      </w:r>
      <w:r w:rsidR="0049348A">
        <w:t>confirm</w:t>
      </w:r>
      <w:r w:rsidR="0072113E">
        <w:t xml:space="preserve"> </w:t>
      </w:r>
      <w:r w:rsidR="0049348A">
        <w:t>that</w:t>
      </w:r>
      <w:r w:rsidR="0072113E">
        <w:t xml:space="preserve"> </w:t>
      </w:r>
      <w:r w:rsidR="0049348A">
        <w:t>you</w:t>
      </w:r>
      <w:r w:rsidR="0072113E">
        <w:t xml:space="preserve"> </w:t>
      </w:r>
      <w:r w:rsidR="0049348A">
        <w:t>see</w:t>
      </w:r>
      <w:r w:rsidR="0072113E">
        <w:t xml:space="preserve"> </w:t>
      </w:r>
      <w:r w:rsidR="0049348A">
        <w:t>the</w:t>
      </w:r>
      <w:r w:rsidR="0072113E">
        <w:t xml:space="preserve"> </w:t>
      </w:r>
      <w:r w:rsidR="0049348A">
        <w:t>promotional</w:t>
      </w:r>
      <w:r w:rsidR="0072113E">
        <w:t xml:space="preserve"> </w:t>
      </w:r>
      <w:r w:rsidR="0049348A">
        <w:t>pricing</w:t>
      </w:r>
      <w:r w:rsidR="0072113E">
        <w:t xml:space="preserve"> </w:t>
      </w:r>
      <w:r w:rsidR="0049348A">
        <w:t>before</w:t>
      </w:r>
      <w:r w:rsidR="0072113E">
        <w:t xml:space="preserve"> </w:t>
      </w:r>
      <w:r w:rsidR="0049348A">
        <w:t>clicking</w:t>
      </w:r>
      <w:r w:rsidR="0072113E">
        <w:t xml:space="preserve"> </w:t>
      </w:r>
      <w:r w:rsidR="0049348A">
        <w:rPr>
          <w:b/>
        </w:rPr>
        <w:t>Next</w:t>
      </w:r>
      <w:r w:rsidR="0049348A">
        <w:t>.</w:t>
      </w:r>
      <w:r w:rsidR="0072113E">
        <w:t xml:space="preserve"> 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7369" cy="5250397"/>
            <wp:effectExtent l="19050" t="19050" r="16510" b="2667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4-Confir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69" cy="5250397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13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563AA8">
        <w:t>o</w:t>
      </w:r>
      <w:r>
        <w:t>rder</w:t>
      </w:r>
      <w:r w:rsidR="0072113E">
        <w:t xml:space="preserve"> </w:t>
      </w:r>
      <w:r w:rsidR="00563AA8">
        <w:t>c</w:t>
      </w:r>
      <w:r>
        <w:t>onfirmation</w:t>
      </w:r>
    </w:p>
    <w:p w:rsidR="001811E3" w:rsidRDefault="00E47A65" w:rsidP="006A4987">
      <w:pPr>
        <w:pStyle w:val="ParagraphText"/>
      </w:pPr>
      <w:r>
        <w:t>Once</w:t>
      </w:r>
      <w:r w:rsidR="0072113E">
        <w:t xml:space="preserve"> </w:t>
      </w:r>
      <w:r>
        <w:t>you</w:t>
      </w:r>
      <w:r w:rsidR="0072113E">
        <w:t xml:space="preserve"> </w:t>
      </w:r>
      <w:r>
        <w:t>click</w:t>
      </w:r>
      <w:r w:rsidR="0072113E">
        <w:t xml:space="preserve"> </w:t>
      </w:r>
      <w:r w:rsidRPr="00952258">
        <w:rPr>
          <w:b/>
        </w:rPr>
        <w:t>Next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payment</w:t>
      </w:r>
      <w:r w:rsidR="0072113E">
        <w:t xml:space="preserve"> </w:t>
      </w:r>
      <w:r>
        <w:t>confirmation,</w:t>
      </w:r>
      <w:r w:rsidR="0072113E">
        <w:t xml:space="preserve"> </w:t>
      </w:r>
      <w:r>
        <w:t>the</w:t>
      </w:r>
      <w:r w:rsidR="0072113E">
        <w:t xml:space="preserve"> </w:t>
      </w:r>
      <w:r>
        <w:t>Upgrade</w:t>
      </w:r>
      <w:r w:rsidR="0072113E">
        <w:t xml:space="preserve"> </w:t>
      </w:r>
      <w:r>
        <w:t>Assistant</w:t>
      </w:r>
      <w:r w:rsidR="0072113E">
        <w:t xml:space="preserve"> </w:t>
      </w:r>
      <w:r w:rsidR="00E91FC4">
        <w:t>completes</w:t>
      </w:r>
      <w:r w:rsidR="0072113E">
        <w:t xml:space="preserve"> </w:t>
      </w:r>
      <w:r w:rsidR="00E91FC4">
        <w:t>the</w:t>
      </w:r>
      <w:r w:rsidR="0072113E">
        <w:t xml:space="preserve"> </w:t>
      </w:r>
      <w:r w:rsidR="00E91FC4">
        <w:t>order</w:t>
      </w:r>
      <w:r w:rsidR="0072113E">
        <w:t xml:space="preserve"> </w:t>
      </w:r>
      <w:r w:rsidR="00E91FC4">
        <w:t>with</w:t>
      </w:r>
      <w:r w:rsidR="0072113E">
        <w:t xml:space="preserve"> </w:t>
      </w:r>
      <w:r w:rsidR="00E91FC4">
        <w:t>the</w:t>
      </w:r>
      <w:r w:rsidR="0072113E">
        <w:t xml:space="preserve"> </w:t>
      </w:r>
      <w:r w:rsidR="00E91FC4">
        <w:t>ecommerce</w:t>
      </w:r>
      <w:r w:rsidR="0072113E">
        <w:t xml:space="preserve"> </w:t>
      </w:r>
      <w:r w:rsidR="00E91FC4">
        <w:t>infrastructure</w:t>
      </w:r>
      <w:r w:rsidR="0072113E">
        <w:t xml:space="preserve"> </w:t>
      </w:r>
      <w:r>
        <w:t>and</w:t>
      </w:r>
      <w:r w:rsidR="0072113E">
        <w:t xml:space="preserve"> </w:t>
      </w:r>
      <w:r>
        <w:t>retrieves</w:t>
      </w:r>
      <w:r w:rsidR="0072113E">
        <w:t xml:space="preserve"> </w:t>
      </w:r>
      <w:r>
        <w:t>a</w:t>
      </w:r>
      <w:r w:rsidR="0072113E">
        <w:t xml:space="preserve"> </w:t>
      </w:r>
      <w:r>
        <w:t>product</w:t>
      </w:r>
      <w:r w:rsidR="0072113E">
        <w:t xml:space="preserve"> </w:t>
      </w:r>
      <w:r>
        <w:t>key.</w:t>
      </w:r>
    </w:p>
    <w:p w:rsidR="001811E3" w:rsidRDefault="002642CF" w:rsidP="002642CF">
      <w:pPr>
        <w:pStyle w:val="Heading3"/>
      </w:pPr>
      <w:bookmarkStart w:id="33" w:name="_Toc334546456"/>
      <w:bookmarkStart w:id="34" w:name="_Toc334554929"/>
      <w:bookmarkStart w:id="35" w:name="_Toc334564063"/>
      <w:r>
        <w:t>Web</w:t>
      </w:r>
      <w:r w:rsidR="0072113E">
        <w:t xml:space="preserve"> </w:t>
      </w:r>
      <w:r w:rsidR="00A14067">
        <w:t>S</w:t>
      </w:r>
      <w:r>
        <w:t>etup:</w:t>
      </w:r>
      <w:r w:rsidR="0072113E">
        <w:t xml:space="preserve"> </w:t>
      </w:r>
      <w:r w:rsidR="00A14067">
        <w:t>O</w:t>
      </w:r>
      <w:r>
        <w:t>btain</w:t>
      </w:r>
      <w:r w:rsidR="0072113E">
        <w:t xml:space="preserve"> </w:t>
      </w:r>
      <w:r w:rsidR="00A14067">
        <w:t>P</w:t>
      </w:r>
      <w:r>
        <w:t>roduct</w:t>
      </w:r>
      <w:r w:rsidR="0072113E">
        <w:t xml:space="preserve"> </w:t>
      </w:r>
      <w:r w:rsidR="00A14067">
        <w:t>K</w:t>
      </w:r>
      <w:r>
        <w:t>ey</w:t>
      </w:r>
      <w:bookmarkEnd w:id="33"/>
      <w:bookmarkEnd w:id="34"/>
      <w:bookmarkEnd w:id="35"/>
    </w:p>
    <w:p w:rsidR="001811E3" w:rsidRDefault="00E91FC4" w:rsidP="002642CF">
      <w:pPr>
        <w:pStyle w:val="ParagraphText"/>
      </w:pPr>
      <w:r>
        <w:t>The</w:t>
      </w:r>
      <w:r w:rsidR="0072113E">
        <w:t xml:space="preserve"> </w:t>
      </w:r>
      <w:r>
        <w:t>retrieval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pr</w:t>
      </w:r>
      <w:r w:rsidR="00C23B7F">
        <w:t>oduct</w:t>
      </w:r>
      <w:r w:rsidR="0072113E">
        <w:t xml:space="preserve"> </w:t>
      </w:r>
      <w:r w:rsidR="00C23B7F">
        <w:t>key</w:t>
      </w:r>
      <w:r w:rsidR="0072113E">
        <w:t xml:space="preserve"> </w:t>
      </w:r>
      <w:r w:rsidR="00C23B7F">
        <w:t>is</w:t>
      </w:r>
      <w:r w:rsidR="0072113E">
        <w:t xml:space="preserve"> </w:t>
      </w:r>
      <w:r w:rsidR="00C23B7F">
        <w:t>done</w:t>
      </w:r>
      <w:r w:rsidR="0072113E">
        <w:t xml:space="preserve"> </w:t>
      </w:r>
      <w:r w:rsidR="002D6364" w:rsidRPr="002D6364">
        <w:t>via</w:t>
      </w:r>
      <w:r w:rsidR="0072113E">
        <w:t xml:space="preserve"> </w:t>
      </w:r>
      <w:r w:rsidR="002D6364" w:rsidRPr="002D6364">
        <w:t>interaction</w:t>
      </w:r>
      <w:r w:rsidR="0072113E">
        <w:t xml:space="preserve"> </w:t>
      </w:r>
      <w:r w:rsidR="002D6364" w:rsidRPr="002D6364">
        <w:t>with</w:t>
      </w:r>
      <w:r w:rsidR="0072113E">
        <w:t xml:space="preserve"> </w:t>
      </w:r>
      <w:r w:rsidR="002D6364" w:rsidRPr="002D6364">
        <w:t>the</w:t>
      </w:r>
      <w:r w:rsidR="0072113E">
        <w:t xml:space="preserve"> </w:t>
      </w:r>
      <w:r w:rsidR="002D6364" w:rsidRPr="002D6364">
        <w:t>online</w:t>
      </w:r>
      <w:r w:rsidR="0072113E">
        <w:t xml:space="preserve"> </w:t>
      </w:r>
      <w:r w:rsidR="002D6364" w:rsidRPr="002D6364">
        <w:t>service</w:t>
      </w:r>
      <w:r w:rsidR="0072113E">
        <w:t xml:space="preserve"> </w:t>
      </w:r>
      <w:r w:rsidR="002D6364" w:rsidRPr="002D6364">
        <w:t>for</w:t>
      </w:r>
      <w:r w:rsidR="0072113E">
        <w:t xml:space="preserve"> </w:t>
      </w:r>
      <w:r w:rsidR="002D6364">
        <w:t>Web</w:t>
      </w:r>
      <w:r w:rsidR="0072113E">
        <w:t xml:space="preserve"> </w:t>
      </w:r>
      <w:r w:rsidR="002D6364">
        <w:t>Setup</w:t>
      </w:r>
      <w:r w:rsidR="002D6364" w:rsidRPr="002D6364">
        <w:t>.</w:t>
      </w:r>
      <w:r w:rsidR="0072113E">
        <w:t xml:space="preserve"> </w:t>
      </w:r>
      <w:r w:rsidR="00C23B7F">
        <w:t>The</w:t>
      </w:r>
      <w:r w:rsidR="0072113E">
        <w:t xml:space="preserve"> </w:t>
      </w:r>
      <w:r w:rsidR="00C23B7F">
        <w:t>key</w:t>
      </w:r>
      <w:r w:rsidR="0072113E">
        <w:t xml:space="preserve"> </w:t>
      </w:r>
      <w:r w:rsidR="00C23B7F">
        <w:t>is</w:t>
      </w:r>
      <w:r w:rsidR="0072113E">
        <w:t xml:space="preserve"> </w:t>
      </w:r>
      <w:r w:rsidR="00C23B7F">
        <w:t>displayed</w:t>
      </w:r>
      <w:r w:rsidR="0072113E">
        <w:t xml:space="preserve"> </w:t>
      </w:r>
      <w:r w:rsidR="00C23B7F">
        <w:t>so</w:t>
      </w:r>
      <w:r w:rsidR="0072113E">
        <w:t xml:space="preserve"> </w:t>
      </w:r>
      <w:r w:rsidR="00C23B7F">
        <w:t>that</w:t>
      </w:r>
      <w:r w:rsidR="0072113E">
        <w:t xml:space="preserve"> </w:t>
      </w:r>
      <w:r w:rsidR="00C23B7F">
        <w:t>you</w:t>
      </w:r>
      <w:r w:rsidR="0072113E">
        <w:t xml:space="preserve"> </w:t>
      </w:r>
      <w:r w:rsidR="00C23B7F">
        <w:t>can</w:t>
      </w:r>
      <w:r w:rsidR="0072113E">
        <w:t xml:space="preserve"> </w:t>
      </w:r>
      <w:r w:rsidR="00C23B7F">
        <w:t>make</w:t>
      </w:r>
      <w:r w:rsidR="0072113E">
        <w:t xml:space="preserve"> </w:t>
      </w:r>
      <w:r w:rsidR="00C23B7F">
        <w:t>a</w:t>
      </w:r>
      <w:r w:rsidR="0072113E">
        <w:t xml:space="preserve"> </w:t>
      </w:r>
      <w:r w:rsidR="00C23B7F">
        <w:t>note</w:t>
      </w:r>
      <w:r w:rsidR="0072113E">
        <w:t xml:space="preserve"> </w:t>
      </w:r>
      <w:r w:rsidR="00C23B7F">
        <w:t>of</w:t>
      </w:r>
      <w:r w:rsidR="0072113E">
        <w:t xml:space="preserve"> </w:t>
      </w:r>
      <w:r w:rsidR="00C23B7F">
        <w:t>it,</w:t>
      </w:r>
      <w:r w:rsidR="0072113E">
        <w:t xml:space="preserve"> </w:t>
      </w:r>
      <w:r w:rsidR="002D6364">
        <w:t>but</w:t>
      </w:r>
      <w:r w:rsidR="0072113E">
        <w:t xml:space="preserve"> </w:t>
      </w:r>
      <w:r w:rsidR="002D6364">
        <w:t>it</w:t>
      </w:r>
      <w:r w:rsidR="0072113E">
        <w:t xml:space="preserve"> </w:t>
      </w:r>
      <w:r w:rsidR="002D6364">
        <w:t>is</w:t>
      </w:r>
      <w:r w:rsidR="0072113E">
        <w:t xml:space="preserve"> </w:t>
      </w:r>
      <w:r w:rsidR="00952258">
        <w:t>automatically</w:t>
      </w:r>
      <w:r w:rsidR="0072113E">
        <w:t xml:space="preserve"> </w:t>
      </w:r>
      <w:r w:rsidR="002D6364">
        <w:t>passed</w:t>
      </w:r>
      <w:r w:rsidR="0072113E">
        <w:t xml:space="preserve"> </w:t>
      </w:r>
      <w:r w:rsidR="002D6364">
        <w:t>to</w:t>
      </w:r>
      <w:r w:rsidR="0072113E">
        <w:t xml:space="preserve"> </w:t>
      </w:r>
      <w:r w:rsidR="002D6364">
        <w:t>install.exe</w:t>
      </w:r>
      <w:r w:rsidR="0072113E">
        <w:t xml:space="preserve"> </w:t>
      </w:r>
      <w:r w:rsidR="002D6364">
        <w:t>if</w:t>
      </w:r>
      <w:r w:rsidR="0072113E">
        <w:t xml:space="preserve"> </w:t>
      </w:r>
      <w:r w:rsidR="002D6364">
        <w:t>you</w:t>
      </w:r>
      <w:r w:rsidR="0072113E">
        <w:t xml:space="preserve"> </w:t>
      </w:r>
      <w:r w:rsidR="002D6364">
        <w:t>complete</w:t>
      </w:r>
      <w:r w:rsidR="0072113E">
        <w:t xml:space="preserve"> </w:t>
      </w:r>
      <w:r w:rsidR="002D6364">
        <w:t>the</w:t>
      </w:r>
      <w:r w:rsidR="0072113E">
        <w:t xml:space="preserve"> </w:t>
      </w:r>
      <w:r w:rsidR="002D6364">
        <w:t>installation</w:t>
      </w:r>
      <w:r w:rsidR="0072113E">
        <w:t xml:space="preserve"> </w:t>
      </w:r>
      <w:r w:rsidR="002D6364">
        <w:t>immediately</w:t>
      </w:r>
      <w:r w:rsidR="0072113E">
        <w:t xml:space="preserve"> </w:t>
      </w:r>
      <w:r w:rsidR="002D6364">
        <w:t>after</w:t>
      </w:r>
      <w:r w:rsidR="0072113E">
        <w:t xml:space="preserve"> </w:t>
      </w:r>
      <w:r w:rsidR="002D6364">
        <w:t>the</w:t>
      </w:r>
      <w:r w:rsidR="0072113E">
        <w:t xml:space="preserve"> </w:t>
      </w:r>
      <w:r w:rsidR="002D6364">
        <w:t>download</w:t>
      </w:r>
      <w:r w:rsidR="0072113E">
        <w:t xml:space="preserve"> </w:t>
      </w:r>
      <w:r w:rsidR="002D6364">
        <w:t>is</w:t>
      </w:r>
      <w:r w:rsidR="0072113E">
        <w:t xml:space="preserve"> </w:t>
      </w:r>
      <w:r w:rsidR="002D6364">
        <w:t>compete.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6-Thanks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14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563AA8">
        <w:t>o</w:t>
      </w:r>
      <w:r>
        <w:t>rder</w:t>
      </w:r>
      <w:r w:rsidR="0072113E">
        <w:t xml:space="preserve"> </w:t>
      </w:r>
      <w:r w:rsidR="00563AA8">
        <w:t>c</w:t>
      </w:r>
      <w:r w:rsidR="008D5F0E">
        <w:t>omplete</w:t>
      </w:r>
      <w:r w:rsidR="0072113E">
        <w:t xml:space="preserve"> </w:t>
      </w:r>
      <w:r>
        <w:t>with</w:t>
      </w:r>
      <w:r w:rsidR="0072113E">
        <w:t xml:space="preserve"> </w:t>
      </w:r>
      <w:r w:rsidR="00563AA8">
        <w:t>p</w:t>
      </w:r>
      <w:r>
        <w:t>roduct</w:t>
      </w:r>
      <w:r w:rsidR="0072113E">
        <w:t xml:space="preserve"> </w:t>
      </w:r>
      <w:r w:rsidR="00563AA8">
        <w:t>k</w:t>
      </w:r>
      <w:r>
        <w:t>ey</w:t>
      </w:r>
    </w:p>
    <w:p w:rsidR="001811E3" w:rsidRDefault="00535612" w:rsidP="006A4987">
      <w:pPr>
        <w:pStyle w:val="ParagraphText"/>
      </w:pPr>
      <w:r>
        <w:t>Clicking</w:t>
      </w:r>
      <w:r w:rsidR="0072113E">
        <w:t xml:space="preserve"> </w:t>
      </w:r>
      <w:r>
        <w:rPr>
          <w:b/>
        </w:rPr>
        <w:t>Next</w:t>
      </w:r>
      <w:r w:rsidR="0072113E">
        <w:t xml:space="preserve"> </w:t>
      </w:r>
      <w:r>
        <w:t>above</w:t>
      </w:r>
      <w:r w:rsidR="0072113E">
        <w:t xml:space="preserve"> </w:t>
      </w:r>
      <w:r>
        <w:t>starts</w:t>
      </w:r>
      <w:r w:rsidR="0072113E">
        <w:t xml:space="preserve"> </w:t>
      </w:r>
      <w:r>
        <w:t>the</w:t>
      </w:r>
      <w:r w:rsidR="0072113E">
        <w:t xml:space="preserve"> </w:t>
      </w:r>
      <w:r>
        <w:t>download.</w:t>
      </w:r>
    </w:p>
    <w:p w:rsidR="001811E3" w:rsidRDefault="002D6364" w:rsidP="006A4987">
      <w:pPr>
        <w:pStyle w:val="ParagraphText"/>
      </w:pPr>
      <w:r>
        <w:t>Clicking</w:t>
      </w:r>
      <w:r w:rsidR="0072113E">
        <w:t xml:space="preserve"> </w:t>
      </w:r>
      <w:r>
        <w:t>the</w:t>
      </w:r>
      <w:r w:rsidR="0072113E">
        <w:t xml:space="preserve"> </w:t>
      </w:r>
      <w:r>
        <w:rPr>
          <w:b/>
        </w:rPr>
        <w:t>View</w:t>
      </w:r>
      <w:r w:rsidR="0072113E">
        <w:rPr>
          <w:b/>
        </w:rPr>
        <w:t xml:space="preserve"> </w:t>
      </w:r>
      <w:r>
        <w:rPr>
          <w:b/>
        </w:rPr>
        <w:t>Receipt</w:t>
      </w:r>
      <w:r w:rsidR="0072113E">
        <w:t xml:space="preserve"> </w:t>
      </w:r>
      <w:r>
        <w:t>link</w:t>
      </w:r>
      <w:r w:rsidR="0072113E">
        <w:t xml:space="preserve"> </w:t>
      </w:r>
      <w:r>
        <w:t>displays</w:t>
      </w:r>
      <w:r w:rsidR="0072113E">
        <w:t xml:space="preserve"> </w:t>
      </w:r>
      <w:r>
        <w:t>the</w:t>
      </w:r>
      <w:r w:rsidR="0072113E">
        <w:t xml:space="preserve"> </w:t>
      </w:r>
      <w:r>
        <w:t>purchase</w:t>
      </w:r>
      <w:r w:rsidR="0072113E">
        <w:t xml:space="preserve"> </w:t>
      </w:r>
      <w:r>
        <w:t>receipt</w:t>
      </w:r>
      <w:r w:rsidR="0072113E">
        <w:t xml:space="preserve"> </w:t>
      </w:r>
      <w:r w:rsidR="00C148CE">
        <w:t>including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product</w:t>
      </w:r>
      <w:r w:rsidR="0072113E">
        <w:t xml:space="preserve"> </w:t>
      </w:r>
      <w:r w:rsidR="00C148CE">
        <w:t>key</w:t>
      </w:r>
      <w:r>
        <w:t>,</w:t>
      </w:r>
      <w:r w:rsidR="0072113E">
        <w:t xml:space="preserve"> </w:t>
      </w:r>
      <w:r>
        <w:t>as</w:t>
      </w:r>
      <w:r w:rsidR="0072113E">
        <w:t xml:space="preserve"> </w:t>
      </w:r>
      <w:r>
        <w:t>shown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example</w:t>
      </w:r>
      <w:r w:rsidR="0072113E">
        <w:t xml:space="preserve"> </w:t>
      </w:r>
      <w:r>
        <w:t>below.</w:t>
      </w:r>
      <w:r w:rsidR="0072113E">
        <w:t xml:space="preserve"> </w:t>
      </w:r>
      <w:r w:rsidR="00C148CE">
        <w:t>This</w:t>
      </w:r>
      <w:r w:rsidR="0072113E">
        <w:t xml:space="preserve"> </w:t>
      </w:r>
      <w:r w:rsidR="00C148CE">
        <w:t>gives</w:t>
      </w:r>
      <w:r w:rsidR="0072113E">
        <w:t xml:space="preserve"> </w:t>
      </w:r>
      <w:r w:rsidR="00C148CE">
        <w:t>you</w:t>
      </w:r>
      <w:r w:rsidR="0072113E">
        <w:t xml:space="preserve"> </w:t>
      </w:r>
      <w:r w:rsidR="00C148CE">
        <w:t>a</w:t>
      </w:r>
      <w:r w:rsidR="0072113E">
        <w:t xml:space="preserve"> </w:t>
      </w:r>
      <w:r w:rsidR="00C148CE">
        <w:t>summary</w:t>
      </w:r>
      <w:r w:rsidR="0072113E">
        <w:t xml:space="preserve"> </w:t>
      </w:r>
      <w:r w:rsidR="00C148CE">
        <w:t>of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purchase.</w:t>
      </w:r>
      <w:r w:rsidR="0072113E">
        <w:t xml:space="preserve"> </w:t>
      </w:r>
      <w:r w:rsidR="00C148CE">
        <w:t>This</w:t>
      </w:r>
      <w:r w:rsidR="0072113E">
        <w:t xml:space="preserve"> </w:t>
      </w:r>
      <w:r w:rsidR="00C148CE">
        <w:t>purchase</w:t>
      </w:r>
      <w:r w:rsidR="0072113E">
        <w:t xml:space="preserve"> </w:t>
      </w:r>
      <w:r w:rsidR="00C148CE">
        <w:t>information</w:t>
      </w:r>
      <w:r w:rsidR="0072113E">
        <w:t xml:space="preserve"> </w:t>
      </w:r>
      <w:r w:rsidR="00C148CE">
        <w:t>is</w:t>
      </w:r>
      <w:r w:rsidR="0072113E">
        <w:t xml:space="preserve"> </w:t>
      </w:r>
      <w:r w:rsidR="00C148CE">
        <w:t>also</w:t>
      </w:r>
      <w:r w:rsidR="0072113E">
        <w:t xml:space="preserve"> </w:t>
      </w:r>
      <w:r w:rsidR="00C148CE">
        <w:t>sent</w:t>
      </w:r>
      <w:r w:rsidR="0072113E">
        <w:t xml:space="preserve"> </w:t>
      </w:r>
      <w:r w:rsidR="00C148CE">
        <w:t>to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email</w:t>
      </w:r>
      <w:r w:rsidR="0072113E">
        <w:t xml:space="preserve"> </w:t>
      </w:r>
      <w:r w:rsidR="00C148CE">
        <w:t>address</w:t>
      </w:r>
      <w:r w:rsidR="0072113E">
        <w:t xml:space="preserve"> </w:t>
      </w:r>
      <w:r w:rsidR="00C148CE">
        <w:t>provided</w:t>
      </w:r>
      <w:r w:rsidR="0072113E">
        <w:t xml:space="preserve"> </w:t>
      </w:r>
      <w:r w:rsidR="00C148CE">
        <w:t>during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purchase.</w:t>
      </w:r>
    </w:p>
    <w:p w:rsidR="001811E3" w:rsidRDefault="00C148CE" w:rsidP="00220976">
      <w:pPr>
        <w:pStyle w:val="GraphicNoBorder"/>
      </w:pPr>
      <w:r>
        <w:rPr>
          <w:lang w:eastAsia="zh-CN"/>
        </w:rPr>
        <w:drawing>
          <wp:inline distT="0" distB="0" distL="0" distR="0">
            <wp:extent cx="7041821" cy="682265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6-Purchase6-Thanks2-Summa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821" cy="6822658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35612" w:rsidP="00535612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15</w:t>
        </w:r>
      </w:fldSimple>
      <w:r>
        <w:t>:</w:t>
      </w:r>
      <w:r w:rsidR="0072113E">
        <w:t xml:space="preserve"> </w:t>
      </w: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563AA8">
        <w:t>o</w:t>
      </w:r>
      <w:r>
        <w:t>rder</w:t>
      </w:r>
      <w:r w:rsidR="0072113E">
        <w:t xml:space="preserve"> </w:t>
      </w:r>
      <w:r w:rsidR="00563AA8">
        <w:t>s</w:t>
      </w:r>
      <w:r>
        <w:t>ummary</w:t>
      </w:r>
    </w:p>
    <w:p w:rsidR="001811E3" w:rsidRDefault="002642CF" w:rsidP="002642CF">
      <w:pPr>
        <w:pStyle w:val="Heading3"/>
      </w:pPr>
      <w:bookmarkStart w:id="36" w:name="_Toc334546457"/>
      <w:bookmarkStart w:id="37" w:name="_Toc334554930"/>
      <w:bookmarkStart w:id="38" w:name="_Toc334564064"/>
      <w:r>
        <w:t>Web</w:t>
      </w:r>
      <w:r w:rsidR="0072113E">
        <w:t xml:space="preserve"> </w:t>
      </w:r>
      <w:r w:rsidR="00D471DF">
        <w:t>S</w:t>
      </w:r>
      <w:r>
        <w:t>etup:</w:t>
      </w:r>
      <w:r w:rsidR="0072113E">
        <w:t xml:space="preserve"> </w:t>
      </w:r>
      <w:r w:rsidR="00D471DF">
        <w:t>D</w:t>
      </w:r>
      <w:r>
        <w:t>ownload</w:t>
      </w:r>
      <w:bookmarkEnd w:id="36"/>
      <w:bookmarkEnd w:id="37"/>
      <w:bookmarkEnd w:id="38"/>
    </w:p>
    <w:p w:rsidR="001811E3" w:rsidRDefault="002D6364" w:rsidP="002642CF">
      <w:pPr>
        <w:pStyle w:val="ParagraphText"/>
      </w:pPr>
      <w:r>
        <w:t>At</w:t>
      </w:r>
      <w:r w:rsidR="0072113E">
        <w:t xml:space="preserve"> </w:t>
      </w:r>
      <w:r>
        <w:t>this</w:t>
      </w:r>
      <w:r w:rsidR="0072113E">
        <w:t xml:space="preserve"> </w:t>
      </w:r>
      <w:r>
        <w:t>point</w:t>
      </w:r>
      <w:r w:rsidR="00952258">
        <w:t>,</w:t>
      </w:r>
      <w:r w:rsidR="0072113E">
        <w:t xml:space="preserve"> </w:t>
      </w:r>
      <w:r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</w:t>
      </w:r>
      <w:r w:rsidR="0072113E">
        <w:t xml:space="preserve"> </w:t>
      </w:r>
      <w:r>
        <w:t>is</w:t>
      </w:r>
      <w:r w:rsidR="0072113E">
        <w:t xml:space="preserve"> </w:t>
      </w:r>
      <w:r>
        <w:t>downloaded</w:t>
      </w:r>
      <w:r w:rsidR="0072113E">
        <w:t xml:space="preserve"> </w:t>
      </w:r>
      <w:r>
        <w:t>via</w:t>
      </w:r>
      <w:r w:rsidR="0072113E">
        <w:t xml:space="preserve"> </w:t>
      </w:r>
      <w:r>
        <w:t>the</w:t>
      </w:r>
      <w:r w:rsidR="0072113E">
        <w:t xml:space="preserve"> </w:t>
      </w:r>
      <w:r>
        <w:t>Background</w:t>
      </w:r>
      <w:r w:rsidR="0072113E">
        <w:t xml:space="preserve"> </w:t>
      </w:r>
      <w:r>
        <w:t>Intelligent</w:t>
      </w:r>
      <w:r w:rsidR="0072113E">
        <w:t xml:space="preserve"> </w:t>
      </w:r>
      <w:r>
        <w:t>Transfer</w:t>
      </w:r>
      <w:r w:rsidR="0072113E">
        <w:t xml:space="preserve"> </w:t>
      </w:r>
      <w:r>
        <w:t>Service</w:t>
      </w:r>
      <w:r w:rsidR="0072113E">
        <w:t xml:space="preserve"> </w:t>
      </w:r>
      <w:r>
        <w:t>(BITS).</w:t>
      </w:r>
      <w:r w:rsidR="0072113E">
        <w:t xml:space="preserve"> </w:t>
      </w:r>
      <w:r>
        <w:t>This</w:t>
      </w:r>
      <w:r w:rsidR="0072113E">
        <w:t xml:space="preserve"> </w:t>
      </w:r>
      <w:r>
        <w:t>step</w:t>
      </w:r>
      <w:r w:rsidR="0072113E">
        <w:t xml:space="preserve"> </w:t>
      </w:r>
      <w:r>
        <w:t>shows</w:t>
      </w:r>
      <w:r w:rsidR="0072113E">
        <w:t xml:space="preserve"> </w:t>
      </w:r>
      <w:r>
        <w:t>an</w:t>
      </w:r>
      <w:r w:rsidR="0072113E">
        <w:t xml:space="preserve"> </w:t>
      </w:r>
      <w:r>
        <w:t>estimate</w:t>
      </w:r>
      <w:r w:rsidR="0072113E">
        <w:t xml:space="preserve"> </w:t>
      </w:r>
      <w:r>
        <w:t>of</w:t>
      </w:r>
      <w:r w:rsidR="0072113E">
        <w:t xml:space="preserve"> </w:t>
      </w:r>
      <w:r>
        <w:t>time</w:t>
      </w:r>
      <w:r w:rsidR="0072113E">
        <w:t xml:space="preserve"> </w:t>
      </w:r>
      <w:r>
        <w:t>remaining,</w:t>
      </w:r>
      <w:r w:rsidR="0072113E">
        <w:t xml:space="preserve"> </w:t>
      </w:r>
      <w:r>
        <w:t>as</w:t>
      </w:r>
      <w:r w:rsidR="0072113E">
        <w:t xml:space="preserve"> </w:t>
      </w:r>
      <w:r>
        <w:t>well</w:t>
      </w:r>
      <w:r w:rsidR="0072113E">
        <w:t xml:space="preserve"> </w:t>
      </w:r>
      <w:r>
        <w:t>as</w:t>
      </w:r>
      <w:r w:rsidR="0072113E">
        <w:t xml:space="preserve"> </w:t>
      </w:r>
      <w:r>
        <w:t>a</w:t>
      </w:r>
      <w:r w:rsidR="0072113E">
        <w:t xml:space="preserve"> </w:t>
      </w:r>
      <w:r>
        <w:t>pause</w:t>
      </w:r>
      <w:r w:rsidR="0072113E">
        <w:t xml:space="preserve"> </w:t>
      </w:r>
      <w:r>
        <w:t>button</w:t>
      </w:r>
      <w:r w:rsidR="0072113E">
        <w:t xml:space="preserve"> </w:t>
      </w:r>
      <w:r>
        <w:t>so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user</w:t>
      </w:r>
      <w:r w:rsidR="0072113E">
        <w:t xml:space="preserve"> </w:t>
      </w:r>
      <w:r>
        <w:t>can</w:t>
      </w:r>
      <w:r w:rsidR="0072113E">
        <w:t xml:space="preserve"> </w:t>
      </w:r>
      <w:r>
        <w:t>control</w:t>
      </w:r>
      <w:r w:rsidR="0072113E">
        <w:t xml:space="preserve"> </w:t>
      </w:r>
      <w:r>
        <w:t>when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uses</w:t>
      </w:r>
      <w:r w:rsidR="0072113E">
        <w:t xml:space="preserve"> </w:t>
      </w:r>
      <w:r>
        <w:t>the</w:t>
      </w:r>
      <w:r w:rsidR="0072113E">
        <w:t xml:space="preserve"> </w:t>
      </w:r>
      <w:r>
        <w:t>Internet</w:t>
      </w:r>
      <w:r w:rsidR="0072113E">
        <w:t xml:space="preserve"> </w:t>
      </w:r>
      <w:r>
        <w:t>connection.</w:t>
      </w:r>
    </w:p>
    <w:p w:rsidR="001811E3" w:rsidRDefault="00E17D34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7-Downloadi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16</w:t>
        </w:r>
      </w:fldSimple>
      <w:r>
        <w:t>:</w:t>
      </w:r>
      <w:r w:rsidR="0072113E">
        <w:t xml:space="preserve"> </w:t>
      </w:r>
      <w:r w:rsidR="00A720F8">
        <w:t>Web</w:t>
      </w:r>
      <w:r w:rsidR="0072113E">
        <w:t xml:space="preserve"> </w:t>
      </w:r>
      <w:r w:rsidR="00C504E6">
        <w:t>S</w:t>
      </w:r>
      <w:r w:rsidR="00A720F8"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345AC8">
        <w:t>d</w:t>
      </w:r>
      <w:r w:rsidR="00A720F8">
        <w:t>ownload</w:t>
      </w:r>
    </w:p>
    <w:p w:rsidR="001811E3" w:rsidRDefault="00560D8B" w:rsidP="002D6364">
      <w:pPr>
        <w:pStyle w:val="Note"/>
      </w:pPr>
      <w:r>
        <w:rPr>
          <w:b/>
        </w:rPr>
        <w:t>Note:</w:t>
      </w:r>
      <w:r w:rsidR="0072113E">
        <w:rPr>
          <w:b/>
        </w:rPr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process</w:t>
      </w:r>
      <w:r w:rsidR="0072113E">
        <w:t xml:space="preserve"> </w:t>
      </w:r>
      <w:r>
        <w:t>is</w:t>
      </w:r>
      <w:r w:rsidR="0072113E">
        <w:t xml:space="preserve"> </w:t>
      </w:r>
      <w:r>
        <w:t>interrupted</w:t>
      </w:r>
      <w:r w:rsidR="0072113E">
        <w:t xml:space="preserve"> </w:t>
      </w:r>
      <w:r>
        <w:t>for</w:t>
      </w:r>
      <w:r w:rsidR="0072113E">
        <w:t xml:space="preserve"> </w:t>
      </w:r>
      <w:r>
        <w:t>any</w:t>
      </w:r>
      <w:r w:rsidR="0072113E">
        <w:t xml:space="preserve"> </w:t>
      </w:r>
      <w:r>
        <w:t>reason</w:t>
      </w:r>
      <w:r w:rsidR="00952258"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Windows</w:t>
      </w:r>
      <w:r w:rsidR="0072113E">
        <w:t xml:space="preserve"> </w:t>
      </w:r>
      <w:r>
        <w:t>shortcut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desktop</w:t>
      </w:r>
      <w:r w:rsidR="0072113E">
        <w:t xml:space="preserve"> </w:t>
      </w:r>
      <w:r>
        <w:t>to</w:t>
      </w:r>
      <w:r w:rsidR="0072113E">
        <w:t xml:space="preserve"> </w:t>
      </w:r>
      <w:r>
        <w:t>resume</w:t>
      </w:r>
      <w:r w:rsidR="0072113E">
        <w:t xml:space="preserve"> </w:t>
      </w:r>
      <w:r>
        <w:t>where</w:t>
      </w:r>
      <w:r w:rsidR="0072113E">
        <w:t xml:space="preserve"> </w:t>
      </w:r>
      <w:r>
        <w:t>it</w:t>
      </w:r>
      <w:r w:rsidR="0072113E">
        <w:t xml:space="preserve"> </w:t>
      </w:r>
      <w:r>
        <w:t>left</w:t>
      </w:r>
      <w:r w:rsidR="0072113E">
        <w:t xml:space="preserve"> </w:t>
      </w:r>
      <w:r>
        <w:t>off.</w:t>
      </w:r>
    </w:p>
    <w:p w:rsidR="001811E3" w:rsidRDefault="00A92CB0" w:rsidP="002D6364">
      <w:pPr>
        <w:pStyle w:val="ParagraphText"/>
      </w:pP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is</w:t>
      </w:r>
      <w:r w:rsidR="0072113E">
        <w:t xml:space="preserve"> </w:t>
      </w:r>
      <w:r>
        <w:t>followed</w:t>
      </w:r>
      <w:r w:rsidR="0072113E">
        <w:t xml:space="preserve"> </w:t>
      </w:r>
      <w:r>
        <w:t>by</w:t>
      </w:r>
      <w:r w:rsidR="0072113E">
        <w:t xml:space="preserve"> </w:t>
      </w:r>
      <w:r>
        <w:t>steps</w:t>
      </w:r>
      <w:r w:rsidR="0072113E">
        <w:t xml:space="preserve"> </w:t>
      </w:r>
      <w:r>
        <w:t>that</w:t>
      </w:r>
      <w:r w:rsidR="0072113E">
        <w:t xml:space="preserve"> </w:t>
      </w:r>
      <w:r w:rsidR="00C148CE">
        <w:t>verify</w:t>
      </w:r>
      <w:r w:rsidR="0072113E">
        <w:t xml:space="preserve"> </w:t>
      </w:r>
      <w:r w:rsidR="00C148CE">
        <w:t>download</w:t>
      </w:r>
      <w:r w:rsidR="0072113E">
        <w:t xml:space="preserve"> </w:t>
      </w:r>
      <w:r w:rsidR="00C148CE">
        <w:t>integrity</w:t>
      </w:r>
      <w:r w:rsidR="0072113E">
        <w:t xml:space="preserve"> </w:t>
      </w:r>
      <w:r w:rsidR="00C148CE">
        <w:t>and</w:t>
      </w:r>
      <w:r w:rsidR="0072113E">
        <w:t xml:space="preserve"> </w:t>
      </w:r>
      <w:r>
        <w:t>prepare</w:t>
      </w:r>
      <w:r w:rsidR="0072113E">
        <w:t xml:space="preserve"> </w:t>
      </w:r>
      <w:r>
        <w:t>the</w:t>
      </w:r>
      <w:r w:rsidR="0072113E">
        <w:t xml:space="preserve"> </w:t>
      </w:r>
      <w:r>
        <w:t>downloaded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</w:t>
      </w:r>
      <w:r w:rsidR="0072113E">
        <w:t xml:space="preserve"> </w:t>
      </w:r>
      <w:r>
        <w:t>for</w:t>
      </w:r>
      <w:r w:rsidR="0072113E">
        <w:t xml:space="preserve"> </w:t>
      </w:r>
      <w:r>
        <w:t>use.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these</w:t>
      </w:r>
      <w:r w:rsidR="0072113E">
        <w:t xml:space="preserve"> </w:t>
      </w:r>
      <w:r>
        <w:t>reported</w:t>
      </w:r>
      <w:r w:rsidR="0072113E">
        <w:t xml:space="preserve"> </w:t>
      </w:r>
      <w:r>
        <w:t>as</w:t>
      </w:r>
      <w:r w:rsidR="0072113E">
        <w:t xml:space="preserve"> </w:t>
      </w:r>
      <w:r>
        <w:t>“Checking</w:t>
      </w:r>
      <w:r w:rsidR="0072113E">
        <w:t xml:space="preserve"> </w:t>
      </w:r>
      <w:r>
        <w:t>the</w:t>
      </w:r>
      <w:r w:rsidR="0072113E">
        <w:t xml:space="preserve"> </w:t>
      </w:r>
      <w:r>
        <w:t>download”</w:t>
      </w:r>
      <w:r w:rsidR="0072113E">
        <w:t xml:space="preserve"> </w:t>
      </w:r>
      <w:r>
        <w:t>and</w:t>
      </w:r>
      <w:r w:rsidR="0072113E">
        <w:t xml:space="preserve"> </w:t>
      </w:r>
      <w:r>
        <w:t>“Getting</w:t>
      </w:r>
      <w:r w:rsidR="0072113E">
        <w:t xml:space="preserve"> </w:t>
      </w:r>
      <w:r>
        <w:t>files</w:t>
      </w:r>
      <w:r w:rsidR="0072113E">
        <w:t xml:space="preserve"> </w:t>
      </w:r>
      <w:r>
        <w:t>ready</w:t>
      </w:r>
      <w:r w:rsidR="009B4431">
        <w:t>.</w:t>
      </w:r>
      <w:r>
        <w:t>”</w:t>
      </w:r>
      <w:r w:rsidR="0072113E">
        <w:t xml:space="preserve"> </w:t>
      </w:r>
      <w:r w:rsidR="00C148CE">
        <w:t>If</w:t>
      </w:r>
      <w:r w:rsidR="0072113E">
        <w:t xml:space="preserve"> </w:t>
      </w:r>
      <w:r w:rsidR="00C148CE">
        <w:t>there</w:t>
      </w:r>
      <w:r w:rsidR="0072113E">
        <w:t xml:space="preserve"> </w:t>
      </w:r>
      <w:r w:rsidR="00C148CE">
        <w:t>was</w:t>
      </w:r>
      <w:r w:rsidR="0072113E">
        <w:t xml:space="preserve"> </w:t>
      </w:r>
      <w:r w:rsidR="00C148CE">
        <w:t>a</w:t>
      </w:r>
      <w:r w:rsidR="005317D1">
        <w:t>n</w:t>
      </w:r>
      <w:r w:rsidR="0072113E">
        <w:t xml:space="preserve"> </w:t>
      </w:r>
      <w:r w:rsidR="005317D1">
        <w:t>issue</w:t>
      </w:r>
      <w:r w:rsidR="0072113E">
        <w:t xml:space="preserve"> </w:t>
      </w:r>
      <w:r w:rsidR="00C148CE">
        <w:t>with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downloaded</w:t>
      </w:r>
      <w:r w:rsidR="0072113E">
        <w:t xml:space="preserve"> </w:t>
      </w:r>
      <w:r w:rsidR="00C148CE">
        <w:t>file,</w:t>
      </w:r>
      <w:r w:rsidR="0072113E">
        <w:t xml:space="preserve"> </w:t>
      </w:r>
      <w:r w:rsidR="00C148CE">
        <w:t>you</w:t>
      </w:r>
      <w:r w:rsidR="0072113E">
        <w:t xml:space="preserve"> </w:t>
      </w:r>
      <w:r w:rsidR="00C148CE">
        <w:t>may</w:t>
      </w:r>
      <w:r w:rsidR="0072113E">
        <w:t xml:space="preserve"> </w:t>
      </w:r>
      <w:r w:rsidR="00C148CE">
        <w:t>see</w:t>
      </w:r>
      <w:r w:rsidR="0072113E">
        <w:t xml:space="preserve"> </w:t>
      </w:r>
      <w:r w:rsidR="00C148CE">
        <w:t>additional</w:t>
      </w:r>
      <w:r w:rsidR="0072113E">
        <w:t xml:space="preserve"> </w:t>
      </w:r>
      <w:r w:rsidR="00C148CE">
        <w:t>steps</w:t>
      </w:r>
      <w:r w:rsidR="0072113E">
        <w:t xml:space="preserve"> </w:t>
      </w:r>
      <w:r w:rsidR="00C148CE">
        <w:t>where</w:t>
      </w:r>
      <w:r w:rsidR="0072113E">
        <w:t xml:space="preserve"> </w:t>
      </w:r>
      <w:r w:rsidR="00C148CE">
        <w:t>the</w:t>
      </w:r>
      <w:r w:rsidR="0072113E">
        <w:t xml:space="preserve"> </w:t>
      </w:r>
      <w:r w:rsidR="00C148CE">
        <w:t>Upgrade</w:t>
      </w:r>
      <w:r w:rsidR="0072113E">
        <w:t xml:space="preserve"> </w:t>
      </w:r>
      <w:r w:rsidR="00C148CE">
        <w:t>Assistant</w:t>
      </w:r>
      <w:r w:rsidR="0072113E">
        <w:t xml:space="preserve"> </w:t>
      </w:r>
      <w:r w:rsidR="00C148CE">
        <w:t>performs</w:t>
      </w:r>
      <w:r w:rsidR="0072113E">
        <w:t xml:space="preserve"> </w:t>
      </w:r>
      <w:r w:rsidR="00C148CE">
        <w:t>self-correction</w:t>
      </w:r>
      <w:r w:rsidR="0072113E">
        <w:t xml:space="preserve"> </w:t>
      </w:r>
      <w:r w:rsidR="00C148CE">
        <w:t>to</w:t>
      </w:r>
      <w:r w:rsidR="0072113E">
        <w:t xml:space="preserve"> </w:t>
      </w:r>
      <w:r w:rsidR="00C148CE">
        <w:t>obtain</w:t>
      </w:r>
      <w:r w:rsidR="0072113E">
        <w:t xml:space="preserve"> </w:t>
      </w:r>
      <w:r w:rsidR="00C148CE">
        <w:t>a</w:t>
      </w:r>
      <w:r w:rsidR="0072113E">
        <w:t xml:space="preserve"> </w:t>
      </w:r>
      <w:r w:rsidR="00C148CE">
        <w:t>good</w:t>
      </w:r>
      <w:r w:rsidR="0072113E">
        <w:t xml:space="preserve"> </w:t>
      </w:r>
      <w:r w:rsidR="00C148CE">
        <w:t>file.</w:t>
      </w:r>
      <w:r w:rsidR="0072113E">
        <w:t xml:space="preserve"> </w:t>
      </w:r>
      <w:r>
        <w:t>At</w:t>
      </w:r>
      <w:r w:rsidR="0072113E">
        <w:t xml:space="preserve"> </w:t>
      </w:r>
      <w:r>
        <w:t>this</w:t>
      </w:r>
      <w:r w:rsidR="0072113E">
        <w:t xml:space="preserve"> </w:t>
      </w:r>
      <w:r>
        <w:t>stage</w:t>
      </w:r>
      <w:r w:rsidR="009B4431">
        <w:t>,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also</w:t>
      </w:r>
      <w:r w:rsidR="0072113E">
        <w:t xml:space="preserve"> </w:t>
      </w:r>
      <w:r>
        <w:t>a</w:t>
      </w:r>
      <w:r w:rsidR="0072113E">
        <w:t xml:space="preserve"> </w:t>
      </w:r>
      <w:r>
        <w:t>check</w:t>
      </w:r>
      <w:r w:rsidR="0072113E">
        <w:t xml:space="preserve"> </w:t>
      </w:r>
      <w:r>
        <w:t>for</w:t>
      </w:r>
      <w:r w:rsidR="0072113E">
        <w:t xml:space="preserve"> </w:t>
      </w:r>
      <w:r w:rsidR="009B4431">
        <w:t>d</w:t>
      </w:r>
      <w:r>
        <w:t>ynamic</w:t>
      </w:r>
      <w:r w:rsidR="0072113E">
        <w:t xml:space="preserve"> </w:t>
      </w:r>
      <w:r w:rsidR="009B4431">
        <w:t>u</w:t>
      </w:r>
      <w:r>
        <w:t>pdates.</w:t>
      </w:r>
      <w:r w:rsidR="0072113E">
        <w:t xml:space="preserve"> </w:t>
      </w:r>
      <w:r>
        <w:t>If</w:t>
      </w:r>
      <w:r w:rsidR="0072113E">
        <w:t xml:space="preserve"> </w:t>
      </w:r>
      <w:r>
        <w:t>updates</w:t>
      </w:r>
      <w:r w:rsidR="0072113E">
        <w:t xml:space="preserve"> </w:t>
      </w:r>
      <w:r>
        <w:t>are</w:t>
      </w:r>
      <w:r w:rsidR="0072113E">
        <w:t xml:space="preserve"> </w:t>
      </w:r>
      <w:r>
        <w:t>found,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</w:t>
      </w:r>
      <w:r w:rsidR="0072113E">
        <w:t xml:space="preserve"> </w:t>
      </w:r>
      <w:r>
        <w:t>is</w:t>
      </w:r>
      <w:r w:rsidR="0072113E">
        <w:t xml:space="preserve"> </w:t>
      </w:r>
      <w:r>
        <w:t>updated</w:t>
      </w:r>
      <w:r w:rsidR="0072113E">
        <w:t xml:space="preserve"> </w:t>
      </w:r>
      <w:r>
        <w:t>with</w:t>
      </w:r>
      <w:r w:rsidR="0072113E">
        <w:t xml:space="preserve"> </w:t>
      </w:r>
      <w:r>
        <w:t>these</w:t>
      </w:r>
      <w:r w:rsidR="0072113E">
        <w:t xml:space="preserve"> </w:t>
      </w:r>
      <w:r>
        <w:t>latest</w:t>
      </w:r>
      <w:r w:rsidR="0072113E">
        <w:t xml:space="preserve"> </w:t>
      </w:r>
      <w:r>
        <w:t>improvements.</w:t>
      </w:r>
    </w:p>
    <w:p w:rsidR="001811E3" w:rsidRDefault="00A92CB0" w:rsidP="002D6364">
      <w:pPr>
        <w:pStyle w:val="ParagraphText"/>
      </w:pPr>
      <w:r>
        <w:t>Once</w:t>
      </w:r>
      <w:r w:rsidR="0072113E">
        <w:t xml:space="preserve"> </w:t>
      </w:r>
      <w:r>
        <w:t>these</w:t>
      </w:r>
      <w:r w:rsidR="0072113E">
        <w:t xml:space="preserve"> </w:t>
      </w:r>
      <w:r>
        <w:t>steps</w:t>
      </w:r>
      <w:r w:rsidR="0072113E">
        <w:t xml:space="preserve"> </w:t>
      </w:r>
      <w:r>
        <w:t>are</w:t>
      </w:r>
      <w:r w:rsidR="0072113E">
        <w:t xml:space="preserve"> </w:t>
      </w:r>
      <w:r>
        <w:t>complete,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</w:t>
      </w:r>
      <w:r w:rsidR="0072113E">
        <w:t xml:space="preserve"> </w:t>
      </w:r>
      <w:r>
        <w:t>files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 w:rsidRPr="00464CE0">
        <w:t>C:\ESD</w:t>
      </w:r>
      <w:r w:rsidR="002D6364" w:rsidRPr="00464CE0">
        <w:t>\Windows</w:t>
      </w:r>
      <w:r w:rsidR="0072113E">
        <w:t xml:space="preserve"> </w:t>
      </w:r>
      <w:r>
        <w:t>folder,</w:t>
      </w:r>
      <w:r w:rsidR="0072113E">
        <w:t xml:space="preserve"> </w:t>
      </w:r>
      <w:r>
        <w:t>which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location</w:t>
      </w:r>
      <w:r w:rsidR="0072113E">
        <w:t xml:space="preserve"> </w:t>
      </w:r>
      <w:r>
        <w:t>used</w:t>
      </w:r>
      <w:r w:rsidR="0072113E">
        <w:t xml:space="preserve"> </w:t>
      </w:r>
      <w:r>
        <w:t>to</w:t>
      </w:r>
      <w:r w:rsidR="0072113E">
        <w:t xml:space="preserve"> </w:t>
      </w:r>
      <w:r>
        <w:t>launch</w:t>
      </w:r>
      <w:r w:rsidR="0072113E">
        <w:t xml:space="preserve"> </w:t>
      </w:r>
      <w:r>
        <w:t>install.exe.</w:t>
      </w:r>
    </w:p>
    <w:p w:rsidR="001811E3" w:rsidRDefault="002642CF" w:rsidP="002642CF">
      <w:pPr>
        <w:pStyle w:val="Heading3"/>
      </w:pPr>
      <w:bookmarkStart w:id="39" w:name="_Toc334546458"/>
      <w:bookmarkStart w:id="40" w:name="_Toc334554931"/>
      <w:bookmarkStart w:id="41" w:name="_Toc334564065"/>
      <w:r>
        <w:t>Web</w:t>
      </w:r>
      <w:r w:rsidR="0072113E">
        <w:t xml:space="preserve"> </w:t>
      </w:r>
      <w:r w:rsidR="00D471DF">
        <w:t>S</w:t>
      </w:r>
      <w:r>
        <w:t>etup:</w:t>
      </w:r>
      <w:r w:rsidR="0072113E">
        <w:t xml:space="preserve"> </w:t>
      </w:r>
      <w:r>
        <w:t>Start</w:t>
      </w:r>
      <w:r w:rsidR="0072113E">
        <w:t xml:space="preserve"> </w:t>
      </w:r>
      <w:r w:rsidR="00D471DF">
        <w:t>S</w:t>
      </w:r>
      <w:r>
        <w:t>etup</w:t>
      </w:r>
      <w:r w:rsidR="0072113E">
        <w:t xml:space="preserve"> </w:t>
      </w:r>
      <w:r>
        <w:t>or</w:t>
      </w:r>
      <w:r w:rsidR="0072113E">
        <w:t xml:space="preserve"> </w:t>
      </w:r>
      <w:r w:rsidR="00D471DF">
        <w:t>C</w:t>
      </w:r>
      <w:r>
        <w:t>reate</w:t>
      </w:r>
      <w:r w:rsidR="0072113E">
        <w:t xml:space="preserve"> </w:t>
      </w:r>
      <w:r w:rsidR="00D471DF">
        <w:t>I</w:t>
      </w:r>
      <w:r>
        <w:t>nstall</w:t>
      </w:r>
      <w:r w:rsidR="0072113E">
        <w:t xml:space="preserve"> </w:t>
      </w:r>
      <w:r w:rsidR="00D471DF">
        <w:t>M</w:t>
      </w:r>
      <w:r>
        <w:t>edia</w:t>
      </w:r>
      <w:bookmarkEnd w:id="39"/>
      <w:bookmarkEnd w:id="40"/>
      <w:bookmarkEnd w:id="41"/>
    </w:p>
    <w:p w:rsidR="001811E3" w:rsidRDefault="002D6364" w:rsidP="002642CF">
      <w:pPr>
        <w:pStyle w:val="ParagraphText"/>
      </w:pPr>
      <w:r>
        <w:t>When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</w:t>
      </w:r>
      <w:r w:rsidR="0072113E">
        <w:t xml:space="preserve"> </w:t>
      </w:r>
      <w:r>
        <w:t>is</w:t>
      </w:r>
      <w:r w:rsidR="0072113E">
        <w:t xml:space="preserve"> </w:t>
      </w:r>
      <w:r>
        <w:t>prepared,</w:t>
      </w:r>
      <w:r w:rsidR="0072113E">
        <w:t xml:space="preserve"> </w:t>
      </w:r>
      <w:r>
        <w:t>you</w:t>
      </w:r>
      <w:r w:rsidR="0072113E">
        <w:t xml:space="preserve"> </w:t>
      </w:r>
      <w:r>
        <w:t>have</w:t>
      </w:r>
      <w:r w:rsidR="0072113E">
        <w:t xml:space="preserve"> </w:t>
      </w:r>
      <w:r>
        <w:t>three</w:t>
      </w:r>
      <w:r w:rsidR="0072113E">
        <w:t xml:space="preserve"> </w:t>
      </w:r>
      <w:r>
        <w:t>choices</w:t>
      </w:r>
      <w:r w:rsidR="0072113E">
        <w:t xml:space="preserve"> </w:t>
      </w:r>
      <w:r>
        <w:t>for</w:t>
      </w:r>
      <w:r w:rsidR="0072113E">
        <w:t xml:space="preserve"> </w:t>
      </w:r>
      <w:r>
        <w:t>proceeding,</w:t>
      </w:r>
      <w:r w:rsidR="0072113E">
        <w:t xml:space="preserve"> </w:t>
      </w:r>
      <w:r>
        <w:t>depending</w:t>
      </w:r>
      <w:r w:rsidR="0072113E">
        <w:t xml:space="preserve"> </w:t>
      </w:r>
      <w:r>
        <w:t>on</w:t>
      </w:r>
      <w:r w:rsidR="0072113E">
        <w:t xml:space="preserve"> </w:t>
      </w:r>
      <w:r>
        <w:t>whether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>
        <w:t>over</w:t>
      </w:r>
      <w:r w:rsidR="0072113E">
        <w:t xml:space="preserve"> </w:t>
      </w:r>
      <w:r>
        <w:t>the</w:t>
      </w:r>
      <w:r w:rsidR="0072113E">
        <w:t xml:space="preserve"> </w:t>
      </w:r>
      <w:r>
        <w:t>current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installation,</w:t>
      </w:r>
      <w:r w:rsidR="0072113E">
        <w:t xml:space="preserve"> </w:t>
      </w:r>
      <w:r>
        <w:t>create</w:t>
      </w:r>
      <w:r w:rsidR="0072113E">
        <w:t xml:space="preserve"> </w:t>
      </w:r>
      <w:r>
        <w:t>installation</w:t>
      </w:r>
      <w:r w:rsidR="0072113E">
        <w:t xml:space="preserve"> </w:t>
      </w:r>
      <w:r>
        <w:t>media,</w:t>
      </w:r>
      <w:r w:rsidR="0072113E">
        <w:t xml:space="preserve"> </w:t>
      </w:r>
      <w:r>
        <w:t>or</w:t>
      </w:r>
      <w:r w:rsidR="0072113E">
        <w:t xml:space="preserve"> </w:t>
      </w:r>
      <w:r>
        <w:t>install</w:t>
      </w:r>
      <w:r w:rsidR="0072113E">
        <w:t xml:space="preserve"> </w:t>
      </w:r>
      <w:r>
        <w:t>later.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tup_10-Insta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17</w:t>
        </w:r>
      </w:fldSimple>
      <w:r>
        <w:t>:</w:t>
      </w:r>
      <w:r w:rsidR="0072113E">
        <w:t xml:space="preserve"> </w:t>
      </w:r>
      <w:r w:rsidR="00A720F8">
        <w:t>Web</w:t>
      </w:r>
      <w:r w:rsidR="0072113E">
        <w:t xml:space="preserve"> </w:t>
      </w:r>
      <w:r w:rsidR="00C504E6">
        <w:t>S</w:t>
      </w:r>
      <w:r w:rsidR="00A720F8">
        <w:t>etup</w:t>
      </w:r>
      <w:r w:rsidR="0072113E">
        <w:t xml:space="preserve"> </w:t>
      </w:r>
      <w:r w:rsidR="003E19EA">
        <w:rPr>
          <w:rFonts w:cs="Segoe UI"/>
        </w:rPr>
        <w:t>―</w:t>
      </w:r>
      <w:r w:rsidR="0072113E">
        <w:rPr>
          <w:rFonts w:cs="Segoe UI"/>
        </w:rPr>
        <w:t xml:space="preserve"> </w:t>
      </w:r>
      <w:r w:rsidR="00345AC8">
        <w:t>i</w:t>
      </w:r>
      <w:r w:rsidR="00A720F8">
        <w:t>nstall</w:t>
      </w:r>
      <w:r w:rsidR="0072113E">
        <w:t xml:space="preserve"> </w:t>
      </w:r>
      <w:r w:rsidR="00345AC8">
        <w:t>o</w:t>
      </w:r>
      <w:r w:rsidR="00A720F8">
        <w:t>ption</w:t>
      </w:r>
    </w:p>
    <w:p w:rsidR="001811E3" w:rsidRDefault="00A92CB0" w:rsidP="00996A11">
      <w:pPr>
        <w:pStyle w:val="ParagraphText"/>
      </w:pPr>
      <w:r w:rsidRPr="00B01C3E">
        <w:t>The</w:t>
      </w:r>
      <w:r w:rsidR="0072113E">
        <w:t xml:space="preserve"> </w:t>
      </w:r>
      <w:r w:rsidRPr="00B01C3E">
        <w:t>next</w:t>
      </w:r>
      <w:r w:rsidR="0072113E">
        <w:t xml:space="preserve"> </w:t>
      </w:r>
      <w:r w:rsidRPr="00B01C3E">
        <w:t>step</w:t>
      </w:r>
      <w:r w:rsidR="0072113E">
        <w:t xml:space="preserve"> </w:t>
      </w:r>
      <w:r w:rsidRPr="00B01C3E">
        <w:t>d</w:t>
      </w:r>
      <w:r w:rsidR="009B4431">
        <w:t>epends</w:t>
      </w:r>
      <w:r w:rsidR="0072113E">
        <w:t xml:space="preserve"> </w:t>
      </w:r>
      <w:r w:rsidR="009B4431">
        <w:t>on</w:t>
      </w:r>
      <w:r w:rsidR="0072113E">
        <w:t xml:space="preserve"> </w:t>
      </w:r>
      <w:r w:rsidR="009B4431">
        <w:t>the</w:t>
      </w:r>
      <w:r w:rsidR="0072113E">
        <w:t xml:space="preserve"> </w:t>
      </w:r>
      <w:r w:rsidR="009B4431">
        <w:t>customer’s</w:t>
      </w:r>
      <w:r w:rsidR="0072113E">
        <w:t xml:space="preserve"> </w:t>
      </w:r>
      <w:r w:rsidR="009B4431">
        <w:t>choice</w:t>
      </w:r>
      <w:r w:rsidR="0072113E">
        <w:t xml:space="preserve"> </w:t>
      </w:r>
      <w:r w:rsidR="009B4431">
        <w:t>of</w:t>
      </w:r>
      <w:r w:rsidR="0072113E">
        <w:t xml:space="preserve"> </w:t>
      </w:r>
      <w:r w:rsidR="009B4431">
        <w:t>the</w:t>
      </w:r>
      <w:r w:rsidR="0072113E">
        <w:t xml:space="preserve"> </w:t>
      </w:r>
      <w:r w:rsidR="009B4431">
        <w:t>following</w:t>
      </w:r>
      <w:r w:rsidR="0072113E">
        <w:t xml:space="preserve"> </w:t>
      </w:r>
      <w:r w:rsidR="009B4431">
        <w:t>options:</w:t>
      </w:r>
    </w:p>
    <w:p w:rsidR="001811E3" w:rsidRDefault="00A92CB0" w:rsidP="009B4431">
      <w:pPr>
        <w:pStyle w:val="ListBullet"/>
      </w:pPr>
      <w:r w:rsidRPr="00996A11">
        <w:rPr>
          <w:b/>
        </w:rPr>
        <w:t>Install</w:t>
      </w:r>
      <w:r w:rsidR="0072113E">
        <w:rPr>
          <w:b/>
        </w:rPr>
        <w:t xml:space="preserve"> </w:t>
      </w:r>
      <w:r w:rsidRPr="00996A11">
        <w:rPr>
          <w:b/>
        </w:rPr>
        <w:t>now</w:t>
      </w:r>
      <w:r w:rsidRPr="00114554">
        <w:rPr>
          <w:b/>
        </w:rPr>
        <w:t>:</w:t>
      </w:r>
      <w:r w:rsidR="0072113E">
        <w:t xml:space="preserve"> </w:t>
      </w:r>
      <w:r>
        <w:t>This</w:t>
      </w:r>
      <w:r w:rsidR="0072113E">
        <w:t xml:space="preserve"> </w:t>
      </w:r>
      <w:r>
        <w:t>choice</w:t>
      </w:r>
      <w:r w:rsidR="0072113E">
        <w:t xml:space="preserve"> </w:t>
      </w:r>
      <w:r>
        <w:t>starts</w:t>
      </w:r>
      <w:r w:rsidR="0072113E">
        <w:t xml:space="preserve"> </w:t>
      </w:r>
      <w:r>
        <w:t>Install.exe</w:t>
      </w:r>
      <w:r w:rsidR="0072113E">
        <w:t xml:space="preserve"> </w:t>
      </w:r>
      <w:r>
        <w:t>immediately.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topic</w:t>
      </w:r>
      <w:r w:rsidR="0072113E">
        <w:t xml:space="preserve"> </w:t>
      </w:r>
      <w:r w:rsidR="009B4431">
        <w:t>“</w:t>
      </w:r>
      <w:r w:rsidRPr="009B4431">
        <w:t>Down-</w:t>
      </w:r>
      <w:r w:rsidR="009B4431">
        <w:t>L</w:t>
      </w:r>
      <w:r w:rsidRPr="009B4431">
        <w:t>evel</w:t>
      </w:r>
      <w:r w:rsidR="0072113E">
        <w:t xml:space="preserve"> </w:t>
      </w:r>
      <w:r w:rsidR="009B4431">
        <w:t>P</w:t>
      </w:r>
      <w:r w:rsidRPr="009B4431">
        <w:t>hase</w:t>
      </w:r>
      <w:r w:rsidR="009B4431">
        <w:t>”</w:t>
      </w:r>
      <w:r w:rsidR="0072113E">
        <w:t xml:space="preserve"> </w:t>
      </w:r>
      <w:r w:rsidR="009B4431">
        <w:t>later</w:t>
      </w:r>
      <w:r w:rsidR="0072113E">
        <w:t xml:space="preserve"> </w:t>
      </w:r>
      <w:r w:rsidR="009B4431">
        <w:t>in</w:t>
      </w:r>
      <w:r w:rsidR="0072113E">
        <w:t xml:space="preserve"> </w:t>
      </w:r>
      <w:r w:rsidR="009B4431">
        <w:t>this</w:t>
      </w:r>
      <w:r w:rsidR="0072113E">
        <w:t xml:space="preserve"> </w:t>
      </w:r>
      <w:r w:rsidR="009B4431">
        <w:t>module</w:t>
      </w:r>
      <w:r w:rsidR="0072113E">
        <w:t xml:space="preserve"> </w:t>
      </w:r>
      <w:r>
        <w:t>to</w:t>
      </w:r>
      <w:r w:rsidR="0072113E">
        <w:t xml:space="preserve"> </w:t>
      </w:r>
      <w:r>
        <w:t>continue</w:t>
      </w:r>
      <w:r w:rsidR="0072113E">
        <w:t xml:space="preserve"> </w:t>
      </w:r>
      <w:r>
        <w:t>the</w:t>
      </w:r>
      <w:r w:rsidR="0072113E">
        <w:t xml:space="preserve"> </w:t>
      </w:r>
      <w:r>
        <w:t>flow</w:t>
      </w:r>
      <w:r w:rsidR="0072113E">
        <w:t xml:space="preserve"> </w:t>
      </w:r>
      <w:r>
        <w:t>at</w:t>
      </w:r>
      <w:r w:rsidR="0072113E">
        <w:t xml:space="preserve"> </w:t>
      </w:r>
      <w:r>
        <w:t>this</w:t>
      </w:r>
      <w:r w:rsidR="0072113E">
        <w:t xml:space="preserve"> </w:t>
      </w:r>
      <w:r>
        <w:t>point.</w:t>
      </w:r>
    </w:p>
    <w:p w:rsidR="001811E3" w:rsidRDefault="00A92CB0" w:rsidP="009B4431">
      <w:pPr>
        <w:pStyle w:val="ListBullet"/>
      </w:pPr>
      <w:r>
        <w:rPr>
          <w:b/>
        </w:rPr>
        <w:t>Install</w:t>
      </w:r>
      <w:r w:rsidR="0072113E">
        <w:rPr>
          <w:b/>
        </w:rPr>
        <w:t xml:space="preserve"> </w:t>
      </w:r>
      <w:r w:rsidR="002D6364">
        <w:rPr>
          <w:b/>
        </w:rPr>
        <w:t>by</w:t>
      </w:r>
      <w:r w:rsidR="0072113E">
        <w:rPr>
          <w:b/>
        </w:rPr>
        <w:t xml:space="preserve"> </w:t>
      </w:r>
      <w:r w:rsidR="002D6364">
        <w:rPr>
          <w:b/>
        </w:rPr>
        <w:t>creating</w:t>
      </w:r>
      <w:r w:rsidR="0072113E">
        <w:rPr>
          <w:b/>
        </w:rPr>
        <w:t xml:space="preserve"> </w:t>
      </w:r>
      <w:r w:rsidR="002D6364">
        <w:rPr>
          <w:b/>
        </w:rPr>
        <w:t>media</w:t>
      </w:r>
      <w:r w:rsidRPr="00114554">
        <w:rPr>
          <w:b/>
        </w:rPr>
        <w:t>: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>
        <w:t>on</w:t>
      </w:r>
      <w:r w:rsidR="0072113E">
        <w:t xml:space="preserve"> </w:t>
      </w:r>
      <w:r>
        <w:t>another</w:t>
      </w:r>
      <w:r w:rsidR="0072113E">
        <w:t xml:space="preserve"> </w:t>
      </w:r>
      <w:r>
        <w:t>partition</w:t>
      </w:r>
      <w:r w:rsidR="009B4431">
        <w:t>,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must</w:t>
      </w:r>
      <w:r w:rsidR="0072113E">
        <w:t xml:space="preserve"> </w:t>
      </w:r>
      <w:r>
        <w:t>boot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installation</w:t>
      </w:r>
      <w:r w:rsidR="0072113E">
        <w:t xml:space="preserve"> </w:t>
      </w:r>
      <w:r>
        <w:t>media.</w:t>
      </w:r>
      <w:r w:rsidR="0072113E">
        <w:t xml:space="preserve"> </w:t>
      </w:r>
      <w:r>
        <w:t>This</w:t>
      </w:r>
      <w:r w:rsidR="0072113E">
        <w:t xml:space="preserve"> </w:t>
      </w:r>
      <w:r>
        <w:t>option</w:t>
      </w:r>
      <w:r w:rsidR="0072113E">
        <w:t xml:space="preserve"> </w:t>
      </w:r>
      <w:r>
        <w:t>creates</w:t>
      </w:r>
      <w:r w:rsidR="0072113E">
        <w:t xml:space="preserve"> </w:t>
      </w:r>
      <w:r>
        <w:t>an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or</w:t>
      </w:r>
      <w:r w:rsidR="0072113E">
        <w:t xml:space="preserve"> </w:t>
      </w:r>
      <w:r>
        <w:t>bootable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274E26">
        <w:t>,</w:t>
      </w:r>
      <w:r w:rsidR="0072113E">
        <w:t xml:space="preserve"> </w:t>
      </w:r>
      <w:r w:rsidR="00274E26">
        <w:t>which</w:t>
      </w:r>
      <w:r w:rsidR="0072113E">
        <w:t xml:space="preserve"> </w:t>
      </w:r>
      <w:r w:rsidR="00274E26">
        <w:t>can</w:t>
      </w:r>
      <w:r w:rsidR="0072113E">
        <w:t xml:space="preserve"> </w:t>
      </w:r>
      <w:r w:rsidR="00274E26">
        <w:t>be</w:t>
      </w:r>
      <w:r w:rsidR="0072113E">
        <w:t xml:space="preserve"> </w:t>
      </w:r>
      <w:r w:rsidR="00274E26">
        <w:t>used</w:t>
      </w:r>
      <w:r w:rsidR="0072113E">
        <w:t xml:space="preserve"> </w:t>
      </w:r>
      <w:r w:rsidR="00274E26">
        <w:t>to</w:t>
      </w:r>
      <w:r w:rsidR="0072113E">
        <w:t xml:space="preserve"> </w:t>
      </w:r>
      <w:r w:rsidR="00274E26">
        <w:t>install</w:t>
      </w:r>
      <w:r w:rsidR="0072113E">
        <w:t xml:space="preserve"> </w:t>
      </w:r>
      <w:r w:rsidR="00274E26">
        <w:t>on</w:t>
      </w:r>
      <w:r w:rsidR="0072113E">
        <w:t xml:space="preserve"> </w:t>
      </w:r>
      <w:r w:rsidR="00274E26">
        <w:t>this,</w:t>
      </w:r>
      <w:r w:rsidR="0072113E">
        <w:t xml:space="preserve"> </w:t>
      </w:r>
      <w:r w:rsidR="00274E26">
        <w:t>or</w:t>
      </w:r>
      <w:r w:rsidR="0072113E">
        <w:t xml:space="preserve"> </w:t>
      </w:r>
      <w:r w:rsidR="00274E26">
        <w:t>another</w:t>
      </w:r>
      <w:r w:rsidR="0072113E">
        <w:t xml:space="preserve"> </w:t>
      </w:r>
      <w:r w:rsidR="00274E26">
        <w:t>PC</w:t>
      </w:r>
      <w:r w:rsidR="0072113E">
        <w:t xml:space="preserve"> </w:t>
      </w:r>
      <w:r w:rsidR="00274E26">
        <w:t>of</w:t>
      </w:r>
      <w:r w:rsidR="0072113E">
        <w:t xml:space="preserve"> </w:t>
      </w:r>
      <w:r w:rsidR="00274E26">
        <w:t>the</w:t>
      </w:r>
      <w:r w:rsidR="0072113E">
        <w:t xml:space="preserve"> </w:t>
      </w:r>
      <w:r w:rsidR="00274E26">
        <w:t>same</w:t>
      </w:r>
      <w:r w:rsidR="0072113E">
        <w:t xml:space="preserve"> </w:t>
      </w:r>
      <w:r w:rsidR="00274E26">
        <w:t>architecture</w:t>
      </w:r>
      <w:r>
        <w:t>.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topic</w:t>
      </w:r>
      <w:r w:rsidR="0072113E">
        <w:t xml:space="preserve"> </w:t>
      </w:r>
      <w:r w:rsidR="009B4431">
        <w:t>“</w:t>
      </w:r>
      <w:r w:rsidRPr="009B4431">
        <w:t>Creating</w:t>
      </w:r>
      <w:r w:rsidR="0072113E">
        <w:t xml:space="preserve"> </w:t>
      </w:r>
      <w:r w:rsidRPr="009B4431">
        <w:t>installation</w:t>
      </w:r>
      <w:r w:rsidR="0072113E">
        <w:t xml:space="preserve"> </w:t>
      </w:r>
      <w:r w:rsidRPr="009B4431">
        <w:t>media</w:t>
      </w:r>
      <w:r w:rsidR="009B4431">
        <w:t>”</w:t>
      </w:r>
      <w:r w:rsidR="0072113E">
        <w:t xml:space="preserve"> </w:t>
      </w:r>
      <w:r>
        <w:t>later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module</w:t>
      </w:r>
      <w:r w:rsidR="0072113E">
        <w:t xml:space="preserve"> </w:t>
      </w:r>
      <w:r>
        <w:t>for</w:t>
      </w:r>
      <w:r w:rsidR="0072113E">
        <w:t xml:space="preserve"> </w:t>
      </w:r>
      <w:r>
        <w:t>more</w:t>
      </w:r>
      <w:r w:rsidR="0072113E">
        <w:t xml:space="preserve"> </w:t>
      </w:r>
      <w:r>
        <w:t>information.</w:t>
      </w:r>
    </w:p>
    <w:p w:rsidR="001811E3" w:rsidRDefault="00A92CB0" w:rsidP="009B4431">
      <w:pPr>
        <w:pStyle w:val="ListBullet"/>
      </w:pPr>
      <w:r w:rsidRPr="00123B74">
        <w:rPr>
          <w:b/>
        </w:rPr>
        <w:t>Install</w:t>
      </w:r>
      <w:r w:rsidR="0072113E">
        <w:rPr>
          <w:b/>
        </w:rPr>
        <w:t xml:space="preserve"> </w:t>
      </w:r>
      <w:r w:rsidRPr="00123B74">
        <w:rPr>
          <w:b/>
        </w:rPr>
        <w:t>later</w:t>
      </w:r>
      <w:r w:rsidR="0072113E">
        <w:rPr>
          <w:b/>
        </w:rPr>
        <w:t xml:space="preserve"> </w:t>
      </w:r>
      <w:r w:rsidR="002D6364">
        <w:rPr>
          <w:b/>
        </w:rPr>
        <w:t>from</w:t>
      </w:r>
      <w:r w:rsidR="0072113E">
        <w:rPr>
          <w:b/>
        </w:rPr>
        <w:t xml:space="preserve"> </w:t>
      </w:r>
      <w:r w:rsidR="002D6364">
        <w:rPr>
          <w:b/>
        </w:rPr>
        <w:t>your</w:t>
      </w:r>
      <w:r w:rsidR="0072113E">
        <w:rPr>
          <w:b/>
        </w:rPr>
        <w:t xml:space="preserve"> </w:t>
      </w:r>
      <w:r w:rsidR="002D6364">
        <w:rPr>
          <w:b/>
        </w:rPr>
        <w:t>desktop</w:t>
      </w:r>
      <w:r w:rsidRPr="00114554">
        <w:rPr>
          <w:b/>
        </w:rPr>
        <w:t>:</w:t>
      </w:r>
      <w:r w:rsidR="0072113E">
        <w:t xml:space="preserve"> </w:t>
      </w:r>
      <w:r>
        <w:t>This</w:t>
      </w:r>
      <w:r w:rsidR="0072113E">
        <w:t xml:space="preserve"> </w:t>
      </w:r>
      <w:r>
        <w:t>option</w:t>
      </w:r>
      <w:r w:rsidR="0072113E">
        <w:t xml:space="preserve"> </w:t>
      </w:r>
      <w:r>
        <w:t>places</w:t>
      </w:r>
      <w:r w:rsidR="0072113E">
        <w:t xml:space="preserve"> </w:t>
      </w:r>
      <w:r>
        <w:t>a</w:t>
      </w:r>
      <w:r w:rsidR="009B4431">
        <w:t>n</w:t>
      </w:r>
      <w:r w:rsidR="0072113E">
        <w:t xml:space="preserve"> </w:t>
      </w:r>
      <w:r w:rsidR="009B4431">
        <w:t>Install</w:t>
      </w:r>
      <w:r w:rsidR="0072113E">
        <w:t xml:space="preserve"> </w:t>
      </w:r>
      <w:r w:rsidR="009B4431">
        <w:t>Windows</w:t>
      </w:r>
      <w:r w:rsidR="0072113E">
        <w:t xml:space="preserve"> </w:t>
      </w:r>
      <w:r>
        <w:t>shortcut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desktop.</w:t>
      </w:r>
      <w:r w:rsidR="0072113E">
        <w:t xml:space="preserve"> </w:t>
      </w:r>
      <w:r>
        <w:t>That</w:t>
      </w:r>
      <w:r w:rsidR="0072113E">
        <w:t xml:space="preserve"> </w:t>
      </w:r>
      <w:r>
        <w:t>shortcut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used</w:t>
      </w:r>
      <w:r w:rsidR="0072113E">
        <w:t xml:space="preserve"> </w:t>
      </w:r>
      <w:r>
        <w:t>to</w:t>
      </w:r>
      <w:r w:rsidR="0072113E">
        <w:t xml:space="preserve"> </w:t>
      </w:r>
      <w:r>
        <w:t>start</w:t>
      </w:r>
      <w:r w:rsidR="0072113E">
        <w:t xml:space="preserve"> </w:t>
      </w:r>
      <w:r>
        <w:t>install.exe</w:t>
      </w:r>
      <w:r w:rsidR="0072113E">
        <w:t xml:space="preserve"> </w:t>
      </w:r>
      <w:r>
        <w:t>later.</w:t>
      </w:r>
    </w:p>
    <w:p w:rsidR="001811E3" w:rsidRDefault="00560D8B" w:rsidP="005B246D">
      <w:pPr>
        <w:pStyle w:val="Note"/>
      </w:pPr>
      <w:r>
        <w:rPr>
          <w:b/>
        </w:rPr>
        <w:t>Note:</w:t>
      </w:r>
      <w:r w:rsidR="0072113E">
        <w:rPr>
          <w:b/>
        </w:rPr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return</w:t>
      </w:r>
      <w:r w:rsidR="0072113E">
        <w:t xml:space="preserve"> </w:t>
      </w:r>
      <w:r>
        <w:t>to</w:t>
      </w:r>
      <w:r w:rsidR="0072113E">
        <w:t xml:space="preserve"> </w:t>
      </w:r>
      <w:r>
        <w:t>this</w:t>
      </w:r>
      <w:r w:rsidR="0072113E">
        <w:t xml:space="preserve"> </w:t>
      </w:r>
      <w:r>
        <w:t>step</w:t>
      </w:r>
      <w:r w:rsidR="0072113E">
        <w:t xml:space="preserve"> </w:t>
      </w:r>
      <w:r>
        <w:t>after</w:t>
      </w:r>
      <w:r w:rsidR="0072113E">
        <w:t xml:space="preserve"> </w:t>
      </w:r>
      <w:r>
        <w:t>exiting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by</w:t>
      </w:r>
      <w:r w:rsidR="0072113E">
        <w:t xml:space="preserve"> </w:t>
      </w:r>
      <w:r>
        <w:t>running</w:t>
      </w:r>
      <w:r w:rsidR="0072113E">
        <w:t xml:space="preserve"> </w:t>
      </w:r>
      <w:r>
        <w:t>the</w:t>
      </w:r>
      <w:r w:rsidR="0072113E">
        <w:t xml:space="preserve"> </w:t>
      </w:r>
      <w:r>
        <w:t>Install</w:t>
      </w:r>
      <w:r w:rsidR="0072113E">
        <w:t xml:space="preserve"> </w:t>
      </w:r>
      <w:r>
        <w:t>Windows</w:t>
      </w:r>
      <w:r w:rsidR="0072113E">
        <w:t xml:space="preserve"> </w:t>
      </w:r>
      <w:r>
        <w:t>desktop</w:t>
      </w:r>
      <w:r w:rsidR="0072113E">
        <w:t xml:space="preserve"> </w:t>
      </w:r>
      <w:r>
        <w:t>shortcut.</w:t>
      </w:r>
    </w:p>
    <w:p w:rsidR="001811E3" w:rsidRDefault="001A2BC7" w:rsidP="004C1118">
      <w:pPr>
        <w:pStyle w:val="Heading3"/>
      </w:pPr>
      <w:bookmarkStart w:id="42" w:name="_Toc334546459"/>
      <w:bookmarkStart w:id="43" w:name="_Toc334554932"/>
      <w:bookmarkStart w:id="44" w:name="_Toc334564066"/>
      <w:r>
        <w:t>D</w:t>
      </w:r>
      <w:r w:rsidRPr="007369A9">
        <w:t>own-</w:t>
      </w:r>
      <w:r w:rsidR="00D471DF">
        <w:t>L</w:t>
      </w:r>
      <w:r w:rsidRPr="007369A9">
        <w:t>evel</w:t>
      </w:r>
      <w:r w:rsidR="0072113E">
        <w:t xml:space="preserve"> </w:t>
      </w:r>
      <w:r w:rsidR="00D471DF">
        <w:t>P</w:t>
      </w:r>
      <w:r w:rsidRPr="007369A9">
        <w:t>hase</w:t>
      </w:r>
      <w:bookmarkEnd w:id="42"/>
      <w:bookmarkEnd w:id="43"/>
      <w:bookmarkEnd w:id="44"/>
    </w:p>
    <w:p w:rsidR="001811E3" w:rsidRDefault="00291C40" w:rsidP="004C1118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continue</w:t>
      </w:r>
      <w:r w:rsidR="0072113E">
        <w:t xml:space="preserve"> </w:t>
      </w:r>
      <w:r>
        <w:t>on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by</w:t>
      </w:r>
      <w:r w:rsidR="0072113E">
        <w:t xml:space="preserve"> </w:t>
      </w:r>
      <w:r>
        <w:t>selecting</w:t>
      </w:r>
      <w:r w:rsidR="0072113E">
        <w:t xml:space="preserve"> </w:t>
      </w:r>
      <w:r>
        <w:rPr>
          <w:b/>
        </w:rPr>
        <w:t>Install</w:t>
      </w:r>
      <w:r w:rsidR="0072113E">
        <w:rPr>
          <w:b/>
        </w:rPr>
        <w:t xml:space="preserve"> </w:t>
      </w:r>
      <w:r w:rsidRPr="00291C40">
        <w:rPr>
          <w:b/>
        </w:rPr>
        <w:t>now</w:t>
      </w:r>
      <w:r w:rsidR="0072113E">
        <w:t xml:space="preserve"> </w:t>
      </w:r>
      <w:r>
        <w:t>above,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starts</w:t>
      </w:r>
      <w:r w:rsidR="0072113E">
        <w:t xml:space="preserve"> </w:t>
      </w:r>
      <w:r>
        <w:t>down-level</w:t>
      </w:r>
      <w:r w:rsidR="0072113E">
        <w:t xml:space="preserve"> </w:t>
      </w:r>
      <w:r>
        <w:t>setup</w:t>
      </w:r>
      <w:r w:rsidR="0072113E">
        <w:t xml:space="preserve"> </w:t>
      </w:r>
      <w:r>
        <w:t>by</w:t>
      </w:r>
      <w:r w:rsidR="0072113E">
        <w:t xml:space="preserve"> </w:t>
      </w:r>
      <w:r>
        <w:t>launching</w:t>
      </w:r>
      <w:r w:rsidR="0072113E">
        <w:t xml:space="preserve"> </w:t>
      </w:r>
      <w:r>
        <w:t>install.exe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downloaded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located</w:t>
      </w:r>
      <w:r w:rsidR="0072113E">
        <w:t xml:space="preserve"> </w:t>
      </w:r>
      <w:r>
        <w:t>in</w:t>
      </w:r>
      <w:r w:rsidR="0072113E">
        <w:t xml:space="preserve"> </w:t>
      </w:r>
      <w:r w:rsidRPr="00464CE0">
        <w:t>C:\ESD\Windows</w:t>
      </w:r>
      <w:r>
        <w:t>,</w:t>
      </w:r>
      <w:r w:rsidR="0072113E">
        <w:t xml:space="preserve"> </w:t>
      </w:r>
      <w:r>
        <w:t>by</w:t>
      </w:r>
      <w:r w:rsidR="0072113E">
        <w:t xml:space="preserve"> </w:t>
      </w:r>
      <w:r>
        <w:t>default.</w:t>
      </w:r>
    </w:p>
    <w:p w:rsidR="001811E3" w:rsidRDefault="00A720F8" w:rsidP="00A720F8">
      <w:pPr>
        <w:pStyle w:val="ParagraphText"/>
      </w:pP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go</w:t>
      </w:r>
      <w:r w:rsidR="0072113E">
        <w:t xml:space="preserve"> </w:t>
      </w:r>
      <w:r>
        <w:t>directly</w:t>
      </w:r>
      <w:r w:rsidR="0072113E">
        <w:t xml:space="preserve"> </w:t>
      </w:r>
      <w:r>
        <w:t>into</w:t>
      </w:r>
      <w:r w:rsidR="0072113E">
        <w:t xml:space="preserve"> </w:t>
      </w:r>
      <w:r w:rsidR="008D5F0E">
        <w:t>down</w:t>
      </w:r>
      <w:r>
        <w:t>-level</w:t>
      </w:r>
      <w:r w:rsidR="0072113E">
        <w:t xml:space="preserve"> </w:t>
      </w:r>
      <w:r>
        <w:t>setup</w:t>
      </w:r>
      <w:r w:rsidR="0072113E"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start</w:t>
      </w:r>
      <w:r w:rsidR="0072113E">
        <w:t xml:space="preserve"> </w:t>
      </w:r>
      <w:r>
        <w:t>setup</w:t>
      </w:r>
      <w:r w:rsidR="0072113E">
        <w:t xml:space="preserve"> </w:t>
      </w:r>
      <w:r>
        <w:t>from</w:t>
      </w:r>
      <w:r w:rsidR="0072113E">
        <w:t xml:space="preserve"> </w:t>
      </w:r>
      <w:r>
        <w:t>a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DVD</w:t>
      </w:r>
      <w:r w:rsidR="0072113E">
        <w:t xml:space="preserve"> </w:t>
      </w:r>
      <w:r>
        <w:t>within</w:t>
      </w:r>
      <w:r w:rsidR="0072113E">
        <w:t xml:space="preserve"> </w:t>
      </w:r>
      <w:r>
        <w:t>a</w:t>
      </w:r>
      <w:r w:rsidR="0072113E">
        <w:t xml:space="preserve"> </w:t>
      </w:r>
      <w:r>
        <w:t>running</w:t>
      </w:r>
      <w:r w:rsidR="0072113E">
        <w:t xml:space="preserve"> </w:t>
      </w:r>
      <w:r>
        <w:t>Windows</w:t>
      </w:r>
      <w:r w:rsidR="0072113E">
        <w:t xml:space="preserve"> </w:t>
      </w:r>
      <w:r w:rsidR="006A226E">
        <w:t>operating</w:t>
      </w:r>
      <w:r w:rsidR="0072113E">
        <w:t xml:space="preserve"> </w:t>
      </w:r>
      <w:r w:rsidR="006A226E">
        <w:t>system</w:t>
      </w:r>
      <w:r>
        <w:t>.</w:t>
      </w:r>
      <w:r w:rsidR="0072113E">
        <w:t xml:space="preserve"> </w:t>
      </w:r>
      <w:r w:rsidR="001A2BC7" w:rsidRPr="00291C40">
        <w:t>This</w:t>
      </w:r>
      <w:r w:rsidR="0072113E">
        <w:t xml:space="preserve"> </w:t>
      </w:r>
      <w:r w:rsidR="001A2BC7" w:rsidRPr="007369A9">
        <w:t>section</w:t>
      </w:r>
      <w:r w:rsidR="0072113E">
        <w:t xml:space="preserve"> </w:t>
      </w:r>
      <w:r>
        <w:t>describes</w:t>
      </w:r>
      <w:r w:rsidR="0072113E">
        <w:t xml:space="preserve"> </w:t>
      </w:r>
      <w:r>
        <w:t>the</w:t>
      </w:r>
      <w:r w:rsidR="0072113E">
        <w:t xml:space="preserve"> </w:t>
      </w:r>
      <w:r>
        <w:t>steps</w:t>
      </w:r>
      <w:r w:rsidR="0072113E">
        <w:t xml:space="preserve"> </w:t>
      </w:r>
      <w:r>
        <w:t>performed</w:t>
      </w:r>
      <w:r w:rsidR="0072113E">
        <w:t xml:space="preserve"> </w:t>
      </w:r>
      <w:r>
        <w:t>during</w:t>
      </w:r>
      <w:r w:rsidR="0072113E">
        <w:t xml:space="preserve"> </w:t>
      </w:r>
      <w:r>
        <w:t>the</w:t>
      </w:r>
      <w:r w:rsidR="0072113E">
        <w:t xml:space="preserve"> </w:t>
      </w:r>
      <w:r>
        <w:t>down-level</w:t>
      </w:r>
      <w:r w:rsidR="0072113E">
        <w:t xml:space="preserve"> </w:t>
      </w:r>
      <w:r>
        <w:t>phase.</w:t>
      </w:r>
      <w:r w:rsidR="0072113E">
        <w:t xml:space="preserve"> </w:t>
      </w:r>
      <w:r w:rsidR="001A2BC7" w:rsidRPr="007369A9"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1A2BC7" w:rsidRPr="007369A9">
        <w:t>,</w:t>
      </w:r>
      <w:r w:rsidR="0072113E">
        <w:t xml:space="preserve"> </w:t>
      </w:r>
      <w:r w:rsidR="001A2BC7" w:rsidRPr="007369A9">
        <w:t>the</w:t>
      </w:r>
      <w:r w:rsidR="0072113E">
        <w:t xml:space="preserve"> </w:t>
      </w:r>
      <w:r w:rsidR="001A2BC7" w:rsidRPr="007369A9">
        <w:t>process</w:t>
      </w:r>
      <w:r w:rsidR="0072113E">
        <w:t xml:space="preserve"> </w:t>
      </w:r>
      <w:r w:rsidR="001A2BC7" w:rsidRPr="007369A9">
        <w:t>is</w:t>
      </w:r>
      <w:r w:rsidR="0072113E">
        <w:t xml:space="preserve"> </w:t>
      </w:r>
      <w:r w:rsidR="001A2BC7" w:rsidRPr="007369A9">
        <w:t>the</w:t>
      </w:r>
      <w:r w:rsidR="0072113E">
        <w:t xml:space="preserve"> </w:t>
      </w:r>
      <w:r w:rsidR="001A2BC7" w:rsidRPr="007369A9">
        <w:t>same</w:t>
      </w:r>
      <w:r w:rsidR="0072113E">
        <w:t xml:space="preserve"> </w:t>
      </w:r>
      <w:r w:rsidR="001A2BC7" w:rsidRPr="007369A9">
        <w:t>whether</w:t>
      </w:r>
      <w:r w:rsidR="0072113E">
        <w:t xml:space="preserve"> </w:t>
      </w:r>
      <w:r w:rsidR="001A2BC7" w:rsidRPr="007369A9">
        <w:t>you</w:t>
      </w:r>
      <w:r w:rsidR="0072113E">
        <w:t xml:space="preserve"> </w:t>
      </w:r>
      <w:r w:rsidR="001A2BC7" w:rsidRPr="007369A9">
        <w:t>are</w:t>
      </w:r>
      <w:r w:rsidR="0072113E">
        <w:t xml:space="preserve"> </w:t>
      </w:r>
      <w:r w:rsidR="001A2BC7" w:rsidRPr="007369A9">
        <w:t>starting</w:t>
      </w:r>
      <w:r w:rsidR="0072113E">
        <w:t xml:space="preserve"> </w:t>
      </w:r>
      <w:r w:rsidR="001A2BC7" w:rsidRPr="007369A9">
        <w:t>setup</w:t>
      </w:r>
      <w:r w:rsidR="0072113E">
        <w:t xml:space="preserve"> </w:t>
      </w:r>
      <w:r w:rsidR="001A2BC7" w:rsidRPr="007369A9">
        <w:t>from</w:t>
      </w:r>
      <w:r w:rsidR="0072113E">
        <w:t xml:space="preserve"> </w:t>
      </w:r>
      <w:r w:rsidR="001A2BC7" w:rsidRPr="007369A9">
        <w:t>Windows</w:t>
      </w:r>
      <w:r w:rsidR="0072113E">
        <w:t xml:space="preserve"> </w:t>
      </w:r>
      <w:r w:rsidR="001A2BC7" w:rsidRPr="007369A9">
        <w:t>XP,</w:t>
      </w:r>
      <w:r w:rsidR="0072113E">
        <w:t xml:space="preserve"> </w:t>
      </w:r>
      <w:r w:rsidR="001A2BC7" w:rsidRPr="007369A9">
        <w:t>Windows</w:t>
      </w:r>
      <w:r w:rsidR="0072113E">
        <w:t xml:space="preserve"> </w:t>
      </w:r>
      <w:r w:rsidR="001A2BC7" w:rsidRPr="007369A9">
        <w:t>Vista,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1A2BC7" w:rsidRPr="007369A9">
        <w:t>,</w:t>
      </w:r>
      <w:r w:rsidR="0072113E">
        <w:t xml:space="preserve"> </w:t>
      </w:r>
      <w:r w:rsidR="001A2BC7" w:rsidRPr="007369A9">
        <w:t>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1A2BC7" w:rsidRPr="007369A9">
        <w:t>.</w:t>
      </w:r>
    </w:p>
    <w:p w:rsidR="001811E3" w:rsidRDefault="00A720F8" w:rsidP="00A720F8">
      <w:pPr>
        <w:pStyle w:val="Note"/>
      </w:pPr>
      <w:r w:rsidRPr="00A720F8">
        <w:rPr>
          <w:b/>
        </w:rPr>
        <w:t>Note</w:t>
      </w:r>
      <w:r w:rsidRPr="00996A11">
        <w:rPr>
          <w:b/>
        </w:rPr>
        <w:t>:</w:t>
      </w:r>
      <w:r w:rsidR="0072113E">
        <w:t xml:space="preserve"> </w:t>
      </w:r>
      <w:r>
        <w:t>S</w:t>
      </w:r>
      <w:r w:rsidR="001A2BC7">
        <w:t>teps</w:t>
      </w:r>
      <w:r w:rsidR="0072113E">
        <w:t xml:space="preserve"> </w:t>
      </w:r>
      <w:r w:rsidR="001A2BC7">
        <w:t>1-4</w:t>
      </w:r>
      <w:r w:rsidR="0072113E">
        <w:t xml:space="preserve"> </w:t>
      </w:r>
      <w:r>
        <w:t>below</w:t>
      </w:r>
      <w:r w:rsidR="0072113E">
        <w:t xml:space="preserve"> </w:t>
      </w:r>
      <w:r w:rsidR="001A2BC7">
        <w:t>do</w:t>
      </w:r>
      <w:r w:rsidR="0072113E">
        <w:t xml:space="preserve"> </w:t>
      </w:r>
      <w:r w:rsidR="001A2BC7">
        <w:t>not</w:t>
      </w:r>
      <w:r w:rsidR="0072113E">
        <w:t xml:space="preserve"> </w:t>
      </w:r>
      <w:r w:rsidR="001A2BC7">
        <w:t>appear</w:t>
      </w:r>
      <w:r w:rsidR="0072113E">
        <w:t xml:space="preserve"> </w:t>
      </w:r>
      <w:r w:rsidR="001A2BC7">
        <w:t>if</w:t>
      </w:r>
      <w:r w:rsidR="0072113E">
        <w:t xml:space="preserve"> </w:t>
      </w:r>
      <w:r w:rsidR="001A2BC7">
        <w:t>Web</w:t>
      </w:r>
      <w:r w:rsidR="0072113E">
        <w:t xml:space="preserve"> </w:t>
      </w:r>
      <w:r w:rsidR="001A2BC7">
        <w:t>Setup</w:t>
      </w:r>
      <w:r w:rsidR="0072113E">
        <w:t xml:space="preserve"> </w:t>
      </w:r>
      <w:r w:rsidR="001A2BC7">
        <w:t>was</w:t>
      </w:r>
      <w:r w:rsidR="0072113E">
        <w:t xml:space="preserve"> </w:t>
      </w:r>
      <w:r w:rsidR="001A2BC7">
        <w:t>used</w:t>
      </w:r>
      <w:r w:rsidR="0072113E">
        <w:t xml:space="preserve"> </w:t>
      </w:r>
      <w:r w:rsidR="001A2BC7">
        <w:t>to</w:t>
      </w:r>
      <w:r w:rsidR="0072113E">
        <w:t xml:space="preserve"> </w:t>
      </w:r>
      <w:r w:rsidR="001A2BC7">
        <w:t>begin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installation.</w:t>
      </w:r>
    </w:p>
    <w:p w:rsidR="001811E3" w:rsidRDefault="001A2BC7" w:rsidP="00996A11">
      <w:pPr>
        <w:pStyle w:val="ListNumber"/>
        <w:numPr>
          <w:ilvl w:val="0"/>
          <w:numId w:val="29"/>
        </w:numPr>
      </w:pPr>
      <w:r w:rsidRPr="007369A9">
        <w:t>Setup.exe</w:t>
      </w:r>
      <w:r w:rsidR="0072113E">
        <w:t xml:space="preserve"> </w:t>
      </w:r>
      <w:r w:rsidR="00291C40">
        <w:t>is</w:t>
      </w:r>
      <w:r w:rsidR="0072113E">
        <w:t xml:space="preserve"> </w:t>
      </w:r>
      <w:r w:rsidR="00291C40">
        <w:t>started</w:t>
      </w:r>
      <w:r w:rsidR="0072113E">
        <w:t xml:space="preserve"> </w:t>
      </w:r>
      <w:r w:rsidR="00291C40">
        <w:t>from</w:t>
      </w:r>
      <w:r w:rsidR="0072113E">
        <w:t xml:space="preserve"> </w:t>
      </w:r>
      <w:r w:rsidR="00291C40">
        <w:t>the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media</w:t>
      </w:r>
      <w:r w:rsidR="00291C40">
        <w:t>,</w:t>
      </w:r>
      <w:r w:rsidR="0072113E">
        <w:t xml:space="preserve"> </w:t>
      </w:r>
      <w:r w:rsidR="00291C40">
        <w:t>which</w:t>
      </w:r>
      <w:r w:rsidR="0072113E">
        <w:t xml:space="preserve"> </w:t>
      </w:r>
      <w:r w:rsidR="00291C40">
        <w:t>in</w:t>
      </w:r>
      <w:r w:rsidR="0072113E">
        <w:t xml:space="preserve"> </w:t>
      </w:r>
      <w:r w:rsidR="00291C40">
        <w:t>turn</w:t>
      </w:r>
      <w:r w:rsidR="0072113E">
        <w:t xml:space="preserve"> </w:t>
      </w:r>
      <w:r w:rsidR="00291C40">
        <w:t>starts</w:t>
      </w:r>
      <w:r w:rsidR="0072113E">
        <w:t xml:space="preserve"> </w:t>
      </w:r>
      <w:r w:rsidR="00291C40">
        <w:t>Install.exe.</w:t>
      </w:r>
    </w:p>
    <w:p w:rsidR="001811E3" w:rsidRDefault="00291C40" w:rsidP="00996A11">
      <w:pPr>
        <w:pStyle w:val="ListNumber"/>
      </w:pPr>
      <w:r w:rsidRPr="006A226E">
        <w:rPr>
          <w:b/>
        </w:rPr>
        <w:t>Accept</w:t>
      </w:r>
      <w:r w:rsidR="0072113E">
        <w:t xml:space="preserve"> </w:t>
      </w:r>
      <w:r>
        <w:t>is</w:t>
      </w:r>
      <w:r w:rsidR="0072113E">
        <w:t xml:space="preserve"> </w:t>
      </w:r>
      <w:r w:rsidR="006A226E">
        <w:t>selected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 w:rsidRPr="006A226E">
        <w:t>User</w:t>
      </w:r>
      <w:r w:rsidR="0072113E">
        <w:t xml:space="preserve"> </w:t>
      </w:r>
      <w:r w:rsidRPr="006A226E">
        <w:t>Account</w:t>
      </w:r>
      <w:r w:rsidR="0072113E">
        <w:t xml:space="preserve"> </w:t>
      </w:r>
      <w:r w:rsidR="006A226E">
        <w:t>c</w:t>
      </w:r>
      <w:r>
        <w:t>ontrol</w:t>
      </w:r>
      <w:r w:rsidR="0072113E">
        <w:t xml:space="preserve"> </w:t>
      </w:r>
      <w:r>
        <w:t>prompt,</w:t>
      </w:r>
      <w:r w:rsidR="0072113E">
        <w:t xml:space="preserve"> </w:t>
      </w:r>
      <w:r w:rsidR="001A2BC7">
        <w:t>if</w:t>
      </w:r>
      <w:r w:rsidR="0072113E">
        <w:t xml:space="preserve"> </w:t>
      </w:r>
      <w:r w:rsidR="001A2BC7" w:rsidRPr="007369A9">
        <w:t>it</w:t>
      </w:r>
      <w:r w:rsidR="0072113E">
        <w:t xml:space="preserve"> </w:t>
      </w:r>
      <w:r w:rsidR="001A2BC7" w:rsidRPr="007369A9">
        <w:t>appears.</w:t>
      </w:r>
    </w:p>
    <w:p w:rsidR="001811E3" w:rsidRDefault="00291C40" w:rsidP="00996A11">
      <w:pPr>
        <w:pStyle w:val="ListNumber"/>
      </w:pPr>
      <w:r>
        <w:t>Dynamic</w:t>
      </w:r>
      <w:r w:rsidR="0072113E">
        <w:t xml:space="preserve"> </w:t>
      </w:r>
      <w:r>
        <w:t>U</w:t>
      </w:r>
      <w:r w:rsidR="001A2BC7" w:rsidRPr="00E13CD3">
        <w:t>pdate</w:t>
      </w:r>
      <w:r w:rsidR="0072113E">
        <w:t xml:space="preserve"> </w:t>
      </w:r>
      <w:r>
        <w:t>is</w:t>
      </w:r>
      <w:r w:rsidR="0072113E">
        <w:t xml:space="preserve"> </w:t>
      </w:r>
      <w:r>
        <w:t>offered,</w:t>
      </w:r>
      <w:r w:rsidR="0072113E">
        <w:t xml:space="preserve"> </w:t>
      </w:r>
      <w:r>
        <w:t>along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option</w:t>
      </w:r>
      <w:r w:rsidR="0072113E">
        <w:t xml:space="preserve"> </w:t>
      </w:r>
      <w:r>
        <w:t>to</w:t>
      </w:r>
      <w:r w:rsidR="0072113E">
        <w:t xml:space="preserve"> </w:t>
      </w:r>
      <w:r>
        <w:t>opt</w:t>
      </w:r>
      <w:r w:rsidR="0072113E">
        <w:t xml:space="preserve"> </w:t>
      </w:r>
      <w:r>
        <w:t>out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Experience</w:t>
      </w:r>
      <w:r w:rsidR="0072113E">
        <w:t xml:space="preserve"> </w:t>
      </w:r>
      <w:r>
        <w:t>Improvement</w:t>
      </w:r>
      <w:r w:rsidR="0072113E">
        <w:t xml:space="preserve"> </w:t>
      </w:r>
      <w:r>
        <w:t>Program</w:t>
      </w:r>
      <w:r w:rsidR="0072113E">
        <w:t xml:space="preserve"> </w:t>
      </w:r>
      <w:r>
        <w:t>(</w:t>
      </w:r>
      <w:r w:rsidR="001A2BC7" w:rsidRPr="00E13CD3">
        <w:t>CEIP</w:t>
      </w:r>
      <w:r>
        <w:t>)</w:t>
      </w:r>
      <w:r w:rsidR="0072113E">
        <w:t xml:space="preserve"> </w:t>
      </w:r>
      <w:r w:rsidR="001A2BC7" w:rsidRPr="00E13CD3"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1A2BC7" w:rsidRPr="00E13CD3">
        <w:t>setup,</w:t>
      </w:r>
      <w:r w:rsidR="0072113E">
        <w:t xml:space="preserve"> </w:t>
      </w:r>
      <w:r w:rsidR="001A2BC7" w:rsidRPr="00E13CD3">
        <w:t>as</w:t>
      </w:r>
      <w:r w:rsidR="0072113E">
        <w:t xml:space="preserve"> </w:t>
      </w:r>
      <w:r w:rsidR="001A2BC7" w:rsidRPr="00E13CD3">
        <w:t>shown</w:t>
      </w:r>
      <w:r w:rsidR="0072113E">
        <w:t xml:space="preserve"> </w:t>
      </w:r>
      <w:r w:rsidR="001A2BC7" w:rsidRPr="00E13CD3">
        <w:t>in</w:t>
      </w:r>
      <w:r w:rsidR="0072113E">
        <w:t xml:space="preserve"> </w:t>
      </w:r>
      <w:r w:rsidR="001A2BC7" w:rsidRPr="00E13CD3">
        <w:t>the</w:t>
      </w:r>
      <w:r w:rsidR="0072113E">
        <w:t xml:space="preserve"> </w:t>
      </w:r>
      <w:r w:rsidR="001A2BC7">
        <w:t>image</w:t>
      </w:r>
      <w:r w:rsidR="0072113E">
        <w:t xml:space="preserve"> </w:t>
      </w:r>
      <w:r w:rsidR="001A2BC7" w:rsidRPr="00E13CD3">
        <w:t>below.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DU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18</w:t>
        </w:r>
      </w:fldSimple>
      <w:r>
        <w:t>:</w:t>
      </w:r>
      <w:r w:rsidR="0072113E">
        <w:t xml:space="preserve"> </w:t>
      </w:r>
      <w:r w:rsidR="00A720F8">
        <w:t>Down-level</w:t>
      </w:r>
      <w:r w:rsidR="0072113E">
        <w:t xml:space="preserve"> </w:t>
      </w:r>
      <w:r w:rsidR="00345AC8">
        <w:t>d</w:t>
      </w:r>
      <w:r w:rsidR="00A720F8">
        <w:t>ynamic</w:t>
      </w:r>
      <w:r w:rsidR="0072113E">
        <w:t xml:space="preserve"> </w:t>
      </w:r>
      <w:r w:rsidR="00345AC8">
        <w:t>u</w:t>
      </w:r>
      <w:r w:rsidR="00A720F8">
        <w:t>pdate</w:t>
      </w:r>
    </w:p>
    <w:p w:rsidR="001811E3" w:rsidRDefault="001A2BC7" w:rsidP="00996A11">
      <w:pPr>
        <w:pStyle w:val="ListNumber"/>
      </w:pPr>
      <w:r w:rsidRPr="00E13CD3">
        <w:t>After</w:t>
      </w:r>
      <w:r w:rsidR="0072113E">
        <w:t xml:space="preserve"> </w:t>
      </w:r>
      <w:r w:rsidR="00291C40">
        <w:t>you</w:t>
      </w:r>
      <w:r w:rsidR="0072113E">
        <w:t xml:space="preserve"> </w:t>
      </w:r>
      <w:r w:rsidR="00291C40">
        <w:t>click</w:t>
      </w:r>
      <w:r w:rsidR="0072113E">
        <w:t xml:space="preserve"> </w:t>
      </w:r>
      <w:r w:rsidR="00291C40">
        <w:rPr>
          <w:b/>
        </w:rPr>
        <w:t>Next</w:t>
      </w:r>
      <w:r w:rsidR="0072113E">
        <w:t xml:space="preserve"> </w:t>
      </w:r>
      <w:r w:rsidR="00291C40">
        <w:t>above</w:t>
      </w:r>
      <w:r w:rsidRPr="00E13CD3">
        <w:t>,</w:t>
      </w:r>
      <w:r w:rsidR="0072113E">
        <w:t xml:space="preserve"> </w:t>
      </w:r>
      <w:r w:rsidRPr="00E13CD3">
        <w:t>Windows</w:t>
      </w:r>
      <w:r w:rsidR="0072113E">
        <w:t xml:space="preserve"> </w:t>
      </w:r>
      <w:r w:rsidR="006A226E">
        <w:t>S</w:t>
      </w:r>
      <w:r w:rsidRPr="00E13CD3">
        <w:t>etup</w:t>
      </w:r>
      <w:r w:rsidR="0072113E">
        <w:t xml:space="preserve"> </w:t>
      </w:r>
      <w:r w:rsidRPr="00E13CD3">
        <w:t>initiates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dynamic</w:t>
      </w:r>
      <w:r w:rsidR="0072113E">
        <w:t xml:space="preserve"> </w:t>
      </w:r>
      <w:r w:rsidRPr="00E13CD3">
        <w:t>update</w:t>
      </w:r>
      <w:r w:rsidR="0072113E">
        <w:t xml:space="preserve"> </w:t>
      </w:r>
      <w:r w:rsidRPr="00E13CD3">
        <w:t>process</w:t>
      </w:r>
      <w:r w:rsidR="0072113E">
        <w:t xml:space="preserve"> </w:t>
      </w:r>
      <w:r w:rsidRPr="00E13CD3">
        <w:t>and</w:t>
      </w:r>
      <w:r w:rsidR="0072113E">
        <w:t xml:space="preserve"> </w:t>
      </w:r>
      <w:r w:rsidRPr="00E13CD3">
        <w:t>checks</w:t>
      </w:r>
      <w:r w:rsidR="0072113E">
        <w:t xml:space="preserve"> </w:t>
      </w:r>
      <w:r w:rsidRPr="00E13CD3">
        <w:t>for</w:t>
      </w:r>
      <w:r w:rsidR="0072113E">
        <w:t xml:space="preserve"> </w:t>
      </w:r>
      <w:r w:rsidRPr="00E13CD3">
        <w:t>and</w:t>
      </w:r>
      <w:r w:rsidR="0072113E">
        <w:t xml:space="preserve"> </w:t>
      </w:r>
      <w:r w:rsidRPr="00E13CD3">
        <w:t>downloads</w:t>
      </w:r>
      <w:r w:rsidR="0072113E">
        <w:t xml:space="preserve"> </w:t>
      </w:r>
      <w:r w:rsidRPr="00E13CD3">
        <w:t>any</w:t>
      </w:r>
      <w:r w:rsidR="0072113E">
        <w:t xml:space="preserve"> </w:t>
      </w:r>
      <w:r w:rsidRPr="00E13CD3">
        <w:t>updates</w:t>
      </w:r>
      <w:r w:rsidR="0072113E">
        <w:t xml:space="preserve"> </w:t>
      </w:r>
      <w:r w:rsidRPr="00E13CD3">
        <w:t>for</w:t>
      </w:r>
      <w:r w:rsidR="0072113E">
        <w:t xml:space="preserve"> </w:t>
      </w:r>
      <w:r w:rsidRPr="00E13CD3">
        <w:t>setup.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DU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19</w:t>
        </w:r>
      </w:fldSimple>
      <w:r>
        <w:t>:</w:t>
      </w:r>
      <w:r w:rsidR="0072113E">
        <w:t xml:space="preserve"> </w:t>
      </w:r>
      <w:r w:rsidR="008D5F0E">
        <w:t>Down-level</w:t>
      </w:r>
      <w:r w:rsidR="0072113E">
        <w:t xml:space="preserve"> </w:t>
      </w:r>
      <w:r w:rsidR="00345AC8">
        <w:t>d</w:t>
      </w:r>
      <w:r w:rsidR="00A720F8">
        <w:t>ynamic</w:t>
      </w:r>
      <w:r w:rsidR="0072113E">
        <w:t xml:space="preserve"> </w:t>
      </w:r>
      <w:r w:rsidR="00345AC8">
        <w:t>u</w:t>
      </w:r>
      <w:r w:rsidR="00A720F8">
        <w:t>pdate</w:t>
      </w:r>
    </w:p>
    <w:p w:rsidR="001811E3" w:rsidRDefault="001A2BC7" w:rsidP="004C1118">
      <w:pPr>
        <w:pStyle w:val="ListNumber"/>
      </w:pPr>
      <w:r w:rsidRPr="00E13CD3">
        <w:t>Next,</w:t>
      </w:r>
      <w:r w:rsidR="0072113E">
        <w:t xml:space="preserve"> </w:t>
      </w:r>
      <w:r w:rsidRPr="00E13CD3">
        <w:t>Setup</w:t>
      </w:r>
      <w:r w:rsidR="0072113E">
        <w:t xml:space="preserve"> </w:t>
      </w:r>
      <w:r w:rsidRPr="0067057B">
        <w:t>verifies</w:t>
      </w:r>
      <w:r w:rsidR="0072113E">
        <w:t xml:space="preserve"> </w:t>
      </w:r>
      <w:r w:rsidRPr="00E13CD3">
        <w:t>that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PC</w:t>
      </w:r>
      <w:r w:rsidR="0072113E">
        <w:t xml:space="preserve"> </w:t>
      </w:r>
      <w:r w:rsidRPr="00E13CD3">
        <w:t>meets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system</w:t>
      </w:r>
      <w:r w:rsidR="0072113E">
        <w:t xml:space="preserve"> </w:t>
      </w:r>
      <w:r w:rsidRPr="00E13CD3">
        <w:t>requirements.</w:t>
      </w:r>
      <w:r w:rsidR="0072113E">
        <w:t xml:space="preserve"> </w:t>
      </w:r>
      <w:r w:rsidR="00A720F8">
        <w:t>This</w:t>
      </w:r>
      <w:r w:rsidR="0072113E">
        <w:t xml:space="preserve"> </w:t>
      </w:r>
      <w:r w:rsidR="00A720F8">
        <w:t>is</w:t>
      </w:r>
      <w:r w:rsidR="0072113E">
        <w:t xml:space="preserve"> </w:t>
      </w:r>
      <w:r w:rsidR="00A720F8">
        <w:t>a</w:t>
      </w:r>
      <w:r w:rsidR="0072113E">
        <w:t xml:space="preserve"> </w:t>
      </w:r>
      <w:r w:rsidR="00A720F8">
        <w:t>check</w:t>
      </w:r>
      <w:r w:rsidR="0072113E">
        <w:t xml:space="preserve"> </w:t>
      </w:r>
      <w:r w:rsidR="00A720F8">
        <w:t>for</w:t>
      </w:r>
      <w:r w:rsidR="0072113E">
        <w:t xml:space="preserve"> </w:t>
      </w:r>
      <w:r w:rsidR="00A720F8">
        <w:t>processor</w:t>
      </w:r>
      <w:r w:rsidR="0072113E">
        <w:t xml:space="preserve"> </w:t>
      </w:r>
      <w:r w:rsidR="00A720F8">
        <w:t>requirements,</w:t>
      </w:r>
      <w:r w:rsidR="0072113E">
        <w:t xml:space="preserve"> </w:t>
      </w:r>
      <w:r w:rsidR="00A720F8">
        <w:t>system</w:t>
      </w:r>
      <w:r w:rsidR="0072113E">
        <w:t xml:space="preserve"> </w:t>
      </w:r>
      <w:r w:rsidR="00A720F8">
        <w:t>memory</w:t>
      </w:r>
      <w:r w:rsidR="006A226E">
        <w:t>,</w:t>
      </w:r>
      <w:r w:rsidR="0072113E">
        <w:t xml:space="preserve"> </w:t>
      </w:r>
      <w:r w:rsidR="00A720F8">
        <w:t>and</w:t>
      </w:r>
      <w:r w:rsidR="0072113E">
        <w:t xml:space="preserve"> </w:t>
      </w:r>
      <w:r w:rsidR="00A720F8">
        <w:t>other</w:t>
      </w:r>
      <w:r w:rsidR="0072113E">
        <w:t xml:space="preserve"> </w:t>
      </w:r>
      <w:r w:rsidR="00A720F8">
        <w:t>attributes.</w:t>
      </w:r>
    </w:p>
    <w:p w:rsidR="001811E3" w:rsidRDefault="001A2BC7" w:rsidP="004C1118">
      <w:pPr>
        <w:pStyle w:val="ListNumber"/>
      </w:pPr>
      <w:r w:rsidRPr="00E13CD3">
        <w:t>Setup</w:t>
      </w:r>
      <w:r w:rsidR="0072113E">
        <w:t xml:space="preserve"> </w:t>
      </w:r>
      <w:r>
        <w:t>then</w:t>
      </w:r>
      <w:r w:rsidR="0072113E">
        <w:t xml:space="preserve"> </w:t>
      </w:r>
      <w:r w:rsidRPr="00E13CD3">
        <w:t>verifies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product</w:t>
      </w:r>
      <w:r w:rsidR="0072113E">
        <w:t xml:space="preserve"> </w:t>
      </w:r>
      <w:r w:rsidRPr="00E13CD3">
        <w:t>key</w:t>
      </w:r>
      <w:r>
        <w:t>,</w:t>
      </w:r>
      <w:r w:rsidR="0072113E"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key</w:t>
      </w:r>
      <w:r w:rsidR="0072113E">
        <w:t xml:space="preserve"> </w:t>
      </w:r>
      <w:r>
        <w:t>is</w:t>
      </w:r>
      <w:r w:rsidR="0072113E">
        <w:t xml:space="preserve"> </w:t>
      </w:r>
      <w:r>
        <w:t>included</w:t>
      </w:r>
      <w:r w:rsidR="0072113E">
        <w:t xml:space="preserve"> </w:t>
      </w:r>
      <w:r>
        <w:t>as</w:t>
      </w:r>
      <w:r w:rsidR="0072113E">
        <w:t xml:space="preserve"> </w:t>
      </w:r>
      <w:r>
        <w:t>part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case</w:t>
      </w:r>
      <w:r w:rsidR="0072113E">
        <w:t xml:space="preserve"> </w:t>
      </w:r>
      <w:r>
        <w:t>for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Pr="00E13CD3">
        <w:t>.</w:t>
      </w:r>
      <w:r w:rsidR="0072113E">
        <w:t xml:space="preserve"> </w:t>
      </w:r>
      <w:r w:rsidR="00A720F8">
        <w:t>If</w:t>
      </w:r>
      <w:r w:rsidR="0072113E">
        <w:t xml:space="preserve"> </w:t>
      </w:r>
      <w:r w:rsidR="00A720F8">
        <w:t>the</w:t>
      </w:r>
      <w:r w:rsidR="0072113E">
        <w:t xml:space="preserve"> </w:t>
      </w:r>
      <w:r w:rsidR="00A720F8">
        <w:t>product</w:t>
      </w:r>
      <w:r w:rsidR="0072113E">
        <w:t xml:space="preserve"> </w:t>
      </w:r>
      <w:r w:rsidR="00A720F8">
        <w:t>key</w:t>
      </w:r>
      <w:r w:rsidR="0072113E">
        <w:t xml:space="preserve"> </w:t>
      </w:r>
      <w:r w:rsidR="00A720F8">
        <w:t>has</w:t>
      </w:r>
      <w:r w:rsidR="0072113E">
        <w:t xml:space="preserve"> </w:t>
      </w:r>
      <w:r w:rsidR="00A720F8">
        <w:t>not</w:t>
      </w:r>
      <w:r w:rsidR="0072113E">
        <w:t xml:space="preserve"> </w:t>
      </w:r>
      <w:r w:rsidR="00A720F8">
        <w:t>been</w:t>
      </w:r>
      <w:r w:rsidR="0072113E">
        <w:t xml:space="preserve"> </w:t>
      </w:r>
      <w:r w:rsidR="00A720F8">
        <w:t>provided,</w:t>
      </w:r>
      <w:r w:rsidR="0072113E">
        <w:t xml:space="preserve"> </w:t>
      </w:r>
      <w:r w:rsidR="00A720F8">
        <w:t>such</w:t>
      </w:r>
      <w:r w:rsidR="0072113E">
        <w:t xml:space="preserve"> </w:t>
      </w:r>
      <w:r w:rsidR="00A720F8">
        <w:t>as</w:t>
      </w:r>
      <w:r w:rsidR="0072113E">
        <w:t xml:space="preserve"> </w:t>
      </w:r>
      <w:r w:rsidR="00A720F8">
        <w:t>for</w:t>
      </w:r>
      <w:r w:rsidR="0072113E">
        <w:t xml:space="preserve"> </w:t>
      </w:r>
      <w:r w:rsidR="00A720F8">
        <w:t>an</w:t>
      </w:r>
      <w:r w:rsidR="0072113E">
        <w:t xml:space="preserve"> </w:t>
      </w:r>
      <w:r w:rsidR="00A720F8">
        <w:t>installation</w:t>
      </w:r>
      <w:r w:rsidR="0072113E">
        <w:t xml:space="preserve"> </w:t>
      </w:r>
      <w:r w:rsidR="00A720F8">
        <w:t>started</w:t>
      </w:r>
      <w:r w:rsidR="0072113E">
        <w:t xml:space="preserve"> </w:t>
      </w:r>
      <w:r w:rsidR="00A720F8">
        <w:t>directly</w:t>
      </w:r>
      <w:r w:rsidR="0072113E">
        <w:t xml:space="preserve"> </w:t>
      </w:r>
      <w:r w:rsidR="00A720F8">
        <w:t>from</w:t>
      </w:r>
      <w:r w:rsidR="0072113E">
        <w:t xml:space="preserve"> </w:t>
      </w:r>
      <w:r w:rsidR="00A720F8">
        <w:t>a</w:t>
      </w:r>
      <w:r w:rsidR="0072113E">
        <w:t xml:space="preserve"> </w:t>
      </w:r>
      <w:r w:rsidR="00A720F8">
        <w:t>DVD,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will</w:t>
      </w:r>
      <w:r w:rsidR="0072113E">
        <w:t xml:space="preserve"> </w:t>
      </w:r>
      <w:r w:rsidR="00A720F8">
        <w:t>see</w:t>
      </w:r>
      <w:r w:rsidR="0072113E">
        <w:t xml:space="preserve"> </w:t>
      </w:r>
      <w:r w:rsidR="00A720F8">
        <w:t>the</w:t>
      </w:r>
      <w:r w:rsidR="0072113E">
        <w:t xml:space="preserve"> </w:t>
      </w:r>
      <w:r w:rsidR="00A720F8">
        <w:t>Product</w:t>
      </w:r>
      <w:r w:rsidR="0072113E">
        <w:t xml:space="preserve"> </w:t>
      </w:r>
      <w:r w:rsidR="00A720F8">
        <w:t>Key</w:t>
      </w:r>
      <w:r w:rsidR="0072113E">
        <w:t xml:space="preserve"> </w:t>
      </w:r>
      <w:r w:rsidR="00A720F8">
        <w:t>prompt.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35782"/>
            <wp:effectExtent l="19050" t="19050" r="22860" b="222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ProductKe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3578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20</w:t>
        </w:r>
      </w:fldSimple>
      <w:r>
        <w:t>:</w:t>
      </w:r>
      <w:r w:rsidR="0072113E">
        <w:t xml:space="preserve"> </w:t>
      </w:r>
      <w:r w:rsidR="00B46EB2">
        <w:t>Down-level</w:t>
      </w:r>
      <w:r w:rsidR="0072113E">
        <w:t xml:space="preserve"> </w:t>
      </w:r>
      <w:r w:rsidR="00345AC8">
        <w:t>p</w:t>
      </w:r>
      <w:r w:rsidR="00B46EB2">
        <w:t>roduct</w:t>
      </w:r>
      <w:r w:rsidR="0072113E">
        <w:t xml:space="preserve"> </w:t>
      </w:r>
      <w:r w:rsidR="00345AC8">
        <w:t>k</w:t>
      </w:r>
      <w:r w:rsidR="00B46EB2">
        <w:t>ey</w:t>
      </w:r>
    </w:p>
    <w:p w:rsidR="001811E3" w:rsidRDefault="001A2BC7" w:rsidP="004C1118">
      <w:pPr>
        <w:pStyle w:val="ListNumber"/>
      </w:pPr>
      <w:r>
        <w:t>Next</w:t>
      </w:r>
      <w:r w:rsidR="006D6B3A">
        <w:t>,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are</w:t>
      </w:r>
      <w:r w:rsidR="0072113E">
        <w:t xml:space="preserve"> </w:t>
      </w:r>
      <w:r>
        <w:t>prompted</w:t>
      </w:r>
      <w:r w:rsidR="0072113E">
        <w:t xml:space="preserve"> </w:t>
      </w:r>
      <w:r>
        <w:t>to</w:t>
      </w:r>
      <w:r w:rsidR="0072113E">
        <w:t xml:space="preserve"> </w:t>
      </w:r>
      <w:r>
        <w:t>accept</w:t>
      </w:r>
      <w:r w:rsidR="0072113E">
        <w:t xml:space="preserve"> </w:t>
      </w:r>
      <w:r>
        <w:t>the</w:t>
      </w:r>
      <w:r w:rsidR="0072113E">
        <w:t xml:space="preserve"> </w:t>
      </w:r>
      <w:r w:rsidR="00A720F8">
        <w:t>license</w:t>
      </w:r>
      <w:r w:rsidR="0072113E">
        <w:t xml:space="preserve"> </w:t>
      </w:r>
      <w:r w:rsidR="00A720F8">
        <w:t>terms</w:t>
      </w:r>
      <w:r>
        <w:t>.</w:t>
      </w:r>
      <w:r w:rsidR="0072113E">
        <w:t xml:space="preserve"> </w:t>
      </w:r>
      <w:r>
        <w:t>The</w:t>
      </w:r>
      <w:r w:rsidR="0072113E">
        <w:t xml:space="preserve"> </w:t>
      </w:r>
      <w:r w:rsidRPr="006A226E">
        <w:rPr>
          <w:b/>
        </w:rPr>
        <w:t>Accept</w:t>
      </w:r>
      <w:r w:rsidR="0072113E">
        <w:t xml:space="preserve"> </w:t>
      </w:r>
      <w:r>
        <w:t>button</w:t>
      </w:r>
      <w:r w:rsidR="0072113E">
        <w:t xml:space="preserve"> </w:t>
      </w:r>
      <w:r>
        <w:t>is</w:t>
      </w:r>
      <w:r w:rsidR="0072113E">
        <w:t xml:space="preserve"> </w:t>
      </w:r>
      <w:r>
        <w:t>disabled</w:t>
      </w:r>
      <w:r w:rsidR="0072113E">
        <w:t xml:space="preserve"> </w:t>
      </w:r>
      <w:r>
        <w:t>until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check</w:t>
      </w:r>
      <w:r w:rsidR="0072113E">
        <w:t xml:space="preserve"> </w:t>
      </w:r>
      <w:r>
        <w:t>the</w:t>
      </w:r>
      <w:r w:rsidR="0072113E">
        <w:t xml:space="preserve"> </w:t>
      </w:r>
      <w:r>
        <w:t>box</w:t>
      </w:r>
      <w:r w:rsidR="0072113E">
        <w:t xml:space="preserve"> </w:t>
      </w:r>
      <w:r>
        <w:t>to</w:t>
      </w:r>
      <w:r w:rsidR="0072113E">
        <w:t xml:space="preserve"> </w:t>
      </w:r>
      <w:r w:rsidR="00A720F8">
        <w:t>indicate</w:t>
      </w:r>
      <w:r w:rsidR="0072113E">
        <w:t xml:space="preserve"> </w:t>
      </w:r>
      <w:r w:rsidR="00A720F8">
        <w:t>acceptance</w:t>
      </w:r>
      <w:r w:rsidR="0072113E">
        <w:t xml:space="preserve"> </w:t>
      </w:r>
      <w:r w:rsidR="00A720F8">
        <w:t>of</w:t>
      </w:r>
      <w:r w:rsidR="0072113E">
        <w:t xml:space="preserve"> </w:t>
      </w:r>
      <w:r w:rsidR="00A720F8">
        <w:t>the</w:t>
      </w:r>
      <w:r w:rsidR="0072113E">
        <w:t xml:space="preserve"> </w:t>
      </w:r>
      <w:r w:rsidR="00A720F8">
        <w:t>terms</w:t>
      </w:r>
      <w:r>
        <w:t>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LicenseTerm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21</w:t>
        </w:r>
      </w:fldSimple>
      <w:r>
        <w:t>:</w:t>
      </w:r>
      <w:r w:rsidR="0072113E">
        <w:t xml:space="preserve"> </w:t>
      </w:r>
      <w:r w:rsidR="00B46EB2">
        <w:t>Down-level</w:t>
      </w:r>
      <w:r w:rsidR="0072113E">
        <w:t xml:space="preserve"> </w:t>
      </w:r>
      <w:r w:rsidR="00B55EF0">
        <w:t>l</w:t>
      </w:r>
      <w:r w:rsidR="00B46EB2">
        <w:t>icense</w:t>
      </w:r>
      <w:r w:rsidR="0072113E">
        <w:t xml:space="preserve"> </w:t>
      </w:r>
      <w:r w:rsidR="00B55EF0">
        <w:t>t</w:t>
      </w:r>
      <w:r w:rsidR="00B46EB2">
        <w:t>erms</w:t>
      </w:r>
    </w:p>
    <w:p w:rsidR="001811E3" w:rsidRDefault="001A2BC7" w:rsidP="004C1118">
      <w:pPr>
        <w:pStyle w:val="ListNumber"/>
      </w:pPr>
      <w:r>
        <w:t>Next</w:t>
      </w:r>
      <w:r w:rsidR="006A226E">
        <w:t>,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are</w:t>
      </w:r>
      <w:r w:rsidR="0072113E">
        <w:t xml:space="preserve"> </w:t>
      </w:r>
      <w:r>
        <w:t>asked</w:t>
      </w:r>
      <w:r w:rsidR="0072113E">
        <w:t xml:space="preserve"> </w:t>
      </w:r>
      <w:r>
        <w:t>what</w:t>
      </w:r>
      <w:r w:rsidR="0072113E">
        <w:t xml:space="preserve"> </w:t>
      </w:r>
      <w:r w:rsidR="00A720F8">
        <w:t>you</w:t>
      </w:r>
      <w:r w:rsidR="0072113E">
        <w:t xml:space="preserve"> </w:t>
      </w:r>
      <w:r>
        <w:t>would</w:t>
      </w:r>
      <w:r w:rsidR="0072113E">
        <w:t xml:space="preserve"> </w:t>
      </w:r>
      <w:r>
        <w:t>like</w:t>
      </w:r>
      <w:r w:rsidR="0072113E">
        <w:t xml:space="preserve"> </w:t>
      </w:r>
      <w:r>
        <w:t>to</w:t>
      </w:r>
      <w:r w:rsidR="0072113E">
        <w:t xml:space="preserve"> </w:t>
      </w:r>
      <w:r>
        <w:t>migrate</w:t>
      </w:r>
      <w:r w:rsidR="0072113E">
        <w:t xml:space="preserve"> </w:t>
      </w:r>
      <w:r>
        <w:t>to</w:t>
      </w:r>
      <w:r w:rsidR="0072113E">
        <w:t xml:space="preserve"> </w:t>
      </w:r>
      <w:r w:rsidR="00A720F8">
        <w:t>the</w:t>
      </w:r>
      <w:r w:rsidR="0072113E">
        <w:t xml:space="preserve"> </w:t>
      </w:r>
      <w:r>
        <w:t>new</w:t>
      </w:r>
      <w:r w:rsidR="0072113E">
        <w:t xml:space="preserve"> </w:t>
      </w:r>
      <w:r>
        <w:t>installation.</w:t>
      </w:r>
      <w:r w:rsidR="0072113E">
        <w:t xml:space="preserve"> </w:t>
      </w:r>
      <w:r w:rsidR="00A720F8">
        <w:t>This</w:t>
      </w:r>
      <w:r w:rsidR="0072113E">
        <w:t xml:space="preserve"> </w:t>
      </w:r>
      <w:r w:rsidR="00A720F8">
        <w:t>option</w:t>
      </w:r>
      <w:r w:rsidR="0072113E">
        <w:t xml:space="preserve"> </w:t>
      </w:r>
      <w:r w:rsidR="00A720F8">
        <w:t>is</w:t>
      </w:r>
      <w:r w:rsidR="0072113E">
        <w:t xml:space="preserve"> </w:t>
      </w:r>
      <w:r w:rsidR="00A720F8">
        <w:t>only</w:t>
      </w:r>
      <w:r w:rsidR="0072113E">
        <w:t xml:space="preserve"> </w:t>
      </w:r>
      <w:r w:rsidR="00A720F8">
        <w:t>shown</w:t>
      </w:r>
      <w:r w:rsidR="0072113E">
        <w:t xml:space="preserve"> </w:t>
      </w:r>
      <w:r w:rsidR="00A720F8">
        <w:t>if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did</w:t>
      </w:r>
      <w:r w:rsidR="0072113E">
        <w:t xml:space="preserve"> </w:t>
      </w:r>
      <w:r w:rsidR="00A720F8">
        <w:t>not</w:t>
      </w:r>
      <w:r w:rsidR="0072113E">
        <w:t xml:space="preserve"> </w:t>
      </w:r>
      <w:r w:rsidR="00A720F8">
        <w:t>indicate</w:t>
      </w:r>
      <w:r w:rsidR="0072113E">
        <w:t xml:space="preserve"> </w:t>
      </w:r>
      <w:r w:rsidR="00A720F8">
        <w:t>your</w:t>
      </w:r>
      <w:r w:rsidR="0072113E">
        <w:t xml:space="preserve"> </w:t>
      </w:r>
      <w:r w:rsidR="00A720F8">
        <w:t>preference</w:t>
      </w:r>
      <w:r w:rsidR="0072113E">
        <w:t xml:space="preserve"> </w:t>
      </w:r>
      <w:r w:rsidR="00A720F8">
        <w:t>earlier.</w:t>
      </w:r>
      <w:r w:rsidR="0072113E">
        <w:t xml:space="preserve"> </w:t>
      </w:r>
      <w:r w:rsidR="00A720F8">
        <w:t>Similar</w:t>
      </w:r>
      <w:r w:rsidR="0072113E">
        <w:t xml:space="preserve"> </w:t>
      </w:r>
      <w:r w:rsidR="00A720F8">
        <w:t>to</w:t>
      </w:r>
      <w:r w:rsidR="0072113E">
        <w:t xml:space="preserve"> </w:t>
      </w:r>
      <w:r w:rsidR="00A720F8">
        <w:t>the</w:t>
      </w:r>
      <w:r w:rsidR="0072113E">
        <w:t xml:space="preserve"> </w:t>
      </w:r>
      <w:r w:rsidR="00A720F8">
        <w:t>product</w:t>
      </w:r>
      <w:r w:rsidR="0072113E">
        <w:t xml:space="preserve"> </w:t>
      </w:r>
      <w:r w:rsidR="00A720F8">
        <w:t>key</w:t>
      </w:r>
      <w:r w:rsidR="0072113E">
        <w:t xml:space="preserve"> </w:t>
      </w:r>
      <w:r w:rsidR="00A720F8">
        <w:t>prompt,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can</w:t>
      </w:r>
      <w:r w:rsidR="0072113E">
        <w:t xml:space="preserve"> </w:t>
      </w:r>
      <w:r w:rsidR="00A720F8">
        <w:t>expect</w:t>
      </w:r>
      <w:r w:rsidR="0072113E">
        <w:t xml:space="preserve"> </w:t>
      </w:r>
      <w:r w:rsidR="00A720F8">
        <w:t>to</w:t>
      </w:r>
      <w:r w:rsidR="0072113E">
        <w:t xml:space="preserve"> </w:t>
      </w:r>
      <w:r w:rsidR="00A720F8">
        <w:t>see</w:t>
      </w:r>
      <w:r w:rsidR="0072113E">
        <w:t xml:space="preserve"> </w:t>
      </w:r>
      <w:r w:rsidR="00A720F8">
        <w:t>this</w:t>
      </w:r>
      <w:r w:rsidR="0072113E">
        <w:t xml:space="preserve"> </w:t>
      </w:r>
      <w:r w:rsidR="00A720F8">
        <w:t>when</w:t>
      </w:r>
      <w:r w:rsidR="0072113E">
        <w:t xml:space="preserve"> </w:t>
      </w:r>
      <w:r w:rsidR="00A720F8">
        <w:t>starting</w:t>
      </w:r>
      <w:r w:rsidR="0072113E">
        <w:t xml:space="preserve"> </w:t>
      </w:r>
      <w:r w:rsidR="00A720F8">
        <w:t>setup</w:t>
      </w:r>
      <w:r w:rsidR="0072113E">
        <w:t xml:space="preserve"> </w:t>
      </w:r>
      <w:r w:rsidR="00A720F8">
        <w:t>from</w:t>
      </w:r>
      <w:r w:rsidR="0072113E">
        <w:t xml:space="preserve"> </w:t>
      </w:r>
      <w:r w:rsidR="00A720F8">
        <w:t>a</w:t>
      </w:r>
      <w:r w:rsidR="0072113E">
        <w:t xml:space="preserve"> </w:t>
      </w:r>
      <w:r w:rsidR="00A720F8">
        <w:t>DVD,</w:t>
      </w:r>
      <w:r w:rsidR="0072113E">
        <w:t xml:space="preserve"> </w:t>
      </w:r>
      <w:r w:rsidR="00A720F8">
        <w:t>or</w:t>
      </w:r>
      <w:r w:rsidR="0072113E">
        <w:t xml:space="preserve"> </w:t>
      </w:r>
      <w:r w:rsidR="00A720F8">
        <w:t>when</w:t>
      </w:r>
      <w:r w:rsidR="0072113E">
        <w:t xml:space="preserve"> </w:t>
      </w:r>
      <w:r w:rsidR="00A720F8">
        <w:t>starting</w:t>
      </w:r>
      <w:r w:rsidR="0072113E">
        <w:t xml:space="preserve"> </w:t>
      </w:r>
      <w:r w:rsidR="00A720F8">
        <w:t>setup</w:t>
      </w:r>
      <w:r w:rsidR="0072113E">
        <w:t xml:space="preserve"> </w:t>
      </w:r>
      <w:r w:rsidR="00A720F8">
        <w:t>later</w:t>
      </w:r>
      <w:r w:rsidR="0072113E">
        <w:t xml:space="preserve"> </w:t>
      </w:r>
      <w:r w:rsidR="00A720F8">
        <w:t>from</w:t>
      </w:r>
      <w:r w:rsidR="0072113E">
        <w:t xml:space="preserve"> </w:t>
      </w:r>
      <w:r w:rsidR="00A720F8">
        <w:t>a</w:t>
      </w:r>
      <w:r w:rsidR="0072113E">
        <w:t xml:space="preserve"> </w:t>
      </w:r>
      <w:r w:rsidR="00A720F8">
        <w:t>downloaded</w:t>
      </w:r>
      <w:r w:rsidR="0072113E">
        <w:t xml:space="preserve"> </w:t>
      </w:r>
      <w:r w:rsidR="00A720F8">
        <w:t>source.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WhatToKee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22</w:t>
        </w:r>
      </w:fldSimple>
      <w:r>
        <w:t>:</w:t>
      </w:r>
      <w:r w:rsidR="0072113E">
        <w:t xml:space="preserve"> </w:t>
      </w:r>
      <w:r w:rsidR="00B46EB2">
        <w:t>Down-level</w:t>
      </w:r>
      <w:r w:rsidR="0072113E">
        <w:t xml:space="preserve"> </w:t>
      </w:r>
      <w:r w:rsidR="00B55EF0">
        <w:t>c</w:t>
      </w:r>
      <w:r w:rsidR="00B46EB2">
        <w:t>hoose</w:t>
      </w:r>
      <w:r w:rsidR="0072113E">
        <w:t xml:space="preserve"> </w:t>
      </w:r>
      <w:r w:rsidR="00B46EB2">
        <w:t>what</w:t>
      </w:r>
      <w:r w:rsidR="0072113E">
        <w:t xml:space="preserve"> </w:t>
      </w:r>
      <w:r w:rsidR="00B46EB2">
        <w:t>to</w:t>
      </w:r>
      <w:r w:rsidR="0072113E">
        <w:t xml:space="preserve"> </w:t>
      </w:r>
      <w:r w:rsidR="00B46EB2">
        <w:t>keep</w:t>
      </w:r>
    </w:p>
    <w:p w:rsidR="001811E3" w:rsidRDefault="001A2BC7" w:rsidP="004C1118">
      <w:pPr>
        <w:pStyle w:val="ListNumber"/>
      </w:pPr>
      <w:r w:rsidRPr="00E13CD3">
        <w:t>Next</w:t>
      </w:r>
      <w:r w:rsidR="006A226E">
        <w:t>,</w:t>
      </w:r>
      <w:r w:rsidR="0072113E">
        <w:t xml:space="preserve"> </w:t>
      </w:r>
      <w:r w:rsidRPr="00E13CD3">
        <w:t>setup</w:t>
      </w:r>
      <w:r w:rsidR="0072113E">
        <w:t xml:space="preserve"> </w:t>
      </w:r>
      <w:r w:rsidRPr="00E13CD3">
        <w:t>performs</w:t>
      </w:r>
      <w:r w:rsidR="0072113E">
        <w:t xml:space="preserve"> </w:t>
      </w:r>
      <w:r w:rsidRPr="00E13CD3">
        <w:t>a</w:t>
      </w:r>
      <w:r w:rsidR="0072113E">
        <w:t xml:space="preserve"> </w:t>
      </w:r>
      <w:r w:rsidRPr="00E13CD3">
        <w:t>compatibility</w:t>
      </w:r>
      <w:r w:rsidR="0072113E">
        <w:t xml:space="preserve"> </w:t>
      </w:r>
      <w:r w:rsidRPr="00E13CD3">
        <w:t>check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ensure</w:t>
      </w:r>
      <w:r w:rsidR="0072113E">
        <w:t xml:space="preserve"> </w:t>
      </w:r>
      <w:r w:rsidRPr="00E13CD3">
        <w:t>that</w:t>
      </w:r>
      <w:r w:rsidR="0072113E">
        <w:t xml:space="preserve"> </w:t>
      </w:r>
      <w:r w:rsidRPr="00E13CD3">
        <w:t>there</w:t>
      </w:r>
      <w:r w:rsidR="0072113E">
        <w:t xml:space="preserve"> </w:t>
      </w:r>
      <w:r w:rsidRPr="00E13CD3">
        <w:t>are</w:t>
      </w:r>
      <w:r w:rsidR="0072113E">
        <w:t xml:space="preserve"> </w:t>
      </w:r>
      <w:r w:rsidRPr="00E13CD3">
        <w:t>no</w:t>
      </w:r>
      <w:r w:rsidR="0072113E">
        <w:t xml:space="preserve"> </w:t>
      </w:r>
      <w:r w:rsidRPr="00E13CD3">
        <w:t>problems</w:t>
      </w:r>
      <w:r w:rsidR="0072113E">
        <w:t xml:space="preserve"> </w:t>
      </w:r>
      <w:r w:rsidRPr="00E13CD3">
        <w:t>or</w:t>
      </w:r>
      <w:r w:rsidR="0072113E">
        <w:t xml:space="preserve"> </w:t>
      </w:r>
      <w:r w:rsidRPr="00E13CD3">
        <w:t>conflicts</w:t>
      </w:r>
      <w:r w:rsidR="0072113E">
        <w:t xml:space="preserve"> </w:t>
      </w:r>
      <w:r w:rsidRPr="00E13CD3">
        <w:t>that</w:t>
      </w:r>
      <w:r w:rsidR="0072113E">
        <w:t xml:space="preserve"> </w:t>
      </w:r>
      <w:r w:rsidRPr="0067057B">
        <w:t>would</w:t>
      </w:r>
      <w:r w:rsidR="0072113E">
        <w:t xml:space="preserve"> </w:t>
      </w:r>
      <w:r w:rsidRPr="00E13CD3">
        <w:t>prevent</w:t>
      </w:r>
      <w:r w:rsidR="0072113E">
        <w:t xml:space="preserve"> </w:t>
      </w:r>
      <w:r w:rsidRPr="00E13CD3">
        <w:t>you</w:t>
      </w:r>
      <w:r w:rsidR="0072113E">
        <w:t xml:space="preserve"> </w:t>
      </w:r>
      <w:r w:rsidRPr="00E13CD3">
        <w:t>from</w:t>
      </w:r>
      <w:r w:rsidR="0072113E">
        <w:t xml:space="preserve"> </w:t>
      </w:r>
      <w:r w:rsidRPr="00E13CD3">
        <w:t>being</w:t>
      </w:r>
      <w:r w:rsidR="0072113E">
        <w:t xml:space="preserve"> </w:t>
      </w:r>
      <w:r w:rsidRPr="00E13CD3">
        <w:t>able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Pr="00E13CD3">
        <w:t>.</w:t>
      </w:r>
    </w:p>
    <w:p w:rsidR="001811E3" w:rsidRDefault="005950D5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Compat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23</w:t>
        </w:r>
      </w:fldSimple>
      <w:r>
        <w:t>:</w:t>
      </w:r>
      <w:r w:rsidR="0072113E">
        <w:t xml:space="preserve"> </w:t>
      </w:r>
      <w:r w:rsidR="00B46EB2">
        <w:t>Down-level</w:t>
      </w:r>
      <w:r w:rsidR="0072113E">
        <w:t xml:space="preserve"> </w:t>
      </w:r>
      <w:r w:rsidR="00B55EF0">
        <w:t>c</w:t>
      </w:r>
      <w:r w:rsidR="00B46EB2">
        <w:t>ompatibility</w:t>
      </w:r>
      <w:r w:rsidR="0072113E">
        <w:t xml:space="preserve"> </w:t>
      </w:r>
      <w:r w:rsidR="00B46EB2">
        <w:t>check</w:t>
      </w:r>
    </w:p>
    <w:p w:rsidR="001811E3" w:rsidRDefault="001A2BC7" w:rsidP="001E591C">
      <w:pPr>
        <w:pStyle w:val="ListNumber"/>
      </w:pPr>
      <w:r>
        <w:t>(Optional)</w:t>
      </w:r>
      <w:r w:rsidR="0072113E">
        <w:t xml:space="preserve"> </w:t>
      </w:r>
      <w:r>
        <w:t>If</w:t>
      </w:r>
      <w:r w:rsidR="0072113E">
        <w:t xml:space="preserve"> </w:t>
      </w:r>
      <w:r w:rsidR="006A226E">
        <w:t>S</w:t>
      </w:r>
      <w:r>
        <w:t>etup</w:t>
      </w:r>
      <w:r w:rsidR="0072113E">
        <w:t xml:space="preserve"> </w:t>
      </w:r>
      <w:r>
        <w:t>needs</w:t>
      </w:r>
      <w:r w:rsidR="0072113E">
        <w:t xml:space="preserve"> </w:t>
      </w:r>
      <w:r>
        <w:t>to</w:t>
      </w:r>
      <w:r w:rsidR="0072113E">
        <w:t xml:space="preserve"> </w:t>
      </w:r>
      <w:r>
        <w:t>make</w:t>
      </w:r>
      <w:r w:rsidR="0072113E">
        <w:t xml:space="preserve"> </w:t>
      </w:r>
      <w:r>
        <w:t>any</w:t>
      </w:r>
      <w:r w:rsidR="0072113E">
        <w:t xml:space="preserve"> </w:t>
      </w:r>
      <w:r>
        <w:t>changes</w:t>
      </w:r>
      <w:r w:rsidR="0072113E">
        <w:t xml:space="preserve"> </w:t>
      </w:r>
      <w:r>
        <w:t>to</w:t>
      </w:r>
      <w:r w:rsidR="0072113E">
        <w:t xml:space="preserve"> </w:t>
      </w:r>
      <w:r>
        <w:t>your</w:t>
      </w:r>
      <w:r w:rsidR="0072113E">
        <w:t xml:space="preserve"> </w:t>
      </w:r>
      <w:r>
        <w:t>PC,</w:t>
      </w:r>
      <w:r w:rsidR="0072113E">
        <w:t xml:space="preserve"> </w:t>
      </w:r>
      <w:r>
        <w:t>or</w:t>
      </w:r>
      <w:r w:rsidR="0072113E">
        <w:t xml:space="preserve"> </w:t>
      </w:r>
      <w:r w:rsidR="006A226E"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are</w:t>
      </w:r>
      <w:r w:rsidR="0072113E">
        <w:t xml:space="preserve"> </w:t>
      </w:r>
      <w:r>
        <w:t>any</w:t>
      </w:r>
      <w:r w:rsidR="0072113E">
        <w:t xml:space="preserve"> </w:t>
      </w:r>
      <w:r>
        <w:t>issues</w:t>
      </w:r>
      <w:r w:rsidR="0072113E">
        <w:t xml:space="preserve"> </w:t>
      </w:r>
      <w:r>
        <w:t>that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be</w:t>
      </w:r>
      <w:r w:rsidR="0072113E">
        <w:t xml:space="preserve"> </w:t>
      </w:r>
      <w:r>
        <w:t>addressed</w:t>
      </w:r>
      <w:r w:rsidR="0072113E">
        <w:t xml:space="preserve"> </w:t>
      </w:r>
      <w:r>
        <w:t>before</w:t>
      </w:r>
      <w:r w:rsidR="0072113E">
        <w:t xml:space="preserve"> </w:t>
      </w:r>
      <w:r w:rsidR="006A226E">
        <w:t>S</w:t>
      </w:r>
      <w:r>
        <w:t>etup</w:t>
      </w:r>
      <w:r w:rsidR="0072113E">
        <w:t xml:space="preserve"> </w:t>
      </w:r>
      <w:r>
        <w:t>can</w:t>
      </w:r>
      <w:r w:rsidR="0072113E">
        <w:t xml:space="preserve"> </w:t>
      </w:r>
      <w:r>
        <w:t>proceed,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told</w:t>
      </w:r>
      <w:r w:rsidR="0072113E">
        <w:t xml:space="preserve"> </w:t>
      </w:r>
      <w:r>
        <w:t>at</w:t>
      </w:r>
      <w:r w:rsidR="0072113E">
        <w:t xml:space="preserve"> </w:t>
      </w:r>
      <w:r>
        <w:t>this</w:t>
      </w:r>
      <w:r w:rsidR="0072113E">
        <w:t xml:space="preserve"> </w:t>
      </w:r>
      <w:r>
        <w:t>point,</w:t>
      </w:r>
      <w:r w:rsidR="0072113E">
        <w:t xml:space="preserve"> </w:t>
      </w:r>
      <w:r>
        <w:t>as</w:t>
      </w:r>
      <w:r w:rsidR="0072113E">
        <w:t xml:space="preserve"> </w:t>
      </w:r>
      <w:r>
        <w:t>shown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image</w:t>
      </w:r>
      <w:r w:rsidR="0072113E">
        <w:t xml:space="preserve"> </w:t>
      </w:r>
      <w:r>
        <w:t>below.</w:t>
      </w:r>
      <w:r w:rsidR="0072113E">
        <w:t xml:space="preserve"> </w:t>
      </w:r>
      <w:r>
        <w:t>If</w:t>
      </w:r>
      <w:r w:rsidR="0072113E">
        <w:t xml:space="preserve"> </w:t>
      </w:r>
      <w:r>
        <w:t>any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changes</w:t>
      </w:r>
      <w:r w:rsidR="0072113E">
        <w:t xml:space="preserve"> </w:t>
      </w:r>
      <w:r>
        <w:t>that</w:t>
      </w:r>
      <w:r w:rsidR="0072113E">
        <w:t xml:space="preserve"> </w:t>
      </w:r>
      <w:r>
        <w:t>are</w:t>
      </w:r>
      <w:r w:rsidR="0072113E">
        <w:t xml:space="preserve"> </w:t>
      </w:r>
      <w:r>
        <w:t>needed</w:t>
      </w:r>
      <w:r w:rsidR="0072113E">
        <w:t xml:space="preserve"> </w:t>
      </w:r>
      <w:r>
        <w:t>do</w:t>
      </w:r>
      <w:r w:rsidR="0072113E">
        <w:t xml:space="preserve"> </w:t>
      </w:r>
      <w:r>
        <w:t>not</w:t>
      </w:r>
      <w:r w:rsidR="0072113E">
        <w:t xml:space="preserve"> </w:t>
      </w:r>
      <w:r>
        <w:t>require</w:t>
      </w:r>
      <w:r w:rsidR="0072113E">
        <w:t xml:space="preserve"> </w:t>
      </w:r>
      <w:r>
        <w:t>a</w:t>
      </w:r>
      <w:r w:rsidR="0072113E">
        <w:t xml:space="preserve"> </w:t>
      </w:r>
      <w:r>
        <w:t>reboot,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click</w:t>
      </w:r>
      <w:r w:rsidR="0072113E">
        <w:t xml:space="preserve"> </w:t>
      </w:r>
      <w:r>
        <w:t>the</w:t>
      </w:r>
      <w:r w:rsidR="0072113E">
        <w:t xml:space="preserve"> </w:t>
      </w:r>
      <w:r>
        <w:t>Refresh</w:t>
      </w:r>
      <w:r w:rsidR="0072113E">
        <w:t xml:space="preserve"> </w:t>
      </w:r>
      <w:r>
        <w:t>List</w:t>
      </w:r>
      <w:r w:rsidR="0072113E">
        <w:t xml:space="preserve"> </w:t>
      </w:r>
      <w:r>
        <w:t>button</w:t>
      </w:r>
      <w:r w:rsidR="0072113E">
        <w:t xml:space="preserve"> </w:t>
      </w:r>
      <w:r>
        <w:t>and</w:t>
      </w:r>
      <w:r w:rsidR="0072113E">
        <w:t xml:space="preserve"> </w:t>
      </w:r>
      <w:r>
        <w:t>that</w:t>
      </w:r>
      <w:r w:rsidR="0072113E">
        <w:t xml:space="preserve"> </w:t>
      </w:r>
      <w:r>
        <w:t>item</w:t>
      </w:r>
      <w:r w:rsidR="0072113E">
        <w:t xml:space="preserve"> </w:t>
      </w:r>
      <w:r>
        <w:t>should</w:t>
      </w:r>
      <w:r w:rsidR="0072113E">
        <w:t xml:space="preserve"> </w:t>
      </w:r>
      <w:r>
        <w:t>be</w:t>
      </w:r>
      <w:r w:rsidR="0072113E">
        <w:t xml:space="preserve"> </w:t>
      </w:r>
      <w:r>
        <w:t>removed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list.</w:t>
      </w:r>
      <w:r w:rsidR="0072113E">
        <w:t xml:space="preserve"> </w:t>
      </w: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were</w:t>
      </w:r>
      <w:r w:rsidR="0072113E">
        <w:t xml:space="preserve"> </w:t>
      </w:r>
      <w:r>
        <w:t>only</w:t>
      </w:r>
      <w:r w:rsidR="0072113E">
        <w:t xml:space="preserve"> </w:t>
      </w:r>
      <w:r>
        <w:t>items</w:t>
      </w:r>
      <w:r w:rsidR="0072113E">
        <w:t xml:space="preserve"> </w:t>
      </w:r>
      <w:r>
        <w:t>that</w:t>
      </w:r>
      <w:r w:rsidR="0072113E">
        <w:t xml:space="preserve"> </w:t>
      </w:r>
      <w:r>
        <w:t>did</w:t>
      </w:r>
      <w:r w:rsidR="0072113E">
        <w:t xml:space="preserve"> </w:t>
      </w:r>
      <w:r>
        <w:t>not</w:t>
      </w:r>
      <w:r w:rsidR="0072113E">
        <w:t xml:space="preserve"> </w:t>
      </w:r>
      <w:r>
        <w:t>require</w:t>
      </w:r>
      <w:r w:rsidR="0072113E">
        <w:t xml:space="preserve"> </w:t>
      </w:r>
      <w:r>
        <w:t>a</w:t>
      </w:r>
      <w:r w:rsidR="0072113E">
        <w:t xml:space="preserve"> </w:t>
      </w:r>
      <w:r>
        <w:t>reboot</w:t>
      </w:r>
      <w:r w:rsidR="0072113E">
        <w:t xml:space="preserve"> </w:t>
      </w:r>
      <w:r>
        <w:t>in</w:t>
      </w:r>
      <w:r w:rsidR="0072113E">
        <w:t xml:space="preserve"> </w:t>
      </w:r>
      <w:r>
        <w:t>that</w:t>
      </w:r>
      <w:r w:rsidR="0072113E">
        <w:t xml:space="preserve"> </w:t>
      </w:r>
      <w:r>
        <w:t>list</w:t>
      </w:r>
      <w:r w:rsidR="0072113E">
        <w:t xml:space="preserve"> </w:t>
      </w:r>
      <w:r>
        <w:t>previously,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list</w:t>
      </w:r>
      <w:r w:rsidR="0072113E">
        <w:t xml:space="preserve"> </w:t>
      </w:r>
      <w:r>
        <w:t>is</w:t>
      </w:r>
      <w:r w:rsidR="0072113E">
        <w:t xml:space="preserve"> </w:t>
      </w:r>
      <w:r>
        <w:t>now</w:t>
      </w:r>
      <w:r w:rsidR="0072113E">
        <w:t xml:space="preserve"> </w:t>
      </w:r>
      <w:r>
        <w:t>empty,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able</w:t>
      </w:r>
      <w:r w:rsidR="0072113E">
        <w:t xml:space="preserve"> </w:t>
      </w:r>
      <w:r>
        <w:t>to</w:t>
      </w:r>
      <w:r w:rsidR="0072113E">
        <w:t xml:space="preserve"> </w:t>
      </w:r>
      <w:r>
        <w:t>proceed</w:t>
      </w:r>
      <w:r w:rsidR="0072113E">
        <w:t xml:space="preserve"> </w:t>
      </w:r>
      <w:r>
        <w:t>without</w:t>
      </w:r>
      <w:r w:rsidR="0072113E">
        <w:t xml:space="preserve"> </w:t>
      </w:r>
      <w:r>
        <w:t>needing</w:t>
      </w:r>
      <w:r w:rsidR="0072113E">
        <w:t xml:space="preserve"> </w:t>
      </w:r>
      <w:r>
        <w:t>to</w:t>
      </w:r>
      <w:r w:rsidR="0072113E">
        <w:t xml:space="preserve"> </w:t>
      </w:r>
      <w:r>
        <w:t>restart</w:t>
      </w:r>
      <w:r w:rsidR="0072113E">
        <w:t xml:space="preserve"> </w:t>
      </w:r>
      <w:r w:rsidR="006A226E">
        <w:t>S</w:t>
      </w:r>
      <w:r>
        <w:t>etup.</w:t>
      </w:r>
    </w:p>
    <w:p w:rsidR="001811E3" w:rsidRDefault="00FD5484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ChangesNeede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24</w:t>
        </w:r>
      </w:fldSimple>
      <w:r>
        <w:t>:</w:t>
      </w:r>
      <w:r w:rsidR="0072113E">
        <w:t xml:space="preserve"> </w:t>
      </w:r>
      <w:r w:rsidR="00A84AFD">
        <w:t>Down-level</w:t>
      </w:r>
      <w:r w:rsidR="0072113E">
        <w:t xml:space="preserve"> </w:t>
      </w:r>
      <w:r w:rsidR="00B55EF0">
        <w:t>c</w:t>
      </w:r>
      <w:r w:rsidR="00A84AFD">
        <w:t>hanges</w:t>
      </w:r>
      <w:r w:rsidR="0072113E">
        <w:t xml:space="preserve"> </w:t>
      </w:r>
      <w:r w:rsidR="00A84AFD">
        <w:t>required</w:t>
      </w:r>
    </w:p>
    <w:p w:rsidR="001811E3" w:rsidRDefault="00274E26" w:rsidP="004C1118">
      <w:pPr>
        <w:pStyle w:val="ParagraphIndent"/>
      </w:pPr>
      <w:r>
        <w:t>This</w:t>
      </w:r>
      <w:r w:rsidR="0072113E">
        <w:t xml:space="preserve"> </w:t>
      </w:r>
      <w:r>
        <w:t>step</w:t>
      </w:r>
      <w:r w:rsidR="0072113E">
        <w:t xml:space="preserve"> </w:t>
      </w:r>
      <w:r>
        <w:t>in</w:t>
      </w:r>
      <w:r w:rsidR="0072113E">
        <w:t xml:space="preserve"> </w:t>
      </w:r>
      <w:r w:rsidR="006A226E">
        <w:t>S</w:t>
      </w:r>
      <w:r>
        <w:t>etup</w:t>
      </w:r>
      <w:r w:rsidR="0072113E">
        <w:t xml:space="preserve"> </w:t>
      </w:r>
      <w:r>
        <w:t>could</w:t>
      </w:r>
      <w:r w:rsidR="0072113E">
        <w:t xml:space="preserve"> </w:t>
      </w:r>
      <w:r>
        <w:t>require</w:t>
      </w:r>
      <w:r w:rsidR="0072113E">
        <w:t xml:space="preserve"> </w:t>
      </w:r>
      <w:r>
        <w:t>changes</w:t>
      </w:r>
      <w:r w:rsidR="0072113E">
        <w:t xml:space="preserve"> </w:t>
      </w:r>
      <w:r>
        <w:t>such</w:t>
      </w:r>
      <w:r w:rsidR="0072113E">
        <w:t xml:space="preserve"> </w:t>
      </w:r>
      <w:r>
        <w:t>as</w:t>
      </w:r>
      <w:r w:rsidR="0072113E">
        <w:t xml:space="preserve"> </w:t>
      </w:r>
      <w:r>
        <w:t>restarting</w:t>
      </w:r>
      <w:r w:rsidR="0072113E">
        <w:t xml:space="preserve"> </w:t>
      </w:r>
      <w:r>
        <w:t>to</w:t>
      </w:r>
      <w:r w:rsidR="0072113E">
        <w:t xml:space="preserve"> </w:t>
      </w:r>
      <w:r>
        <w:t>complete</w:t>
      </w:r>
      <w:r w:rsidR="0072113E">
        <w:t xml:space="preserve"> </w:t>
      </w:r>
      <w:r>
        <w:t>pending</w:t>
      </w:r>
      <w:r w:rsidR="0072113E">
        <w:t xml:space="preserve"> </w:t>
      </w:r>
      <w:r>
        <w:t>actions,</w:t>
      </w:r>
      <w:r w:rsidR="0072113E">
        <w:t xml:space="preserve"> </w:t>
      </w:r>
      <w:r>
        <w:t>suspend</w:t>
      </w:r>
      <w:r w:rsidR="0072113E">
        <w:t xml:space="preserve"> </w:t>
      </w:r>
      <w:r>
        <w:t>Bit</w:t>
      </w:r>
      <w:r w:rsidR="006A226E">
        <w:t>L</w:t>
      </w:r>
      <w:r>
        <w:t>ocker</w:t>
      </w:r>
      <w:r w:rsidR="006A226E">
        <w:t>®</w:t>
      </w:r>
      <w:r w:rsidR="0072113E">
        <w:t xml:space="preserve"> </w:t>
      </w:r>
      <w:r>
        <w:t>protection,</w:t>
      </w:r>
      <w:r w:rsidR="0072113E">
        <w:t xml:space="preserve"> </w:t>
      </w:r>
      <w:r>
        <w:t>or</w:t>
      </w:r>
      <w:r w:rsidR="0072113E">
        <w:t xml:space="preserve"> </w:t>
      </w:r>
      <w:r>
        <w:t>other</w:t>
      </w:r>
      <w:r w:rsidR="0072113E">
        <w:t xml:space="preserve"> </w:t>
      </w:r>
      <w:r>
        <w:t>actions</w:t>
      </w:r>
      <w:r w:rsidR="0072113E">
        <w:t xml:space="preserve"> </w:t>
      </w:r>
      <w:r>
        <w:t>that</w:t>
      </w:r>
      <w:r w:rsidR="0072113E">
        <w:t xml:space="preserve"> </w:t>
      </w:r>
      <w:r>
        <w:t>could</w:t>
      </w:r>
      <w:r w:rsidR="0072113E">
        <w:t xml:space="preserve"> </w:t>
      </w:r>
      <w:r>
        <w:t>create</w:t>
      </w:r>
      <w:r w:rsidR="0072113E">
        <w:t xml:space="preserve"> </w:t>
      </w:r>
      <w:r>
        <w:t>an</w:t>
      </w:r>
      <w:r w:rsidR="0072113E">
        <w:t xml:space="preserve"> </w:t>
      </w:r>
      <w:r>
        <w:t>issue</w:t>
      </w:r>
      <w:r w:rsidR="0072113E">
        <w:t xml:space="preserve"> </w:t>
      </w:r>
      <w:r>
        <w:t>during</w:t>
      </w:r>
      <w:r w:rsidR="0072113E">
        <w:t xml:space="preserve"> </w:t>
      </w:r>
      <w:r>
        <w:t>installation.</w:t>
      </w:r>
    </w:p>
    <w:p w:rsidR="001811E3" w:rsidRDefault="00274E26" w:rsidP="004C1118">
      <w:pPr>
        <w:pStyle w:val="ParagraphIndent"/>
      </w:pPr>
      <w:r>
        <w:t>Note</w:t>
      </w:r>
      <w:r w:rsidR="0072113E">
        <w:t xml:space="preserve"> </w:t>
      </w:r>
      <w:r>
        <w:t>that</w:t>
      </w:r>
      <w:r w:rsidR="0072113E">
        <w:t xml:space="preserve"> </w:t>
      </w:r>
      <w:r>
        <w:t>for</w:t>
      </w:r>
      <w:r w:rsidR="0072113E">
        <w:t xml:space="preserve"> </w:t>
      </w:r>
      <w:r>
        <w:t>actions</w:t>
      </w:r>
      <w:r w:rsidR="0072113E">
        <w:t xml:space="preserve"> </w:t>
      </w:r>
      <w:r>
        <w:t>that</w:t>
      </w:r>
      <w:r w:rsidR="0072113E">
        <w:t xml:space="preserve"> </w:t>
      </w:r>
      <w:r>
        <w:t>do</w:t>
      </w:r>
      <w:r w:rsidR="0072113E">
        <w:t xml:space="preserve"> </w:t>
      </w:r>
      <w:r>
        <w:t>not</w:t>
      </w:r>
      <w:r w:rsidR="0072113E">
        <w:t xml:space="preserve"> </w:t>
      </w:r>
      <w:r>
        <w:t>require</w:t>
      </w:r>
      <w:r w:rsidR="0072113E">
        <w:t xml:space="preserve"> </w:t>
      </w:r>
      <w:r>
        <w:t>a</w:t>
      </w:r>
      <w:r w:rsidR="0072113E">
        <w:t xml:space="preserve"> </w:t>
      </w:r>
      <w:r>
        <w:t>restart,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t>button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change,</w:t>
      </w:r>
      <w:r w:rsidR="0072113E">
        <w:t xml:space="preserve"> </w:t>
      </w:r>
      <w:r>
        <w:t>and</w:t>
      </w:r>
      <w:r w:rsidR="0072113E">
        <w:t xml:space="preserve"> </w:t>
      </w:r>
      <w:r>
        <w:t>return</w:t>
      </w:r>
      <w:r w:rsidR="0072113E">
        <w:t xml:space="preserve"> </w:t>
      </w:r>
      <w:r>
        <w:t>to</w:t>
      </w:r>
      <w:r w:rsidR="0072113E">
        <w:t xml:space="preserve"> </w:t>
      </w:r>
      <w:r>
        <w:t>this</w:t>
      </w:r>
      <w:r w:rsidR="0072113E">
        <w:t xml:space="preserve"> </w:t>
      </w:r>
      <w:r>
        <w:t>step</w:t>
      </w:r>
      <w:r w:rsidR="0072113E">
        <w:t xml:space="preserve"> </w:t>
      </w:r>
      <w:r>
        <w:t>to</w:t>
      </w:r>
      <w:r w:rsidR="0072113E">
        <w:t xml:space="preserve"> </w:t>
      </w:r>
      <w:r>
        <w:t>continue</w:t>
      </w:r>
      <w:r w:rsidR="0072113E">
        <w:t xml:space="preserve"> </w:t>
      </w:r>
      <w:r>
        <w:t>without</w:t>
      </w:r>
      <w:r w:rsidR="0072113E">
        <w:t xml:space="preserve"> </w:t>
      </w:r>
      <w:r>
        <w:t>restarting</w:t>
      </w:r>
      <w:r w:rsidR="0072113E">
        <w:t xml:space="preserve"> </w:t>
      </w:r>
      <w:r w:rsidR="006A226E">
        <w:t>S</w:t>
      </w:r>
      <w:r>
        <w:t>etup.</w:t>
      </w:r>
      <w:r w:rsidR="0072113E">
        <w:t xml:space="preserve"> </w:t>
      </w:r>
      <w:r w:rsidR="00B93EE4">
        <w:t>When</w:t>
      </w:r>
      <w:r w:rsidR="0072113E">
        <w:t xml:space="preserve"> </w:t>
      </w:r>
      <w:r w:rsidR="00B93EE4">
        <w:t>no</w:t>
      </w:r>
      <w:r w:rsidR="0072113E">
        <w:t xml:space="preserve"> </w:t>
      </w:r>
      <w:r w:rsidR="00B93EE4">
        <w:t>actions</w:t>
      </w:r>
      <w:r w:rsidR="0072113E">
        <w:t xml:space="preserve"> </w:t>
      </w:r>
      <w:r w:rsidR="00B93EE4">
        <w:t>remain,</w:t>
      </w:r>
      <w:r w:rsidR="0072113E">
        <w:t xml:space="preserve"> </w:t>
      </w:r>
      <w:r w:rsidR="00B93EE4">
        <w:t>the</w:t>
      </w:r>
      <w:r w:rsidR="0072113E">
        <w:t xml:space="preserve"> </w:t>
      </w:r>
      <w:r w:rsidR="00B93EE4" w:rsidRPr="006A226E">
        <w:rPr>
          <w:b/>
        </w:rPr>
        <w:t>Refresh</w:t>
      </w:r>
      <w:r w:rsidR="0072113E">
        <w:t xml:space="preserve"> </w:t>
      </w:r>
      <w:r w:rsidR="00B93EE4">
        <w:t>button</w:t>
      </w:r>
      <w:r w:rsidR="0072113E">
        <w:t xml:space="preserve"> </w:t>
      </w:r>
      <w:r w:rsidR="00B93EE4">
        <w:t>will</w:t>
      </w:r>
      <w:r w:rsidR="0072113E">
        <w:t xml:space="preserve"> </w:t>
      </w:r>
      <w:r w:rsidR="00B93EE4">
        <w:t>change</w:t>
      </w:r>
      <w:r w:rsidR="0072113E">
        <w:t xml:space="preserve"> </w:t>
      </w:r>
      <w:r w:rsidR="00B93EE4">
        <w:t>to</w:t>
      </w:r>
      <w:r w:rsidR="0072113E">
        <w:t xml:space="preserve"> </w:t>
      </w:r>
      <w:r w:rsidR="00B93EE4" w:rsidRPr="00183D62">
        <w:rPr>
          <w:b/>
        </w:rPr>
        <w:t>Install</w:t>
      </w:r>
      <w:r w:rsidR="00B93EE4">
        <w:t>.</w:t>
      </w:r>
    </w:p>
    <w:p w:rsidR="001811E3" w:rsidRDefault="001A2BC7" w:rsidP="004C1118">
      <w:pPr>
        <w:pStyle w:val="ListNumber"/>
      </w:pPr>
      <w:r>
        <w:t>(Optional)</w:t>
      </w:r>
      <w:r w:rsidR="0072113E">
        <w:t xml:space="preserve"> </w:t>
      </w: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restart</w:t>
      </w:r>
      <w:r w:rsidR="0072113E">
        <w:t xml:space="preserve"> </w:t>
      </w:r>
      <w:r>
        <w:t>was</w:t>
      </w:r>
      <w:r w:rsidR="0072113E">
        <w:t xml:space="preserve"> </w:t>
      </w:r>
      <w:r>
        <w:t>required,</w:t>
      </w:r>
      <w:r w:rsidR="0072113E">
        <w:t xml:space="preserve"> </w:t>
      </w:r>
      <w:r>
        <w:t>after</w:t>
      </w:r>
      <w:r w:rsidR="0072113E">
        <w:t xml:space="preserve"> </w:t>
      </w:r>
      <w:r>
        <w:t>the</w:t>
      </w:r>
      <w:r w:rsidR="0072113E">
        <w:t xml:space="preserve"> </w:t>
      </w:r>
      <w:r>
        <w:t>restart</w:t>
      </w:r>
      <w:r w:rsidR="006A226E">
        <w:t>,</w:t>
      </w:r>
      <w:r w:rsidR="0072113E">
        <w:t xml:space="preserve"> </w:t>
      </w:r>
      <w:r w:rsidR="006A226E">
        <w:t>S</w:t>
      </w:r>
      <w:r>
        <w:t>etup</w:t>
      </w:r>
      <w:r w:rsidR="0072113E">
        <w:t xml:space="preserve"> </w:t>
      </w:r>
      <w:r>
        <w:t>will</w:t>
      </w:r>
      <w:r w:rsidR="0072113E">
        <w:t xml:space="preserve"> </w:t>
      </w:r>
      <w:r>
        <w:t>automatically</w:t>
      </w:r>
      <w:r w:rsidR="0072113E">
        <w:t xml:space="preserve"> </w:t>
      </w:r>
      <w:r>
        <w:t>pick</w:t>
      </w:r>
      <w:r w:rsidR="0072113E">
        <w:t xml:space="preserve"> </w:t>
      </w:r>
      <w:r>
        <w:t>up</w:t>
      </w:r>
      <w:r w:rsidR="0072113E">
        <w:t xml:space="preserve"> </w:t>
      </w:r>
      <w:r>
        <w:t>where</w:t>
      </w:r>
      <w:r w:rsidR="0072113E">
        <w:t xml:space="preserve"> </w:t>
      </w:r>
      <w:r>
        <w:t>you</w:t>
      </w:r>
      <w:r w:rsidR="0072113E">
        <w:t xml:space="preserve"> </w:t>
      </w:r>
      <w:r>
        <w:t>left</w:t>
      </w:r>
      <w:r w:rsidR="0072113E">
        <w:t xml:space="preserve"> </w:t>
      </w:r>
      <w:r>
        <w:t>off.</w:t>
      </w:r>
    </w:p>
    <w:p w:rsidR="001811E3" w:rsidRDefault="00FD5484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ResumeAfterChang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25</w:t>
        </w:r>
      </w:fldSimple>
      <w:r>
        <w:t>:</w:t>
      </w:r>
      <w:r w:rsidR="0072113E">
        <w:t xml:space="preserve"> </w:t>
      </w:r>
      <w:r w:rsidR="00A84AFD">
        <w:t>Down-level</w:t>
      </w:r>
      <w:r w:rsidR="0072113E">
        <w:t xml:space="preserve"> </w:t>
      </w:r>
      <w:r w:rsidR="00B55EF0">
        <w:t>c</w:t>
      </w:r>
      <w:r w:rsidR="00A84AFD">
        <w:t>hanges</w:t>
      </w:r>
      <w:r w:rsidR="0072113E">
        <w:t xml:space="preserve"> </w:t>
      </w:r>
      <w:r w:rsidR="00A84AFD">
        <w:t>required,</w:t>
      </w:r>
      <w:r w:rsidR="0072113E">
        <w:t xml:space="preserve"> </w:t>
      </w:r>
      <w:r w:rsidR="00A84AFD">
        <w:t>continue</w:t>
      </w:r>
    </w:p>
    <w:p w:rsidR="001811E3" w:rsidRDefault="001A2BC7" w:rsidP="004C1118">
      <w:pPr>
        <w:pStyle w:val="ListNumber"/>
      </w:pPr>
      <w:r w:rsidRPr="00E13CD3">
        <w:t>At</w:t>
      </w:r>
      <w:r w:rsidR="0072113E">
        <w:t xml:space="preserve"> </w:t>
      </w:r>
      <w:r w:rsidRPr="00E13CD3">
        <w:t>this</w:t>
      </w:r>
      <w:r w:rsidR="0072113E">
        <w:t xml:space="preserve"> </w:t>
      </w:r>
      <w:r w:rsidRPr="00E13CD3">
        <w:t>step,</w:t>
      </w:r>
      <w:r w:rsidR="0072113E">
        <w:t xml:space="preserve"> </w:t>
      </w:r>
      <w:r w:rsidR="006A226E">
        <w:t>S</w:t>
      </w:r>
      <w:r w:rsidRPr="00E13CD3">
        <w:t>etup</w:t>
      </w:r>
      <w:r w:rsidR="0072113E">
        <w:t xml:space="preserve"> </w:t>
      </w:r>
      <w:r w:rsidRPr="0067057B">
        <w:t>is</w:t>
      </w:r>
      <w:r w:rsidR="0072113E">
        <w:t xml:space="preserve"> </w:t>
      </w:r>
      <w:r w:rsidRPr="00E13CD3">
        <w:t>confirming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next</w:t>
      </w:r>
      <w:r w:rsidR="0072113E">
        <w:t xml:space="preserve"> </w:t>
      </w:r>
      <w:r w:rsidRPr="00E13CD3">
        <w:t>steps</w:t>
      </w:r>
      <w:r w:rsidR="0072113E">
        <w:t xml:space="preserve"> </w:t>
      </w:r>
      <w:r w:rsidRPr="00E13CD3">
        <w:t>that</w:t>
      </w:r>
      <w:r w:rsidR="0072113E">
        <w:t xml:space="preserve"> </w:t>
      </w:r>
      <w:r w:rsidRPr="00E13CD3">
        <w:t>it</w:t>
      </w:r>
      <w:r w:rsidR="0072113E">
        <w:t xml:space="preserve"> </w:t>
      </w:r>
      <w:r w:rsidRPr="00E13CD3">
        <w:t>will</w:t>
      </w:r>
      <w:r w:rsidR="0072113E">
        <w:t xml:space="preserve"> </w:t>
      </w:r>
      <w:r w:rsidRPr="00E13CD3">
        <w:t>take</w:t>
      </w:r>
      <w:r w:rsidR="0072113E">
        <w:t xml:space="preserve"> </w:t>
      </w:r>
      <w:r w:rsidRPr="00E13CD3">
        <w:t>based</w:t>
      </w:r>
      <w:r w:rsidR="0072113E">
        <w:t xml:space="preserve"> </w:t>
      </w:r>
      <w:r w:rsidRPr="00E13CD3">
        <w:t>on</w:t>
      </w:r>
      <w:r w:rsidR="0072113E">
        <w:t xml:space="preserve"> </w:t>
      </w:r>
      <w:r w:rsidR="00A720F8">
        <w:t>the</w:t>
      </w:r>
      <w:r w:rsidR="0072113E">
        <w:t xml:space="preserve"> </w:t>
      </w:r>
      <w:r w:rsidRPr="00E13CD3">
        <w:t>choices</w:t>
      </w:r>
      <w:r w:rsidR="0072113E">
        <w:t xml:space="preserve"> </w:t>
      </w:r>
      <w:r w:rsidR="00A720F8">
        <w:t>you</w:t>
      </w:r>
      <w:r w:rsidR="0072113E">
        <w:t xml:space="preserve"> </w:t>
      </w:r>
      <w:r w:rsidR="00A720F8">
        <w:t>have</w:t>
      </w:r>
      <w:r w:rsidR="0072113E">
        <w:t xml:space="preserve"> </w:t>
      </w:r>
      <w:r w:rsidR="00A720F8">
        <w:t>made</w:t>
      </w:r>
      <w:r w:rsidRPr="00E13CD3">
        <w:t>.</w:t>
      </w:r>
      <w:r w:rsidR="0072113E">
        <w:t xml:space="preserve"> </w:t>
      </w:r>
      <w:r w:rsidRPr="00E13CD3">
        <w:t>Clicking</w:t>
      </w:r>
      <w:r w:rsidR="0072113E">
        <w:t xml:space="preserve"> </w:t>
      </w:r>
      <w:r w:rsidRPr="00E13CD3">
        <w:t>the</w:t>
      </w:r>
      <w:r w:rsidR="0072113E">
        <w:t xml:space="preserve"> </w:t>
      </w:r>
      <w:r w:rsidR="00765DEC">
        <w:rPr>
          <w:b/>
        </w:rPr>
        <w:t>Change</w:t>
      </w:r>
      <w:r w:rsidR="0072113E">
        <w:rPr>
          <w:b/>
        </w:rPr>
        <w:t xml:space="preserve"> </w:t>
      </w:r>
      <w:r w:rsidR="00765DEC">
        <w:rPr>
          <w:b/>
        </w:rPr>
        <w:t>selection</w:t>
      </w:r>
      <w:r w:rsidR="0072113E">
        <w:t xml:space="preserve"> </w:t>
      </w:r>
      <w:r w:rsidRPr="00E13CD3">
        <w:t>link</w:t>
      </w:r>
      <w:r w:rsidR="0072113E">
        <w:t xml:space="preserve"> </w:t>
      </w:r>
      <w:r w:rsidRPr="00E13CD3">
        <w:t>will</w:t>
      </w:r>
      <w:r w:rsidR="0072113E">
        <w:t xml:space="preserve"> </w:t>
      </w:r>
      <w:r w:rsidRPr="00E13CD3">
        <w:t>take</w:t>
      </w:r>
      <w:r w:rsidR="0072113E">
        <w:t xml:space="preserve"> </w:t>
      </w:r>
      <w:r w:rsidR="00765DEC">
        <w:t>you</w:t>
      </w:r>
      <w:r w:rsidR="0072113E">
        <w:t xml:space="preserve"> </w:t>
      </w:r>
      <w:r w:rsidRPr="00E13CD3">
        <w:t>back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“What</w:t>
      </w:r>
      <w:r w:rsidR="0072113E">
        <w:t xml:space="preserve"> </w:t>
      </w:r>
      <w:r w:rsidRPr="00E13CD3">
        <w:t>would</w:t>
      </w:r>
      <w:r w:rsidR="0072113E">
        <w:t xml:space="preserve"> </w:t>
      </w:r>
      <w:r w:rsidRPr="00E13CD3">
        <w:t>you</w:t>
      </w:r>
      <w:r w:rsidR="0072113E">
        <w:t xml:space="preserve"> </w:t>
      </w:r>
      <w:r w:rsidRPr="00E13CD3">
        <w:t>like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keep?”</w:t>
      </w:r>
      <w:r w:rsidR="0072113E">
        <w:t xml:space="preserve"> </w:t>
      </w:r>
      <w:r w:rsidRPr="00E13CD3">
        <w:t>step.</w:t>
      </w:r>
    </w:p>
    <w:p w:rsidR="001811E3" w:rsidRDefault="00FD5484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723810" cy="5247619"/>
            <wp:effectExtent l="19050" t="19050" r="2032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ReadyToInstal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4761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26</w:t>
        </w:r>
      </w:fldSimple>
      <w:r>
        <w:t>:</w:t>
      </w:r>
      <w:r w:rsidR="0072113E">
        <w:t xml:space="preserve"> </w:t>
      </w:r>
      <w:r w:rsidR="00A84AFD">
        <w:t>Down-level</w:t>
      </w:r>
      <w:r w:rsidR="0072113E">
        <w:t xml:space="preserve"> </w:t>
      </w:r>
      <w:r w:rsidR="00B55EF0">
        <w:t>r</w:t>
      </w:r>
      <w:r w:rsidR="00A84AFD">
        <w:t>eady</w:t>
      </w:r>
      <w:r w:rsidR="0072113E">
        <w:t xml:space="preserve"> </w:t>
      </w:r>
      <w:r w:rsidR="00A84AFD">
        <w:t>to</w:t>
      </w:r>
      <w:r w:rsidR="0072113E">
        <w:t xml:space="preserve"> </w:t>
      </w:r>
      <w:r w:rsidR="00A84AFD">
        <w:t>install</w:t>
      </w:r>
    </w:p>
    <w:p w:rsidR="001811E3" w:rsidRDefault="001A2BC7" w:rsidP="004C1118">
      <w:pPr>
        <w:pStyle w:val="ListNumber"/>
      </w:pPr>
      <w:r w:rsidRPr="00E13CD3">
        <w:t>After</w:t>
      </w:r>
      <w:r w:rsidR="0072113E">
        <w:t xml:space="preserve"> </w:t>
      </w:r>
      <w:r w:rsidRPr="00E13CD3">
        <w:t>clicking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6A226E">
        <w:rPr>
          <w:b/>
        </w:rPr>
        <w:t>Install</w:t>
      </w:r>
      <w:r w:rsidR="0072113E">
        <w:t xml:space="preserve"> </w:t>
      </w:r>
      <w:r w:rsidRPr="00E13CD3">
        <w:t>button,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installation</w:t>
      </w:r>
      <w:r w:rsidR="0072113E">
        <w:t xml:space="preserve"> </w:t>
      </w:r>
      <w:r w:rsidRPr="00E13CD3">
        <w:t>process</w:t>
      </w:r>
      <w:r w:rsidR="0072113E">
        <w:t xml:space="preserve"> </w:t>
      </w:r>
      <w:r w:rsidRPr="00E13CD3">
        <w:t>switches</w:t>
      </w:r>
      <w:r w:rsidR="0072113E">
        <w:t xml:space="preserve"> </w:t>
      </w:r>
      <w:r w:rsidRPr="00E13CD3">
        <w:t>from</w:t>
      </w:r>
      <w:r w:rsidR="0072113E">
        <w:t xml:space="preserve"> </w:t>
      </w:r>
      <w:r w:rsidRPr="00E13CD3">
        <w:t>a</w:t>
      </w:r>
      <w:r w:rsidR="0072113E">
        <w:t xml:space="preserve"> </w:t>
      </w:r>
      <w:r w:rsidRPr="00E13CD3">
        <w:t>normal</w:t>
      </w:r>
      <w:r w:rsidR="0072113E">
        <w:t xml:space="preserve"> </w:t>
      </w:r>
      <w:r w:rsidRPr="00E13CD3">
        <w:t>desktop</w:t>
      </w:r>
      <w:r w:rsidR="0072113E">
        <w:t xml:space="preserve"> </w:t>
      </w:r>
      <w:r w:rsidRPr="00E13CD3">
        <w:t>Window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full</w:t>
      </w:r>
      <w:r w:rsidR="0072113E">
        <w:t xml:space="preserve"> </w:t>
      </w:r>
      <w:r w:rsidRPr="00E13CD3">
        <w:t>screen</w:t>
      </w:r>
      <w:r w:rsidR="0072113E">
        <w:t xml:space="preserve"> </w:t>
      </w:r>
      <w:r w:rsidRPr="00E13CD3">
        <w:t>and</w:t>
      </w:r>
      <w:r w:rsidR="0072113E">
        <w:t xml:space="preserve"> </w:t>
      </w:r>
      <w:r w:rsidRPr="00E13CD3">
        <w:t>begins</w:t>
      </w:r>
      <w:r w:rsidR="0072113E">
        <w:t xml:space="preserve"> </w:t>
      </w:r>
      <w:r w:rsidRPr="00E13CD3">
        <w:t>installing</w:t>
      </w:r>
      <w:r w:rsidR="0072113E">
        <w:t xml:space="preserve"> </w:t>
      </w:r>
      <w:r w:rsidRPr="00E13CD3">
        <w:t>Windows</w:t>
      </w:r>
      <w:r w:rsidR="0072113E">
        <w:t xml:space="preserve"> </w:t>
      </w:r>
      <w:r w:rsidRPr="00E13CD3">
        <w:t>on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PC.</w:t>
      </w:r>
    </w:p>
    <w:p w:rsidR="001811E3" w:rsidRDefault="005950D5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Installi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27</w:t>
        </w:r>
      </w:fldSimple>
      <w:r>
        <w:t>:</w:t>
      </w:r>
      <w:r w:rsidR="0072113E">
        <w:t xml:space="preserve"> </w:t>
      </w:r>
      <w:r w:rsidR="00A84AFD">
        <w:t>Down-level</w:t>
      </w:r>
      <w:r w:rsidR="0072113E">
        <w:t xml:space="preserve"> </w:t>
      </w:r>
      <w:r w:rsidR="00A26C49">
        <w:t>i</w:t>
      </w:r>
      <w:r w:rsidR="00A84AFD">
        <w:t>nstalling</w:t>
      </w:r>
    </w:p>
    <w:p w:rsidR="001811E3" w:rsidRDefault="003716FA" w:rsidP="00183D62">
      <w:pPr>
        <w:pStyle w:val="Heading3"/>
      </w:pPr>
      <w:bookmarkStart w:id="45" w:name="_Toc334546460"/>
      <w:bookmarkStart w:id="46" w:name="_Toc334554933"/>
      <w:bookmarkStart w:id="47" w:name="_Toc334564067"/>
      <w:r>
        <w:t>WinPE</w:t>
      </w:r>
      <w:r w:rsidR="0072113E">
        <w:t xml:space="preserve"> </w:t>
      </w:r>
      <w:r>
        <w:t>and</w:t>
      </w:r>
      <w:r w:rsidR="0072113E">
        <w:t xml:space="preserve"> </w:t>
      </w:r>
      <w:r w:rsidR="00D471DF">
        <w:t>F</w:t>
      </w:r>
      <w:r>
        <w:t>irst</w:t>
      </w:r>
      <w:r w:rsidR="0072113E">
        <w:t xml:space="preserve"> </w:t>
      </w:r>
      <w:r w:rsidR="00D471DF">
        <w:t>B</w:t>
      </w:r>
      <w:r>
        <w:t>oot</w:t>
      </w:r>
      <w:bookmarkEnd w:id="45"/>
      <w:bookmarkEnd w:id="46"/>
      <w:bookmarkEnd w:id="47"/>
    </w:p>
    <w:p w:rsidR="001811E3" w:rsidRDefault="003716FA" w:rsidP="004C1118">
      <w:pPr>
        <w:pStyle w:val="ParagraphText"/>
      </w:pPr>
      <w:r>
        <w:t>Next</w:t>
      </w:r>
      <w:r w:rsidR="006A226E">
        <w:t>,</w:t>
      </w:r>
      <w:r w:rsidR="0072113E">
        <w:t xml:space="preserve"> </w:t>
      </w:r>
      <w:r w:rsidR="001A2BC7" w:rsidRPr="00917B9B">
        <w:t>the</w:t>
      </w:r>
      <w:r w:rsidR="0072113E">
        <w:t xml:space="preserve"> </w:t>
      </w:r>
      <w:r w:rsidR="001A2BC7" w:rsidRPr="00917B9B">
        <w:t>PC</w:t>
      </w:r>
      <w:r w:rsidR="0072113E">
        <w:t xml:space="preserve"> </w:t>
      </w:r>
      <w:r w:rsidR="001A2BC7" w:rsidRPr="00917B9B">
        <w:t>will</w:t>
      </w:r>
      <w:r w:rsidR="0072113E">
        <w:t xml:space="preserve"> </w:t>
      </w:r>
      <w:r w:rsidR="001A2BC7" w:rsidRPr="00917B9B">
        <w:t>reboot</w:t>
      </w:r>
      <w:r w:rsidR="0072113E">
        <w:t xml:space="preserve"> </w:t>
      </w:r>
      <w:r w:rsidR="001A2BC7" w:rsidRPr="00917B9B">
        <w:t>into</w:t>
      </w:r>
      <w:r w:rsidR="0072113E">
        <w:t xml:space="preserve"> </w:t>
      </w:r>
      <w:r w:rsidR="001A2BC7" w:rsidRPr="00917B9B">
        <w:t>the</w:t>
      </w:r>
      <w:r w:rsidR="0072113E">
        <w:t xml:space="preserve"> </w:t>
      </w:r>
      <w:r w:rsidR="001A2BC7" w:rsidRPr="00917B9B">
        <w:t>WinPE</w:t>
      </w:r>
      <w:r w:rsidR="0072113E">
        <w:t xml:space="preserve"> </w:t>
      </w:r>
      <w:r w:rsidR="001A2BC7" w:rsidRPr="00917B9B">
        <w:t>phase</w:t>
      </w:r>
      <w:r w:rsidR="0072113E">
        <w:t xml:space="preserve"> </w:t>
      </w:r>
      <w:r w:rsidR="001A2BC7" w:rsidRPr="00917B9B">
        <w:t>and</w:t>
      </w:r>
      <w:r w:rsidR="0072113E">
        <w:t xml:space="preserve"> </w:t>
      </w:r>
      <w:r w:rsidR="001A2BC7" w:rsidRPr="00917B9B">
        <w:t>then</w:t>
      </w:r>
      <w:r w:rsidR="0072113E">
        <w:t xml:space="preserve"> </w:t>
      </w:r>
      <w:r>
        <w:t>into</w:t>
      </w:r>
      <w:r w:rsidR="0072113E">
        <w:t xml:space="preserve"> </w:t>
      </w:r>
      <w:r>
        <w:t>the</w:t>
      </w:r>
      <w:r w:rsidR="0072113E">
        <w:t xml:space="preserve"> </w:t>
      </w:r>
      <w:r w:rsidR="001A2BC7" w:rsidRPr="00917B9B">
        <w:t>first</w:t>
      </w:r>
      <w:r w:rsidR="0072113E">
        <w:t xml:space="preserve"> </w:t>
      </w:r>
      <w:r w:rsidR="001A2BC7" w:rsidRPr="00917B9B">
        <w:t>boot</w:t>
      </w:r>
      <w:r w:rsidR="0072113E">
        <w:t xml:space="preserve"> </w:t>
      </w:r>
      <w:r w:rsidR="001A2BC7" w:rsidRPr="00917B9B">
        <w:t>phase.</w:t>
      </w:r>
      <w:r w:rsidR="0072113E">
        <w:t xml:space="preserve"> </w:t>
      </w:r>
      <w:r w:rsidR="001A2BC7" w:rsidRPr="00917B9B">
        <w:t>These</w:t>
      </w:r>
      <w:r w:rsidR="0072113E">
        <w:t xml:space="preserve"> </w:t>
      </w:r>
      <w:r w:rsidR="001A2BC7" w:rsidRPr="00917B9B">
        <w:t>two</w:t>
      </w:r>
      <w:r w:rsidR="0072113E">
        <w:t xml:space="preserve"> </w:t>
      </w:r>
      <w:r w:rsidR="001A2BC7" w:rsidRPr="00917B9B">
        <w:t>phases</w:t>
      </w:r>
      <w:r w:rsidR="0072113E">
        <w:t xml:space="preserve"> </w:t>
      </w:r>
      <w:r w:rsidR="001A2BC7" w:rsidRPr="00917B9B">
        <w:t>are</w:t>
      </w:r>
      <w:r w:rsidR="0072113E">
        <w:t xml:space="preserve"> </w:t>
      </w:r>
      <w:r w:rsidR="001A2BC7" w:rsidRPr="00917B9B">
        <w:t>very</w:t>
      </w:r>
      <w:r w:rsidR="0072113E">
        <w:t xml:space="preserve"> </w:t>
      </w:r>
      <w:r w:rsidR="001A2BC7" w:rsidRPr="0067057B">
        <w:t>similar</w:t>
      </w:r>
      <w:r w:rsidR="0072113E">
        <w:t xml:space="preserve"> </w:t>
      </w:r>
      <w:r w:rsidR="001A2BC7" w:rsidRPr="00917B9B">
        <w:t>to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1A2BC7" w:rsidRPr="00917B9B">
        <w:t>in</w:t>
      </w:r>
      <w:r w:rsidR="0072113E">
        <w:t xml:space="preserve"> </w:t>
      </w:r>
      <w:r w:rsidR="00B46EB2">
        <w:t>underlying</w:t>
      </w:r>
      <w:r w:rsidR="0072113E">
        <w:t xml:space="preserve"> </w:t>
      </w:r>
      <w:r w:rsidR="00B46EB2">
        <w:t>activity,</w:t>
      </w:r>
      <w:r w:rsidR="0072113E">
        <w:t xml:space="preserve"> </w:t>
      </w:r>
      <w:r w:rsidR="00B46EB2">
        <w:t>but</w:t>
      </w:r>
      <w:r w:rsidR="0072113E">
        <w:t xml:space="preserve"> </w:t>
      </w:r>
      <w:r w:rsidR="00B46EB2">
        <w:t>visually</w:t>
      </w:r>
      <w:r w:rsidR="006A226E">
        <w:t>,</w:t>
      </w:r>
      <w:r w:rsidR="0072113E">
        <w:t xml:space="preserve"> </w:t>
      </w:r>
      <w:r w:rsidR="00B46EB2">
        <w:t>they</w:t>
      </w:r>
      <w:r w:rsidR="0072113E">
        <w:t xml:space="preserve"> </w:t>
      </w:r>
      <w:r w:rsidR="00B46EB2">
        <w:t>are</w:t>
      </w:r>
      <w:r w:rsidR="0072113E">
        <w:t xml:space="preserve"> </w:t>
      </w:r>
      <w:r w:rsidR="00B46EB2">
        <w:t>masked</w:t>
      </w:r>
      <w:r w:rsidR="0072113E">
        <w:t xml:space="preserve"> </w:t>
      </w:r>
      <w:r w:rsidR="00B46EB2">
        <w:t>by</w:t>
      </w:r>
      <w:r w:rsidR="0072113E">
        <w:t xml:space="preserve"> </w:t>
      </w:r>
      <w:r w:rsidR="00B46EB2">
        <w:t>a</w:t>
      </w:r>
      <w:r w:rsidR="0072113E">
        <w:t xml:space="preserve"> </w:t>
      </w:r>
      <w:r w:rsidR="00B46EB2">
        <w:t>full-screen</w:t>
      </w:r>
      <w:r w:rsidR="0072113E">
        <w:t xml:space="preserve"> </w:t>
      </w:r>
      <w:r w:rsidR="00B46EB2">
        <w:t>interface</w:t>
      </w:r>
      <w:r w:rsidR="0072113E">
        <w:t xml:space="preserve"> </w:t>
      </w:r>
      <w:r w:rsidR="00B46EB2">
        <w:t>with</w:t>
      </w:r>
      <w:r w:rsidR="0072113E">
        <w:t xml:space="preserve"> </w:t>
      </w:r>
      <w:r w:rsidR="00B46EB2">
        <w:t>minimal</w:t>
      </w:r>
      <w:r w:rsidR="0072113E">
        <w:t xml:space="preserve"> </w:t>
      </w:r>
      <w:r w:rsidR="00B46EB2">
        <w:t>detail</w:t>
      </w:r>
      <w:r w:rsidR="0072113E">
        <w:t xml:space="preserve"> </w:t>
      </w:r>
      <w:r w:rsidR="00B46EB2">
        <w:t>showing</w:t>
      </w:r>
      <w:r w:rsidR="0072113E">
        <w:t xml:space="preserve"> </w:t>
      </w:r>
      <w:r w:rsidR="00B46EB2">
        <w:t>what</w:t>
      </w:r>
      <w:r w:rsidR="0072113E">
        <w:t xml:space="preserve"> </w:t>
      </w:r>
      <w:r w:rsidR="00B46EB2">
        <w:t>is</w:t>
      </w:r>
      <w:r w:rsidR="0072113E">
        <w:t xml:space="preserve"> </w:t>
      </w:r>
      <w:r w:rsidR="00B46EB2">
        <w:t>happening.</w:t>
      </w:r>
      <w:r w:rsidR="0072113E">
        <w:t xml:space="preserve"> </w:t>
      </w:r>
      <w:r w:rsidR="00A84AFD">
        <w:t>An</w:t>
      </w:r>
      <w:r w:rsidR="0072113E">
        <w:t xml:space="preserve"> </w:t>
      </w:r>
      <w:r w:rsidR="00A84AFD">
        <w:t>example</w:t>
      </w:r>
      <w:r w:rsidR="0072113E">
        <w:t xml:space="preserve"> </w:t>
      </w:r>
      <w:r w:rsidR="00A84AFD">
        <w:t>of</w:t>
      </w:r>
      <w:r w:rsidR="0072113E">
        <w:t xml:space="preserve"> </w:t>
      </w:r>
      <w:r w:rsidR="00A84AFD">
        <w:t>this</w:t>
      </w:r>
      <w:r w:rsidR="0072113E">
        <w:t xml:space="preserve"> </w:t>
      </w:r>
      <w:r w:rsidR="00A84AFD">
        <w:t>is</w:t>
      </w:r>
      <w:r w:rsidR="0072113E">
        <w:t xml:space="preserve"> </w:t>
      </w:r>
      <w:r w:rsidR="00A84AFD">
        <w:t>shown</w:t>
      </w:r>
      <w:r w:rsidR="0072113E">
        <w:t xml:space="preserve"> </w:t>
      </w:r>
      <w:r w:rsidR="00A84AFD">
        <w:t>below.</w:t>
      </w:r>
    </w:p>
    <w:p w:rsidR="001811E3" w:rsidRDefault="00A84AFD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Restart2-GettingDevicesRead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A84AFD" w:rsidP="00A84AFD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28</w:t>
        </w:r>
      </w:fldSimple>
      <w:r>
        <w:t>:</w:t>
      </w:r>
      <w:r w:rsidR="0072113E">
        <w:t xml:space="preserve"> </w:t>
      </w:r>
      <w:r>
        <w:t>WinPE</w:t>
      </w:r>
      <w:r w:rsidR="0072113E">
        <w:t xml:space="preserve"> </w:t>
      </w:r>
      <w:r>
        <w:t>mode</w:t>
      </w:r>
      <w:r w:rsidR="0072113E">
        <w:t xml:space="preserve"> </w:t>
      </w:r>
      <w:r>
        <w:t>and</w:t>
      </w:r>
      <w:r w:rsidR="0072113E">
        <w:t xml:space="preserve"> </w:t>
      </w:r>
      <w:r w:rsidR="00A26C49">
        <w:t>f</w:t>
      </w:r>
      <w:r>
        <w:t>irst</w:t>
      </w:r>
      <w:r w:rsidR="0072113E">
        <w:t xml:space="preserve"> </w:t>
      </w:r>
      <w:r w:rsidR="00A26C49">
        <w:t>b</w:t>
      </w:r>
      <w:r>
        <w:t>oot</w:t>
      </w:r>
    </w:p>
    <w:p w:rsidR="001811E3" w:rsidRDefault="00B46EB2" w:rsidP="004C1118">
      <w:pPr>
        <w:pStyle w:val="ParagraphText"/>
      </w:pPr>
      <w:r>
        <w:t>Generally</w:t>
      </w:r>
      <w:r w:rsidR="0072113E">
        <w:t xml:space="preserve"> </w:t>
      </w:r>
      <w:r>
        <w:t>speaking</w:t>
      </w:r>
      <w:r w:rsidR="00C06AD5"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a</w:t>
      </w:r>
      <w:r w:rsidR="0072113E">
        <w:t xml:space="preserve"> </w:t>
      </w:r>
      <w:r>
        <w:t>progression</w:t>
      </w:r>
      <w:r w:rsidR="0072113E">
        <w:t xml:space="preserve"> </w:t>
      </w:r>
      <w:r>
        <w:t>of</w:t>
      </w:r>
      <w:r w:rsidR="0072113E">
        <w:t xml:space="preserve"> </w:t>
      </w:r>
      <w:r>
        <w:t>screens</w:t>
      </w:r>
      <w:r w:rsidR="0072113E">
        <w:t xml:space="preserve"> </w:t>
      </w:r>
      <w:r>
        <w:t>and</w:t>
      </w:r>
      <w:r w:rsidR="0072113E">
        <w:t xml:space="preserve"> </w:t>
      </w:r>
      <w:r w:rsidR="003169CE">
        <w:t>around</w:t>
      </w:r>
      <w:r w:rsidR="0072113E">
        <w:t xml:space="preserve"> </w:t>
      </w:r>
      <w:r w:rsidR="006A226E">
        <w:t>three</w:t>
      </w:r>
      <w:r w:rsidR="0072113E">
        <w:t xml:space="preserve"> </w:t>
      </w:r>
      <w:r>
        <w:t>restarts</w:t>
      </w:r>
      <w:r w:rsidR="0072113E">
        <w:t xml:space="preserve"> </w:t>
      </w:r>
      <w:r>
        <w:t>like</w:t>
      </w:r>
      <w:r w:rsidR="0072113E">
        <w:t xml:space="preserve"> </w:t>
      </w:r>
      <w:r>
        <w:t>this:</w:t>
      </w:r>
    </w:p>
    <w:p w:rsidR="001811E3" w:rsidRDefault="00B46EB2" w:rsidP="003169CE">
      <w:pPr>
        <w:pStyle w:val="ListBullet"/>
      </w:pPr>
      <w:r>
        <w:t>Restart</w:t>
      </w:r>
    </w:p>
    <w:p w:rsidR="001811E3" w:rsidRDefault="00B46EB2" w:rsidP="003169CE">
      <w:pPr>
        <w:pStyle w:val="ListBullet"/>
      </w:pPr>
      <w:r>
        <w:t>Preparing</w:t>
      </w:r>
      <w:r w:rsidR="0072113E">
        <w:t xml:space="preserve"> </w:t>
      </w:r>
      <w:r>
        <w:t>x%</w:t>
      </w:r>
    </w:p>
    <w:p w:rsidR="001811E3" w:rsidRDefault="00B46EB2" w:rsidP="003169CE">
      <w:pPr>
        <w:pStyle w:val="ListBullet"/>
      </w:pPr>
      <w:r>
        <w:t>Restart</w:t>
      </w:r>
    </w:p>
    <w:p w:rsidR="001811E3" w:rsidRDefault="00A84AFD" w:rsidP="003169CE">
      <w:pPr>
        <w:pStyle w:val="ListBullet"/>
      </w:pPr>
      <w:r>
        <w:t>Please</w:t>
      </w:r>
      <w:r w:rsidR="0072113E">
        <w:t xml:space="preserve"> </w:t>
      </w:r>
      <w:r>
        <w:t>Wait</w:t>
      </w:r>
    </w:p>
    <w:p w:rsidR="001811E3" w:rsidRDefault="00A84AFD" w:rsidP="003169CE">
      <w:pPr>
        <w:pStyle w:val="ListBullet"/>
      </w:pPr>
      <w:r>
        <w:t>Preparing</w:t>
      </w:r>
    </w:p>
    <w:p w:rsidR="001811E3" w:rsidRDefault="00A84AFD" w:rsidP="003169CE">
      <w:pPr>
        <w:pStyle w:val="ListBullet"/>
      </w:pPr>
      <w:r>
        <w:t>Getting</w:t>
      </w:r>
      <w:r w:rsidR="0072113E">
        <w:t xml:space="preserve"> </w:t>
      </w:r>
      <w:r>
        <w:t>Devices</w:t>
      </w:r>
      <w:r w:rsidR="0072113E">
        <w:t xml:space="preserve"> </w:t>
      </w:r>
      <w:r>
        <w:t>Ready</w:t>
      </w:r>
      <w:r w:rsidR="0072113E">
        <w:t xml:space="preserve"> </w:t>
      </w:r>
      <w:r>
        <w:t>x%</w:t>
      </w:r>
    </w:p>
    <w:p w:rsidR="001811E3" w:rsidRDefault="00A84AFD" w:rsidP="003169CE">
      <w:pPr>
        <w:pStyle w:val="ListBullet"/>
      </w:pPr>
      <w:r>
        <w:t>Getting</w:t>
      </w:r>
      <w:r w:rsidR="0072113E">
        <w:t xml:space="preserve"> </w:t>
      </w:r>
      <w:r>
        <w:t>System</w:t>
      </w:r>
      <w:r w:rsidR="0072113E">
        <w:t xml:space="preserve"> </w:t>
      </w:r>
      <w:r>
        <w:t>Ready</w:t>
      </w:r>
    </w:p>
    <w:p w:rsidR="001811E3" w:rsidRDefault="00A84AFD" w:rsidP="003169CE">
      <w:pPr>
        <w:pStyle w:val="ListBullet"/>
      </w:pPr>
      <w:r>
        <w:t>Preparing</w:t>
      </w:r>
      <w:r w:rsidR="0072113E">
        <w:t xml:space="preserve"> </w:t>
      </w:r>
      <w:r>
        <w:t>x%</w:t>
      </w:r>
    </w:p>
    <w:p w:rsidR="001811E3" w:rsidRDefault="00A84AFD" w:rsidP="003169CE">
      <w:pPr>
        <w:pStyle w:val="ListBullet"/>
      </w:pPr>
      <w:r>
        <w:t>Restart</w:t>
      </w:r>
    </w:p>
    <w:p w:rsidR="001811E3" w:rsidRDefault="00A84AFD" w:rsidP="003169CE">
      <w:pPr>
        <w:pStyle w:val="ListBullet"/>
      </w:pPr>
      <w:r>
        <w:t>Moving</w:t>
      </w:r>
      <w:r w:rsidR="0072113E">
        <w:t xml:space="preserve"> </w:t>
      </w:r>
      <w:r>
        <w:t>your</w:t>
      </w:r>
      <w:r w:rsidR="0072113E">
        <w:t xml:space="preserve"> </w:t>
      </w:r>
      <w:r>
        <w:t>settings</w:t>
      </w:r>
      <w:r w:rsidR="0072113E">
        <w:t xml:space="preserve"> </w:t>
      </w:r>
      <w:r>
        <w:t>x%:</w:t>
      </w:r>
      <w:r w:rsidR="0072113E">
        <w:t xml:space="preserve"> </w:t>
      </w:r>
      <w:r>
        <w:t>This</w:t>
      </w:r>
      <w:r w:rsidR="0072113E">
        <w:t xml:space="preserve"> </w:t>
      </w:r>
      <w:r>
        <w:t>only</w:t>
      </w:r>
      <w:r w:rsidR="0072113E">
        <w:t xml:space="preserve"> </w:t>
      </w:r>
      <w:r>
        <w:t>appears</w:t>
      </w:r>
      <w:r w:rsidR="0072113E">
        <w:t xml:space="preserve"> </w:t>
      </w:r>
      <w:r>
        <w:t>if</w:t>
      </w:r>
      <w:r w:rsidR="0072113E">
        <w:t xml:space="preserve"> </w:t>
      </w:r>
      <w:r>
        <w:t>installing</w:t>
      </w:r>
      <w:r w:rsidR="0072113E">
        <w:t xml:space="preserve"> </w:t>
      </w:r>
      <w:r>
        <w:t>with</w:t>
      </w:r>
      <w:r w:rsidR="0072113E">
        <w:t xml:space="preserve"> </w:t>
      </w:r>
      <w:r>
        <w:t>data</w:t>
      </w:r>
      <w:r w:rsidR="0072113E">
        <w:t xml:space="preserve"> </w:t>
      </w:r>
      <w:r>
        <w:t>migration</w:t>
      </w:r>
      <w:r w:rsidR="0072113E">
        <w:t xml:space="preserve"> </w:t>
      </w:r>
      <w:r>
        <w:t>enabled.</w:t>
      </w:r>
    </w:p>
    <w:p w:rsidR="001811E3" w:rsidRDefault="001022D3" w:rsidP="004C1118">
      <w:pPr>
        <w:pStyle w:val="ParagraphText"/>
      </w:pPr>
      <w:r>
        <w:t>When</w:t>
      </w:r>
      <w:r w:rsidR="0072113E">
        <w:t xml:space="preserve"> </w:t>
      </w:r>
      <w:r>
        <w:t>this</w:t>
      </w:r>
      <w:r w:rsidR="0072113E">
        <w:t xml:space="preserve"> </w:t>
      </w:r>
      <w:r>
        <w:t>last</w:t>
      </w:r>
      <w:r w:rsidR="0072113E">
        <w:t xml:space="preserve"> </w:t>
      </w:r>
      <w:r>
        <w:t>step</w:t>
      </w:r>
      <w:r w:rsidR="0072113E">
        <w:t xml:space="preserve"> </w:t>
      </w:r>
      <w:r>
        <w:t>is</w:t>
      </w:r>
      <w:r w:rsidR="0072113E">
        <w:t xml:space="preserve"> </w:t>
      </w:r>
      <w:r>
        <w:t>complete,</w:t>
      </w:r>
      <w:r w:rsidR="0072113E">
        <w:t xml:space="preserve"> </w:t>
      </w:r>
      <w:r>
        <w:t>the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phase</w:t>
      </w:r>
      <w:r w:rsidR="0072113E">
        <w:t xml:space="preserve"> </w:t>
      </w:r>
      <w:r>
        <w:t>begins.</w:t>
      </w:r>
    </w:p>
    <w:p w:rsidR="001811E3" w:rsidRDefault="001022D3" w:rsidP="001022D3">
      <w:pPr>
        <w:pStyle w:val="Note"/>
      </w:pPr>
      <w:r w:rsidRPr="001022D3">
        <w:rPr>
          <w:b/>
        </w:rPr>
        <w:t>Note</w:t>
      </w:r>
      <w:r w:rsidRPr="00996A11">
        <w:rPr>
          <w:b/>
        </w:rPr>
        <w:t>:</w:t>
      </w:r>
      <w:r w:rsidR="0072113E">
        <w:t xml:space="preserve"> </w:t>
      </w:r>
      <w:r>
        <w:t>Some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steps</w:t>
      </w:r>
      <w:r w:rsidR="0072113E">
        <w:t xml:space="preserve"> </w:t>
      </w:r>
      <w:r>
        <w:t>above</w:t>
      </w:r>
      <w:r w:rsidR="0072113E">
        <w:t xml:space="preserve"> </w:t>
      </w:r>
      <w:r>
        <w:t>may</w:t>
      </w:r>
      <w:r w:rsidR="0072113E">
        <w:t xml:space="preserve"> </w:t>
      </w:r>
      <w:r>
        <w:t>differ,</w:t>
      </w:r>
      <w:r w:rsidR="0072113E">
        <w:t xml:space="preserve"> </w:t>
      </w:r>
      <w:r>
        <w:t>depending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configuration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and</w:t>
      </w:r>
      <w:r w:rsidR="0072113E">
        <w:t xml:space="preserve"> </w:t>
      </w:r>
      <w:r>
        <w:t>of</w:t>
      </w:r>
      <w:r w:rsidR="0072113E">
        <w:t xml:space="preserve"> </w:t>
      </w:r>
      <w:r w:rsidR="006A226E">
        <w:t>S</w:t>
      </w:r>
      <w:r>
        <w:t>etup.</w:t>
      </w:r>
      <w:r w:rsidR="0072113E">
        <w:t xml:space="preserve"> </w:t>
      </w:r>
      <w:r>
        <w:t>For</w:t>
      </w:r>
      <w:r w:rsidR="0072113E">
        <w:t xml:space="preserve"> </w:t>
      </w:r>
      <w:r>
        <w:t>example,</w:t>
      </w:r>
      <w:r w:rsidR="0072113E">
        <w:t xml:space="preserve"> </w:t>
      </w:r>
      <w:r>
        <w:t>there</w:t>
      </w:r>
      <w:r w:rsidR="0072113E">
        <w:t xml:space="preserve"> </w:t>
      </w:r>
      <w:r>
        <w:t>may</w:t>
      </w:r>
      <w:r w:rsidR="0072113E">
        <w:t xml:space="preserve"> </w:t>
      </w:r>
      <w:r>
        <w:t>be</w:t>
      </w:r>
      <w:r w:rsidR="0072113E">
        <w:t xml:space="preserve"> </w:t>
      </w:r>
      <w:r>
        <w:t>more</w:t>
      </w:r>
      <w:r w:rsidR="0072113E">
        <w:t xml:space="preserve"> </w:t>
      </w:r>
      <w:r>
        <w:t>restarts</w:t>
      </w:r>
      <w:r w:rsidR="0072113E">
        <w:t xml:space="preserve"> </w:t>
      </w:r>
      <w:r>
        <w:t>or</w:t>
      </w:r>
      <w:r w:rsidR="0072113E">
        <w:t xml:space="preserve"> </w:t>
      </w:r>
      <w:r>
        <w:t>fewer,</w:t>
      </w:r>
      <w:r w:rsidR="0072113E">
        <w:t xml:space="preserve"> </w:t>
      </w:r>
      <w:r>
        <w:t>as</w:t>
      </w:r>
      <w:r w:rsidR="0072113E">
        <w:t xml:space="preserve"> </w:t>
      </w:r>
      <w:r>
        <w:t>needed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>
        <w:t>drivers.</w:t>
      </w:r>
    </w:p>
    <w:p w:rsidR="001811E3" w:rsidRDefault="001A2BC7" w:rsidP="004C1118">
      <w:pPr>
        <w:pStyle w:val="Heading3"/>
      </w:pPr>
      <w:bookmarkStart w:id="48" w:name="_Toc334546461"/>
      <w:bookmarkStart w:id="49" w:name="_Toc334554934"/>
      <w:bookmarkStart w:id="50" w:name="_Toc334564068"/>
      <w:r>
        <w:t>Windows</w:t>
      </w:r>
      <w:r w:rsidR="0072113E">
        <w:t xml:space="preserve"> </w:t>
      </w:r>
      <w:r>
        <w:t>Welcome</w:t>
      </w:r>
      <w:bookmarkEnd w:id="48"/>
      <w:bookmarkEnd w:id="49"/>
      <w:bookmarkEnd w:id="50"/>
    </w:p>
    <w:p w:rsidR="001811E3" w:rsidRDefault="001A2BC7" w:rsidP="004C1118">
      <w:pPr>
        <w:pStyle w:val="ParagraphText"/>
      </w:pP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wizard</w:t>
      </w:r>
      <w:r w:rsidR="0072113E">
        <w:t xml:space="preserve"> </w:t>
      </w:r>
      <w:r>
        <w:t>that</w:t>
      </w:r>
      <w:r w:rsidR="0072113E">
        <w:t xml:space="preserve"> </w:t>
      </w:r>
      <w:r>
        <w:t>guides</w:t>
      </w:r>
      <w:r w:rsidR="0072113E">
        <w:t xml:space="preserve"> </w:t>
      </w:r>
      <w:r w:rsidR="00E32B0D">
        <w:t>you</w:t>
      </w:r>
      <w:r w:rsidR="0072113E">
        <w:t xml:space="preserve"> </w:t>
      </w:r>
      <w:r w:rsidR="00E32B0D">
        <w:t>through</w:t>
      </w:r>
      <w:r w:rsidR="0072113E">
        <w:t xml:space="preserve"> </w:t>
      </w:r>
      <w:r>
        <w:t>the</w:t>
      </w:r>
      <w:r w:rsidR="0072113E">
        <w:t xml:space="preserve"> </w:t>
      </w:r>
      <w:r>
        <w:t>initial</w:t>
      </w:r>
      <w:r w:rsidR="0072113E">
        <w:t xml:space="preserve"> </w:t>
      </w:r>
      <w:r>
        <w:t>setup</w:t>
      </w:r>
      <w:r w:rsidR="0072113E">
        <w:t xml:space="preserve"> </w:t>
      </w:r>
      <w:r>
        <w:t>and</w:t>
      </w:r>
      <w:r w:rsidR="0072113E">
        <w:t xml:space="preserve"> </w:t>
      </w:r>
      <w:r>
        <w:t>personalization</w:t>
      </w:r>
      <w:r w:rsidR="0072113E">
        <w:t xml:space="preserve"> </w:t>
      </w:r>
      <w:r>
        <w:t>of</w:t>
      </w:r>
      <w:r w:rsidR="0072113E">
        <w:t xml:space="preserve"> </w:t>
      </w:r>
      <w:r w:rsidR="00E32B0D">
        <w:t>Windows</w:t>
      </w:r>
      <w:r w:rsidR="0072113E">
        <w:t xml:space="preserve"> </w:t>
      </w:r>
      <w:r w:rsidR="00E32B0D">
        <w:t>on</w:t>
      </w:r>
      <w:r w:rsidR="0072113E">
        <w:t xml:space="preserve"> </w:t>
      </w:r>
      <w:r w:rsidR="00E32B0D">
        <w:t>your</w:t>
      </w:r>
      <w:r w:rsidR="0072113E">
        <w:t xml:space="preserve"> </w:t>
      </w:r>
      <w:r>
        <w:t>PC.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also</w:t>
      </w:r>
      <w:r w:rsidR="0072113E">
        <w:t xml:space="preserve"> </w:t>
      </w:r>
      <w:r>
        <w:t>sometimes</w:t>
      </w:r>
      <w:r w:rsidR="0072113E">
        <w:t xml:space="preserve"> </w:t>
      </w:r>
      <w:r>
        <w:t>referred</w:t>
      </w:r>
      <w:r w:rsidR="0072113E">
        <w:t xml:space="preserve"> </w:t>
      </w:r>
      <w:r>
        <w:t>to</w:t>
      </w:r>
      <w:r w:rsidR="0072113E">
        <w:t xml:space="preserve"> </w:t>
      </w:r>
      <w:r>
        <w:t>as</w:t>
      </w:r>
      <w:r w:rsidR="0072113E">
        <w:t xml:space="preserve"> </w:t>
      </w:r>
      <w:r>
        <w:t>the</w:t>
      </w:r>
      <w:r w:rsidR="0072113E">
        <w:t xml:space="preserve"> </w:t>
      </w:r>
      <w:r>
        <w:t>OOBE</w:t>
      </w:r>
      <w:r w:rsidR="0072113E">
        <w:t xml:space="preserve"> </w:t>
      </w:r>
      <w:r>
        <w:t>(Out</w:t>
      </w:r>
      <w:r w:rsidR="0072113E">
        <w:t xml:space="preserve"> </w:t>
      </w:r>
      <w:r>
        <w:t>of</w:t>
      </w:r>
      <w:r w:rsidR="0072113E">
        <w:t xml:space="preserve"> </w:t>
      </w:r>
      <w:r>
        <w:t>Box</w:t>
      </w:r>
      <w:r w:rsidR="0072113E">
        <w:t xml:space="preserve"> </w:t>
      </w:r>
      <w:r>
        <w:t>Experience)</w:t>
      </w:r>
      <w:r w:rsidR="0072113E">
        <w:t xml:space="preserve"> </w:t>
      </w:r>
      <w:r>
        <w:t>or</w:t>
      </w:r>
      <w:r w:rsidR="0072113E">
        <w:t xml:space="preserve"> </w:t>
      </w:r>
      <w:r>
        <w:t>the</w:t>
      </w:r>
      <w:r w:rsidR="0072113E">
        <w:t xml:space="preserve"> </w:t>
      </w:r>
      <w:r>
        <w:t>First</w:t>
      </w:r>
      <w:r w:rsidR="0072113E">
        <w:t xml:space="preserve"> </w:t>
      </w:r>
      <w:r>
        <w:t>Run</w:t>
      </w:r>
      <w:r w:rsidR="0072113E">
        <w:t xml:space="preserve"> </w:t>
      </w:r>
      <w:r>
        <w:t>Experience</w:t>
      </w:r>
      <w:r w:rsidR="0072113E">
        <w:t xml:space="preserve"> </w:t>
      </w:r>
      <w:r>
        <w:t>in</w:t>
      </w:r>
      <w:r w:rsidR="0072113E">
        <w:t xml:space="preserve"> </w:t>
      </w:r>
      <w:r>
        <w:t>other</w:t>
      </w:r>
      <w:r w:rsidR="0072113E">
        <w:t xml:space="preserve"> </w:t>
      </w:r>
      <w:r>
        <w:t>Microsoft</w:t>
      </w:r>
      <w:r w:rsidR="0072113E">
        <w:t xml:space="preserve"> </w:t>
      </w:r>
      <w:r>
        <w:t>products.</w:t>
      </w:r>
      <w:r w:rsidR="0072113E">
        <w:t xml:space="preserve"> </w:t>
      </w:r>
      <w:r>
        <w:t>When</w:t>
      </w:r>
      <w:r w:rsidR="0072113E">
        <w:t xml:space="preserve"> </w:t>
      </w:r>
      <w:r>
        <w:t>interacting</w:t>
      </w:r>
      <w:r w:rsidR="0072113E">
        <w:t xml:space="preserve"> </w:t>
      </w:r>
      <w:r>
        <w:t>with</w:t>
      </w:r>
      <w:r w:rsidR="0072113E">
        <w:t xml:space="preserve"> </w:t>
      </w:r>
      <w:r>
        <w:t>customers,</w:t>
      </w:r>
      <w:r w:rsidR="0072113E">
        <w:t xml:space="preserve"> </w:t>
      </w:r>
      <w:r>
        <w:t>please</w:t>
      </w:r>
      <w:r w:rsidR="0072113E">
        <w:t xml:space="preserve"> </w:t>
      </w:r>
      <w:r>
        <w:t>use</w:t>
      </w:r>
      <w:r w:rsidR="0072113E">
        <w:t xml:space="preserve"> </w:t>
      </w:r>
      <w:r w:rsidR="00E32B0D">
        <w:t>the</w:t>
      </w:r>
      <w:r w:rsidR="0072113E">
        <w:t xml:space="preserve"> </w:t>
      </w:r>
      <w:r w:rsidR="00E32B0D">
        <w:t>term</w:t>
      </w:r>
      <w:r w:rsidR="0072113E">
        <w:t xml:space="preserve"> </w:t>
      </w:r>
      <w:r>
        <w:t>Windows</w:t>
      </w:r>
      <w:r w:rsidR="0072113E">
        <w:t xml:space="preserve"> </w:t>
      </w:r>
      <w:r>
        <w:t>Welcome.</w:t>
      </w:r>
    </w:p>
    <w:p w:rsidR="001811E3" w:rsidRDefault="00EA6B1E" w:rsidP="004C1118">
      <w:pPr>
        <w:pStyle w:val="ParagraphText"/>
      </w:pP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first</w:t>
      </w:r>
      <w:r w:rsidR="0072113E">
        <w:t xml:space="preserve"> </w:t>
      </w:r>
      <w:r>
        <w:t>part</w:t>
      </w:r>
      <w:r w:rsidR="0072113E">
        <w:t xml:space="preserve"> </w:t>
      </w:r>
      <w:r>
        <w:t>of</w:t>
      </w:r>
      <w:r w:rsidR="0072113E">
        <w:t xml:space="preserve"> </w:t>
      </w:r>
      <w:r w:rsidR="002E37E9">
        <w:t>S</w:t>
      </w:r>
      <w:r>
        <w:t>etup</w:t>
      </w:r>
      <w:r w:rsidR="0072113E">
        <w:t xml:space="preserve"> </w:t>
      </w:r>
      <w:r>
        <w:t>that</w:t>
      </w:r>
      <w:r w:rsidR="0072113E">
        <w:t xml:space="preserve"> </w:t>
      </w:r>
      <w:r>
        <w:t>most</w:t>
      </w:r>
      <w:r w:rsidR="0072113E">
        <w:t xml:space="preserve"> </w:t>
      </w:r>
      <w:r>
        <w:t>users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when</w:t>
      </w:r>
      <w:r w:rsidR="0072113E">
        <w:t xml:space="preserve"> </w:t>
      </w:r>
      <w:r>
        <w:t>they</w:t>
      </w:r>
      <w:r w:rsidR="0072113E">
        <w:t xml:space="preserve"> </w:t>
      </w:r>
      <w:r>
        <w:t>are</w:t>
      </w:r>
      <w:r w:rsidR="0072113E">
        <w:t xml:space="preserve"> </w:t>
      </w:r>
      <w:r>
        <w:t>starting</w:t>
      </w:r>
      <w:r w:rsidR="0072113E">
        <w:t xml:space="preserve"> </w:t>
      </w:r>
      <w:r>
        <w:t>a</w:t>
      </w:r>
      <w:r w:rsidR="0072113E">
        <w:t xml:space="preserve"> </w:t>
      </w:r>
      <w:r>
        <w:t>new</w:t>
      </w:r>
      <w:r w:rsidR="0072113E">
        <w:t xml:space="preserve"> </w:t>
      </w:r>
      <w:r>
        <w:t>PC</w:t>
      </w:r>
      <w:r w:rsidR="0072113E">
        <w:t xml:space="preserve"> </w:t>
      </w:r>
      <w:r w:rsidR="002E37E9">
        <w:t>that</w:t>
      </w:r>
      <w:r w:rsidR="0072113E">
        <w:t xml:space="preserve"> </w:t>
      </w:r>
      <w:r>
        <w:t>was</w:t>
      </w:r>
      <w:r w:rsidR="0072113E">
        <w:t xml:space="preserve"> </w:t>
      </w:r>
      <w:r>
        <w:t>purchased</w:t>
      </w:r>
      <w:r w:rsidR="0072113E">
        <w:t xml:space="preserve"> </w:t>
      </w:r>
      <w:r>
        <w:t>with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preinstalled.</w:t>
      </w:r>
    </w:p>
    <w:p w:rsidR="001811E3" w:rsidRDefault="001A2BC7" w:rsidP="004C1118">
      <w:pPr>
        <w:pStyle w:val="ParagraphText"/>
      </w:pPr>
      <w:r>
        <w:t>This</w:t>
      </w:r>
      <w:r w:rsidR="0072113E">
        <w:t xml:space="preserve"> </w:t>
      </w:r>
      <w:r>
        <w:t>section</w:t>
      </w:r>
      <w:r w:rsidR="0072113E">
        <w:t xml:space="preserve"> </w:t>
      </w:r>
      <w:r>
        <w:t>outlines</w:t>
      </w:r>
      <w:r w:rsidR="0072113E">
        <w:t xml:space="preserve"> </w:t>
      </w:r>
      <w:r>
        <w:t>the</w:t>
      </w:r>
      <w:r w:rsidR="0072113E">
        <w:t xml:space="preserve"> </w:t>
      </w:r>
      <w:r>
        <w:t>steps</w:t>
      </w:r>
      <w:r w:rsidR="0072113E">
        <w:t xml:space="preserve"> </w:t>
      </w:r>
      <w:r>
        <w:t>that</w:t>
      </w:r>
      <w:r w:rsidR="0072113E">
        <w:t xml:space="preserve"> </w:t>
      </w:r>
      <w:r>
        <w:t>are</w:t>
      </w:r>
      <w:r w:rsidR="0072113E">
        <w:t xml:space="preserve"> </w:t>
      </w:r>
      <w:r w:rsidR="00E32B0D">
        <w:t>shown</w:t>
      </w:r>
      <w:r w:rsidR="0072113E">
        <w:t xml:space="preserve"> </w:t>
      </w:r>
      <w:r>
        <w:t>during</w:t>
      </w:r>
      <w:r w:rsidR="0072113E">
        <w:t xml:space="preserve"> </w:t>
      </w:r>
      <w:r>
        <w:t>this</w:t>
      </w:r>
      <w:r w:rsidR="0072113E">
        <w:t xml:space="preserve"> </w:t>
      </w:r>
      <w:r>
        <w:t>process.</w:t>
      </w:r>
    </w:p>
    <w:p w:rsidR="001811E3" w:rsidRDefault="001A2BC7" w:rsidP="0086319D">
      <w:pPr>
        <w:pStyle w:val="ListNumber"/>
        <w:numPr>
          <w:ilvl w:val="0"/>
          <w:numId w:val="31"/>
        </w:numPr>
      </w:pPr>
      <w:r>
        <w:t>Next,</w:t>
      </w:r>
      <w:r w:rsidR="0072113E">
        <w:t xml:space="preserve"> </w:t>
      </w:r>
      <w:r w:rsidR="00E32B0D">
        <w:t>you</w:t>
      </w:r>
      <w:r w:rsidR="0072113E">
        <w:t xml:space="preserve"> </w:t>
      </w:r>
      <w:r w:rsidR="00E32B0D">
        <w:t>are</w:t>
      </w:r>
      <w:r w:rsidR="0072113E">
        <w:t xml:space="preserve"> </w:t>
      </w:r>
      <w:r w:rsidRPr="0067057B">
        <w:t>prompted</w:t>
      </w:r>
      <w:r w:rsidR="0072113E">
        <w:t xml:space="preserve"> </w:t>
      </w:r>
      <w:r w:rsidR="00E32B0D">
        <w:t>to</w:t>
      </w:r>
      <w:r w:rsidR="0072113E">
        <w:t xml:space="preserve"> </w:t>
      </w:r>
      <w:r w:rsidR="00E32B0D">
        <w:t>choose</w:t>
      </w:r>
      <w:r w:rsidR="0072113E">
        <w:t xml:space="preserve"> </w:t>
      </w:r>
      <w:r w:rsidR="00E32B0D">
        <w:t>a</w:t>
      </w:r>
      <w:r w:rsidR="0072113E">
        <w:t xml:space="preserve"> </w:t>
      </w:r>
      <w:r w:rsidR="00E32B0D">
        <w:t>background</w:t>
      </w:r>
      <w:r w:rsidR="0072113E">
        <w:t xml:space="preserve"> </w:t>
      </w:r>
      <w:r w:rsidR="00E32B0D">
        <w:t>color.</w:t>
      </w:r>
      <w:r w:rsidR="0072113E">
        <w:t xml:space="preserve"> </w:t>
      </w:r>
      <w:r w:rsidR="00E32B0D">
        <w:t>You</w:t>
      </w:r>
      <w:r w:rsidR="0072113E">
        <w:t xml:space="preserve"> </w:t>
      </w:r>
      <w:r w:rsidR="00E32B0D">
        <w:t>are</w:t>
      </w:r>
      <w:r w:rsidR="0072113E">
        <w:t xml:space="preserve"> </w:t>
      </w:r>
      <w:r w:rsidR="00E32B0D">
        <w:t>also</w:t>
      </w:r>
      <w:r w:rsidR="0072113E">
        <w:t xml:space="preserve"> </w:t>
      </w:r>
      <w:r w:rsidR="00E32B0D">
        <w:t>asked</w:t>
      </w:r>
      <w:r w:rsidR="0072113E">
        <w:t xml:space="preserve"> </w:t>
      </w:r>
      <w:r w:rsidR="00E32B0D">
        <w:t>to</w:t>
      </w:r>
      <w:r w:rsidR="0072113E">
        <w:t xml:space="preserve"> </w:t>
      </w:r>
      <w:r>
        <w:t>enter</w:t>
      </w:r>
      <w:r w:rsidR="0072113E">
        <w:t xml:space="preserve"> </w:t>
      </w:r>
      <w:r>
        <w:t>a</w:t>
      </w:r>
      <w:r w:rsidR="0072113E">
        <w:t xml:space="preserve"> </w:t>
      </w:r>
      <w:r>
        <w:t>computer</w:t>
      </w:r>
      <w:r w:rsidR="0072113E">
        <w:t xml:space="preserve"> </w:t>
      </w:r>
      <w:r>
        <w:t>name</w:t>
      </w:r>
      <w:r w:rsidR="0072113E">
        <w:t xml:space="preserve"> </w:t>
      </w:r>
      <w:r w:rsidR="00E32B0D">
        <w:t>if</w:t>
      </w:r>
      <w:r w:rsidR="0072113E">
        <w:t xml:space="preserve"> </w:t>
      </w:r>
      <w:r w:rsidR="00E32B0D">
        <w:t>this</w:t>
      </w:r>
      <w:r w:rsidR="0072113E">
        <w:t xml:space="preserve"> </w:t>
      </w:r>
      <w:r w:rsidR="00E32B0D">
        <w:t>was</w:t>
      </w:r>
      <w:r w:rsidR="0072113E">
        <w:t xml:space="preserve"> </w:t>
      </w:r>
      <w:r w:rsidR="00E32B0D">
        <w:t>a</w:t>
      </w:r>
      <w:r w:rsidR="0072113E">
        <w:t xml:space="preserve"> </w:t>
      </w:r>
      <w:r w:rsidR="00E32B0D">
        <w:t>clean</w:t>
      </w:r>
      <w:r w:rsidR="0072113E">
        <w:t xml:space="preserve"> </w:t>
      </w:r>
      <w:r w:rsidR="00E32B0D">
        <w:t>install</w:t>
      </w:r>
      <w:r w:rsidR="0072113E">
        <w:t xml:space="preserve"> </w:t>
      </w:r>
      <w:r w:rsidR="0086319D">
        <w:t>instead</w:t>
      </w:r>
      <w:r w:rsidR="0072113E">
        <w:t xml:space="preserve"> </w:t>
      </w:r>
      <w:r w:rsidR="0086319D">
        <w:t>of</w:t>
      </w:r>
      <w:r w:rsidR="0072113E">
        <w:t xml:space="preserve"> </w:t>
      </w:r>
      <w:r w:rsidR="00E32B0D">
        <w:t>an</w:t>
      </w:r>
      <w:r w:rsidR="0072113E">
        <w:t xml:space="preserve"> </w:t>
      </w:r>
      <w:r w:rsidR="00E32B0D">
        <w:t>upgrade.</w:t>
      </w:r>
    </w:p>
    <w:p w:rsidR="001811E3" w:rsidRDefault="00E32B0D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3.21 PM_95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29</w:t>
        </w:r>
      </w:fldSimple>
      <w:r>
        <w:t>: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56579C">
        <w:t>Welcome</w:t>
      </w:r>
      <w:r w:rsidR="0072113E">
        <w:t xml:space="preserve"> </w:t>
      </w:r>
      <w:r w:rsidR="0056579C">
        <w:t>Personalize</w:t>
      </w:r>
    </w:p>
    <w:p w:rsidR="001811E3" w:rsidRDefault="001A2BC7" w:rsidP="001E591C">
      <w:pPr>
        <w:pStyle w:val="ListNumber"/>
      </w:pPr>
      <w:r>
        <w:t>If</w:t>
      </w:r>
      <w:r w:rsidR="0072113E">
        <w:t xml:space="preserve"> </w:t>
      </w:r>
      <w:r w:rsidR="00E32B0D">
        <w:t>you</w:t>
      </w:r>
      <w:r w:rsidR="0072113E">
        <w:t xml:space="preserve"> </w:t>
      </w:r>
      <w:r w:rsidR="00E32B0D">
        <w:t>have</w:t>
      </w:r>
      <w:r w:rsidR="0072113E">
        <w:t xml:space="preserve"> </w:t>
      </w:r>
      <w:r>
        <w:t>a</w:t>
      </w:r>
      <w:r w:rsidR="0072113E">
        <w:t xml:space="preserve"> </w:t>
      </w:r>
      <w:r>
        <w:t>wireless</w:t>
      </w:r>
      <w:r w:rsidR="0072113E">
        <w:t xml:space="preserve"> </w:t>
      </w:r>
      <w:r>
        <w:t>adapter</w:t>
      </w:r>
      <w:r w:rsidR="0072113E">
        <w:t xml:space="preserve"> </w:t>
      </w:r>
      <w:r>
        <w:t>for</w:t>
      </w:r>
      <w:r w:rsidR="0072113E">
        <w:t xml:space="preserve"> </w:t>
      </w:r>
      <w:r>
        <w:t>which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includes</w:t>
      </w:r>
      <w:r w:rsidR="0072113E">
        <w:t xml:space="preserve"> </w:t>
      </w:r>
      <w:r>
        <w:t>drivers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box,</w:t>
      </w:r>
      <w:r w:rsidR="0072113E">
        <w:t xml:space="preserve"> </w:t>
      </w:r>
      <w:r w:rsidR="00E32B0D">
        <w:t>you</w:t>
      </w:r>
      <w:r w:rsidR="0072113E">
        <w:t xml:space="preserve"> </w:t>
      </w:r>
      <w:r w:rsidR="00E32B0D"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prompted</w:t>
      </w:r>
      <w:r w:rsidR="0072113E">
        <w:t xml:space="preserve"> </w:t>
      </w:r>
      <w:r>
        <w:t>to</w:t>
      </w:r>
      <w:r w:rsidR="0072113E">
        <w:t xml:space="preserve"> </w:t>
      </w:r>
      <w:r>
        <w:t>select</w:t>
      </w:r>
      <w:r w:rsidR="0072113E">
        <w:t xml:space="preserve"> </w:t>
      </w:r>
      <w:r w:rsidR="00E32B0D">
        <w:t>your</w:t>
      </w:r>
      <w:r w:rsidR="0072113E">
        <w:t xml:space="preserve"> </w:t>
      </w:r>
      <w:r>
        <w:t>wireless</w:t>
      </w:r>
      <w:r w:rsidR="0072113E">
        <w:t xml:space="preserve"> </w:t>
      </w:r>
      <w:r>
        <w:t>network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list</w:t>
      </w:r>
      <w:r w:rsidR="0072113E">
        <w:t xml:space="preserve"> </w:t>
      </w:r>
      <w:r>
        <w:t>of</w:t>
      </w:r>
      <w:r w:rsidR="0072113E">
        <w:t xml:space="preserve"> </w:t>
      </w:r>
      <w:r>
        <w:t>available</w:t>
      </w:r>
      <w:r w:rsidR="0072113E">
        <w:t xml:space="preserve"> </w:t>
      </w:r>
      <w:r>
        <w:t>networks</w:t>
      </w:r>
      <w:r w:rsidR="00E32B0D">
        <w:t>.</w:t>
      </w:r>
      <w:r w:rsidR="0072113E">
        <w:t xml:space="preserve"> </w:t>
      </w:r>
      <w:r w:rsidR="00510D28">
        <w:t>Each</w:t>
      </w:r>
      <w:r w:rsidR="0072113E">
        <w:t xml:space="preserve"> </w:t>
      </w:r>
      <w:r w:rsidR="00510D28">
        <w:t>network</w:t>
      </w:r>
      <w:r w:rsidR="0072113E">
        <w:t xml:space="preserve"> </w:t>
      </w:r>
      <w:r w:rsidR="00510D28">
        <w:t>shows</w:t>
      </w:r>
      <w:r w:rsidR="0072113E">
        <w:t xml:space="preserve"> </w:t>
      </w:r>
      <w:r w:rsidR="00510D28">
        <w:t>signal</w:t>
      </w:r>
      <w:r w:rsidR="0072113E">
        <w:t xml:space="preserve"> </w:t>
      </w:r>
      <w:r w:rsidR="00510D28">
        <w:t>strength</w:t>
      </w:r>
      <w:r w:rsidR="0072113E">
        <w:t xml:space="preserve"> </w:t>
      </w:r>
      <w:r w:rsidR="00510D28">
        <w:t>and</w:t>
      </w:r>
      <w:r w:rsidR="0072113E">
        <w:t xml:space="preserve"> </w:t>
      </w:r>
      <w:r w:rsidR="00510D28">
        <w:t>a</w:t>
      </w:r>
      <w:r w:rsidR="0072113E">
        <w:t xml:space="preserve"> </w:t>
      </w:r>
      <w:r w:rsidR="00510D28">
        <w:t>warning</w:t>
      </w:r>
      <w:r w:rsidR="0072113E">
        <w:t xml:space="preserve"> </w:t>
      </w:r>
      <w:r w:rsidR="00510D28">
        <w:t>shield</w:t>
      </w:r>
      <w:r w:rsidR="0072113E">
        <w:t xml:space="preserve"> </w:t>
      </w:r>
      <w:r w:rsidR="00510D28">
        <w:t>is</w:t>
      </w:r>
      <w:r w:rsidR="0072113E">
        <w:t xml:space="preserve"> </w:t>
      </w:r>
      <w:r w:rsidR="00510D28">
        <w:t>shown</w:t>
      </w:r>
      <w:r w:rsidR="0072113E">
        <w:t xml:space="preserve"> </w:t>
      </w:r>
      <w:r w:rsidR="00510D28">
        <w:t>for</w:t>
      </w:r>
      <w:r w:rsidR="0072113E">
        <w:t xml:space="preserve"> </w:t>
      </w:r>
      <w:r w:rsidR="00510D28">
        <w:t>unencrypted</w:t>
      </w:r>
      <w:r w:rsidR="0072113E">
        <w:t xml:space="preserve"> </w:t>
      </w:r>
      <w:r w:rsidR="00510D28">
        <w:t>networks.</w:t>
      </w:r>
    </w:p>
    <w:p w:rsidR="001811E3" w:rsidRDefault="00510D28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WW_Wifi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10D28" w:rsidP="00510D2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30</w:t>
        </w:r>
      </w:fldSimple>
      <w:r>
        <w:t>: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Wireless</w:t>
      </w:r>
    </w:p>
    <w:p w:rsidR="001811E3" w:rsidRDefault="00B93EE4" w:rsidP="00183D62">
      <w:pPr>
        <w:pStyle w:val="Note"/>
      </w:pPr>
      <w:r>
        <w:rPr>
          <w:b/>
        </w:rPr>
        <w:t>Note:</w:t>
      </w:r>
      <w:r w:rsidR="0072113E">
        <w:rPr>
          <w:b/>
        </w:rPr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have</w:t>
      </w:r>
      <w:r w:rsidR="0072113E">
        <w:t xml:space="preserve"> </w:t>
      </w:r>
      <w:r>
        <w:t>configured</w:t>
      </w:r>
      <w:r w:rsidR="0072113E">
        <w:t xml:space="preserve"> </w:t>
      </w:r>
      <w:r>
        <w:t>your</w:t>
      </w:r>
      <w:r w:rsidR="0072113E">
        <w:t xml:space="preserve"> </w:t>
      </w:r>
      <w:r>
        <w:t>wireless</w:t>
      </w:r>
      <w:r w:rsidR="0072113E">
        <w:t xml:space="preserve"> </w:t>
      </w:r>
      <w:r>
        <w:t>network</w:t>
      </w:r>
      <w:r w:rsidR="0072113E">
        <w:t xml:space="preserve"> </w:t>
      </w:r>
      <w:r>
        <w:t>to</w:t>
      </w:r>
      <w:r w:rsidR="0072113E">
        <w:t xml:space="preserve"> </w:t>
      </w:r>
      <w:r>
        <w:t>prevent</w:t>
      </w:r>
      <w:r w:rsidR="0072113E">
        <w:t xml:space="preserve"> </w:t>
      </w:r>
      <w:r>
        <w:t>SSID</w:t>
      </w:r>
      <w:r w:rsidR="0072113E">
        <w:t xml:space="preserve"> </w:t>
      </w:r>
      <w:r>
        <w:t>broadcast</w:t>
      </w:r>
      <w:r w:rsidR="0086319D">
        <w:t>,</w:t>
      </w:r>
      <w:r w:rsidR="0072113E">
        <w:t xml:space="preserve"> </w:t>
      </w:r>
      <w:r>
        <w:t>it</w:t>
      </w:r>
      <w:r w:rsidR="0072113E">
        <w:t xml:space="preserve"> </w:t>
      </w:r>
      <w:r>
        <w:t>will</w:t>
      </w:r>
      <w:r w:rsidR="0072113E">
        <w:t xml:space="preserve"> </w:t>
      </w:r>
      <w:r>
        <w:t>not</w:t>
      </w:r>
      <w:r w:rsidR="0072113E">
        <w:t xml:space="preserve"> </w:t>
      </w:r>
      <w:r>
        <w:t>appear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list.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rPr>
          <w:b/>
        </w:rPr>
        <w:t>Connect</w:t>
      </w:r>
      <w:r w:rsidR="0072113E">
        <w:rPr>
          <w:b/>
        </w:rPr>
        <w:t xml:space="preserve"> </w:t>
      </w:r>
      <w:r>
        <w:rPr>
          <w:b/>
        </w:rPr>
        <w:t>to</w:t>
      </w:r>
      <w:r w:rsidR="0072113E">
        <w:rPr>
          <w:b/>
        </w:rPr>
        <w:t xml:space="preserve"> </w:t>
      </w:r>
      <w:r>
        <w:rPr>
          <w:b/>
        </w:rPr>
        <w:t>a</w:t>
      </w:r>
      <w:r w:rsidR="0072113E">
        <w:rPr>
          <w:b/>
        </w:rPr>
        <w:t xml:space="preserve"> </w:t>
      </w:r>
      <w:r>
        <w:rPr>
          <w:b/>
        </w:rPr>
        <w:t>wireless</w:t>
      </w:r>
      <w:r w:rsidR="0072113E">
        <w:rPr>
          <w:b/>
        </w:rPr>
        <w:t xml:space="preserve"> </w:t>
      </w:r>
      <w:r>
        <w:rPr>
          <w:b/>
        </w:rPr>
        <w:t>network</w:t>
      </w:r>
      <w:r w:rsidR="0072113E">
        <w:rPr>
          <w:b/>
        </w:rPr>
        <w:t xml:space="preserve"> </w:t>
      </w:r>
      <w:r>
        <w:rPr>
          <w:b/>
        </w:rPr>
        <w:t>later</w:t>
      </w:r>
      <w:r w:rsidR="0072113E">
        <w:t xml:space="preserve"> </w:t>
      </w:r>
      <w:r>
        <w:t>option,</w:t>
      </w:r>
      <w:r w:rsidR="0072113E">
        <w:t xml:space="preserve"> </w:t>
      </w:r>
      <w:r>
        <w:t>and</w:t>
      </w:r>
      <w:r w:rsidR="0072113E">
        <w:t xml:space="preserve"> </w:t>
      </w:r>
      <w:r>
        <w:t>then</w:t>
      </w:r>
      <w:r w:rsidR="0072113E">
        <w:t xml:space="preserve"> </w:t>
      </w:r>
      <w:r>
        <w:t>configure</w:t>
      </w:r>
      <w:r w:rsidR="0072113E">
        <w:t xml:space="preserve"> </w:t>
      </w:r>
      <w:r>
        <w:t>the</w:t>
      </w:r>
      <w:r w:rsidR="0072113E">
        <w:t xml:space="preserve"> </w:t>
      </w:r>
      <w:r>
        <w:t>connection</w:t>
      </w:r>
      <w:r w:rsidR="0072113E">
        <w:t xml:space="preserve"> </w:t>
      </w:r>
      <w:r>
        <w:t>in</w:t>
      </w:r>
      <w:r w:rsidR="0072113E">
        <w:t xml:space="preserve"> </w:t>
      </w:r>
      <w:r>
        <w:t>Windows.</w:t>
      </w:r>
    </w:p>
    <w:p w:rsidR="001811E3" w:rsidRDefault="00510D28" w:rsidP="00510D28">
      <w:pPr>
        <w:pStyle w:val="ListNumber"/>
      </w:pP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select</w:t>
      </w:r>
      <w:r w:rsidR="0072113E">
        <w:t xml:space="preserve"> </w:t>
      </w:r>
      <w:r>
        <w:t>an</w:t>
      </w:r>
      <w:r w:rsidR="0072113E">
        <w:t xml:space="preserve"> </w:t>
      </w:r>
      <w:r>
        <w:t>available</w:t>
      </w:r>
      <w:r w:rsidR="0072113E">
        <w:t xml:space="preserve"> </w:t>
      </w:r>
      <w:r>
        <w:t>network,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choose</w:t>
      </w:r>
      <w:r w:rsidR="0072113E">
        <w:t xml:space="preserve"> </w:t>
      </w:r>
      <w:r>
        <w:t>whether</w:t>
      </w:r>
      <w:r w:rsidR="0072113E">
        <w:t xml:space="preserve"> </w:t>
      </w:r>
      <w:r>
        <w:t>to</w:t>
      </w:r>
      <w:r w:rsidR="0072113E">
        <w:t xml:space="preserve"> </w:t>
      </w:r>
      <w:r>
        <w:t>connect</w:t>
      </w:r>
      <w:r w:rsidR="0072113E">
        <w:t xml:space="preserve"> </w:t>
      </w:r>
      <w:r>
        <w:t>automatically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future.</w:t>
      </w:r>
      <w:r w:rsidR="0072113E">
        <w:t xml:space="preserve"> </w:t>
      </w:r>
      <w:r>
        <w:t>This</w:t>
      </w:r>
      <w:r w:rsidR="0072113E">
        <w:t xml:space="preserve"> </w:t>
      </w:r>
      <w:r w:rsidR="0086319D">
        <w:t>option</w:t>
      </w:r>
      <w:r w:rsidR="0072113E">
        <w:t xml:space="preserve"> </w:t>
      </w:r>
      <w:r>
        <w:t>is</w:t>
      </w:r>
      <w:r w:rsidR="0072113E">
        <w:t xml:space="preserve"> </w:t>
      </w:r>
      <w:r w:rsidR="0086319D">
        <w:t>selected</w:t>
      </w:r>
      <w:r w:rsidR="0072113E">
        <w:t xml:space="preserve"> </w:t>
      </w:r>
      <w:r>
        <w:t>by</w:t>
      </w:r>
      <w:r w:rsidR="0072113E">
        <w:t xml:space="preserve"> </w:t>
      </w:r>
      <w:r>
        <w:t>default.</w:t>
      </w:r>
    </w:p>
    <w:p w:rsidR="001811E3" w:rsidRDefault="00510D28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WW_Wifi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10D28" w:rsidP="00510D2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31</w:t>
        </w:r>
      </w:fldSimple>
      <w:r>
        <w:t>: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Wireless</w:t>
      </w:r>
      <w:r w:rsidR="00C06AD5">
        <w:rPr>
          <w:rFonts w:cs="Segoe UI"/>
        </w:rPr>
        <w:t>―c</w:t>
      </w:r>
      <w:r>
        <w:t>onnect</w:t>
      </w:r>
      <w:r w:rsidR="0072113E">
        <w:t xml:space="preserve"> </w:t>
      </w:r>
      <w:r w:rsidR="00C06AD5">
        <w:t>a</w:t>
      </w:r>
      <w:r>
        <w:t>utomatically</w:t>
      </w:r>
    </w:p>
    <w:p w:rsidR="001811E3" w:rsidRDefault="00510D28" w:rsidP="00510D28">
      <w:pPr>
        <w:pStyle w:val="ListNumber"/>
      </w:pP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network</w:t>
      </w:r>
      <w:r w:rsidR="0072113E">
        <w:t xml:space="preserve"> </w:t>
      </w:r>
      <w:r>
        <w:t>you</w:t>
      </w:r>
      <w:r w:rsidR="0072113E">
        <w:t xml:space="preserve"> </w:t>
      </w:r>
      <w:r>
        <w:t>selected</w:t>
      </w:r>
      <w:r w:rsidR="0072113E">
        <w:t xml:space="preserve"> </w:t>
      </w:r>
      <w:r>
        <w:t>uses</w:t>
      </w:r>
      <w:r w:rsidR="0072113E">
        <w:t xml:space="preserve"> </w:t>
      </w:r>
      <w:r>
        <w:t>encryption,</w:t>
      </w:r>
      <w:r w:rsidR="0072113E">
        <w:t xml:space="preserve"> </w:t>
      </w: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step</w:t>
      </w:r>
      <w:r w:rsidR="0072113E">
        <w:t xml:space="preserve"> </w:t>
      </w:r>
      <w:r>
        <w:t>is</w:t>
      </w:r>
      <w:r w:rsidR="0072113E">
        <w:t xml:space="preserve"> </w:t>
      </w:r>
      <w:r>
        <w:t>to</w:t>
      </w:r>
      <w:r w:rsidR="0072113E">
        <w:t xml:space="preserve"> </w:t>
      </w:r>
      <w:r>
        <w:t>enter</w:t>
      </w:r>
      <w:r w:rsidR="0072113E">
        <w:t xml:space="preserve"> </w:t>
      </w:r>
      <w:r>
        <w:t>the</w:t>
      </w:r>
      <w:r w:rsidR="0072113E">
        <w:t xml:space="preserve"> </w:t>
      </w:r>
      <w:r>
        <w:t>password.</w:t>
      </w:r>
      <w:r w:rsidR="0072113E">
        <w:t xml:space="preserve"> </w:t>
      </w:r>
      <w:r>
        <w:t>Click</w:t>
      </w:r>
      <w:r w:rsidR="0072113E">
        <w:t xml:space="preserve"> </w:t>
      </w:r>
      <w:r>
        <w:rPr>
          <w:b/>
        </w:rPr>
        <w:t>Connect</w:t>
      </w:r>
      <w:r w:rsidR="0072113E">
        <w:t xml:space="preserve"> </w:t>
      </w:r>
      <w:r>
        <w:t>to</w:t>
      </w:r>
      <w:r w:rsidR="0072113E">
        <w:t xml:space="preserve"> </w:t>
      </w:r>
      <w:r>
        <w:t>make</w:t>
      </w:r>
      <w:r w:rsidR="0072113E">
        <w:t xml:space="preserve"> </w:t>
      </w:r>
      <w:r>
        <w:t>the</w:t>
      </w:r>
      <w:r w:rsidR="0072113E">
        <w:t xml:space="preserve"> </w:t>
      </w:r>
      <w:r>
        <w:t>connection.</w:t>
      </w:r>
    </w:p>
    <w:p w:rsidR="001811E3" w:rsidRDefault="00510D28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WW_Wifi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10D28" w:rsidP="00510D2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32</w:t>
        </w:r>
      </w:fldSimple>
      <w:r>
        <w:t>: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Wireless</w:t>
      </w:r>
      <w:r w:rsidR="00C06AD5">
        <w:rPr>
          <w:rFonts w:cs="Segoe UI"/>
        </w:rPr>
        <w:t>―e</w:t>
      </w:r>
      <w:r>
        <w:t>nter</w:t>
      </w:r>
      <w:r w:rsidR="0072113E">
        <w:t xml:space="preserve"> </w:t>
      </w:r>
      <w:r w:rsidR="00C06AD5">
        <w:t>k</w:t>
      </w:r>
      <w:r>
        <w:t>ey</w:t>
      </w:r>
    </w:p>
    <w:p w:rsidR="001811E3" w:rsidRDefault="001A2BC7" w:rsidP="001E591C">
      <w:pPr>
        <w:pStyle w:val="ListNumber"/>
      </w:pPr>
      <w:r>
        <w:t>After</w:t>
      </w:r>
      <w:r w:rsidR="0072113E">
        <w:t xml:space="preserve"> </w:t>
      </w:r>
      <w:r>
        <w:t>connecting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network,</w:t>
      </w:r>
      <w:r w:rsidR="0072113E">
        <w:t xml:space="preserve"> </w:t>
      </w:r>
      <w:r w:rsidR="0056579C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configure</w:t>
      </w:r>
      <w:r w:rsidR="0072113E">
        <w:t xml:space="preserve"> </w:t>
      </w:r>
      <w:r>
        <w:t>other</w:t>
      </w:r>
      <w:r w:rsidR="0072113E">
        <w:t xml:space="preserve"> </w:t>
      </w:r>
      <w:r>
        <w:t>initial</w:t>
      </w:r>
      <w:r w:rsidR="0072113E">
        <w:t xml:space="preserve"> </w:t>
      </w:r>
      <w:r>
        <w:t>settings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different</w:t>
      </w:r>
      <w:r w:rsidR="0072113E">
        <w:t xml:space="preserve"> </w:t>
      </w:r>
      <w:r>
        <w:t>services</w:t>
      </w:r>
      <w:r w:rsidR="0072113E">
        <w:t xml:space="preserve"> </w:t>
      </w:r>
      <w:r>
        <w:t>and</w:t>
      </w:r>
      <w:r w:rsidR="0072113E">
        <w:t xml:space="preserve"> </w:t>
      </w:r>
      <w:r>
        <w:t>features</w:t>
      </w:r>
      <w:r w:rsidR="0072113E">
        <w:t xml:space="preserve"> </w:t>
      </w:r>
      <w:r>
        <w:t>provided</w:t>
      </w:r>
      <w:r w:rsidR="0072113E">
        <w:t xml:space="preserve"> </w:t>
      </w:r>
      <w:r>
        <w:t>by</w:t>
      </w:r>
      <w:r w:rsidR="0072113E">
        <w:t xml:space="preserve"> </w:t>
      </w:r>
      <w:r>
        <w:t>Windows</w:t>
      </w:r>
      <w:r w:rsidR="0072113E">
        <w:t xml:space="preserve"> </w:t>
      </w:r>
      <w:r>
        <w:t>and</w:t>
      </w:r>
      <w:r w:rsidR="0072113E">
        <w:t xml:space="preserve"> </w:t>
      </w:r>
      <w:r>
        <w:t>Windows</w:t>
      </w:r>
      <w:r w:rsidR="0072113E">
        <w:t xml:space="preserve"> </w:t>
      </w:r>
      <w:r>
        <w:t>Live.</w:t>
      </w:r>
      <w:r w:rsidR="0072113E">
        <w:t xml:space="preserve"> </w:t>
      </w:r>
      <w:r w:rsidR="0056579C"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choose</w:t>
      </w:r>
      <w:r w:rsidR="0072113E">
        <w:t xml:space="preserve"> </w:t>
      </w:r>
      <w:r>
        <w:t>the</w:t>
      </w:r>
      <w:r w:rsidR="0072113E">
        <w:t xml:space="preserve"> </w:t>
      </w:r>
      <w:r w:rsidRPr="0086319D">
        <w:rPr>
          <w:b/>
        </w:rPr>
        <w:t>Use</w:t>
      </w:r>
      <w:r w:rsidR="0072113E">
        <w:rPr>
          <w:b/>
        </w:rPr>
        <w:t xml:space="preserve"> </w:t>
      </w:r>
      <w:r w:rsidRPr="0086319D">
        <w:rPr>
          <w:b/>
        </w:rPr>
        <w:t>express</w:t>
      </w:r>
      <w:r w:rsidR="0072113E">
        <w:rPr>
          <w:b/>
        </w:rPr>
        <w:t xml:space="preserve"> </w:t>
      </w:r>
      <w:r w:rsidRPr="0086319D">
        <w:rPr>
          <w:b/>
        </w:rPr>
        <w:t>settings</w:t>
      </w:r>
      <w:r w:rsidR="0072113E">
        <w:t xml:space="preserve"> </w:t>
      </w:r>
      <w:r>
        <w:t>option</w:t>
      </w:r>
      <w:r w:rsidR="0072113E">
        <w:t xml:space="preserve"> </w:t>
      </w:r>
      <w:r>
        <w:t>to</w:t>
      </w:r>
      <w:r w:rsidR="0072113E">
        <w:t xml:space="preserve"> </w:t>
      </w:r>
      <w:r>
        <w:t>accept</w:t>
      </w:r>
      <w:r w:rsidR="0072113E">
        <w:t xml:space="preserve"> </w:t>
      </w:r>
      <w:r>
        <w:t>the</w:t>
      </w:r>
      <w:r w:rsidR="0072113E">
        <w:t xml:space="preserve"> </w:t>
      </w:r>
      <w:r>
        <w:t>defaults</w:t>
      </w:r>
      <w:r w:rsidR="0072113E">
        <w:t xml:space="preserve"> </w:t>
      </w:r>
      <w:r>
        <w:t>and</w:t>
      </w:r>
      <w:r w:rsidR="0072113E">
        <w:t xml:space="preserve"> </w:t>
      </w:r>
      <w:r>
        <w:t>skip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 w:rsidR="0086319D">
        <w:t>“</w:t>
      </w:r>
      <w:r w:rsidR="00A34839">
        <w:t>Sign</w:t>
      </w:r>
      <w:r w:rsidR="0072113E">
        <w:t xml:space="preserve"> </w:t>
      </w:r>
      <w:r>
        <w:t>on</w:t>
      </w:r>
      <w:r w:rsidR="0086319D">
        <w:t>”</w:t>
      </w:r>
      <w:r w:rsidR="0072113E">
        <w:t xml:space="preserve"> </w:t>
      </w:r>
      <w:r>
        <w:t>step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wizard,</w:t>
      </w:r>
      <w:r w:rsidR="0072113E">
        <w:t xml:space="preserve"> </w:t>
      </w:r>
      <w:r>
        <w:t>or</w:t>
      </w:r>
      <w:r w:rsidR="0072113E">
        <w:t xml:space="preserve"> </w:t>
      </w:r>
      <w:r w:rsidR="0056579C"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choose</w:t>
      </w:r>
      <w:r w:rsidR="0072113E">
        <w:t xml:space="preserve"> </w:t>
      </w:r>
      <w:r>
        <w:t>the</w:t>
      </w:r>
      <w:r w:rsidR="0072113E">
        <w:t xml:space="preserve"> </w:t>
      </w:r>
      <w:r w:rsidRPr="0086319D">
        <w:rPr>
          <w:b/>
        </w:rPr>
        <w:t>Customize</w:t>
      </w:r>
      <w:r w:rsidR="0072113E">
        <w:t xml:space="preserve"> </w:t>
      </w:r>
      <w:r>
        <w:t>button</w:t>
      </w:r>
      <w:r w:rsidR="0072113E">
        <w:t xml:space="preserve"> </w:t>
      </w:r>
      <w:r>
        <w:t>to</w:t>
      </w:r>
      <w:r w:rsidR="0072113E">
        <w:t xml:space="preserve"> </w:t>
      </w:r>
      <w:r>
        <w:t>verify</w:t>
      </w:r>
      <w:r w:rsidR="0072113E">
        <w:t xml:space="preserve"> </w:t>
      </w:r>
      <w:r>
        <w:t>these</w:t>
      </w:r>
      <w:r w:rsidR="0072113E">
        <w:t xml:space="preserve"> </w:t>
      </w:r>
      <w:r>
        <w:t>settings</w:t>
      </w:r>
      <w:r w:rsidR="0072113E">
        <w:t xml:space="preserve"> </w:t>
      </w:r>
      <w:r>
        <w:t>individually.</w:t>
      </w:r>
    </w:p>
    <w:p w:rsidR="001811E3" w:rsidRDefault="001A2BC7" w:rsidP="004C1118">
      <w:pPr>
        <w:pStyle w:val="ParagraphIndent"/>
      </w:pP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purposes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training,</w:t>
      </w:r>
      <w:r w:rsidR="0072113E">
        <w:t xml:space="preserve"> </w:t>
      </w:r>
      <w:r>
        <w:t>we</w:t>
      </w:r>
      <w:r w:rsidR="0072113E">
        <w:t xml:space="preserve"> </w:t>
      </w:r>
      <w:r>
        <w:t>will</w:t>
      </w:r>
      <w:r w:rsidR="0072113E">
        <w:t xml:space="preserve"> </w:t>
      </w:r>
      <w:r>
        <w:t>walk</w:t>
      </w:r>
      <w:r w:rsidR="0072113E">
        <w:t xml:space="preserve"> </w:t>
      </w:r>
      <w:r>
        <w:t>through</w:t>
      </w:r>
      <w:r w:rsidR="0072113E">
        <w:t xml:space="preserve"> </w:t>
      </w:r>
      <w:r>
        <w:t>the</w:t>
      </w:r>
      <w:r w:rsidR="0072113E">
        <w:t xml:space="preserve"> </w:t>
      </w:r>
      <w:r>
        <w:t>Customize</w:t>
      </w:r>
      <w:r w:rsidR="0072113E">
        <w:t xml:space="preserve"> </w:t>
      </w:r>
      <w:r>
        <w:t>path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wizard.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3.26 PM_95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33</w:t>
        </w:r>
      </w:fldSimple>
      <w:r>
        <w:t>: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56579C">
        <w:t>Welcome</w:t>
      </w:r>
      <w:r w:rsidR="0072113E">
        <w:t xml:space="preserve"> </w:t>
      </w:r>
      <w:r w:rsidR="00A81FB5">
        <w:t>s</w:t>
      </w:r>
      <w:r w:rsidR="0056579C">
        <w:t>ettings</w:t>
      </w:r>
    </w:p>
    <w:p w:rsidR="001811E3" w:rsidRDefault="001A2BC7" w:rsidP="001E591C">
      <w:pPr>
        <w:pStyle w:val="ListNumber"/>
      </w:pPr>
      <w:r w:rsidRPr="00E13CD3">
        <w:t>If</w:t>
      </w:r>
      <w:r w:rsidR="0072113E">
        <w:t xml:space="preserve"> </w:t>
      </w:r>
      <w:r w:rsidR="0056579C">
        <w:t>you</w:t>
      </w:r>
      <w:r w:rsidR="0072113E">
        <w:t xml:space="preserve"> </w:t>
      </w:r>
      <w:r w:rsidR="0056579C">
        <w:t>chose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86319D">
        <w:rPr>
          <w:b/>
        </w:rPr>
        <w:t>Customize</w:t>
      </w:r>
      <w:r w:rsidR="0072113E">
        <w:t xml:space="preserve"> </w:t>
      </w:r>
      <w:r w:rsidRPr="00E13CD3">
        <w:t>option,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first</w:t>
      </w:r>
      <w:r w:rsidR="0072113E">
        <w:t xml:space="preserve"> </w:t>
      </w:r>
      <w:r w:rsidRPr="00E13CD3">
        <w:t>thing</w:t>
      </w:r>
      <w:r w:rsidR="0072113E">
        <w:t xml:space="preserve"> </w:t>
      </w:r>
      <w:r w:rsidR="0056579C">
        <w:t>you</w:t>
      </w:r>
      <w:r w:rsidR="0072113E">
        <w:t xml:space="preserve"> </w:t>
      </w:r>
      <w:r w:rsidRPr="00E13CD3">
        <w:t>will</w:t>
      </w:r>
      <w:r w:rsidR="0072113E">
        <w:t xml:space="preserve"> </w:t>
      </w:r>
      <w:r w:rsidRPr="00E13CD3">
        <w:t>be</w:t>
      </w:r>
      <w:r w:rsidR="0072113E">
        <w:t xml:space="preserve"> </w:t>
      </w:r>
      <w:r w:rsidRPr="00E13CD3">
        <w:t>prompted</w:t>
      </w:r>
      <w:r w:rsidR="0072113E">
        <w:t xml:space="preserve"> </w:t>
      </w:r>
      <w:r w:rsidRPr="00E13CD3">
        <w:t>for</w:t>
      </w:r>
      <w:r w:rsidR="0072113E">
        <w:t xml:space="preserve"> </w:t>
      </w:r>
      <w:r w:rsidRPr="00E13CD3">
        <w:t>is</w:t>
      </w:r>
      <w:r w:rsidR="0072113E">
        <w:t xml:space="preserve"> </w:t>
      </w:r>
      <w:r w:rsidRPr="00E13CD3">
        <w:t>whether</w:t>
      </w:r>
      <w:r w:rsidR="0072113E">
        <w:t xml:space="preserve"> </w:t>
      </w:r>
      <w:r w:rsidRPr="00E13CD3">
        <w:t>or</w:t>
      </w:r>
      <w:r w:rsidR="0072113E">
        <w:t xml:space="preserve"> </w:t>
      </w:r>
      <w:r w:rsidRPr="00E13CD3">
        <w:t>not</w:t>
      </w:r>
      <w:r w:rsidR="0072113E">
        <w:t xml:space="preserve"> </w:t>
      </w:r>
      <w:r w:rsidR="0056579C">
        <w:t>you</w:t>
      </w:r>
      <w:r w:rsidR="0072113E">
        <w:t xml:space="preserve"> </w:t>
      </w:r>
      <w:r w:rsidR="0056579C">
        <w:t>would</w:t>
      </w:r>
      <w:r w:rsidR="0072113E">
        <w:t xml:space="preserve"> </w:t>
      </w:r>
      <w:r w:rsidRPr="00E13CD3">
        <w:t>like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share</w:t>
      </w:r>
      <w:r w:rsidR="0072113E">
        <w:t xml:space="preserve"> </w:t>
      </w:r>
      <w:r w:rsidRPr="00E13CD3">
        <w:t>resources</w:t>
      </w:r>
      <w:r w:rsidR="0072113E">
        <w:t xml:space="preserve"> </w:t>
      </w:r>
      <w:r w:rsidRPr="00E13CD3">
        <w:t>on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network.</w:t>
      </w:r>
      <w:r w:rsidR="0072113E">
        <w:t xml:space="preserve"> </w:t>
      </w:r>
      <w:r w:rsidRPr="00E13CD3">
        <w:t>This</w:t>
      </w:r>
      <w:r w:rsidR="0072113E">
        <w:t xml:space="preserve"> </w:t>
      </w:r>
      <w:r w:rsidRPr="00E13CD3">
        <w:t>option</w:t>
      </w:r>
      <w:r w:rsidR="0072113E">
        <w:t xml:space="preserve"> </w:t>
      </w:r>
      <w:r w:rsidRPr="00E13CD3">
        <w:t>will</w:t>
      </w:r>
      <w:r w:rsidR="0072113E">
        <w:t xml:space="preserve"> </w:t>
      </w:r>
      <w:r w:rsidRPr="00E13CD3">
        <w:t>set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category</w:t>
      </w:r>
      <w:r w:rsidR="0072113E">
        <w:t xml:space="preserve"> </w:t>
      </w:r>
      <w:r w:rsidRPr="00E13CD3">
        <w:t>of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network</w:t>
      </w:r>
      <w:r w:rsidR="0072113E">
        <w:t xml:space="preserve"> </w:t>
      </w:r>
      <w:r w:rsidRPr="00E13CD3">
        <w:t>as</w:t>
      </w:r>
      <w:r w:rsidR="0072113E">
        <w:t xml:space="preserve"> </w:t>
      </w:r>
      <w:r w:rsidRPr="00E13CD3">
        <w:t>shown</w:t>
      </w:r>
      <w:r w:rsidR="0072113E">
        <w:t xml:space="preserve"> </w:t>
      </w:r>
      <w:r w:rsidRPr="00E13CD3">
        <w:t>in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Network</w:t>
      </w:r>
      <w:r w:rsidR="0072113E">
        <w:t xml:space="preserve"> </w:t>
      </w:r>
      <w:r w:rsidRPr="00E13CD3">
        <w:t>and</w:t>
      </w:r>
      <w:r w:rsidR="0072113E">
        <w:t xml:space="preserve"> </w:t>
      </w:r>
      <w:r w:rsidRPr="00E13CD3">
        <w:t>Sharing</w:t>
      </w:r>
      <w:r w:rsidR="0072113E">
        <w:t xml:space="preserve"> </w:t>
      </w:r>
      <w:r w:rsidRPr="00E13CD3">
        <w:t>Center.</w:t>
      </w:r>
    </w:p>
    <w:p w:rsidR="001811E3" w:rsidRDefault="001A2BC7" w:rsidP="001E591C">
      <w:pPr>
        <w:pStyle w:val="ParagraphIndent"/>
      </w:pPr>
      <w:r w:rsidRPr="00E13CD3">
        <w:t>The</w:t>
      </w:r>
      <w:r w:rsidR="0072113E">
        <w:t xml:space="preserve"> </w:t>
      </w:r>
      <w:r w:rsidRPr="00E13CD3">
        <w:t>first</w:t>
      </w:r>
      <w:r w:rsidR="0072113E">
        <w:t xml:space="preserve"> </w:t>
      </w:r>
      <w:r w:rsidRPr="00E13CD3">
        <w:t>option</w:t>
      </w:r>
      <w:r w:rsidR="0072113E">
        <w:t xml:space="preserve"> </w:t>
      </w:r>
      <w:r w:rsidRPr="00E13CD3">
        <w:t>will</w:t>
      </w:r>
      <w:r w:rsidR="0072113E">
        <w:t xml:space="preserve"> </w:t>
      </w:r>
      <w:r w:rsidRPr="00E13CD3">
        <w:t>set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network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be</w:t>
      </w:r>
      <w:r w:rsidR="0072113E">
        <w:t xml:space="preserve"> </w:t>
      </w:r>
      <w:r w:rsidRPr="00E13CD3">
        <w:t>a</w:t>
      </w:r>
      <w:r w:rsidR="0072113E">
        <w:t xml:space="preserve"> </w:t>
      </w:r>
      <w:r w:rsidRPr="00E13CD3">
        <w:t>private</w:t>
      </w:r>
      <w:r w:rsidR="0072113E">
        <w:t xml:space="preserve"> </w:t>
      </w:r>
      <w:r w:rsidRPr="00E13CD3">
        <w:t>network</w:t>
      </w:r>
      <w:r w:rsidR="0072113E">
        <w:t xml:space="preserve"> </w:t>
      </w:r>
      <w:r w:rsidRPr="00E13CD3">
        <w:t>and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second</w:t>
      </w:r>
      <w:r w:rsidR="0072113E">
        <w:t xml:space="preserve"> </w:t>
      </w:r>
      <w:r w:rsidRPr="00E13CD3">
        <w:t>option</w:t>
      </w:r>
      <w:r w:rsidR="0072113E">
        <w:t xml:space="preserve"> </w:t>
      </w:r>
      <w:r w:rsidRPr="00E13CD3">
        <w:t>will</w:t>
      </w:r>
      <w:r w:rsidR="0072113E">
        <w:t xml:space="preserve"> </w:t>
      </w:r>
      <w:r w:rsidRPr="00E13CD3">
        <w:t>set</w:t>
      </w:r>
      <w:r w:rsidR="0072113E">
        <w:t xml:space="preserve"> </w:t>
      </w:r>
      <w:r w:rsidRPr="00E13CD3">
        <w:t>the</w:t>
      </w:r>
      <w:r w:rsidR="0072113E">
        <w:t xml:space="preserve"> </w:t>
      </w:r>
      <w:r w:rsidRPr="00E13CD3">
        <w:t>network</w:t>
      </w:r>
      <w:r w:rsidR="0072113E">
        <w:t xml:space="preserve"> </w:t>
      </w:r>
      <w:r w:rsidRPr="00E13CD3">
        <w:t>to</w:t>
      </w:r>
      <w:r w:rsidR="0072113E">
        <w:t xml:space="preserve"> </w:t>
      </w:r>
      <w:r w:rsidRPr="00E13CD3">
        <w:t>be</w:t>
      </w:r>
      <w:r w:rsidR="0072113E">
        <w:t xml:space="preserve"> </w:t>
      </w:r>
      <w:r w:rsidRPr="00E13CD3">
        <w:t>a</w:t>
      </w:r>
      <w:r w:rsidR="0072113E">
        <w:t xml:space="preserve"> </w:t>
      </w:r>
      <w:r w:rsidRPr="00E13CD3">
        <w:t>public</w:t>
      </w:r>
      <w:r w:rsidR="0072113E">
        <w:t xml:space="preserve"> </w:t>
      </w:r>
      <w:r w:rsidRPr="00E13CD3">
        <w:t>network.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3.36 PM_95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34</w:t>
        </w:r>
      </w:fldSimple>
      <w:r>
        <w:t>: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56579C">
        <w:t>Welcome</w:t>
      </w:r>
      <w:r w:rsidR="0072113E">
        <w:t xml:space="preserve"> </w:t>
      </w:r>
      <w:r w:rsidR="00A81FB5">
        <w:t>s</w:t>
      </w:r>
      <w:r w:rsidR="0056579C">
        <w:t>ettings</w:t>
      </w:r>
      <w:r w:rsidR="00A81FB5">
        <w:rPr>
          <w:rFonts w:cs="Segoe UI"/>
        </w:rPr>
        <w:t>―</w:t>
      </w:r>
      <w:r w:rsidR="00257EA0">
        <w:t>s</w:t>
      </w:r>
      <w:r w:rsidR="0056579C">
        <w:t>haring</w:t>
      </w:r>
    </w:p>
    <w:p w:rsidR="001811E3" w:rsidRDefault="001A2BC7" w:rsidP="001E591C">
      <w:pPr>
        <w:pStyle w:val="ListNumber"/>
      </w:pP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page</w:t>
      </w:r>
      <w:r w:rsidR="0072113E">
        <w:t xml:space="preserve"> </w:t>
      </w:r>
      <w:r>
        <w:t>will</w:t>
      </w:r>
      <w:r w:rsidR="0072113E">
        <w:t xml:space="preserve"> </w:t>
      </w:r>
      <w:r>
        <w:t>show</w:t>
      </w:r>
      <w:r w:rsidR="0072113E">
        <w:t xml:space="preserve"> </w:t>
      </w:r>
      <w:r>
        <w:t>various</w:t>
      </w:r>
      <w:r w:rsidR="0072113E">
        <w:t xml:space="preserve"> </w:t>
      </w:r>
      <w:r>
        <w:t>options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automatically</w:t>
      </w:r>
      <w:r w:rsidR="0072113E">
        <w:t xml:space="preserve"> </w:t>
      </w:r>
      <w:r>
        <w:t>installing</w:t>
      </w:r>
      <w:r w:rsidR="0072113E">
        <w:t xml:space="preserve"> </w:t>
      </w:r>
      <w:r>
        <w:t>Windows</w:t>
      </w:r>
      <w:r w:rsidR="0072113E">
        <w:t xml:space="preserve"> </w:t>
      </w:r>
      <w:r>
        <w:t>and</w:t>
      </w:r>
      <w:r w:rsidR="0072113E">
        <w:t xml:space="preserve"> </w:t>
      </w:r>
      <w:r>
        <w:t>driver</w:t>
      </w:r>
      <w:r w:rsidR="0072113E">
        <w:t xml:space="preserve"> </w:t>
      </w:r>
      <w:r w:rsidRPr="0067057B">
        <w:t>updates</w:t>
      </w:r>
      <w:r>
        <w:t>,</w:t>
      </w:r>
      <w:r w:rsidR="0072113E">
        <w:t xml:space="preserve"> </w:t>
      </w:r>
      <w:r>
        <w:t>as</w:t>
      </w:r>
      <w:r w:rsidR="0072113E">
        <w:t xml:space="preserve"> </w:t>
      </w:r>
      <w:r>
        <w:t>well</w:t>
      </w:r>
      <w:r w:rsidR="0072113E">
        <w:t xml:space="preserve"> </w:t>
      </w:r>
      <w:r>
        <w:t>as</w:t>
      </w:r>
      <w:r w:rsidR="0072113E">
        <w:t xml:space="preserve"> </w:t>
      </w:r>
      <w:r>
        <w:t>options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SmartScreen</w:t>
      </w:r>
      <w:r w:rsidR="0086319D">
        <w:t>®</w:t>
      </w:r>
      <w:r w:rsidR="0072113E">
        <w:t xml:space="preserve"> </w:t>
      </w:r>
      <w:r>
        <w:t>filter.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11 PM_96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35</w:t>
        </w:r>
      </w:fldSimple>
      <w:r>
        <w:t>: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56579C">
        <w:t>Welcome</w:t>
      </w:r>
      <w:r w:rsidR="0072113E">
        <w:t xml:space="preserve"> </w:t>
      </w:r>
      <w:r w:rsidR="00A81FB5">
        <w:t>s</w:t>
      </w:r>
      <w:r w:rsidR="0056579C">
        <w:t>ettings</w:t>
      </w:r>
      <w:r w:rsidR="00A81FB5">
        <w:rPr>
          <w:rFonts w:cs="Segoe UI"/>
        </w:rPr>
        <w:t>―</w:t>
      </w:r>
      <w:r w:rsidR="00A81FB5">
        <w:t>p</w:t>
      </w:r>
      <w:r w:rsidR="0056579C">
        <w:t>rotect</w:t>
      </w:r>
      <w:r w:rsidR="0072113E">
        <w:t xml:space="preserve"> </w:t>
      </w:r>
      <w:r w:rsidR="0056579C">
        <w:t>and</w:t>
      </w:r>
      <w:r w:rsidR="0072113E">
        <w:t xml:space="preserve"> </w:t>
      </w:r>
      <w:r w:rsidR="00A81FB5">
        <w:t>u</w:t>
      </w:r>
      <w:r w:rsidR="0056579C">
        <w:t>pdate</w:t>
      </w:r>
    </w:p>
    <w:p w:rsidR="001811E3" w:rsidRDefault="001A2BC7" w:rsidP="001E591C">
      <w:pPr>
        <w:pStyle w:val="ListNumber"/>
      </w:pPr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settings</w:t>
      </w:r>
      <w:r w:rsidR="0072113E">
        <w:t xml:space="preserve"> </w:t>
      </w:r>
      <w:r>
        <w:t>page</w:t>
      </w:r>
      <w:r w:rsidR="0072113E">
        <w:t xml:space="preserve"> </w:t>
      </w:r>
      <w:r>
        <w:t>shows</w:t>
      </w:r>
      <w:r w:rsidR="0072113E">
        <w:t xml:space="preserve"> </w:t>
      </w:r>
      <w:r>
        <w:t>options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providing</w:t>
      </w:r>
      <w:r w:rsidR="0072113E">
        <w:t xml:space="preserve"> </w:t>
      </w:r>
      <w:r>
        <w:t>usage</w:t>
      </w:r>
      <w:r w:rsidR="0072113E">
        <w:t xml:space="preserve"> </w:t>
      </w:r>
      <w:r>
        <w:t>and</w:t>
      </w:r>
      <w:r w:rsidR="0072113E">
        <w:t xml:space="preserve"> </w:t>
      </w:r>
      <w:r>
        <w:t>other</w:t>
      </w:r>
      <w:r w:rsidR="0072113E">
        <w:t xml:space="preserve"> </w:t>
      </w:r>
      <w:r>
        <w:t>related</w:t>
      </w:r>
      <w:r w:rsidR="0072113E">
        <w:t xml:space="preserve"> </w:t>
      </w:r>
      <w:r w:rsidR="0056579C">
        <w:t>information</w:t>
      </w:r>
      <w:r w:rsidR="0072113E">
        <w:t xml:space="preserve"> </w:t>
      </w:r>
      <w:r>
        <w:t>to</w:t>
      </w:r>
      <w:r w:rsidR="0072113E">
        <w:t xml:space="preserve"> </w:t>
      </w:r>
      <w:r>
        <w:t>Microsoft</w:t>
      </w:r>
      <w:r w:rsidR="0072113E">
        <w:t xml:space="preserve"> </w:t>
      </w:r>
      <w:r w:rsidR="0056579C">
        <w:t>for</w:t>
      </w:r>
      <w:r w:rsidR="0072113E">
        <w:t xml:space="preserve"> </w:t>
      </w:r>
      <w:r w:rsidR="0056579C">
        <w:t>product</w:t>
      </w:r>
      <w:r w:rsidR="0072113E">
        <w:t xml:space="preserve"> </w:t>
      </w:r>
      <w:r w:rsidR="0056579C">
        <w:t>improvement</w:t>
      </w:r>
      <w:r>
        <w:t>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16 PM_96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36</w:t>
        </w:r>
      </w:fldSimple>
      <w:r>
        <w:t>: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56579C">
        <w:t>Welcome</w:t>
      </w:r>
      <w:r w:rsidR="0072113E">
        <w:t xml:space="preserve"> </w:t>
      </w:r>
      <w:r w:rsidR="00A81FB5">
        <w:t>s</w:t>
      </w:r>
      <w:r w:rsidR="0056579C">
        <w:t>ettings</w:t>
      </w:r>
      <w:r w:rsidR="00A81FB5">
        <w:rPr>
          <w:rFonts w:cs="Segoe UI"/>
        </w:rPr>
        <w:t>―</w:t>
      </w:r>
      <w:r w:rsidR="00A81FB5">
        <w:t>m</w:t>
      </w:r>
      <w:r w:rsidR="0056579C">
        <w:t>ake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A81FB5">
        <w:t>b</w:t>
      </w:r>
      <w:r w:rsidR="0056579C">
        <w:t>etter</w:t>
      </w:r>
    </w:p>
    <w:p w:rsidR="001811E3" w:rsidRDefault="001A2BC7" w:rsidP="001E591C">
      <w:pPr>
        <w:pStyle w:val="ListNumber"/>
      </w:pPr>
      <w:r>
        <w:t>This</w:t>
      </w:r>
      <w:r w:rsidR="0072113E">
        <w:t xml:space="preserve"> </w:t>
      </w:r>
      <w:r>
        <w:t>page</w:t>
      </w:r>
      <w:r w:rsidR="0072113E">
        <w:t xml:space="preserve"> </w:t>
      </w:r>
      <w:r w:rsidRPr="0067057B">
        <w:t>shows</w:t>
      </w:r>
      <w:r w:rsidR="0072113E">
        <w:t xml:space="preserve"> </w:t>
      </w:r>
      <w:r>
        <w:t>settings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using</w:t>
      </w:r>
      <w:r w:rsidR="0072113E">
        <w:t xml:space="preserve"> </w:t>
      </w:r>
      <w:r>
        <w:t>Microsoft</w:t>
      </w:r>
      <w:r w:rsidR="0072113E">
        <w:t xml:space="preserve"> </w:t>
      </w:r>
      <w:r>
        <w:t>services</w:t>
      </w:r>
      <w:r w:rsidR="0072113E">
        <w:t xml:space="preserve"> </w:t>
      </w:r>
      <w:r>
        <w:t>to</w:t>
      </w:r>
      <w:r w:rsidR="0072113E">
        <w:t xml:space="preserve"> </w:t>
      </w:r>
      <w:r>
        <w:t>fix</w:t>
      </w:r>
      <w:r w:rsidR="0072113E">
        <w:t xml:space="preserve"> </w:t>
      </w:r>
      <w:r w:rsidR="000A210F">
        <w:t>issues</w:t>
      </w:r>
      <w:r w:rsidR="0072113E">
        <w:t xml:space="preserve"> </w:t>
      </w:r>
      <w:r>
        <w:t>and</w:t>
      </w:r>
      <w:r w:rsidR="0072113E">
        <w:t xml:space="preserve"> </w:t>
      </w:r>
      <w:r>
        <w:t>lets</w:t>
      </w:r>
      <w:r w:rsidR="0072113E">
        <w:t xml:space="preserve"> </w:t>
      </w:r>
      <w:r>
        <w:t>you</w:t>
      </w:r>
      <w:r w:rsidR="0072113E">
        <w:t xml:space="preserve"> </w:t>
      </w:r>
      <w:r>
        <w:t>configure</w:t>
      </w:r>
      <w:r w:rsidR="0072113E">
        <w:t xml:space="preserve"> </w:t>
      </w:r>
      <w:r>
        <w:t>what</w:t>
      </w:r>
      <w:r w:rsidR="0072113E">
        <w:t xml:space="preserve"> </w:t>
      </w:r>
      <w:r>
        <w:t>information</w:t>
      </w:r>
      <w:r w:rsidR="0072113E">
        <w:t xml:space="preserve"> </w:t>
      </w:r>
      <w:r>
        <w:t>that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share</w:t>
      </w:r>
      <w:r w:rsidR="0072113E">
        <w:t xml:space="preserve"> </w:t>
      </w:r>
      <w:r>
        <w:t>with</w:t>
      </w:r>
      <w:r w:rsidR="0072113E">
        <w:t xml:space="preserve"> </w:t>
      </w:r>
      <w:r>
        <w:t>your</w:t>
      </w:r>
      <w:r w:rsidR="0072113E">
        <w:t xml:space="preserve"> </w:t>
      </w:r>
      <w:r>
        <w:t>apps.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21 PM_96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37</w:t>
        </w:r>
      </w:fldSimple>
      <w:r>
        <w:t>:</w:t>
      </w:r>
      <w:r w:rsidR="0072113E">
        <w:t xml:space="preserve"> </w:t>
      </w:r>
      <w:r w:rsidR="0056579C">
        <w:t>Windows</w:t>
      </w:r>
      <w:r w:rsidR="0072113E">
        <w:t xml:space="preserve"> </w:t>
      </w:r>
      <w:r w:rsidR="0056579C">
        <w:t>Welcome</w:t>
      </w:r>
      <w:r w:rsidR="0072113E">
        <w:t xml:space="preserve"> </w:t>
      </w:r>
      <w:r w:rsidR="00A81FB5">
        <w:t>settings</w:t>
      </w:r>
      <w:r w:rsidR="00A81FB5">
        <w:rPr>
          <w:rFonts w:cs="Segoe UI"/>
        </w:rPr>
        <w:t>―</w:t>
      </w:r>
      <w:r w:rsidR="00A81FB5">
        <w:t>c</w:t>
      </w:r>
      <w:r w:rsidR="0056579C">
        <w:t>heck</w:t>
      </w:r>
      <w:r w:rsidR="0072113E">
        <w:t xml:space="preserve"> </w:t>
      </w:r>
      <w:r w:rsidR="0056579C">
        <w:t>for</w:t>
      </w:r>
      <w:r w:rsidR="0072113E">
        <w:t xml:space="preserve"> </w:t>
      </w:r>
      <w:r w:rsidR="00A81FB5">
        <w:t>s</w:t>
      </w:r>
      <w:r w:rsidR="0056579C">
        <w:t>olutions</w:t>
      </w:r>
    </w:p>
    <w:p w:rsidR="005B246D" w:rsidRDefault="001A2BC7" w:rsidP="00FD5484">
      <w:pPr>
        <w:pStyle w:val="ListNumber"/>
      </w:pPr>
      <w:bookmarkStart w:id="51" w:name="_Ref327465952"/>
      <w:r>
        <w:t>After</w:t>
      </w:r>
      <w:r w:rsidR="0072113E">
        <w:t xml:space="preserve"> </w:t>
      </w:r>
      <w:r>
        <w:t>the</w:t>
      </w:r>
      <w:r w:rsidR="0072113E">
        <w:t xml:space="preserve"> </w:t>
      </w:r>
      <w:r>
        <w:t>Settings</w:t>
      </w:r>
      <w:r w:rsidR="0072113E">
        <w:t xml:space="preserve"> </w:t>
      </w:r>
      <w:r>
        <w:t>page</w:t>
      </w:r>
      <w:r w:rsidR="0072113E">
        <w:t xml:space="preserve"> </w:t>
      </w:r>
      <w:r>
        <w:t>(or</w:t>
      </w:r>
      <w:r w:rsidR="0072113E">
        <w:t xml:space="preserve"> </w:t>
      </w:r>
      <w:r>
        <w:t>pages</w:t>
      </w:r>
      <w:r w:rsidR="0072113E">
        <w:t xml:space="preserve"> </w:t>
      </w:r>
      <w:r>
        <w:t>if</w:t>
      </w:r>
      <w:r w:rsidR="0072113E">
        <w:t xml:space="preserve"> </w:t>
      </w:r>
      <w:r w:rsidR="0056579C">
        <w:t>you</w:t>
      </w:r>
      <w:r w:rsidR="0072113E">
        <w:t xml:space="preserve"> </w:t>
      </w:r>
      <w:r>
        <w:t>chose</w:t>
      </w:r>
      <w:r w:rsidR="0072113E">
        <w:t xml:space="preserve"> </w:t>
      </w:r>
      <w:r>
        <w:t>the</w:t>
      </w:r>
      <w:r w:rsidR="0072113E">
        <w:t xml:space="preserve"> </w:t>
      </w:r>
      <w:r w:rsidRPr="0086319D">
        <w:rPr>
          <w:b/>
        </w:rPr>
        <w:t>Customize</w:t>
      </w:r>
      <w:r w:rsidR="0072113E">
        <w:t xml:space="preserve"> </w:t>
      </w:r>
      <w:r>
        <w:t>option)</w:t>
      </w:r>
      <w:r w:rsidR="0086319D">
        <w:t>,</w:t>
      </w:r>
      <w:r w:rsidR="0072113E">
        <w:t xml:space="preserve"> </w:t>
      </w:r>
      <w:r w:rsidR="0056579C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prompted</w:t>
      </w:r>
      <w:r w:rsidR="0072113E">
        <w:t xml:space="preserve"> </w:t>
      </w:r>
      <w:r>
        <w:t>to</w:t>
      </w:r>
      <w:r w:rsidR="0072113E">
        <w:t xml:space="preserve"> </w:t>
      </w:r>
      <w:r w:rsidRPr="0067057B">
        <w:t>provide</w:t>
      </w:r>
      <w:r w:rsidR="0072113E">
        <w:t xml:space="preserve"> </w:t>
      </w:r>
      <w:r>
        <w:t>an</w:t>
      </w:r>
      <w:r w:rsidR="0072113E">
        <w:t xml:space="preserve"> </w:t>
      </w:r>
      <w:r>
        <w:t>email</w:t>
      </w:r>
      <w:r w:rsidR="0072113E">
        <w:t xml:space="preserve"> </w:t>
      </w:r>
      <w:r>
        <w:t>address</w:t>
      </w:r>
      <w:r w:rsidR="0072113E">
        <w:t xml:space="preserve"> </w:t>
      </w:r>
      <w:r>
        <w:t>for</w:t>
      </w:r>
      <w:r w:rsidR="0072113E">
        <w:t xml:space="preserve"> </w:t>
      </w:r>
      <w:r w:rsidR="00A34839">
        <w:t>signing</w:t>
      </w:r>
      <w:r w:rsidR="0072113E">
        <w:t xml:space="preserve"> </w:t>
      </w:r>
      <w:r w:rsidR="0086319D">
        <w:t>o</w:t>
      </w:r>
      <w:r w:rsidR="00A34839">
        <w:t>n</w:t>
      </w:r>
      <w:r w:rsidR="0072113E">
        <w:t xml:space="preserve"> </w:t>
      </w:r>
      <w:r w:rsidR="00F77C09">
        <w:t>to</w:t>
      </w:r>
      <w:r w:rsidR="0072113E">
        <w:t xml:space="preserve"> </w:t>
      </w:r>
      <w:r>
        <w:t>Windows.</w:t>
      </w:r>
      <w:r w:rsidR="0072113E">
        <w:t xml:space="preserve"> </w:t>
      </w:r>
      <w:r>
        <w:t>The</w:t>
      </w:r>
      <w:r w:rsidR="0072113E">
        <w:t xml:space="preserve"> </w:t>
      </w:r>
      <w:r>
        <w:t>default</w:t>
      </w:r>
      <w:r w:rsidR="0072113E">
        <w:t xml:space="preserve"> </w:t>
      </w:r>
      <w:r>
        <w:t>option</w:t>
      </w:r>
      <w:r w:rsidR="0072113E">
        <w:t xml:space="preserve"> </w:t>
      </w:r>
      <w:r>
        <w:t>for</w:t>
      </w:r>
      <w:r w:rsidR="0072113E">
        <w:t xml:space="preserve"> </w:t>
      </w:r>
      <w:r>
        <w:t>creating</w:t>
      </w:r>
      <w:r w:rsidR="0072113E">
        <w:t xml:space="preserve"> </w:t>
      </w:r>
      <w:r>
        <w:t>an</w:t>
      </w:r>
      <w:r w:rsidR="0072113E">
        <w:t xml:space="preserve"> </w:t>
      </w:r>
      <w:r>
        <w:t>account</w:t>
      </w:r>
      <w:r w:rsidR="0072113E">
        <w:t xml:space="preserve"> </w:t>
      </w:r>
      <w:r>
        <w:t>in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is</w:t>
      </w:r>
      <w:r w:rsidR="0072113E">
        <w:t xml:space="preserve"> </w:t>
      </w:r>
      <w:r>
        <w:t>to</w:t>
      </w:r>
      <w:r w:rsidR="0072113E">
        <w:t xml:space="preserve"> </w:t>
      </w:r>
      <w:r>
        <w:t>use</w:t>
      </w:r>
      <w:r w:rsidR="0072113E">
        <w:t xml:space="preserve"> </w:t>
      </w:r>
      <w:r>
        <w:t>a</w:t>
      </w:r>
      <w:r w:rsidR="0072113E">
        <w:t xml:space="preserve"> </w:t>
      </w:r>
      <w:r w:rsidR="0086319D">
        <w:t>c</w:t>
      </w:r>
      <w:r>
        <w:t>onnected</w:t>
      </w:r>
      <w:r w:rsidR="0072113E">
        <w:t xml:space="preserve"> </w:t>
      </w:r>
      <w:r w:rsidR="0086319D">
        <w:t>a</w:t>
      </w:r>
      <w:r>
        <w:t>ccount,</w:t>
      </w:r>
      <w:r w:rsidR="0072113E">
        <w:t xml:space="preserve"> </w:t>
      </w:r>
      <w:r>
        <w:t>which</w:t>
      </w:r>
      <w:r w:rsidR="0072113E">
        <w:t xml:space="preserve"> </w:t>
      </w:r>
      <w:r>
        <w:t>uses</w:t>
      </w:r>
      <w:r w:rsidR="0072113E">
        <w:t xml:space="preserve"> </w:t>
      </w:r>
      <w:r>
        <w:t>your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86319D">
        <w:t>a</w:t>
      </w:r>
      <w:r w:rsidR="00F30B25">
        <w:t>ccount</w:t>
      </w:r>
      <w:r w:rsidR="0072113E">
        <w:t xml:space="preserve"> </w:t>
      </w:r>
      <w:r>
        <w:t>and</w:t>
      </w:r>
      <w:r w:rsidR="0072113E">
        <w:t xml:space="preserve"> </w:t>
      </w:r>
      <w:r>
        <w:t>password</w:t>
      </w:r>
      <w:r w:rsidR="0072113E">
        <w:t xml:space="preserve"> </w:t>
      </w:r>
      <w:r>
        <w:t>to</w:t>
      </w:r>
      <w:r w:rsidR="0072113E">
        <w:t xml:space="preserve"> </w:t>
      </w:r>
      <w:r w:rsidR="00A34839">
        <w:t>sign</w:t>
      </w:r>
      <w:r w:rsidR="0072113E">
        <w:t xml:space="preserve"> </w:t>
      </w:r>
      <w:r w:rsidR="0086319D">
        <w:t>o</w:t>
      </w:r>
      <w:r w:rsidR="00A34839">
        <w:t>n</w:t>
      </w:r>
      <w:r w:rsidR="0072113E">
        <w:t xml:space="preserve"> </w:t>
      </w:r>
      <w:r>
        <w:t>to</w:t>
      </w:r>
      <w:r w:rsidR="0072113E">
        <w:t xml:space="preserve"> </w:t>
      </w:r>
      <w:r>
        <w:t>Windows.</w:t>
      </w:r>
      <w:r w:rsidR="0072113E">
        <w:t xml:space="preserve"> </w:t>
      </w:r>
      <w:r>
        <w:t>The</w:t>
      </w:r>
      <w:r w:rsidR="0072113E">
        <w:t xml:space="preserve"> </w:t>
      </w:r>
      <w:r>
        <w:t>email</w:t>
      </w:r>
      <w:r w:rsidR="0072113E">
        <w:t xml:space="preserve"> </w:t>
      </w:r>
      <w:r>
        <w:t>address</w:t>
      </w:r>
      <w:r w:rsidR="0072113E">
        <w:t xml:space="preserve"> </w:t>
      </w:r>
      <w:r>
        <w:t>provided</w:t>
      </w:r>
      <w:r w:rsidR="0072113E">
        <w:t xml:space="preserve"> </w:t>
      </w:r>
      <w:r>
        <w:t>here</w:t>
      </w:r>
      <w:r w:rsidR="0072113E">
        <w:t xml:space="preserve"> </w:t>
      </w:r>
      <w:r>
        <w:t>should</w:t>
      </w:r>
      <w:r w:rsidR="0072113E">
        <w:t xml:space="preserve"> </w:t>
      </w:r>
      <w:r>
        <w:t>be</w:t>
      </w:r>
      <w:r w:rsidR="0072113E">
        <w:t xml:space="preserve"> </w:t>
      </w:r>
      <w:r>
        <w:t>a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86319D">
        <w:t>a</w:t>
      </w:r>
      <w:r w:rsidR="00F30B25">
        <w:t>ccount</w:t>
      </w:r>
      <w:r>
        <w:t>,</w:t>
      </w:r>
      <w:r w:rsidR="0072113E">
        <w:t xml:space="preserve"> </w:t>
      </w:r>
      <w:r>
        <w:t>although</w:t>
      </w:r>
      <w:r w:rsidR="0072113E">
        <w:t xml:space="preserve"> </w:t>
      </w:r>
      <w:r>
        <w:t>if</w:t>
      </w:r>
      <w:r w:rsidR="0072113E">
        <w:t xml:space="preserve"> </w:t>
      </w:r>
      <w:r w:rsidR="0056579C">
        <w:t>you</w:t>
      </w:r>
      <w:r w:rsidR="0072113E">
        <w:t xml:space="preserve"> </w:t>
      </w:r>
      <w:r w:rsidR="0056579C">
        <w:t>do</w:t>
      </w:r>
      <w:r w:rsidR="0072113E">
        <w:t xml:space="preserve"> </w:t>
      </w:r>
      <w:r>
        <w:t>not</w:t>
      </w:r>
      <w:r w:rsidR="0072113E">
        <w:t xml:space="preserve"> </w:t>
      </w:r>
      <w:r>
        <w:t>have</w:t>
      </w:r>
      <w:r w:rsidR="0072113E">
        <w:t xml:space="preserve"> </w:t>
      </w:r>
      <w:r>
        <w:t>a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86319D">
        <w:t>a</w:t>
      </w:r>
      <w:r w:rsidR="00F30B25">
        <w:t>ccount</w:t>
      </w:r>
      <w:r w:rsidR="0086319D">
        <w:t>,</w:t>
      </w:r>
      <w:r w:rsidR="0072113E">
        <w:t xml:space="preserve"> </w:t>
      </w:r>
      <w:r w:rsidR="0056579C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able</w:t>
      </w:r>
      <w:r w:rsidR="0072113E">
        <w:t xml:space="preserve"> </w:t>
      </w:r>
      <w:r>
        <w:t>to</w:t>
      </w:r>
      <w:r w:rsidR="0072113E">
        <w:t xml:space="preserve"> </w:t>
      </w:r>
      <w:r>
        <w:t>create</w:t>
      </w:r>
      <w:r w:rsidR="0072113E">
        <w:t xml:space="preserve"> </w:t>
      </w:r>
      <w:r>
        <w:t>one</w:t>
      </w:r>
      <w:r w:rsidR="0072113E">
        <w:t xml:space="preserve"> </w:t>
      </w:r>
      <w:r>
        <w:t>from</w:t>
      </w:r>
      <w:r w:rsidR="0072113E">
        <w:t xml:space="preserve"> </w:t>
      </w:r>
      <w:r>
        <w:t>this</w:t>
      </w:r>
      <w:r w:rsidR="0072113E">
        <w:t xml:space="preserve"> </w:t>
      </w:r>
      <w:r>
        <w:t>interface.</w:t>
      </w:r>
      <w:r w:rsidR="0072113E"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do</w:t>
      </w:r>
      <w:r w:rsidR="0072113E">
        <w:t xml:space="preserve"> </w:t>
      </w:r>
      <w:r>
        <w:t>not</w:t>
      </w:r>
      <w:r w:rsidR="0072113E">
        <w:t xml:space="preserve"> </w:t>
      </w:r>
      <w:r w:rsidR="0086319D"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create</w:t>
      </w:r>
      <w:r w:rsidR="0072113E">
        <w:t xml:space="preserve"> </w:t>
      </w:r>
      <w:r>
        <w:t>a</w:t>
      </w:r>
      <w:r w:rsidR="0072113E">
        <w:t xml:space="preserve"> </w:t>
      </w:r>
      <w:r w:rsidR="0086319D">
        <w:t>c</w:t>
      </w:r>
      <w:r>
        <w:t>onnected</w:t>
      </w:r>
      <w:r w:rsidR="0072113E">
        <w:t xml:space="preserve"> </w:t>
      </w:r>
      <w:r>
        <w:t>account,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create</w:t>
      </w:r>
      <w:r w:rsidR="0072113E">
        <w:t xml:space="preserve"> </w:t>
      </w:r>
      <w:r>
        <w:t>a</w:t>
      </w:r>
      <w:r w:rsidR="0072113E">
        <w:t xml:space="preserve"> </w:t>
      </w:r>
      <w:r>
        <w:t>local</w:t>
      </w:r>
      <w:r w:rsidR="0072113E">
        <w:t xml:space="preserve"> </w:t>
      </w:r>
      <w:r>
        <w:t>account</w:t>
      </w:r>
      <w:r w:rsidR="0072113E">
        <w:t xml:space="preserve"> </w:t>
      </w:r>
      <w:r>
        <w:t>by</w:t>
      </w:r>
      <w:r w:rsidR="0072113E">
        <w:t xml:space="preserve"> </w:t>
      </w:r>
      <w:r>
        <w:t>clicking</w:t>
      </w:r>
      <w:r w:rsidR="0072113E">
        <w:t xml:space="preserve"> </w:t>
      </w:r>
      <w:r>
        <w:t>the</w:t>
      </w:r>
      <w:r w:rsidR="0072113E">
        <w:t xml:space="preserve"> </w:t>
      </w:r>
      <w:r w:rsidRPr="0086319D">
        <w:rPr>
          <w:b/>
        </w:rPr>
        <w:t>Don’t</w:t>
      </w:r>
      <w:r w:rsidR="0072113E">
        <w:rPr>
          <w:b/>
        </w:rPr>
        <w:t xml:space="preserve"> </w:t>
      </w:r>
      <w:r w:rsidRPr="0086319D">
        <w:rPr>
          <w:b/>
        </w:rPr>
        <w:t>want</w:t>
      </w:r>
      <w:r w:rsidR="0072113E">
        <w:rPr>
          <w:b/>
        </w:rPr>
        <w:t xml:space="preserve"> </w:t>
      </w:r>
      <w:r w:rsidRPr="0086319D">
        <w:rPr>
          <w:b/>
        </w:rPr>
        <w:t>to</w:t>
      </w:r>
      <w:r w:rsidR="0072113E">
        <w:rPr>
          <w:b/>
        </w:rPr>
        <w:t xml:space="preserve"> </w:t>
      </w:r>
      <w:r w:rsidR="00F30B25" w:rsidRPr="0086319D">
        <w:rPr>
          <w:b/>
        </w:rPr>
        <w:t>sign</w:t>
      </w:r>
      <w:r w:rsidR="0072113E">
        <w:rPr>
          <w:b/>
        </w:rPr>
        <w:t xml:space="preserve"> </w:t>
      </w:r>
      <w:r w:rsidR="00F30B25" w:rsidRPr="0086319D">
        <w:rPr>
          <w:b/>
        </w:rPr>
        <w:t>in</w:t>
      </w:r>
      <w:r w:rsidR="0072113E">
        <w:rPr>
          <w:b/>
        </w:rPr>
        <w:t xml:space="preserve"> </w:t>
      </w:r>
      <w:r w:rsidR="00F30B25" w:rsidRPr="0086319D">
        <w:rPr>
          <w:b/>
        </w:rPr>
        <w:t>with</w:t>
      </w:r>
      <w:r w:rsidR="0072113E">
        <w:rPr>
          <w:b/>
        </w:rPr>
        <w:t xml:space="preserve"> </w:t>
      </w:r>
      <w:r w:rsidR="00F30B25" w:rsidRPr="0086319D">
        <w:rPr>
          <w:b/>
        </w:rPr>
        <w:t>a</w:t>
      </w:r>
      <w:r w:rsidR="0072113E">
        <w:rPr>
          <w:b/>
        </w:rPr>
        <w:t xml:space="preserve"> </w:t>
      </w:r>
      <w:r w:rsidR="00C74F02">
        <w:rPr>
          <w:b/>
        </w:rPr>
        <w:t>Microsoft</w:t>
      </w:r>
      <w:r w:rsidR="0072113E">
        <w:rPr>
          <w:b/>
        </w:rPr>
        <w:t xml:space="preserve"> </w:t>
      </w:r>
      <w:r w:rsidR="00C74F02">
        <w:rPr>
          <w:b/>
        </w:rPr>
        <w:t>Account?</w:t>
      </w:r>
      <w:r w:rsidR="0072113E">
        <w:rPr>
          <w:b/>
        </w:rPr>
        <w:t xml:space="preserve"> </w:t>
      </w:r>
      <w:r>
        <w:t>link.</w:t>
      </w:r>
      <w:r w:rsidR="0072113E">
        <w:t xml:space="preserve"> </w:t>
      </w:r>
      <w:r>
        <w:t>To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steps</w:t>
      </w:r>
      <w:r w:rsidR="0072113E">
        <w:t xml:space="preserve"> </w:t>
      </w:r>
      <w:r>
        <w:t>for</w:t>
      </w:r>
      <w:r w:rsidR="0072113E">
        <w:t xml:space="preserve"> </w:t>
      </w:r>
      <w:r>
        <w:t>creating</w:t>
      </w:r>
      <w:r w:rsidR="0072113E">
        <w:t xml:space="preserve"> </w:t>
      </w:r>
      <w:r>
        <w:t>a</w:t>
      </w:r>
      <w:r w:rsidR="0072113E">
        <w:t xml:space="preserve"> </w:t>
      </w:r>
      <w:r>
        <w:t>local</w:t>
      </w:r>
      <w:r w:rsidR="0072113E">
        <w:t xml:space="preserve"> </w:t>
      </w:r>
      <w:r>
        <w:t>account,</w:t>
      </w:r>
      <w:r w:rsidR="0072113E">
        <w:t xml:space="preserve"> </w:t>
      </w:r>
      <w:r w:rsidR="0056579C">
        <w:t>see</w:t>
      </w:r>
      <w:r w:rsidR="0072113E">
        <w:t xml:space="preserve"> </w:t>
      </w:r>
      <w:bookmarkEnd w:id="51"/>
      <w:r w:rsidR="005B246D">
        <w:t>step</w:t>
      </w:r>
      <w:r w:rsidR="0072113E">
        <w:t xml:space="preserve"> </w:t>
      </w:r>
      <w:r w:rsidR="005B246D">
        <w:t>13</w:t>
      </w:r>
      <w:r w:rsidR="0072113E">
        <w:t xml:space="preserve"> </w:t>
      </w:r>
      <w:r w:rsidR="005B246D">
        <w:t>below.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27 PM_96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6579C" w:rsidP="0056579C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38</w:t>
        </w:r>
      </w:fldSimple>
      <w:r>
        <w:t>: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A81FB5">
        <w:rPr>
          <w:rFonts w:cs="Segoe UI"/>
        </w:rPr>
        <w:t>―s</w:t>
      </w:r>
      <w:r>
        <w:t>ign</w:t>
      </w:r>
      <w:r w:rsidR="0072113E">
        <w:t xml:space="preserve"> </w:t>
      </w:r>
      <w:r w:rsidR="00A81FB5">
        <w:t>i</w:t>
      </w:r>
      <w:r>
        <w:t>n</w:t>
      </w:r>
    </w:p>
    <w:p w:rsidR="006356D5" w:rsidRPr="006356D5" w:rsidRDefault="006356D5" w:rsidP="006356D5">
      <w:pPr>
        <w:pStyle w:val="Note"/>
      </w:pPr>
      <w:r>
        <w:rPr>
          <w:b/>
        </w:rPr>
        <w:t>Important:</w:t>
      </w:r>
      <w:r w:rsidR="0072113E">
        <w:rPr>
          <w:b/>
        </w:rPr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have</w:t>
      </w:r>
      <w:r w:rsidR="0072113E">
        <w:t xml:space="preserve"> </w:t>
      </w:r>
      <w:r>
        <w:t>Microsoft</w:t>
      </w:r>
      <w:r w:rsidR="0072113E">
        <w:t xml:space="preserve"> </w:t>
      </w:r>
      <w:r>
        <w:t>account,</w:t>
      </w:r>
      <w:r w:rsidR="0072113E">
        <w:t xml:space="preserve"> </w:t>
      </w:r>
      <w:r>
        <w:t>or</w:t>
      </w:r>
      <w:r w:rsidR="0072113E">
        <w:t xml:space="preserve"> </w:t>
      </w:r>
      <w:r>
        <w:t>Live</w:t>
      </w:r>
      <w:r w:rsidR="0072113E">
        <w:t xml:space="preserve"> </w:t>
      </w:r>
      <w:r>
        <w:t>ID</w:t>
      </w:r>
      <w:r w:rsidR="0072113E">
        <w:t xml:space="preserve"> </w:t>
      </w:r>
      <w:r>
        <w:t>that</w:t>
      </w:r>
      <w:r w:rsidR="0072113E">
        <w:t xml:space="preserve"> </w:t>
      </w:r>
      <w:r>
        <w:t>you</w:t>
      </w:r>
      <w:r w:rsidR="0072113E">
        <w:t xml:space="preserve"> </w:t>
      </w:r>
      <w:r>
        <w:t>use</w:t>
      </w:r>
      <w:r w:rsidR="0072113E">
        <w:t xml:space="preserve"> </w:t>
      </w:r>
      <w:r>
        <w:t>with</w:t>
      </w:r>
      <w:r w:rsidR="0072113E">
        <w:t xml:space="preserve"> </w:t>
      </w:r>
      <w:r>
        <w:t>Xbox</w:t>
      </w:r>
      <w:r w:rsidR="0072113E">
        <w:t xml:space="preserve"> </w:t>
      </w:r>
      <w:r>
        <w:t>or</w:t>
      </w:r>
      <w:r w:rsidR="0072113E">
        <w:t xml:space="preserve"> </w:t>
      </w:r>
      <w:r>
        <w:t>Windows</w:t>
      </w:r>
      <w:r w:rsidR="0072113E">
        <w:t xml:space="preserve"> </w:t>
      </w:r>
      <w:r>
        <w:t>Phone,</w:t>
      </w:r>
      <w:r w:rsidR="0072113E">
        <w:t xml:space="preserve"> </w:t>
      </w:r>
      <w:r>
        <w:t>using</w:t>
      </w:r>
      <w:r w:rsidR="0072113E">
        <w:t xml:space="preserve"> </w:t>
      </w:r>
      <w:r>
        <w:t>that</w:t>
      </w:r>
      <w:r w:rsidR="0072113E">
        <w:t xml:space="preserve"> </w:t>
      </w:r>
      <w:r>
        <w:t>same</w:t>
      </w:r>
      <w:r w:rsidR="0072113E">
        <w:t xml:space="preserve"> </w:t>
      </w:r>
      <w:r>
        <w:t>account</w:t>
      </w:r>
      <w:r w:rsidR="0072113E">
        <w:t xml:space="preserve"> </w:t>
      </w:r>
      <w:r>
        <w:t>with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>
        <w:t>will</w:t>
      </w:r>
      <w:r w:rsidR="0072113E">
        <w:t xml:space="preserve"> </w:t>
      </w:r>
      <w:r>
        <w:t>give</w:t>
      </w:r>
      <w:r w:rsidR="0072113E">
        <w:t xml:space="preserve"> </w:t>
      </w:r>
      <w:r>
        <w:t>you</w:t>
      </w:r>
      <w:r w:rsidR="0072113E">
        <w:t xml:space="preserve"> </w:t>
      </w:r>
      <w:r>
        <w:t>a</w:t>
      </w:r>
      <w:r w:rsidR="0072113E">
        <w:t xml:space="preserve"> </w:t>
      </w:r>
      <w:r>
        <w:t>more</w:t>
      </w:r>
      <w:r w:rsidR="0072113E">
        <w:t xml:space="preserve"> </w:t>
      </w:r>
      <w:r>
        <w:t>seamless</w:t>
      </w:r>
      <w:r w:rsidR="0072113E">
        <w:t xml:space="preserve"> </w:t>
      </w:r>
      <w:r>
        <w:t>experience.</w:t>
      </w:r>
      <w:r w:rsidR="0072113E">
        <w:t xml:space="preserve"> </w:t>
      </w:r>
    </w:p>
    <w:p w:rsidR="001811E3" w:rsidRDefault="0056579C" w:rsidP="0056579C">
      <w:pPr>
        <w:pStyle w:val="Note"/>
      </w:pPr>
      <w:r w:rsidRPr="0056579C">
        <w:rPr>
          <w:b/>
        </w:rPr>
        <w:t>Note</w:t>
      </w:r>
      <w:r w:rsidRPr="00A81FB5">
        <w:rPr>
          <w:b/>
        </w:rPr>
        <w:t>:</w:t>
      </w:r>
      <w:r w:rsidR="0072113E">
        <w:t xml:space="preserve"> </w:t>
      </w:r>
      <w:r>
        <w:t>More</w:t>
      </w:r>
      <w:r w:rsidR="0072113E">
        <w:t xml:space="preserve"> </w:t>
      </w:r>
      <w:r>
        <w:t>information</w:t>
      </w:r>
      <w:r w:rsidR="0072113E">
        <w:t xml:space="preserve"> </w:t>
      </w:r>
      <w:r>
        <w:t>about</w:t>
      </w:r>
      <w:r w:rsidR="0072113E">
        <w:t xml:space="preserve"> </w:t>
      </w:r>
      <w:r w:rsidR="0086319D">
        <w:t>c</w:t>
      </w:r>
      <w:r>
        <w:t>onnected</w:t>
      </w:r>
      <w:r w:rsidR="0072113E">
        <w:t xml:space="preserve"> </w:t>
      </w:r>
      <w:r>
        <w:t>accounts</w:t>
      </w:r>
      <w:r w:rsidR="0072113E">
        <w:t xml:space="preserve"> </w:t>
      </w:r>
      <w:r>
        <w:t>is</w:t>
      </w:r>
      <w:r w:rsidR="0072113E">
        <w:t xml:space="preserve"> </w:t>
      </w:r>
      <w:r>
        <w:t>provided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Connected</w:t>
      </w:r>
      <w:r w:rsidR="0072113E">
        <w:t xml:space="preserve"> </w:t>
      </w:r>
      <w:r w:rsidR="0086319D">
        <w:t>A</w:t>
      </w:r>
      <w:r>
        <w:t>ccounts</w:t>
      </w:r>
      <w:r w:rsidR="0072113E">
        <w:t xml:space="preserve"> </w:t>
      </w:r>
      <w:r>
        <w:t>module</w:t>
      </w:r>
      <w:r w:rsidR="0072113E">
        <w:t xml:space="preserve"> </w:t>
      </w:r>
      <w:r w:rsidRPr="0067057B">
        <w:t>later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training.</w:t>
      </w:r>
    </w:p>
    <w:p w:rsidR="001811E3" w:rsidRDefault="001A2BC7" w:rsidP="0086319D">
      <w:pPr>
        <w:pStyle w:val="ListNumber"/>
      </w:pPr>
      <w:r>
        <w:t>After</w:t>
      </w:r>
      <w:r w:rsidR="0072113E">
        <w:t xml:space="preserve"> </w:t>
      </w:r>
      <w:r>
        <w:t>entering</w:t>
      </w:r>
      <w:r w:rsidR="0072113E">
        <w:t xml:space="preserve"> </w:t>
      </w:r>
      <w:r>
        <w:t>your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F30B25">
        <w:t>Account</w:t>
      </w:r>
      <w:r w:rsidR="0072113E">
        <w:t xml:space="preserve"> </w:t>
      </w:r>
      <w:r>
        <w:t>and</w:t>
      </w:r>
      <w:r w:rsidR="0072113E">
        <w:t xml:space="preserve"> </w:t>
      </w:r>
      <w:r w:rsidR="00C74F02">
        <w:t>clicking</w:t>
      </w:r>
      <w:r w:rsidR="0072113E">
        <w:t xml:space="preserve"> </w:t>
      </w:r>
      <w:r w:rsidR="00C74F02" w:rsidRPr="00C74F02">
        <w:rPr>
          <w:b/>
          <w:bCs/>
        </w:rPr>
        <w:t>Next</w:t>
      </w:r>
      <w:r w:rsidR="00C74F02">
        <w:t>,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prompted</w:t>
      </w:r>
      <w:r w:rsidR="0072113E">
        <w:t xml:space="preserve"> </w:t>
      </w:r>
      <w:r>
        <w:t>to</w:t>
      </w:r>
      <w:r w:rsidR="0072113E">
        <w:t xml:space="preserve"> </w:t>
      </w:r>
      <w:r>
        <w:t>enter</w:t>
      </w:r>
      <w:r w:rsidR="0072113E">
        <w:t xml:space="preserve"> </w:t>
      </w:r>
      <w:r>
        <w:t>the</w:t>
      </w:r>
      <w:r w:rsidR="0072113E">
        <w:t xml:space="preserve"> </w:t>
      </w:r>
      <w:r>
        <w:t>password</w:t>
      </w:r>
      <w:r w:rsidR="0072113E">
        <w:t xml:space="preserve"> </w:t>
      </w:r>
      <w:r>
        <w:t>for</w:t>
      </w:r>
      <w:r w:rsidR="0072113E">
        <w:t xml:space="preserve"> </w:t>
      </w:r>
      <w:r w:rsidR="00B26286">
        <w:t>your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F30B25">
        <w:t>Account</w:t>
      </w:r>
      <w:r>
        <w:t>.</w:t>
      </w:r>
      <w:r w:rsidR="0072113E">
        <w:t xml:space="preserve"> </w:t>
      </w:r>
      <w:r>
        <w:t>The</w:t>
      </w:r>
      <w:r w:rsidR="0072113E">
        <w:t xml:space="preserve"> </w:t>
      </w:r>
      <w:r>
        <w:t>email</w:t>
      </w:r>
      <w:r w:rsidR="0072113E">
        <w:t xml:space="preserve"> </w:t>
      </w:r>
      <w:r>
        <w:t>address</w:t>
      </w:r>
      <w:r w:rsidR="0072113E">
        <w:t xml:space="preserve"> </w:t>
      </w:r>
      <w:r>
        <w:t>field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automatically</w:t>
      </w:r>
      <w:r w:rsidR="0072113E">
        <w:t xml:space="preserve"> </w:t>
      </w:r>
      <w:r>
        <w:t>populated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F30B25">
        <w:t>Account</w:t>
      </w:r>
      <w:r w:rsidR="0072113E">
        <w:t xml:space="preserve"> </w:t>
      </w:r>
      <w:r>
        <w:t>that</w:t>
      </w:r>
      <w:r w:rsidR="0072113E">
        <w:t xml:space="preserve"> </w:t>
      </w:r>
      <w:r>
        <w:t>you</w:t>
      </w:r>
      <w:r w:rsidR="0072113E">
        <w:t xml:space="preserve"> </w:t>
      </w:r>
      <w:r>
        <w:t>entered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step.</w:t>
      </w:r>
      <w:r w:rsidR="0072113E">
        <w:t xml:space="preserve"> </w:t>
      </w:r>
      <w:r w:rsidR="00B26286">
        <w:t>When</w:t>
      </w:r>
      <w:r w:rsidR="0072113E">
        <w:t xml:space="preserve"> </w:t>
      </w:r>
      <w:r w:rsidR="00B26286">
        <w:t>you</w:t>
      </w:r>
      <w:r w:rsidR="0072113E">
        <w:t xml:space="preserve"> </w:t>
      </w:r>
      <w:r w:rsidR="00B26286">
        <w:t>click</w:t>
      </w:r>
      <w:r w:rsidR="0072113E">
        <w:t xml:space="preserve"> </w:t>
      </w:r>
      <w:r w:rsidR="00B26286">
        <w:rPr>
          <w:b/>
        </w:rPr>
        <w:t>Next</w:t>
      </w:r>
      <w:r w:rsidR="0072113E">
        <w:t xml:space="preserve"> </w:t>
      </w:r>
      <w:r w:rsidR="00B26286">
        <w:t>you</w:t>
      </w:r>
      <w:r w:rsidR="0072113E">
        <w:t xml:space="preserve"> </w:t>
      </w:r>
      <w:r w:rsidR="00B26286">
        <w:t>may</w:t>
      </w:r>
      <w:r w:rsidR="0072113E">
        <w:t xml:space="preserve"> </w:t>
      </w:r>
      <w:r w:rsidR="00B26286">
        <w:t>be</w:t>
      </w:r>
      <w:r w:rsidR="0072113E">
        <w:t xml:space="preserve"> </w:t>
      </w:r>
      <w:r w:rsidR="00B26286">
        <w:t>prompted</w:t>
      </w:r>
      <w:r w:rsidR="0072113E">
        <w:t xml:space="preserve"> </w:t>
      </w:r>
      <w:r w:rsidR="00B26286">
        <w:t>to</w:t>
      </w:r>
      <w:r w:rsidR="0072113E">
        <w:t xml:space="preserve"> </w:t>
      </w:r>
      <w:r w:rsidR="00B26286">
        <w:t>enter</w:t>
      </w:r>
      <w:r w:rsidR="0072113E">
        <w:t xml:space="preserve"> </w:t>
      </w:r>
      <w:r w:rsidR="00B26286">
        <w:t>verification</w:t>
      </w:r>
      <w:r w:rsidR="0072113E">
        <w:t xml:space="preserve"> </w:t>
      </w:r>
      <w:r w:rsidR="00B26286">
        <w:t>information.</w:t>
      </w:r>
      <w:r w:rsidR="0072113E">
        <w:t xml:space="preserve"> </w:t>
      </w:r>
      <w:r w:rsidR="00B26286">
        <w:t>This</w:t>
      </w:r>
      <w:r w:rsidR="0072113E">
        <w:t xml:space="preserve"> </w:t>
      </w:r>
      <w:r w:rsidR="00B26286">
        <w:t>is</w:t>
      </w:r>
      <w:r w:rsidR="0072113E">
        <w:t xml:space="preserve"> </w:t>
      </w:r>
      <w:r w:rsidR="00B26286">
        <w:t>used</w:t>
      </w:r>
      <w:r w:rsidR="0072113E">
        <w:t xml:space="preserve"> </w:t>
      </w:r>
      <w:r w:rsidR="00B26286">
        <w:t>to</w:t>
      </w:r>
      <w:r w:rsidR="0072113E">
        <w:t xml:space="preserve"> </w:t>
      </w:r>
      <w:r w:rsidR="00B26286">
        <w:t>help</w:t>
      </w:r>
      <w:r w:rsidR="0072113E">
        <w:t xml:space="preserve"> </w:t>
      </w:r>
      <w:r w:rsidR="00B26286">
        <w:t>protect</w:t>
      </w:r>
      <w:r w:rsidR="0072113E">
        <w:t xml:space="preserve"> </w:t>
      </w:r>
      <w:r w:rsidR="00B26286">
        <w:t>your</w:t>
      </w:r>
      <w:r w:rsidR="0072113E">
        <w:t xml:space="preserve"> </w:t>
      </w:r>
      <w:r w:rsidR="00B26286">
        <w:t>account.</w:t>
      </w:r>
      <w:r w:rsidR="0072113E">
        <w:t xml:space="preserve"> </w:t>
      </w:r>
      <w:r w:rsidR="00B26286">
        <w:t>To</w:t>
      </w:r>
      <w:r w:rsidR="0072113E">
        <w:t xml:space="preserve"> </w:t>
      </w:r>
      <w:r w:rsidR="00B26286">
        <w:t>see</w:t>
      </w:r>
      <w:r w:rsidR="0072113E">
        <w:t xml:space="preserve"> </w:t>
      </w:r>
      <w:r w:rsidR="00B26286">
        <w:t>this,</w:t>
      </w:r>
      <w:r w:rsidR="0072113E">
        <w:t xml:space="preserve"> </w:t>
      </w:r>
      <w:r w:rsidR="00B26286">
        <w:t>skip</w:t>
      </w:r>
      <w:r w:rsidR="0072113E">
        <w:t xml:space="preserve"> </w:t>
      </w:r>
      <w:r w:rsidR="00B26286">
        <w:t>to</w:t>
      </w:r>
      <w:r w:rsidR="0072113E">
        <w:t xml:space="preserve"> </w:t>
      </w:r>
      <w:r w:rsidR="00C74F02">
        <w:t>step</w:t>
      </w:r>
      <w:r w:rsidR="0072113E">
        <w:t xml:space="preserve"> </w:t>
      </w:r>
      <w:r w:rsidR="00C74F02">
        <w:t>13</w:t>
      </w:r>
      <w:r w:rsidR="0072113E">
        <w:t xml:space="preserve"> </w:t>
      </w:r>
      <w:r w:rsidR="00C74F02">
        <w:t>below</w:t>
      </w:r>
      <w:r w:rsidR="00B26286">
        <w:t>.</w:t>
      </w:r>
    </w:p>
    <w:p w:rsidR="001811E3" w:rsidRDefault="0056579C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6.41 PM_98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39</w:t>
        </w:r>
      </w:fldSimple>
      <w:r>
        <w:t>:</w:t>
      </w:r>
      <w:r w:rsidR="0072113E">
        <w:t xml:space="preserve"> </w:t>
      </w:r>
      <w:r w:rsidR="00B26286">
        <w:t>Windows</w:t>
      </w:r>
      <w:r w:rsidR="0072113E">
        <w:t xml:space="preserve"> </w:t>
      </w:r>
      <w:r w:rsidR="00B26286">
        <w:t>Welcome</w:t>
      </w:r>
      <w:r w:rsidR="002336E8">
        <w:rPr>
          <w:rFonts w:cs="Segoe UI"/>
        </w:rPr>
        <w:t>―</w:t>
      </w:r>
      <w:r w:rsidR="00A81FB5">
        <w:t>e</w:t>
      </w:r>
      <w:r w:rsidR="00B26286">
        <w:t>nter</w:t>
      </w:r>
      <w:r w:rsidR="0072113E">
        <w:t xml:space="preserve"> </w:t>
      </w:r>
      <w:r w:rsidR="00A81FB5">
        <w:t>pa</w:t>
      </w:r>
      <w:r w:rsidR="00B26286">
        <w:t>ssword</w:t>
      </w:r>
    </w:p>
    <w:p w:rsidR="001811E3" w:rsidRDefault="00B26286" w:rsidP="001E591C">
      <w:pPr>
        <w:pStyle w:val="ListNumber"/>
      </w:pPr>
      <w:r>
        <w:t>Another</w:t>
      </w:r>
      <w:r w:rsidR="0072113E">
        <w:t xml:space="preserve"> </w:t>
      </w:r>
      <w:r>
        <w:t>option</w:t>
      </w:r>
      <w:r w:rsidR="0072113E">
        <w:t xml:space="preserve"> </w:t>
      </w:r>
      <w:r>
        <w:t>is</w:t>
      </w:r>
      <w:r w:rsidR="0072113E">
        <w:t xml:space="preserve"> </w:t>
      </w:r>
      <w:r>
        <w:t>to</w:t>
      </w:r>
      <w:r w:rsidR="0072113E">
        <w:t xml:space="preserve"> </w:t>
      </w:r>
      <w:r w:rsidR="00C205DC">
        <w:t>create</w:t>
      </w:r>
      <w:r w:rsidR="0072113E">
        <w:t xml:space="preserve"> </w:t>
      </w:r>
      <w:r w:rsidR="00C205DC">
        <w:t>a</w:t>
      </w:r>
      <w:r w:rsidR="0072113E">
        <w:t xml:space="preserve"> </w:t>
      </w:r>
      <w:r w:rsidR="00C205DC">
        <w:t>new</w:t>
      </w:r>
      <w:r w:rsidR="0072113E">
        <w:t xml:space="preserve"> </w:t>
      </w:r>
      <w:r w:rsidR="00C205DC">
        <w:t>email</w:t>
      </w:r>
      <w:r w:rsidR="0072113E">
        <w:t xml:space="preserve"> </w:t>
      </w:r>
      <w:r w:rsidR="00AA32A4">
        <w:t>address</w:t>
      </w:r>
      <w:r w:rsidR="0072113E">
        <w:t xml:space="preserve"> </w:t>
      </w:r>
      <w:r w:rsidR="00AA32A4">
        <w:t>from</w:t>
      </w:r>
      <w:r w:rsidR="0072113E">
        <w:t xml:space="preserve"> </w:t>
      </w:r>
      <w:r w:rsidR="00943308">
        <w:t>the</w:t>
      </w:r>
      <w:r w:rsidR="0072113E">
        <w:t xml:space="preserve"> </w:t>
      </w:r>
      <w:r w:rsidR="00943308">
        <w:t>Sign-in</w:t>
      </w:r>
      <w:r w:rsidR="0072113E">
        <w:t xml:space="preserve"> </w:t>
      </w:r>
      <w:r w:rsidR="00943308">
        <w:t>step</w:t>
      </w:r>
      <w:r w:rsidR="0072113E">
        <w:t xml:space="preserve"> </w:t>
      </w:r>
      <w:r w:rsidR="00943308">
        <w:t>above</w:t>
      </w:r>
      <w:r w:rsidR="0072113E">
        <w:t xml:space="preserve"> </w:t>
      </w:r>
      <w:r w:rsidR="00943308">
        <w:t>by</w:t>
      </w:r>
      <w:r w:rsidR="0072113E">
        <w:t xml:space="preserve"> </w:t>
      </w:r>
      <w:r w:rsidR="00C205DC">
        <w:t>entering</w:t>
      </w:r>
      <w:r w:rsidR="0072113E">
        <w:t xml:space="preserve"> </w:t>
      </w:r>
      <w:r w:rsidR="00C205DC">
        <w:t>a</w:t>
      </w:r>
      <w:r w:rsidR="0072113E">
        <w:t xml:space="preserve"> </w:t>
      </w:r>
      <w:r w:rsidR="00C205DC">
        <w:t>new</w:t>
      </w:r>
      <w:r w:rsidR="0072113E">
        <w:t xml:space="preserve"> </w:t>
      </w:r>
      <w:r w:rsidR="00C205DC">
        <w:t>@live.com</w:t>
      </w:r>
      <w:r w:rsidR="0072113E">
        <w:t xml:space="preserve"> </w:t>
      </w:r>
      <w:r w:rsidR="00C205DC">
        <w:t>or</w:t>
      </w:r>
      <w:r w:rsidR="0072113E">
        <w:t xml:space="preserve"> </w:t>
      </w:r>
      <w:r w:rsidR="00C205DC">
        <w:t>@hotmail.com</w:t>
      </w:r>
      <w:r w:rsidR="0072113E">
        <w:t xml:space="preserve"> </w:t>
      </w:r>
      <w:r w:rsidR="00C205DC">
        <w:t>email</w:t>
      </w:r>
      <w:r w:rsidR="0072113E">
        <w:t xml:space="preserve"> </w:t>
      </w:r>
      <w:r w:rsidR="00C205DC">
        <w:t>address.</w:t>
      </w:r>
      <w:r w:rsidR="0072113E">
        <w:t xml:space="preserve"> </w:t>
      </w:r>
      <w:r w:rsidR="00C205DC">
        <w:t>In</w:t>
      </w:r>
      <w:r w:rsidR="0072113E">
        <w:t xml:space="preserve"> </w:t>
      </w:r>
      <w:r w:rsidR="00C205DC">
        <w:t>this</w:t>
      </w:r>
      <w:r w:rsidR="0072113E">
        <w:t xml:space="preserve"> </w:t>
      </w:r>
      <w:r w:rsidR="00C205DC">
        <w:t>case</w:t>
      </w:r>
      <w:r w:rsidR="0086319D">
        <w:t>,</w:t>
      </w:r>
      <w:r w:rsidR="0072113E">
        <w:t xml:space="preserve"> </w:t>
      </w:r>
      <w:r>
        <w:t>you</w:t>
      </w:r>
      <w:r w:rsidR="0072113E">
        <w:t xml:space="preserve"> </w:t>
      </w:r>
      <w:r w:rsidR="00C205DC">
        <w:t>will</w:t>
      </w:r>
      <w:r w:rsidR="0072113E">
        <w:t xml:space="preserve"> </w:t>
      </w:r>
      <w:r w:rsidR="00C205DC">
        <w:t>see</w:t>
      </w:r>
      <w:r w:rsidR="0072113E">
        <w:t xml:space="preserve"> </w:t>
      </w:r>
      <w:r w:rsidR="00C205DC">
        <w:t>a</w:t>
      </w:r>
      <w:r w:rsidR="0072113E">
        <w:t xml:space="preserve"> </w:t>
      </w:r>
      <w:r w:rsidR="00C205DC">
        <w:t>sign-up</w:t>
      </w:r>
      <w:r w:rsidR="0072113E">
        <w:t xml:space="preserve"> </w:t>
      </w:r>
      <w:r w:rsidR="00C205DC">
        <w:t>step,</w:t>
      </w:r>
      <w:r w:rsidR="0072113E">
        <w:t xml:space="preserve"> </w:t>
      </w:r>
      <w:r w:rsidR="00943308">
        <w:t>as</w:t>
      </w:r>
      <w:r w:rsidR="0072113E">
        <w:t xml:space="preserve"> </w:t>
      </w:r>
      <w:r w:rsidR="00C205DC">
        <w:t>shown</w:t>
      </w:r>
      <w:r w:rsidR="0072113E">
        <w:t xml:space="preserve"> </w:t>
      </w:r>
      <w:r w:rsidR="00C205DC">
        <w:t>below.</w:t>
      </w:r>
    </w:p>
    <w:p w:rsidR="001811E3" w:rsidRDefault="00B26286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52 PM_96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  <w:rPr>
          <w:noProof/>
        </w:rPr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40</w:t>
        </w:r>
      </w:fldSimple>
      <w:r>
        <w:t>:</w:t>
      </w:r>
      <w:r w:rsidR="0072113E">
        <w:t xml:space="preserve"> </w:t>
      </w:r>
      <w:r w:rsidR="00B26286">
        <w:t>Windows</w:t>
      </w:r>
      <w:r w:rsidR="0072113E">
        <w:t xml:space="preserve"> </w:t>
      </w:r>
      <w:r w:rsidR="00B26286">
        <w:t>Welcome</w:t>
      </w:r>
      <w:r w:rsidR="002336E8">
        <w:rPr>
          <w:rFonts w:cs="Segoe UI"/>
        </w:rPr>
        <w:t>―s</w:t>
      </w:r>
      <w:r w:rsidR="00B26286">
        <w:t>ign</w:t>
      </w:r>
      <w:r w:rsidR="0072113E">
        <w:t xml:space="preserve"> </w:t>
      </w:r>
      <w:r w:rsidR="002336E8">
        <w:t>u</w:t>
      </w:r>
      <w:r w:rsidR="00B26286">
        <w:t>p</w:t>
      </w:r>
    </w:p>
    <w:p w:rsidR="001811E3" w:rsidRDefault="001A2BC7" w:rsidP="001E591C">
      <w:pPr>
        <w:pStyle w:val="ListNumber"/>
      </w:pPr>
      <w:bookmarkStart w:id="52" w:name="_Ref327465558"/>
      <w:r>
        <w:t>The</w:t>
      </w:r>
      <w:r w:rsidR="0072113E">
        <w:t xml:space="preserve"> </w:t>
      </w:r>
      <w:r>
        <w:t>next</w:t>
      </w:r>
      <w:r w:rsidR="0072113E">
        <w:t xml:space="preserve"> </w:t>
      </w:r>
      <w:r>
        <w:t>step</w:t>
      </w:r>
      <w:r w:rsidR="0072113E">
        <w:t xml:space="preserve"> </w:t>
      </w:r>
      <w:r w:rsidR="00B26286">
        <w:t>prompts</w:t>
      </w:r>
      <w:r w:rsidR="0072113E">
        <w:t xml:space="preserve"> </w:t>
      </w:r>
      <w:r w:rsidR="00B26286">
        <w:t>for</w:t>
      </w:r>
      <w:r w:rsidR="0072113E">
        <w:t xml:space="preserve"> </w:t>
      </w:r>
      <w:r w:rsidR="00B26286">
        <w:t>security</w:t>
      </w:r>
      <w:r w:rsidR="0072113E">
        <w:t xml:space="preserve"> </w:t>
      </w:r>
      <w:r w:rsidR="00943308">
        <w:t>verification</w:t>
      </w:r>
      <w:r w:rsidR="0072113E">
        <w:t xml:space="preserve"> </w:t>
      </w:r>
      <w:r>
        <w:t>information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F30B25">
        <w:t>Account</w:t>
      </w:r>
      <w:r>
        <w:t>.</w:t>
      </w:r>
      <w:r w:rsidR="0072113E">
        <w:t xml:space="preserve"> </w:t>
      </w:r>
      <w:r>
        <w:t>This</w:t>
      </w:r>
      <w:r w:rsidR="0072113E">
        <w:t xml:space="preserve"> </w:t>
      </w:r>
      <w:r>
        <w:t>information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used</w:t>
      </w:r>
      <w:r w:rsidR="0072113E">
        <w:t xml:space="preserve"> </w:t>
      </w:r>
      <w:r>
        <w:t>to</w:t>
      </w:r>
      <w:r w:rsidR="0072113E">
        <w:t xml:space="preserve"> </w:t>
      </w:r>
      <w:r>
        <w:t>verify</w:t>
      </w:r>
      <w:r w:rsidR="0072113E">
        <w:t xml:space="preserve"> </w:t>
      </w:r>
      <w:r>
        <w:t>ownership</w:t>
      </w:r>
      <w:r w:rsidR="0072113E">
        <w:t xml:space="preserve"> </w:t>
      </w:r>
      <w:r>
        <w:t>of</w:t>
      </w:r>
      <w:r w:rsidR="0072113E">
        <w:t xml:space="preserve"> </w:t>
      </w:r>
      <w:r>
        <w:t>a</w:t>
      </w:r>
      <w:r w:rsidR="0072113E">
        <w:t xml:space="preserve"> </w:t>
      </w:r>
      <w:r w:rsidR="00F30B25">
        <w:t>Microsoft</w:t>
      </w:r>
      <w:r w:rsidR="0072113E">
        <w:t xml:space="preserve"> </w:t>
      </w:r>
      <w:r w:rsidR="00F30B25">
        <w:t>Account</w:t>
      </w:r>
      <w:r w:rsidR="0072113E">
        <w:t xml:space="preserve"> </w:t>
      </w:r>
      <w:r>
        <w:t>for</w:t>
      </w:r>
      <w:r w:rsidR="0072113E">
        <w:t xml:space="preserve"> </w:t>
      </w:r>
      <w:r>
        <w:t>account</w:t>
      </w:r>
      <w:r w:rsidR="0072113E">
        <w:t xml:space="preserve"> </w:t>
      </w:r>
      <w:r>
        <w:t>recovery</w:t>
      </w:r>
      <w:r w:rsidR="0072113E">
        <w:t xml:space="preserve"> </w:t>
      </w:r>
      <w:r>
        <w:t>or</w:t>
      </w:r>
      <w:r w:rsidR="0072113E">
        <w:t xml:space="preserve"> </w:t>
      </w:r>
      <w:r>
        <w:t>other</w:t>
      </w:r>
      <w:r w:rsidR="0072113E">
        <w:t xml:space="preserve"> </w:t>
      </w:r>
      <w:r>
        <w:t>support</w:t>
      </w:r>
      <w:r w:rsidR="0072113E">
        <w:t xml:space="preserve"> </w:t>
      </w:r>
      <w:r>
        <w:t>scenarios.</w:t>
      </w:r>
      <w:bookmarkEnd w:id="52"/>
    </w:p>
    <w:p w:rsidR="001811E3" w:rsidRDefault="00B26286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5.27 PM_97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41</w:t>
        </w:r>
      </w:fldSimple>
      <w:r>
        <w:t>:</w:t>
      </w:r>
      <w:r w:rsidR="0072113E">
        <w:t xml:space="preserve"> </w:t>
      </w:r>
      <w:r w:rsidR="00B26286">
        <w:t>Windows</w:t>
      </w:r>
      <w:r w:rsidR="0072113E">
        <w:t xml:space="preserve"> </w:t>
      </w:r>
      <w:r w:rsidR="00B26286">
        <w:t>Welcome</w:t>
      </w:r>
      <w:r w:rsidR="002336E8">
        <w:rPr>
          <w:rFonts w:cs="Segoe UI"/>
        </w:rPr>
        <w:t>―s</w:t>
      </w:r>
      <w:r w:rsidR="00B26286">
        <w:t>ecurity</w:t>
      </w:r>
      <w:r w:rsidR="0072113E">
        <w:t xml:space="preserve"> </w:t>
      </w:r>
      <w:r w:rsidR="002336E8">
        <w:t>v</w:t>
      </w:r>
      <w:r w:rsidR="00B26286">
        <w:t>erification</w:t>
      </w:r>
    </w:p>
    <w:p w:rsidR="001811E3" w:rsidRDefault="00C205DC" w:rsidP="001E591C">
      <w:pPr>
        <w:pStyle w:val="ListNumber"/>
      </w:pPr>
      <w:r>
        <w:t>If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created</w:t>
      </w:r>
      <w:r w:rsidR="0072113E">
        <w:t xml:space="preserve"> </w:t>
      </w:r>
      <w:r>
        <w:t>a</w:t>
      </w:r>
      <w:r w:rsidR="0072113E">
        <w:t xml:space="preserve"> </w:t>
      </w:r>
      <w:r>
        <w:t>new</w:t>
      </w:r>
      <w:r w:rsidR="0072113E">
        <w:t xml:space="preserve"> </w:t>
      </w:r>
      <w:r>
        <w:t>email</w:t>
      </w:r>
      <w:r w:rsidR="0072113E">
        <w:t xml:space="preserve"> </w:t>
      </w:r>
      <w:r>
        <w:t>address</w:t>
      </w:r>
      <w:r w:rsidR="0072113E">
        <w:t xml:space="preserve"> </w:t>
      </w:r>
      <w:r>
        <w:t>above,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will</w:t>
      </w:r>
      <w:r w:rsidR="0072113E">
        <w:t xml:space="preserve"> </w:t>
      </w:r>
      <w:r w:rsidR="00943308">
        <w:t>next</w:t>
      </w:r>
      <w:r w:rsidR="0072113E">
        <w:t xml:space="preserve"> </w:t>
      </w:r>
      <w:r>
        <w:t>be</w:t>
      </w:r>
      <w:r w:rsidR="0072113E">
        <w:t xml:space="preserve"> </w:t>
      </w:r>
      <w:r>
        <w:t>prompted</w:t>
      </w:r>
      <w:r w:rsidR="0072113E">
        <w:t xml:space="preserve"> </w:t>
      </w:r>
      <w:r>
        <w:t>for</w:t>
      </w:r>
      <w:r w:rsidR="0072113E">
        <w:t xml:space="preserve"> </w:t>
      </w:r>
      <w:r>
        <w:t>birthday</w:t>
      </w:r>
      <w:r w:rsidR="0072113E">
        <w:t xml:space="preserve"> </w:t>
      </w:r>
      <w:r>
        <w:t>information,</w:t>
      </w:r>
      <w:r w:rsidR="0072113E">
        <w:t xml:space="preserve"> </w:t>
      </w:r>
      <w:r>
        <w:t>gender,</w:t>
      </w:r>
      <w:r w:rsidR="0072113E">
        <w:t xml:space="preserve"> </w:t>
      </w:r>
      <w:r>
        <w:t>and</w:t>
      </w:r>
      <w:r w:rsidR="0072113E">
        <w:t xml:space="preserve"> </w:t>
      </w:r>
      <w:r>
        <w:t>an</w:t>
      </w:r>
      <w:r w:rsidR="0072113E">
        <w:t xml:space="preserve"> </w:t>
      </w:r>
      <w:r w:rsidR="00943308">
        <w:t>option</w:t>
      </w:r>
      <w:r w:rsidR="0072113E">
        <w:t xml:space="preserve"> </w:t>
      </w:r>
      <w:r w:rsidR="00943308">
        <w:t>to</w:t>
      </w:r>
      <w:r w:rsidR="0072113E">
        <w:t xml:space="preserve"> </w:t>
      </w:r>
      <w:r w:rsidR="00943308">
        <w:t>receive</w:t>
      </w:r>
      <w:r w:rsidR="0072113E">
        <w:t xml:space="preserve"> </w:t>
      </w:r>
      <w:r>
        <w:t>promotional</w:t>
      </w:r>
      <w:r w:rsidR="0072113E">
        <w:t xml:space="preserve"> </w:t>
      </w:r>
      <w:r>
        <w:t>offers.</w:t>
      </w:r>
      <w:r w:rsidR="0072113E">
        <w:t xml:space="preserve">  </w:t>
      </w:r>
      <w:r>
        <w:t>This</w:t>
      </w:r>
      <w:r w:rsidR="0072113E">
        <w:t xml:space="preserve"> </w:t>
      </w:r>
      <w:r>
        <w:t>step</w:t>
      </w:r>
      <w:r w:rsidR="0072113E">
        <w:t xml:space="preserve"> </w:t>
      </w:r>
      <w:r>
        <w:t>also</w:t>
      </w:r>
      <w:r w:rsidR="0072113E">
        <w:t xml:space="preserve"> </w:t>
      </w:r>
      <w:r>
        <w:t>includes</w:t>
      </w:r>
      <w:r w:rsidR="0072113E">
        <w:t xml:space="preserve"> </w:t>
      </w:r>
      <w:r>
        <w:t>a</w:t>
      </w:r>
      <w:r w:rsidR="0072113E">
        <w:t xml:space="preserve"> </w:t>
      </w:r>
      <w:r>
        <w:t>reCAPTCHA</w:t>
      </w:r>
      <w:r w:rsidR="0072113E">
        <w:t xml:space="preserve"> </w:t>
      </w:r>
      <w:r>
        <w:t>prompt</w:t>
      </w:r>
      <w:r w:rsidR="008172D2">
        <w:t>.</w:t>
      </w:r>
      <w:r w:rsidR="0072113E">
        <w:t xml:space="preserve"> </w:t>
      </w:r>
      <w:r w:rsidR="008172D2">
        <w:t>This</w:t>
      </w:r>
      <w:r w:rsidR="0072113E">
        <w:t xml:space="preserve"> </w:t>
      </w:r>
      <w:r w:rsidR="008172D2">
        <w:t>is</w:t>
      </w:r>
      <w:r w:rsidR="0072113E">
        <w:t xml:space="preserve"> </w:t>
      </w:r>
      <w:r w:rsidR="008172D2">
        <w:t>designed</w:t>
      </w:r>
      <w:r w:rsidR="0072113E">
        <w:t xml:space="preserve"> </w:t>
      </w:r>
      <w:r w:rsidR="008172D2">
        <w:t>to</w:t>
      </w:r>
      <w:r w:rsidR="0072113E">
        <w:t xml:space="preserve"> </w:t>
      </w:r>
      <w:r w:rsidR="008172D2">
        <w:t>help</w:t>
      </w:r>
      <w:r w:rsidR="0072113E">
        <w:t xml:space="preserve"> </w:t>
      </w:r>
      <w:r w:rsidR="008172D2">
        <w:t>prevent</w:t>
      </w:r>
      <w:r w:rsidR="0072113E">
        <w:t xml:space="preserve"> </w:t>
      </w:r>
      <w:r w:rsidR="008172D2">
        <w:t>automated</w:t>
      </w:r>
      <w:r w:rsidR="0072113E">
        <w:t xml:space="preserve"> </w:t>
      </w:r>
      <w:r w:rsidR="008172D2">
        <w:t>email</w:t>
      </w:r>
      <w:r w:rsidR="0072113E">
        <w:t xml:space="preserve"> </w:t>
      </w:r>
      <w:r w:rsidR="008172D2">
        <w:t>account</w:t>
      </w:r>
      <w:r w:rsidR="0072113E">
        <w:t xml:space="preserve"> </w:t>
      </w:r>
      <w:r w:rsidR="008172D2">
        <w:t>creation.</w:t>
      </w:r>
      <w:r w:rsidR="0072113E">
        <w:t xml:space="preserve"> </w:t>
      </w:r>
      <w:r w:rsidR="00943308">
        <w:t>If</w:t>
      </w:r>
      <w:r w:rsidR="0072113E">
        <w:t xml:space="preserve"> </w:t>
      </w:r>
      <w:r w:rsidR="00B26286">
        <w:t>you</w:t>
      </w:r>
      <w:r w:rsidR="0072113E">
        <w:t xml:space="preserve"> </w:t>
      </w:r>
      <w:r w:rsidR="00B26286">
        <w:t>are</w:t>
      </w:r>
      <w:r w:rsidR="0072113E">
        <w:t xml:space="preserve"> </w:t>
      </w:r>
      <w:r w:rsidR="00943308">
        <w:t>unable</w:t>
      </w:r>
      <w:r w:rsidR="0072113E">
        <w:t xml:space="preserve"> </w:t>
      </w:r>
      <w:r w:rsidR="00943308">
        <w:t>to</w:t>
      </w:r>
      <w:r w:rsidR="0072113E">
        <w:t xml:space="preserve"> </w:t>
      </w:r>
      <w:r w:rsidR="00943308">
        <w:t>read</w:t>
      </w:r>
      <w:r w:rsidR="0072113E">
        <w:t xml:space="preserve"> </w:t>
      </w:r>
      <w:r w:rsidR="00943308">
        <w:t>the</w:t>
      </w:r>
      <w:r w:rsidR="0072113E">
        <w:t xml:space="preserve"> </w:t>
      </w:r>
      <w:r w:rsidR="00943308">
        <w:t>characters</w:t>
      </w:r>
      <w:r w:rsidR="0072113E">
        <w:t xml:space="preserve"> </w:t>
      </w:r>
      <w:r w:rsidR="00B26286">
        <w:t>you</w:t>
      </w:r>
      <w:r w:rsidR="0072113E">
        <w:t xml:space="preserve"> </w:t>
      </w:r>
      <w:r w:rsidR="00943308">
        <w:t>can</w:t>
      </w:r>
      <w:r w:rsidR="0072113E">
        <w:t xml:space="preserve"> </w:t>
      </w:r>
      <w:r w:rsidR="00943308">
        <w:t>click</w:t>
      </w:r>
      <w:r w:rsidR="0072113E">
        <w:t xml:space="preserve"> </w:t>
      </w:r>
      <w:r w:rsidR="00943308" w:rsidRPr="004C1118">
        <w:rPr>
          <w:b/>
        </w:rPr>
        <w:t>New</w:t>
      </w:r>
      <w:r w:rsidR="0072113E">
        <w:t xml:space="preserve"> </w:t>
      </w:r>
      <w:r w:rsidR="00943308">
        <w:t>to</w:t>
      </w:r>
      <w:r w:rsidR="0072113E">
        <w:t xml:space="preserve"> </w:t>
      </w:r>
      <w:r w:rsidR="00943308">
        <w:t>see</w:t>
      </w:r>
      <w:r w:rsidR="0072113E">
        <w:t xml:space="preserve"> </w:t>
      </w:r>
      <w:r w:rsidR="00943308">
        <w:t>a</w:t>
      </w:r>
      <w:r w:rsidR="0072113E">
        <w:t xml:space="preserve"> </w:t>
      </w:r>
      <w:r w:rsidR="00943308">
        <w:t>new</w:t>
      </w:r>
      <w:r w:rsidR="0072113E">
        <w:t xml:space="preserve"> </w:t>
      </w:r>
      <w:r w:rsidR="00943308">
        <w:t>example.</w:t>
      </w:r>
      <w:r w:rsidR="0072113E">
        <w:t xml:space="preserve"> </w:t>
      </w:r>
      <w:r w:rsidR="008172D2" w:rsidRPr="00943308">
        <w:t>For</w:t>
      </w:r>
      <w:r w:rsidR="0072113E">
        <w:t xml:space="preserve"> </w:t>
      </w:r>
      <w:r w:rsidR="008172D2">
        <w:t>more</w:t>
      </w:r>
      <w:r w:rsidR="0072113E">
        <w:t xml:space="preserve"> </w:t>
      </w:r>
      <w:r w:rsidR="008172D2">
        <w:t>information</w:t>
      </w:r>
      <w:r w:rsidR="0072113E">
        <w:t xml:space="preserve"> </w:t>
      </w:r>
      <w:r w:rsidR="008172D2">
        <w:t>see</w:t>
      </w:r>
      <w:r w:rsidR="0072113E">
        <w:t xml:space="preserve"> </w:t>
      </w:r>
      <w:r w:rsidR="008172D2">
        <w:t>the</w:t>
      </w:r>
      <w:r w:rsidR="0072113E">
        <w:t xml:space="preserve"> </w:t>
      </w:r>
      <w:r w:rsidR="008172D2">
        <w:t>reCAPTCHA</w:t>
      </w:r>
      <w:r w:rsidR="0072113E">
        <w:t xml:space="preserve"> </w:t>
      </w:r>
      <w:r w:rsidR="008172D2">
        <w:t>site</w:t>
      </w:r>
      <w:r w:rsidR="0072113E">
        <w:t xml:space="preserve"> </w:t>
      </w:r>
      <w:r w:rsidR="008172D2">
        <w:t>here</w:t>
      </w:r>
      <w:r w:rsidR="0072113E">
        <w:t xml:space="preserve"> </w:t>
      </w:r>
      <w:hyperlink r:id="rId53" w:history="1">
        <w:r w:rsidR="008172D2" w:rsidRPr="005546BA">
          <w:rPr>
            <w:rStyle w:val="Hyperlink"/>
          </w:rPr>
          <w:t>http://www.google.com/recaptcha</w:t>
        </w:r>
      </w:hyperlink>
      <w:r w:rsidR="008172D2">
        <w:t>.</w:t>
      </w:r>
      <w:r w:rsidR="0072113E">
        <w:t xml:space="preserve"> </w:t>
      </w:r>
      <w:r w:rsidR="00B26286">
        <w:t>This</w:t>
      </w:r>
      <w:r w:rsidR="0072113E">
        <w:t xml:space="preserve"> </w:t>
      </w:r>
      <w:r w:rsidR="00B26286">
        <w:t>is</w:t>
      </w:r>
      <w:r w:rsidR="0072113E">
        <w:t xml:space="preserve"> </w:t>
      </w:r>
      <w:r w:rsidR="00B26286">
        <w:t>the</w:t>
      </w:r>
      <w:r w:rsidR="0072113E">
        <w:t xml:space="preserve"> </w:t>
      </w:r>
      <w:r w:rsidR="00B26286">
        <w:t>last</w:t>
      </w:r>
      <w:r w:rsidR="0072113E">
        <w:t xml:space="preserve"> </w:t>
      </w:r>
      <w:r w:rsidR="00B26286">
        <w:t>step</w:t>
      </w:r>
      <w:r w:rsidR="0072113E">
        <w:t xml:space="preserve"> </w:t>
      </w:r>
      <w:r w:rsidR="00B26286">
        <w:t>of</w:t>
      </w:r>
      <w:r w:rsidR="0072113E">
        <w:t xml:space="preserve"> </w:t>
      </w:r>
      <w:r w:rsidR="00B26286">
        <w:t>the</w:t>
      </w:r>
      <w:r w:rsidR="0072113E">
        <w:t xml:space="preserve"> </w:t>
      </w:r>
      <w:r w:rsidR="00B26286">
        <w:t>wizard</w:t>
      </w:r>
      <w:r w:rsidR="0072113E">
        <w:t xml:space="preserve"> </w:t>
      </w:r>
      <w:r w:rsidR="00B26286">
        <w:t>if</w:t>
      </w:r>
      <w:r w:rsidR="0072113E">
        <w:t xml:space="preserve"> </w:t>
      </w:r>
      <w:r w:rsidR="00B26286">
        <w:t>you</w:t>
      </w:r>
      <w:r w:rsidR="0072113E">
        <w:t xml:space="preserve"> </w:t>
      </w:r>
      <w:r w:rsidR="00B26286">
        <w:t>have</w:t>
      </w:r>
      <w:r w:rsidR="0072113E">
        <w:t xml:space="preserve"> </w:t>
      </w:r>
      <w:r w:rsidR="00B26286">
        <w:t>followed</w:t>
      </w:r>
      <w:r w:rsidR="0072113E">
        <w:t xml:space="preserve"> </w:t>
      </w:r>
      <w:r w:rsidR="00B26286">
        <w:t>this</w:t>
      </w:r>
      <w:r w:rsidR="0072113E">
        <w:t xml:space="preserve"> </w:t>
      </w:r>
      <w:r w:rsidR="00B26286">
        <w:t>path.</w:t>
      </w:r>
    </w:p>
    <w:p w:rsidR="001811E3" w:rsidRDefault="00B26286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6.22 PM_98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  <w:rPr>
          <w:noProof/>
        </w:rPr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42</w:t>
        </w:r>
      </w:fldSimple>
      <w:r w:rsidR="008D5F0E">
        <w:t>:</w:t>
      </w:r>
      <w:r w:rsidR="0072113E">
        <w:t xml:space="preserve"> </w:t>
      </w:r>
      <w:r w:rsidR="008D5F0E">
        <w:t>Windows</w:t>
      </w:r>
      <w:r w:rsidR="0072113E">
        <w:t xml:space="preserve"> </w:t>
      </w:r>
      <w:r w:rsidR="00B26286">
        <w:t>Welcome</w:t>
      </w:r>
      <w:r w:rsidR="002336E8">
        <w:rPr>
          <w:rFonts w:cs="Segoe UI"/>
        </w:rPr>
        <w:t>―s</w:t>
      </w:r>
      <w:r w:rsidR="00B26286">
        <w:t>ign</w:t>
      </w:r>
      <w:r w:rsidR="0072113E">
        <w:t xml:space="preserve"> </w:t>
      </w:r>
      <w:r w:rsidR="008D5F0E">
        <w:t>up</w:t>
      </w:r>
      <w:r w:rsidR="0072113E">
        <w:t xml:space="preserve"> </w:t>
      </w:r>
      <w:r w:rsidR="002336E8">
        <w:t>f</w:t>
      </w:r>
      <w:r w:rsidR="00B26286">
        <w:t>inish</w:t>
      </w:r>
    </w:p>
    <w:p w:rsidR="001811E3" w:rsidRDefault="001A2BC7" w:rsidP="001E591C">
      <w:pPr>
        <w:pStyle w:val="ListNumber"/>
      </w:pPr>
      <w:r>
        <w:t>If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chose</w:t>
      </w:r>
      <w:r w:rsidR="0072113E">
        <w:t xml:space="preserve"> </w:t>
      </w:r>
      <w:r>
        <w:t>the</w:t>
      </w:r>
      <w:r w:rsidR="0072113E">
        <w:t xml:space="preserve"> </w:t>
      </w:r>
      <w:r w:rsidRPr="0086319D">
        <w:rPr>
          <w:b/>
        </w:rPr>
        <w:t>Don’t</w:t>
      </w:r>
      <w:r w:rsidR="0072113E">
        <w:rPr>
          <w:b/>
        </w:rPr>
        <w:t xml:space="preserve"> </w:t>
      </w:r>
      <w:r w:rsidRPr="0086319D">
        <w:rPr>
          <w:b/>
        </w:rPr>
        <w:t>want</w:t>
      </w:r>
      <w:r w:rsidR="0072113E">
        <w:rPr>
          <w:b/>
        </w:rPr>
        <w:t xml:space="preserve"> </w:t>
      </w:r>
      <w:r w:rsidRPr="0086319D">
        <w:rPr>
          <w:b/>
        </w:rPr>
        <w:t>to</w:t>
      </w:r>
      <w:r w:rsidR="0072113E">
        <w:rPr>
          <w:b/>
        </w:rPr>
        <w:t xml:space="preserve"> </w:t>
      </w:r>
      <w:r w:rsidR="00F30B25" w:rsidRPr="0086319D">
        <w:rPr>
          <w:b/>
        </w:rPr>
        <w:t>sign</w:t>
      </w:r>
      <w:r w:rsidR="0072113E">
        <w:rPr>
          <w:b/>
        </w:rPr>
        <w:t xml:space="preserve"> </w:t>
      </w:r>
      <w:r w:rsidR="00F30B25" w:rsidRPr="0086319D">
        <w:rPr>
          <w:b/>
        </w:rPr>
        <w:t>in</w:t>
      </w:r>
      <w:r w:rsidR="0072113E">
        <w:rPr>
          <w:b/>
        </w:rPr>
        <w:t xml:space="preserve"> </w:t>
      </w:r>
      <w:r w:rsidR="00F30B25" w:rsidRPr="0086319D">
        <w:rPr>
          <w:b/>
        </w:rPr>
        <w:t>with</w:t>
      </w:r>
      <w:r w:rsidR="0072113E">
        <w:rPr>
          <w:b/>
        </w:rPr>
        <w:t xml:space="preserve"> </w:t>
      </w:r>
      <w:r w:rsidR="00F30B25" w:rsidRPr="0086319D">
        <w:rPr>
          <w:b/>
        </w:rPr>
        <w:t>a</w:t>
      </w:r>
      <w:r w:rsidR="0072113E">
        <w:rPr>
          <w:b/>
        </w:rPr>
        <w:t xml:space="preserve"> </w:t>
      </w:r>
      <w:r w:rsidR="00F30B25" w:rsidRPr="0086319D">
        <w:rPr>
          <w:b/>
        </w:rPr>
        <w:t>Microsoft</w:t>
      </w:r>
      <w:r w:rsidR="0072113E">
        <w:rPr>
          <w:b/>
        </w:rPr>
        <w:t xml:space="preserve"> </w:t>
      </w:r>
      <w:r w:rsidR="00F30B25" w:rsidRPr="0086319D">
        <w:rPr>
          <w:b/>
        </w:rPr>
        <w:t>Account</w:t>
      </w:r>
      <w:r w:rsidRPr="0086319D">
        <w:rPr>
          <w:b/>
        </w:rPr>
        <w:t>?</w:t>
      </w:r>
      <w:r w:rsidR="0072113E">
        <w:t xml:space="preserve"> </w:t>
      </w:r>
      <w:r w:rsidR="0086319D">
        <w:t>option</w:t>
      </w:r>
      <w:r w:rsidR="0072113E">
        <w:t xml:space="preserve"> </w:t>
      </w:r>
      <w:r>
        <w:t>at</w:t>
      </w:r>
      <w:r w:rsidR="0072113E">
        <w:t xml:space="preserve"> </w:t>
      </w:r>
      <w:r w:rsidR="00C74F02">
        <w:t>step</w:t>
      </w:r>
      <w:r w:rsidR="0072113E">
        <w:t xml:space="preserve"> </w:t>
      </w:r>
      <w:r w:rsidR="00C74F02">
        <w:t>10</w:t>
      </w:r>
      <w:r w:rsidR="0072113E">
        <w:t xml:space="preserve"> </w:t>
      </w:r>
      <w:r w:rsidR="00C74F02">
        <w:t>above</w:t>
      </w:r>
      <w:r>
        <w:t>,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presented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 w:rsidR="00B26286">
        <w:t>step</w:t>
      </w:r>
      <w:r w:rsidR="0072113E">
        <w:t xml:space="preserve"> </w:t>
      </w:r>
      <w:r w:rsidR="00B26286">
        <w:t>shown</w:t>
      </w:r>
      <w:r w:rsidR="0072113E">
        <w:t xml:space="preserve"> </w:t>
      </w:r>
      <w:r w:rsidR="00B26286">
        <w:t>below.</w:t>
      </w:r>
      <w:r w:rsidR="0072113E">
        <w:t xml:space="preserve"> </w:t>
      </w:r>
      <w:r w:rsidR="00B26286">
        <w:t>This</w:t>
      </w:r>
      <w:r w:rsidR="0072113E">
        <w:t xml:space="preserve"> </w:t>
      </w:r>
      <w:r>
        <w:t>compares</w:t>
      </w:r>
      <w:r w:rsidR="0072113E">
        <w:t xml:space="preserve"> </w:t>
      </w:r>
      <w:r>
        <w:t>the</w:t>
      </w:r>
      <w:r w:rsidR="0072113E">
        <w:t xml:space="preserve"> </w:t>
      </w:r>
      <w:r>
        <w:t>two</w:t>
      </w:r>
      <w:r w:rsidR="0072113E">
        <w:t xml:space="preserve"> </w:t>
      </w:r>
      <w:r>
        <w:t>different</w:t>
      </w:r>
      <w:r w:rsidR="0072113E">
        <w:t xml:space="preserve"> </w:t>
      </w:r>
      <w:r>
        <w:t>types</w:t>
      </w:r>
      <w:r w:rsidR="0072113E">
        <w:t xml:space="preserve"> </w:t>
      </w:r>
      <w:r>
        <w:t>of</w:t>
      </w:r>
      <w:r w:rsidR="0072113E">
        <w:t xml:space="preserve"> </w:t>
      </w:r>
      <w:r>
        <w:t>account</w:t>
      </w:r>
      <w:r w:rsidR="0072113E">
        <w:t xml:space="preserve"> </w:t>
      </w:r>
      <w:r>
        <w:t>that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created</w:t>
      </w:r>
      <w:r w:rsidR="0072113E">
        <w:t xml:space="preserve"> </w:t>
      </w:r>
      <w:r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.</w:t>
      </w:r>
      <w:r w:rsidR="0072113E">
        <w:t xml:space="preserve"> </w:t>
      </w:r>
      <w:r>
        <w:t>To</w:t>
      </w:r>
      <w:r w:rsidR="0072113E">
        <w:t xml:space="preserve"> </w:t>
      </w:r>
      <w:r>
        <w:t>create</w:t>
      </w:r>
      <w:r w:rsidR="0072113E">
        <w:t xml:space="preserve"> </w:t>
      </w:r>
      <w:r>
        <w:t>a</w:t>
      </w:r>
      <w:r w:rsidR="0072113E">
        <w:t xml:space="preserve"> </w:t>
      </w:r>
      <w:r>
        <w:t>local</w:t>
      </w:r>
      <w:r w:rsidR="0072113E">
        <w:t xml:space="preserve"> </w:t>
      </w:r>
      <w:r>
        <w:t>account,</w:t>
      </w:r>
      <w:r w:rsidR="0072113E">
        <w:t xml:space="preserve"> </w:t>
      </w:r>
      <w:r>
        <w:t>click</w:t>
      </w:r>
      <w:r w:rsidR="0072113E">
        <w:t xml:space="preserve"> </w:t>
      </w:r>
      <w:r>
        <w:t>the</w:t>
      </w:r>
      <w:r w:rsidR="0072113E">
        <w:t xml:space="preserve"> </w:t>
      </w:r>
      <w:r>
        <w:t>appropriate</w:t>
      </w:r>
      <w:r w:rsidR="0072113E">
        <w:t xml:space="preserve"> </w:t>
      </w:r>
      <w:r>
        <w:t>button.</w:t>
      </w:r>
    </w:p>
    <w:p w:rsidR="001811E3" w:rsidRDefault="00B26286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31 PM_96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43</w:t>
        </w:r>
      </w:fldSimple>
      <w:r>
        <w:t>:</w:t>
      </w:r>
      <w:r w:rsidR="0072113E">
        <w:t xml:space="preserve"> </w:t>
      </w:r>
      <w:r w:rsidR="00B26286">
        <w:t>Windows</w:t>
      </w:r>
      <w:r w:rsidR="0072113E">
        <w:t xml:space="preserve"> </w:t>
      </w:r>
      <w:r w:rsidR="00B26286">
        <w:t>Welcome</w:t>
      </w:r>
      <w:r w:rsidR="002336E8">
        <w:rPr>
          <w:rFonts w:cs="Segoe UI"/>
        </w:rPr>
        <w:t>―a</w:t>
      </w:r>
      <w:r w:rsidR="00B26286">
        <w:t>ccount</w:t>
      </w:r>
      <w:r w:rsidR="0072113E">
        <w:t xml:space="preserve"> </w:t>
      </w:r>
      <w:r w:rsidR="002336E8">
        <w:t>c</w:t>
      </w:r>
      <w:r w:rsidR="00B26286">
        <w:t>omparison</w:t>
      </w:r>
    </w:p>
    <w:p w:rsidR="001811E3" w:rsidRDefault="001A2BC7" w:rsidP="001E591C">
      <w:pPr>
        <w:pStyle w:val="ListNumber"/>
      </w:pP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 w:rsidR="0086319D">
        <w:t>l</w:t>
      </w:r>
      <w:r>
        <w:t>ocal</w:t>
      </w:r>
      <w:r w:rsidR="0072113E">
        <w:t xml:space="preserve"> </w:t>
      </w:r>
      <w:r>
        <w:t>account</w:t>
      </w:r>
      <w:r w:rsidR="0072113E">
        <w:t xml:space="preserve"> </w:t>
      </w:r>
      <w:r>
        <w:t>creation</w:t>
      </w:r>
      <w:r w:rsidR="0072113E">
        <w:t xml:space="preserve"> </w:t>
      </w:r>
      <w:r>
        <w:t>screen,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more</w:t>
      </w:r>
      <w:r w:rsidR="0072113E">
        <w:t xml:space="preserve"> </w:t>
      </w:r>
      <w:r>
        <w:t>traditional</w:t>
      </w:r>
      <w:r w:rsidR="0072113E">
        <w:t xml:space="preserve"> </w:t>
      </w:r>
      <w:r>
        <w:t>options</w:t>
      </w:r>
      <w:r w:rsidR="0072113E">
        <w:t xml:space="preserve"> </w:t>
      </w:r>
      <w:r>
        <w:t>for</w:t>
      </w:r>
      <w:r w:rsidR="0072113E">
        <w:t xml:space="preserve"> </w:t>
      </w:r>
      <w:r>
        <w:t>creating</w:t>
      </w:r>
      <w:r w:rsidR="0072113E">
        <w:t xml:space="preserve"> </w:t>
      </w:r>
      <w:r>
        <w:t>a</w:t>
      </w:r>
      <w:r w:rsidR="0072113E">
        <w:t xml:space="preserve"> </w:t>
      </w:r>
      <w:r>
        <w:t>user</w:t>
      </w:r>
      <w:r w:rsidR="0072113E">
        <w:t xml:space="preserve"> </w:t>
      </w:r>
      <w:r>
        <w:t>account,</w:t>
      </w:r>
      <w:r w:rsidR="0072113E">
        <w:t xml:space="preserve"> </w:t>
      </w:r>
      <w:r>
        <w:t>such</w:t>
      </w:r>
      <w:r w:rsidR="0072113E">
        <w:t xml:space="preserve"> </w:t>
      </w:r>
      <w:r>
        <w:t>as</w:t>
      </w:r>
      <w:r w:rsidR="0072113E">
        <w:t xml:space="preserve"> </w:t>
      </w:r>
      <w:r>
        <w:t>defining</w:t>
      </w:r>
      <w:r w:rsidR="0072113E">
        <w:t xml:space="preserve"> </w:t>
      </w:r>
      <w:r>
        <w:t>the</w:t>
      </w:r>
      <w:r w:rsidR="0072113E">
        <w:t xml:space="preserve"> </w:t>
      </w:r>
      <w:r>
        <w:t>user</w:t>
      </w:r>
      <w:r w:rsidR="0072113E">
        <w:t xml:space="preserve"> </w:t>
      </w:r>
      <w:r>
        <w:t>name,</w:t>
      </w:r>
      <w:r w:rsidR="0072113E">
        <w:t xml:space="preserve"> </w:t>
      </w:r>
      <w:r>
        <w:t>typing</w:t>
      </w:r>
      <w:r w:rsidR="0072113E">
        <w:t xml:space="preserve"> </w:t>
      </w:r>
      <w:r>
        <w:t>the</w:t>
      </w:r>
      <w:r w:rsidR="0072113E">
        <w:t xml:space="preserve"> </w:t>
      </w:r>
      <w:r>
        <w:t>password</w:t>
      </w:r>
      <w:r w:rsidR="0072113E">
        <w:t xml:space="preserve"> </w:t>
      </w:r>
      <w:r>
        <w:t>twice,</w:t>
      </w:r>
      <w:r w:rsidR="0072113E">
        <w:t xml:space="preserve"> </w:t>
      </w:r>
      <w:r>
        <w:t>and</w:t>
      </w:r>
      <w:r w:rsidR="0072113E">
        <w:t xml:space="preserve"> </w:t>
      </w:r>
      <w:r>
        <w:t>entering</w:t>
      </w:r>
      <w:r w:rsidR="0072113E">
        <w:t xml:space="preserve"> </w:t>
      </w:r>
      <w:r>
        <w:t>a</w:t>
      </w:r>
      <w:r w:rsidR="0072113E">
        <w:t xml:space="preserve"> </w:t>
      </w:r>
      <w:r>
        <w:t>password</w:t>
      </w:r>
      <w:r w:rsidR="0072113E">
        <w:t xml:space="preserve"> </w:t>
      </w:r>
      <w:r>
        <w:t>hint.</w:t>
      </w:r>
      <w:r w:rsidR="0072113E">
        <w:t xml:space="preserve"> </w:t>
      </w:r>
      <w:r>
        <w:t>Text</w:t>
      </w:r>
      <w:r w:rsidR="0072113E">
        <w:t xml:space="preserve"> </w:t>
      </w:r>
      <w:r>
        <w:t>must</w:t>
      </w:r>
      <w:r w:rsidR="0072113E">
        <w:t xml:space="preserve"> </w:t>
      </w:r>
      <w:r>
        <w:t>be</w:t>
      </w:r>
      <w:r w:rsidR="0072113E">
        <w:t xml:space="preserve"> </w:t>
      </w:r>
      <w:r>
        <w:t>entered</w:t>
      </w:r>
      <w:r w:rsidR="0072113E">
        <w:t xml:space="preserve"> </w:t>
      </w:r>
      <w:r>
        <w:t>into</w:t>
      </w:r>
      <w:r w:rsidR="0072113E">
        <w:t xml:space="preserve"> </w:t>
      </w:r>
      <w:r>
        <w:t>the</w:t>
      </w:r>
      <w:r w:rsidR="0072113E">
        <w:t xml:space="preserve"> </w:t>
      </w:r>
      <w:r>
        <w:t>password</w:t>
      </w:r>
      <w:r w:rsidR="0072113E">
        <w:t xml:space="preserve"> </w:t>
      </w:r>
      <w:r>
        <w:t>hint</w:t>
      </w:r>
      <w:r w:rsidR="0072113E">
        <w:t xml:space="preserve"> </w:t>
      </w:r>
      <w:r>
        <w:t>field</w:t>
      </w:r>
      <w:r w:rsidR="0072113E">
        <w:t xml:space="preserve"> </w:t>
      </w:r>
      <w:r>
        <w:t>to</w:t>
      </w:r>
      <w:r w:rsidR="0072113E">
        <w:t xml:space="preserve"> </w:t>
      </w:r>
      <w:r>
        <w:t>continue.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last</w:t>
      </w:r>
      <w:r w:rsidR="0072113E">
        <w:t xml:space="preserve"> </w:t>
      </w:r>
      <w:r>
        <w:t>step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wizard</w:t>
      </w:r>
      <w:r w:rsidR="0086319D">
        <w:t>,</w:t>
      </w:r>
      <w:r w:rsidR="0072113E">
        <w:t xml:space="preserve"> </w:t>
      </w:r>
      <w:r>
        <w:t>so</w:t>
      </w:r>
      <w:r w:rsidR="0072113E">
        <w:t xml:space="preserve"> </w:t>
      </w:r>
      <w:r>
        <w:t>after</w:t>
      </w:r>
      <w:r w:rsidR="0072113E">
        <w:t xml:space="preserve"> </w:t>
      </w:r>
      <w:r>
        <w:t>clicking</w:t>
      </w:r>
      <w:r w:rsidR="0072113E">
        <w:t xml:space="preserve"> </w:t>
      </w:r>
      <w:r>
        <w:t>the</w:t>
      </w:r>
      <w:r w:rsidR="0072113E">
        <w:t xml:space="preserve"> </w:t>
      </w:r>
      <w:r w:rsidRPr="0086319D">
        <w:rPr>
          <w:b/>
        </w:rPr>
        <w:t>Next</w:t>
      </w:r>
      <w:r w:rsidR="0072113E">
        <w:t xml:space="preserve"> </w:t>
      </w:r>
      <w:r>
        <w:t>button,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 w:rsidR="00683726">
        <w:t>signed</w:t>
      </w:r>
      <w:r w:rsidR="0072113E">
        <w:t xml:space="preserve"> </w:t>
      </w:r>
      <w:r w:rsidR="00683726">
        <w:t>in</w:t>
      </w:r>
      <w:r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 w:rsidR="00540E51">
        <w:t>l</w:t>
      </w:r>
      <w:r>
        <w:t>ocal</w:t>
      </w:r>
      <w:r w:rsidR="0072113E">
        <w:t xml:space="preserve"> </w:t>
      </w:r>
      <w:r>
        <w:t>account</w:t>
      </w:r>
      <w:r w:rsidR="0072113E">
        <w:t xml:space="preserve"> </w:t>
      </w:r>
      <w:r w:rsidR="00B26286">
        <w:t>you</w:t>
      </w:r>
      <w:r w:rsidR="0072113E">
        <w:t xml:space="preserve"> </w:t>
      </w:r>
      <w:r>
        <w:t>just</w:t>
      </w:r>
      <w:r w:rsidR="0072113E">
        <w:t xml:space="preserve"> </w:t>
      </w:r>
      <w:r>
        <w:t>created.</w:t>
      </w:r>
    </w:p>
    <w:p w:rsidR="001811E3" w:rsidRDefault="00B26286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4-2012_6.04.36 PM_96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44</w:t>
        </w:r>
      </w:fldSimple>
      <w:r>
        <w:t>:</w:t>
      </w:r>
      <w:r w:rsidR="0072113E">
        <w:t xml:space="preserve"> </w:t>
      </w:r>
      <w:r w:rsidR="00B26286">
        <w:t>Windows</w:t>
      </w:r>
      <w:r w:rsidR="0072113E">
        <w:t xml:space="preserve"> </w:t>
      </w:r>
      <w:r w:rsidR="00B26286">
        <w:t>Welcome</w:t>
      </w:r>
      <w:r w:rsidR="002336E8">
        <w:rPr>
          <w:rFonts w:cs="Segoe UI"/>
        </w:rPr>
        <w:t>―l</w:t>
      </w:r>
      <w:r w:rsidR="00B26286">
        <w:t>ocal</w:t>
      </w:r>
      <w:r w:rsidR="0072113E">
        <w:t xml:space="preserve"> </w:t>
      </w:r>
      <w:r w:rsidR="002336E8">
        <w:t>a</w:t>
      </w:r>
      <w:r w:rsidR="00B26286">
        <w:t>ccount</w:t>
      </w:r>
    </w:p>
    <w:p w:rsidR="001811E3" w:rsidRDefault="00B26286" w:rsidP="004C1118">
      <w:pPr>
        <w:pStyle w:val="ParagraphText"/>
      </w:pPr>
      <w:r>
        <w:t>At</w:t>
      </w:r>
      <w:r w:rsidR="0072113E">
        <w:t xml:space="preserve"> </w:t>
      </w:r>
      <w:r>
        <w:t>this</w:t>
      </w:r>
      <w:r w:rsidR="0072113E">
        <w:t xml:space="preserve"> </w:t>
      </w:r>
      <w:r>
        <w:t>point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complete,</w:t>
      </w:r>
      <w:r w:rsidR="0072113E">
        <w:t xml:space="preserve"> </w:t>
      </w:r>
      <w:r>
        <w:t>you</w:t>
      </w:r>
      <w:r w:rsidR="0072113E">
        <w:t xml:space="preserve"> </w:t>
      </w:r>
      <w:r>
        <w:t>are</w:t>
      </w:r>
      <w:r w:rsidR="0072113E">
        <w:t xml:space="preserve"> </w:t>
      </w:r>
      <w:r>
        <w:t>logged</w:t>
      </w:r>
      <w:r w:rsidR="0072113E">
        <w:t xml:space="preserve"> </w:t>
      </w:r>
      <w:r>
        <w:t>in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new</w:t>
      </w:r>
      <w:r w:rsidR="0072113E">
        <w:t xml:space="preserve"> </w:t>
      </w:r>
      <w:r>
        <w:t>Start</w:t>
      </w:r>
      <w:r w:rsidR="0072113E">
        <w:t xml:space="preserve"> </w:t>
      </w:r>
      <w:r>
        <w:t>screen</w:t>
      </w:r>
      <w:r w:rsidR="0072113E">
        <w:t xml:space="preserve"> </w:t>
      </w:r>
      <w:r>
        <w:t>is</w:t>
      </w:r>
      <w:r w:rsidR="0072113E">
        <w:t xml:space="preserve"> </w:t>
      </w:r>
      <w:r>
        <w:t>loaded.</w:t>
      </w:r>
    </w:p>
    <w:p w:rsidR="001811E3" w:rsidRDefault="0026763E" w:rsidP="000F79D6">
      <w:pPr>
        <w:pStyle w:val="Heading2"/>
      </w:pPr>
      <w:bookmarkStart w:id="53" w:name="_Toc334546462"/>
      <w:bookmarkStart w:id="54" w:name="_Toc334554935"/>
      <w:bookmarkStart w:id="55" w:name="_Toc334564069"/>
      <w:r>
        <w:t>Setup</w:t>
      </w:r>
      <w:r w:rsidR="0072113E">
        <w:t xml:space="preserve"> </w:t>
      </w:r>
      <w:r w:rsidR="00C504E6">
        <w:t>F</w:t>
      </w:r>
      <w:r>
        <w:t>low:</w:t>
      </w:r>
      <w:r w:rsidR="0072113E">
        <w:t xml:space="preserve"> </w:t>
      </w:r>
      <w:r w:rsidR="00C504E6">
        <w:t>B</w:t>
      </w:r>
      <w:r>
        <w:t>oot</w:t>
      </w:r>
      <w:r w:rsidR="0072113E">
        <w:t xml:space="preserve"> </w:t>
      </w:r>
      <w:r w:rsidR="00C504E6">
        <w:t>F</w:t>
      </w:r>
      <w:r>
        <w:t>rom</w:t>
      </w:r>
      <w:r w:rsidR="0072113E">
        <w:t xml:space="preserve"> </w:t>
      </w:r>
      <w:r w:rsidR="00C504E6">
        <w:t>M</w:t>
      </w:r>
      <w:r>
        <w:t>edia</w:t>
      </w:r>
      <w:bookmarkEnd w:id="53"/>
      <w:bookmarkEnd w:id="54"/>
      <w:bookmarkEnd w:id="55"/>
    </w:p>
    <w:p w:rsidR="001811E3" w:rsidRDefault="0026763E" w:rsidP="000F79D6">
      <w:pPr>
        <w:pStyle w:val="ParagraphText"/>
      </w:pPr>
      <w:r>
        <w:t>The</w:t>
      </w:r>
      <w:r w:rsidR="0072113E">
        <w:t xml:space="preserve"> </w:t>
      </w:r>
      <w:r>
        <w:t>flow</w:t>
      </w:r>
      <w:r w:rsidR="0072113E">
        <w:t xml:space="preserve"> </w:t>
      </w:r>
      <w:r>
        <w:t>of</w:t>
      </w:r>
      <w:r w:rsidR="0072113E">
        <w:t xml:space="preserve"> </w:t>
      </w:r>
      <w:r>
        <w:t>installation</w:t>
      </w:r>
      <w:r w:rsidR="0072113E">
        <w:t xml:space="preserve"> </w:t>
      </w:r>
      <w:r>
        <w:t>is</w:t>
      </w:r>
      <w:r w:rsidR="0072113E">
        <w:t xml:space="preserve"> </w:t>
      </w:r>
      <w:r>
        <w:t>somewhat</w:t>
      </w:r>
      <w:r w:rsidR="0072113E">
        <w:t xml:space="preserve"> </w:t>
      </w:r>
      <w:r>
        <w:t>different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start</w:t>
      </w:r>
      <w:r w:rsidR="0072113E">
        <w:t xml:space="preserve"> </w:t>
      </w:r>
      <w:r>
        <w:t>by</w:t>
      </w:r>
      <w:r w:rsidR="0072113E">
        <w:t xml:space="preserve"> </w:t>
      </w:r>
      <w:r>
        <w:t>booting</w:t>
      </w:r>
      <w:r w:rsidR="0072113E">
        <w:t xml:space="preserve"> </w:t>
      </w:r>
      <w:r>
        <w:t>from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media.</w:t>
      </w:r>
      <w:r w:rsidR="0072113E">
        <w:t xml:space="preserve"> </w:t>
      </w:r>
      <w:r w:rsidR="000F79D6" w:rsidRPr="007369A9">
        <w:t>This</w:t>
      </w:r>
      <w:r w:rsidR="0072113E">
        <w:t xml:space="preserve"> </w:t>
      </w:r>
      <w:r w:rsidR="000F79D6" w:rsidRPr="007369A9">
        <w:t>type</w:t>
      </w:r>
      <w:r w:rsidR="0072113E">
        <w:t xml:space="preserve"> </w:t>
      </w:r>
      <w:r w:rsidR="000F79D6" w:rsidRPr="007369A9">
        <w:t>of</w:t>
      </w:r>
      <w:r w:rsidR="0072113E">
        <w:t xml:space="preserve"> </w:t>
      </w:r>
      <w:r w:rsidR="000F79D6" w:rsidRPr="007369A9">
        <w:t>setup</w:t>
      </w:r>
      <w:r w:rsidR="0072113E">
        <w:t xml:space="preserve"> </w:t>
      </w:r>
      <w:r w:rsidR="000F79D6" w:rsidRPr="007369A9">
        <w:t>is</w:t>
      </w:r>
      <w:r w:rsidR="0072113E">
        <w:t xml:space="preserve"> </w:t>
      </w:r>
      <w:r w:rsidR="000F79D6" w:rsidRPr="007369A9">
        <w:t>the</w:t>
      </w:r>
      <w:r w:rsidR="0072113E">
        <w:t xml:space="preserve"> </w:t>
      </w:r>
      <w:r w:rsidR="000F79D6" w:rsidRPr="007369A9">
        <w:t>most</w:t>
      </w:r>
      <w:r w:rsidR="0072113E">
        <w:t xml:space="preserve"> </w:t>
      </w:r>
      <w:r w:rsidR="000F79D6" w:rsidRPr="007369A9">
        <w:t>common</w:t>
      </w:r>
      <w:r w:rsidR="0072113E">
        <w:t xml:space="preserve"> </w:t>
      </w:r>
      <w:r w:rsidR="000F79D6" w:rsidRPr="007369A9">
        <w:t>for</w:t>
      </w:r>
      <w:r w:rsidR="0072113E">
        <w:t xml:space="preserve"> </w:t>
      </w:r>
      <w:r w:rsidR="000F79D6" w:rsidRPr="007369A9">
        <w:t>new</w:t>
      </w:r>
      <w:r w:rsidR="0072113E">
        <w:t xml:space="preserve"> </w:t>
      </w:r>
      <w:r w:rsidR="000F79D6" w:rsidRPr="007369A9">
        <w:t>PCs</w:t>
      </w:r>
      <w:r w:rsidR="0072113E">
        <w:t xml:space="preserve"> </w:t>
      </w:r>
      <w:r w:rsidR="000F79D6" w:rsidRPr="007369A9">
        <w:t>with</w:t>
      </w:r>
      <w:r w:rsidR="0072113E">
        <w:t xml:space="preserve"> </w:t>
      </w:r>
      <w:r w:rsidR="000F79D6" w:rsidRPr="007369A9">
        <w:t>a</w:t>
      </w:r>
      <w:r w:rsidR="0072113E">
        <w:t xml:space="preserve"> </w:t>
      </w:r>
      <w:r w:rsidR="000F79D6" w:rsidRPr="007369A9">
        <w:t>blank</w:t>
      </w:r>
      <w:r w:rsidR="0072113E">
        <w:t xml:space="preserve"> </w:t>
      </w:r>
      <w:r w:rsidR="000F79D6" w:rsidRPr="007369A9">
        <w:t>hard</w:t>
      </w:r>
      <w:r w:rsidR="0072113E">
        <w:t xml:space="preserve"> </w:t>
      </w:r>
      <w:r w:rsidR="000F79D6" w:rsidRPr="007369A9">
        <w:t>disk</w:t>
      </w:r>
      <w:r>
        <w:t>,</w:t>
      </w:r>
      <w:r w:rsidR="0072113E">
        <w:t xml:space="preserve"> </w:t>
      </w:r>
      <w:r>
        <w:t>or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different</w:t>
      </w:r>
      <w:r w:rsidR="0072113E">
        <w:t xml:space="preserve"> </w:t>
      </w:r>
      <w:r>
        <w:t>partition,</w:t>
      </w:r>
      <w:r w:rsidR="0072113E">
        <w:t xml:space="preserve"> </w:t>
      </w:r>
      <w:r>
        <w:t>or</w:t>
      </w:r>
      <w:r w:rsidR="0072113E">
        <w:t xml:space="preserve"> </w:t>
      </w:r>
      <w:r>
        <w:t>change</w:t>
      </w:r>
      <w:r w:rsidR="0072113E">
        <w:t xml:space="preserve"> </w:t>
      </w:r>
      <w:r>
        <w:t>Windows</w:t>
      </w:r>
      <w:r w:rsidR="0072113E">
        <w:t xml:space="preserve"> </w:t>
      </w:r>
      <w:r>
        <w:t>architectures.</w:t>
      </w:r>
    </w:p>
    <w:p w:rsidR="001811E3" w:rsidRDefault="0026763E" w:rsidP="000F79D6">
      <w:pPr>
        <w:pStyle w:val="ParagraphText"/>
      </w:pPr>
      <w:r>
        <w:t>The</w:t>
      </w:r>
      <w:r w:rsidR="0072113E">
        <w:t xml:space="preserve"> </w:t>
      </w:r>
      <w:r>
        <w:t>flow</w:t>
      </w:r>
      <w:r w:rsidR="0072113E">
        <w:t xml:space="preserve"> </w:t>
      </w:r>
      <w:r>
        <w:t>of</w:t>
      </w:r>
      <w:r w:rsidR="0072113E">
        <w:t xml:space="preserve"> </w:t>
      </w:r>
      <w:r>
        <w:t>setup</w:t>
      </w:r>
      <w:r w:rsidR="0072113E">
        <w:t xml:space="preserve"> </w:t>
      </w:r>
      <w:r>
        <w:t>actions</w:t>
      </w:r>
      <w:r w:rsidR="0072113E">
        <w:t xml:space="preserve"> </w:t>
      </w:r>
      <w:r>
        <w:t>proceeds</w:t>
      </w:r>
      <w:r w:rsidR="0072113E">
        <w:t xml:space="preserve"> </w:t>
      </w:r>
      <w:r>
        <w:t>generally</w:t>
      </w:r>
      <w:r w:rsidR="0072113E">
        <w:t xml:space="preserve"> </w:t>
      </w:r>
      <w:r>
        <w:t>like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,</w:t>
      </w:r>
      <w:r w:rsidR="0072113E">
        <w:t xml:space="preserve"> </w:t>
      </w:r>
      <w:r>
        <w:t>so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examined</w:t>
      </w:r>
      <w:r w:rsidR="0072113E">
        <w:t xml:space="preserve"> </w:t>
      </w:r>
      <w:r>
        <w:t>in</w:t>
      </w:r>
      <w:r w:rsidR="0072113E">
        <w:t xml:space="preserve"> </w:t>
      </w:r>
      <w:r>
        <w:t>depth</w:t>
      </w:r>
      <w:r w:rsidR="0072113E">
        <w:t xml:space="preserve"> </w:t>
      </w:r>
      <w:r>
        <w:t>below.</w:t>
      </w:r>
      <w:r w:rsidR="0072113E">
        <w:t xml:space="preserve"> </w:t>
      </w:r>
      <w:r>
        <w:t>What</w:t>
      </w:r>
      <w:r w:rsidR="0072113E">
        <w:t xml:space="preserve"> </w:t>
      </w:r>
      <w:r>
        <w:t>follows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summary</w:t>
      </w:r>
      <w:r w:rsidR="0072113E">
        <w:t xml:space="preserve"> </w:t>
      </w:r>
      <w:r>
        <w:t>of</w:t>
      </w:r>
      <w:r w:rsidR="0072113E">
        <w:t xml:space="preserve"> </w:t>
      </w:r>
      <w:r>
        <w:t>actions.</w:t>
      </w:r>
    </w:p>
    <w:p w:rsidR="001811E3" w:rsidRDefault="000F79D6" w:rsidP="00BE2D90">
      <w:pPr>
        <w:pStyle w:val="ListNumber"/>
        <w:numPr>
          <w:ilvl w:val="0"/>
          <w:numId w:val="9"/>
        </w:numPr>
      </w:pPr>
      <w:r w:rsidRPr="007369A9">
        <w:t>You</w:t>
      </w:r>
      <w:r w:rsidR="0072113E">
        <w:t xml:space="preserve"> </w:t>
      </w:r>
      <w:r w:rsidRPr="007369A9">
        <w:t>begin</w:t>
      </w:r>
      <w:r w:rsidR="0072113E">
        <w:t xml:space="preserve"> </w:t>
      </w:r>
      <w:r w:rsidRPr="007369A9">
        <w:t>this</w:t>
      </w:r>
      <w:r w:rsidR="0072113E">
        <w:t xml:space="preserve"> </w:t>
      </w:r>
      <w:r w:rsidRPr="007369A9">
        <w:t>type</w:t>
      </w:r>
      <w:r w:rsidR="0072113E">
        <w:t xml:space="preserve"> </w:t>
      </w:r>
      <w:r w:rsidRPr="007369A9">
        <w:t>of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by</w:t>
      </w:r>
      <w:r w:rsidR="0072113E">
        <w:t xml:space="preserve"> </w:t>
      </w:r>
      <w:r w:rsidRPr="007369A9">
        <w:t>inserting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DVD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USB</w:t>
      </w:r>
      <w:r w:rsidR="0072113E">
        <w:t xml:space="preserve"> </w:t>
      </w:r>
      <w:r w:rsidRPr="007369A9">
        <w:t>flash</w:t>
      </w:r>
      <w:r w:rsidR="0072113E">
        <w:t xml:space="preserve"> </w:t>
      </w:r>
      <w:r w:rsidRPr="007369A9">
        <w:t>drive</w:t>
      </w:r>
      <w:r w:rsidR="0072113E">
        <w:t xml:space="preserve"> </w:t>
      </w:r>
      <w:r w:rsidRPr="007369A9">
        <w:t>with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Windows</w:t>
      </w:r>
      <w:r w:rsidR="0072113E">
        <w:t xml:space="preserve"> </w:t>
      </w:r>
      <w:r w:rsidRPr="007369A9">
        <w:t>installation</w:t>
      </w:r>
      <w:r w:rsidR="0072113E">
        <w:t xml:space="preserve"> </w:t>
      </w:r>
      <w:r w:rsidRPr="007369A9">
        <w:t>files</w:t>
      </w:r>
      <w:r w:rsidR="0072113E">
        <w:t xml:space="preserve"> </w:t>
      </w:r>
      <w:r w:rsidRPr="007369A9">
        <w:t>and</w:t>
      </w:r>
      <w:r w:rsidR="0072113E">
        <w:t xml:space="preserve"> </w:t>
      </w:r>
      <w:r w:rsidRPr="007369A9">
        <w:t>booting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computer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disk.</w:t>
      </w:r>
      <w:r w:rsidR="0072113E">
        <w:t xml:space="preserve"> </w:t>
      </w:r>
      <w:r w:rsidRPr="007369A9">
        <w:t>This</w:t>
      </w:r>
      <w:r w:rsidR="0072113E">
        <w:t xml:space="preserve"> </w:t>
      </w:r>
      <w:r w:rsidRPr="007369A9">
        <w:t>may</w:t>
      </w:r>
      <w:r w:rsidR="0072113E">
        <w:t xml:space="preserve"> </w:t>
      </w:r>
      <w:r w:rsidRPr="007369A9">
        <w:t>require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you</w:t>
      </w:r>
      <w:r w:rsidR="0072113E">
        <w:t xml:space="preserve"> </w:t>
      </w:r>
      <w:r w:rsidRPr="007369A9">
        <w:t>modify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boot</w:t>
      </w:r>
      <w:r w:rsidR="0072113E">
        <w:t xml:space="preserve"> </w:t>
      </w:r>
      <w:r w:rsidRPr="007369A9">
        <w:t>order</w:t>
      </w:r>
      <w:r w:rsidR="0072113E">
        <w:t xml:space="preserve"> </w:t>
      </w:r>
      <w:r w:rsidRPr="007369A9">
        <w:t>in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BIOS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press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specific</w:t>
      </w:r>
      <w:r w:rsidR="0072113E">
        <w:t xml:space="preserve"> </w:t>
      </w:r>
      <w:r w:rsidRPr="007369A9">
        <w:t>function</w:t>
      </w:r>
      <w:r w:rsidR="0072113E">
        <w:t xml:space="preserve"> </w:t>
      </w:r>
      <w:r w:rsidRPr="007369A9">
        <w:t>key</w:t>
      </w:r>
      <w:r w:rsidR="0072113E">
        <w:t xml:space="preserve"> </w:t>
      </w:r>
      <w:r w:rsidRPr="007369A9">
        <w:t>(F12,</w:t>
      </w:r>
      <w:r w:rsidR="0072113E">
        <w:t xml:space="preserve"> </w:t>
      </w:r>
      <w:r w:rsidRPr="007369A9">
        <w:t>F10,</w:t>
      </w:r>
      <w:r w:rsidR="0072113E">
        <w:t xml:space="preserve"> </w:t>
      </w:r>
      <w:r w:rsidRPr="007369A9">
        <w:t>etc.)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display</w:t>
      </w:r>
      <w:r w:rsidR="0072113E">
        <w:t xml:space="preserve"> </w:t>
      </w:r>
      <w:r w:rsidRPr="007369A9">
        <w:t>a</w:t>
      </w:r>
      <w:r w:rsidR="0072113E">
        <w:t xml:space="preserve"> </w:t>
      </w:r>
      <w:r w:rsidRPr="007369A9">
        <w:t>boot</w:t>
      </w:r>
      <w:r w:rsidR="0072113E">
        <w:t xml:space="preserve"> </w:t>
      </w:r>
      <w:r w:rsidRPr="007369A9">
        <w:t>menu</w:t>
      </w:r>
      <w:r w:rsidR="0072113E">
        <w:t xml:space="preserve"> </w:t>
      </w:r>
      <w:r w:rsidRPr="007369A9">
        <w:t>from</w:t>
      </w:r>
      <w:r w:rsidR="0072113E">
        <w:t xml:space="preserve"> </w:t>
      </w:r>
      <w:r w:rsidRPr="007369A9">
        <w:t>which</w:t>
      </w:r>
      <w:r w:rsidR="0072113E">
        <w:t xml:space="preserve"> </w:t>
      </w:r>
      <w:r w:rsidRPr="007369A9">
        <w:t>you</w:t>
      </w:r>
      <w:r w:rsidR="0072113E">
        <w:t xml:space="preserve"> </w:t>
      </w:r>
      <w:r w:rsidRPr="007369A9">
        <w:t>could</w:t>
      </w:r>
      <w:r w:rsidR="0072113E">
        <w:t xml:space="preserve"> </w:t>
      </w:r>
      <w:r w:rsidRPr="007369A9">
        <w:t>choose</w:t>
      </w:r>
      <w:r w:rsidR="0072113E">
        <w:t xml:space="preserve"> </w:t>
      </w:r>
      <w:r w:rsidRPr="007369A9">
        <w:t>the</w:t>
      </w:r>
      <w:r w:rsidR="0072113E">
        <w:t xml:space="preserve"> </w:t>
      </w:r>
      <w:r w:rsidRPr="007369A9">
        <w:t>DVD</w:t>
      </w:r>
      <w:r w:rsidR="0072113E">
        <w:t xml:space="preserve"> </w:t>
      </w:r>
      <w:r w:rsidRPr="007369A9">
        <w:t>or</w:t>
      </w:r>
      <w:r w:rsidR="0072113E">
        <w:t xml:space="preserve"> </w:t>
      </w:r>
      <w:r w:rsidRPr="007369A9">
        <w:t>USB</w:t>
      </w:r>
      <w:r w:rsidR="0072113E">
        <w:t xml:space="preserve"> </w:t>
      </w:r>
      <w:r w:rsidRPr="007369A9">
        <w:t>flash</w:t>
      </w:r>
      <w:r w:rsidR="0072113E">
        <w:t xml:space="preserve"> </w:t>
      </w:r>
      <w:r w:rsidRPr="007369A9">
        <w:t>drive</w:t>
      </w:r>
      <w:r w:rsidR="0072113E">
        <w:t xml:space="preserve"> </w:t>
      </w:r>
      <w:r w:rsidRPr="007369A9">
        <w:t>that</w:t>
      </w:r>
      <w:r w:rsidR="0072113E">
        <w:t xml:space="preserve"> </w:t>
      </w:r>
      <w:r w:rsidRPr="007369A9">
        <w:t>you</w:t>
      </w:r>
      <w:r w:rsidR="0072113E">
        <w:t xml:space="preserve"> </w:t>
      </w:r>
      <w:r w:rsidRPr="007369A9">
        <w:t>are</w:t>
      </w:r>
      <w:r w:rsidR="0072113E">
        <w:t xml:space="preserve"> </w:t>
      </w:r>
      <w:r w:rsidRPr="007369A9">
        <w:t>attempting</w:t>
      </w:r>
      <w:r w:rsidR="0072113E">
        <w:t xml:space="preserve"> </w:t>
      </w:r>
      <w:r w:rsidRPr="007369A9">
        <w:t>to</w:t>
      </w:r>
      <w:r w:rsidR="0072113E">
        <w:t xml:space="preserve"> </w:t>
      </w:r>
      <w:r w:rsidRPr="007369A9">
        <w:t>boot</w:t>
      </w:r>
      <w:r w:rsidR="0072113E">
        <w:t xml:space="preserve"> </w:t>
      </w:r>
      <w:r w:rsidRPr="007369A9">
        <w:t>from.</w:t>
      </w:r>
    </w:p>
    <w:p w:rsidR="001811E3" w:rsidRDefault="0026763E" w:rsidP="00A14067">
      <w:pPr>
        <w:pStyle w:val="ListNumber"/>
        <w:numPr>
          <w:ilvl w:val="0"/>
          <w:numId w:val="9"/>
        </w:numPr>
      </w:pPr>
      <w:r>
        <w:t>WinPE</w:t>
      </w:r>
      <w:r w:rsidR="0072113E">
        <w:t xml:space="preserve"> </w:t>
      </w:r>
      <w:r>
        <w:t>Mode: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the</w:t>
      </w:r>
      <w:r w:rsidR="0072113E">
        <w:t xml:space="preserve"> </w:t>
      </w:r>
      <w:r>
        <w:t>first</w:t>
      </w:r>
      <w:r w:rsidR="0072113E">
        <w:t xml:space="preserve"> </w:t>
      </w:r>
      <w:r>
        <w:t>setup</w:t>
      </w:r>
      <w:r w:rsidR="0072113E">
        <w:t xml:space="preserve"> </w:t>
      </w:r>
      <w:r>
        <w:t>phase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boot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media.</w:t>
      </w:r>
      <w:r w:rsidR="0072113E">
        <w:t xml:space="preserve"> </w:t>
      </w:r>
      <w:r w:rsidR="00583B85">
        <w:t>It</w:t>
      </w:r>
      <w:r w:rsidR="0072113E">
        <w:t xml:space="preserve"> </w:t>
      </w:r>
      <w:r w:rsidR="00583B85">
        <w:t>starts</w:t>
      </w:r>
      <w:r w:rsidR="0072113E">
        <w:t xml:space="preserve"> </w:t>
      </w:r>
      <w:r w:rsidR="00583B85">
        <w:t>with</w:t>
      </w:r>
      <w:r w:rsidR="0072113E">
        <w:t xml:space="preserve"> </w:t>
      </w:r>
      <w:r w:rsidR="00583B85">
        <w:t>a</w:t>
      </w:r>
      <w:r w:rsidR="0072113E">
        <w:t xml:space="preserve"> </w:t>
      </w:r>
      <w:r w:rsidR="00583B85">
        <w:t>language</w:t>
      </w:r>
      <w:r w:rsidR="0072113E">
        <w:t xml:space="preserve"> </w:t>
      </w:r>
      <w:r w:rsidR="00583B85">
        <w:t>and</w:t>
      </w:r>
      <w:r w:rsidR="0072113E">
        <w:t xml:space="preserve"> </w:t>
      </w:r>
      <w:r w:rsidR="00583B85">
        <w:t>keyboard</w:t>
      </w:r>
      <w:r w:rsidR="0072113E">
        <w:t xml:space="preserve"> </w:t>
      </w:r>
      <w:r w:rsidR="00583B85">
        <w:t>format</w:t>
      </w:r>
      <w:r w:rsidR="0072113E">
        <w:t xml:space="preserve"> </w:t>
      </w:r>
      <w:r w:rsidR="00583B85">
        <w:t>selection</w:t>
      </w:r>
      <w:r w:rsidR="0072113E">
        <w:t xml:space="preserve"> </w:t>
      </w:r>
      <w:r w:rsidR="00583B85">
        <w:t>step.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hosted</w:t>
      </w:r>
      <w:r w:rsidR="0072113E">
        <w:t xml:space="preserve"> </w:t>
      </w:r>
      <w:r>
        <w:t>in</w:t>
      </w:r>
      <w:r w:rsidR="0072113E">
        <w:t xml:space="preserve"> </w:t>
      </w:r>
      <w:r w:rsidR="00583B85">
        <w:t>an</w:t>
      </w:r>
      <w:r w:rsidR="0072113E">
        <w:t xml:space="preserve"> </w:t>
      </w:r>
      <w:r>
        <w:t>environment</w:t>
      </w:r>
      <w:r w:rsidR="0072113E">
        <w:t xml:space="preserve"> </w:t>
      </w:r>
      <w:r w:rsidR="00583B85">
        <w:t>similar</w:t>
      </w:r>
      <w:r w:rsidR="0072113E">
        <w:t xml:space="preserve"> </w:t>
      </w:r>
      <w:r w:rsidR="00583B85">
        <w:t>to</w:t>
      </w:r>
      <w:r w:rsidR="0072113E">
        <w:t xml:space="preserve"> </w:t>
      </w:r>
      <w:r w:rsidR="00583B85">
        <w:t>Windows</w:t>
      </w:r>
      <w:r w:rsidR="0072113E">
        <w:t xml:space="preserve"> </w:t>
      </w:r>
      <w:r w:rsidR="00583B85">
        <w:t>Recovery</w:t>
      </w:r>
      <w:r w:rsidR="0072113E">
        <w:t xml:space="preserve"> </w:t>
      </w:r>
      <w:r w:rsidR="00583B85">
        <w:t>Environment</w:t>
      </w:r>
      <w:r w:rsidR="0072113E">
        <w:t xml:space="preserve"> </w:t>
      </w:r>
      <w:r w:rsidR="00583B85">
        <w:t>(WinRE).</w:t>
      </w:r>
      <w:r w:rsidR="0072113E">
        <w:t xml:space="preserve"> </w:t>
      </w:r>
      <w:r w:rsidR="00583B85">
        <w:t>In</w:t>
      </w:r>
      <w:r w:rsidR="0072113E">
        <w:t xml:space="preserve"> </w:t>
      </w:r>
      <w:r w:rsidR="00583B85">
        <w:t>the</w:t>
      </w:r>
      <w:r w:rsidR="0072113E">
        <w:t xml:space="preserve"> </w:t>
      </w:r>
      <w:r w:rsidR="00583B85">
        <w:t>next</w:t>
      </w:r>
      <w:r w:rsidR="0072113E">
        <w:t xml:space="preserve"> </w:t>
      </w:r>
      <w:r w:rsidR="00583B85">
        <w:t>step,</w:t>
      </w:r>
      <w:r w:rsidR="0072113E">
        <w:t xml:space="preserve"> </w:t>
      </w:r>
      <w:r w:rsidR="00583B85">
        <w:t>as</w:t>
      </w:r>
      <w:r w:rsidR="0072113E">
        <w:t xml:space="preserve"> </w:t>
      </w:r>
      <w:r w:rsidR="00583B85"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583B85">
        <w:t>,</w:t>
      </w:r>
      <w:r w:rsidR="0072113E">
        <w:t xml:space="preserve"> </w:t>
      </w:r>
      <w:r w:rsidR="00583B85">
        <w:t>you</w:t>
      </w:r>
      <w:r w:rsidR="0072113E">
        <w:t xml:space="preserve"> </w:t>
      </w:r>
      <w:r w:rsidR="00583B85">
        <w:t>can</w:t>
      </w:r>
      <w:r w:rsidR="0072113E">
        <w:t xml:space="preserve"> </w:t>
      </w:r>
      <w:r w:rsidR="00583B85">
        <w:t>choose</w:t>
      </w:r>
      <w:r w:rsidR="0072113E">
        <w:t xml:space="preserve"> </w:t>
      </w:r>
      <w:r w:rsidR="00583B85">
        <w:t>to</w:t>
      </w:r>
      <w:r w:rsidR="0072113E">
        <w:t xml:space="preserve"> </w:t>
      </w:r>
      <w:r w:rsidR="00583B85">
        <w:t>install</w:t>
      </w:r>
      <w:r w:rsidR="0072113E">
        <w:t xml:space="preserve"> </w:t>
      </w:r>
      <w:r w:rsidR="00583B85">
        <w:t>or</w:t>
      </w:r>
      <w:r w:rsidR="0072113E">
        <w:t xml:space="preserve"> </w:t>
      </w:r>
      <w:r w:rsidR="00583B85">
        <w:t>repair</w:t>
      </w:r>
      <w:r w:rsidR="0072113E">
        <w:t xml:space="preserve"> </w:t>
      </w:r>
      <w:r w:rsidR="00583B85">
        <w:t>your</w:t>
      </w:r>
      <w:r w:rsidR="0072113E">
        <w:t xml:space="preserve"> </w:t>
      </w:r>
      <w:r w:rsidR="00583B85">
        <w:t>PC.</w:t>
      </w:r>
    </w:p>
    <w:p w:rsidR="001811E3" w:rsidRDefault="00583B85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3-2012_11.12.37 AM_00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83B85" w:rsidP="00583B85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45</w:t>
        </w:r>
      </w:fldSimple>
      <w:r>
        <w:t>:</w:t>
      </w:r>
      <w:r w:rsidR="0072113E">
        <w:t xml:space="preserve"> </w:t>
      </w:r>
      <w:r>
        <w:t>Media</w:t>
      </w:r>
      <w:r w:rsidR="0072113E">
        <w:t xml:space="preserve"> </w:t>
      </w:r>
      <w:r w:rsidR="002336E8">
        <w:t>b</w:t>
      </w:r>
      <w:r>
        <w:t>oot</w:t>
      </w:r>
      <w:r w:rsidR="0072113E">
        <w:t xml:space="preserve"> </w:t>
      </w:r>
      <w:r w:rsidR="002336E8">
        <w:t>i</w:t>
      </w:r>
      <w:r>
        <w:t>nstall</w:t>
      </w:r>
      <w:r w:rsidR="0072113E">
        <w:t xml:space="preserve"> </w:t>
      </w:r>
      <w:r>
        <w:t>now</w:t>
      </w:r>
      <w:r w:rsidR="0072113E">
        <w:t xml:space="preserve"> </w:t>
      </w:r>
      <w:r>
        <w:t>or</w:t>
      </w:r>
      <w:r w:rsidR="0072113E">
        <w:t xml:space="preserve"> </w:t>
      </w:r>
      <w:r w:rsidR="002336E8">
        <w:t>r</w:t>
      </w:r>
      <w:r>
        <w:t>epair</w:t>
      </w:r>
      <w:r w:rsidR="0072113E">
        <w:t xml:space="preserve"> </w:t>
      </w:r>
      <w:r>
        <w:t>your</w:t>
      </w:r>
      <w:r w:rsidR="0072113E">
        <w:t xml:space="preserve"> </w:t>
      </w:r>
      <w:r>
        <w:t>computer</w:t>
      </w:r>
    </w:p>
    <w:p w:rsidR="001811E3" w:rsidRDefault="00583B85" w:rsidP="00A14067">
      <w:pPr>
        <w:pStyle w:val="ListNumber"/>
        <w:numPr>
          <w:ilvl w:val="0"/>
          <w:numId w:val="9"/>
        </w:numPr>
      </w:pPr>
      <w:r>
        <w:t>After</w:t>
      </w:r>
      <w:r w:rsidR="0072113E">
        <w:t xml:space="preserve"> </w:t>
      </w:r>
      <w:r>
        <w:t>you</w:t>
      </w:r>
      <w:r w:rsidR="0072113E">
        <w:t xml:space="preserve"> </w:t>
      </w:r>
      <w:r>
        <w:t>click</w:t>
      </w:r>
      <w:r w:rsidR="0072113E">
        <w:t xml:space="preserve"> </w:t>
      </w:r>
      <w:r>
        <w:rPr>
          <w:b/>
        </w:rPr>
        <w:t>Install</w:t>
      </w:r>
      <w:r w:rsidR="0072113E">
        <w:rPr>
          <w:b/>
        </w:rPr>
        <w:t xml:space="preserve"> </w:t>
      </w:r>
      <w:r>
        <w:rPr>
          <w:b/>
        </w:rPr>
        <w:t>now</w:t>
      </w:r>
      <w:r w:rsidR="00A93650"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must</w:t>
      </w:r>
      <w:r w:rsidR="0072113E">
        <w:t xml:space="preserve"> </w:t>
      </w:r>
      <w:r>
        <w:t>enter</w:t>
      </w:r>
      <w:r w:rsidR="0072113E">
        <w:t xml:space="preserve"> </w:t>
      </w:r>
      <w:r>
        <w:t>a</w:t>
      </w:r>
      <w:r w:rsidR="0072113E">
        <w:t xml:space="preserve"> </w:t>
      </w:r>
      <w:r>
        <w:t>product</w:t>
      </w:r>
      <w:r w:rsidR="0072113E">
        <w:t xml:space="preserve"> </w:t>
      </w:r>
      <w:r>
        <w:t>key.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optional</w:t>
      </w:r>
      <w:r w:rsidR="0072113E">
        <w:t xml:space="preserve"> </w:t>
      </w:r>
      <w:r>
        <w:t>in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setup.</w:t>
      </w:r>
    </w:p>
    <w:p w:rsidR="001811E3" w:rsidRDefault="00583B85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3-2012_11.14.17 AM_02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83B85" w:rsidP="00583B85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46</w:t>
        </w:r>
      </w:fldSimple>
      <w:r>
        <w:t>:</w:t>
      </w:r>
      <w:r w:rsidR="0072113E">
        <w:t xml:space="preserve"> </w:t>
      </w:r>
      <w:r>
        <w:t>Media</w:t>
      </w:r>
      <w:r w:rsidR="0072113E">
        <w:t xml:space="preserve"> </w:t>
      </w:r>
      <w:r w:rsidR="002336E8">
        <w:t>b</w:t>
      </w:r>
      <w:r>
        <w:t>oot</w:t>
      </w:r>
      <w:r w:rsidR="0072113E">
        <w:t xml:space="preserve"> </w:t>
      </w:r>
      <w:r w:rsidR="002336E8">
        <w:t>p</w:t>
      </w:r>
      <w:r>
        <w:t>roduct</w:t>
      </w:r>
      <w:r w:rsidR="0072113E">
        <w:t xml:space="preserve"> </w:t>
      </w:r>
      <w:r w:rsidR="002336E8">
        <w:t>k</w:t>
      </w:r>
      <w:r>
        <w:t>ey</w:t>
      </w:r>
    </w:p>
    <w:p w:rsidR="001128E3" w:rsidRPr="001128E3" w:rsidRDefault="001128E3" w:rsidP="001914F6">
      <w:pPr>
        <w:pStyle w:val="Note"/>
      </w:pPr>
      <w:r>
        <w:rPr>
          <w:b/>
        </w:rPr>
        <w:t>Note:</w:t>
      </w:r>
      <w:r w:rsidR="0072113E">
        <w:t xml:space="preserve"> </w:t>
      </w:r>
      <w:r>
        <w:t>Because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entry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optional</w:t>
      </w:r>
      <w:r w:rsidR="0072113E">
        <w:t xml:space="preserve"> </w:t>
      </w:r>
      <w:r>
        <w:t>in</w:t>
      </w:r>
      <w:r w:rsidR="0072113E">
        <w:t xml:space="preserve"> </w:t>
      </w:r>
      <w:r>
        <w:t>Windows</w:t>
      </w:r>
      <w:r w:rsidR="0072113E">
        <w:t xml:space="preserve"> </w:t>
      </w:r>
      <w:r>
        <w:t>8,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key</w:t>
      </w:r>
      <w:r w:rsidR="0072113E">
        <w:t xml:space="preserve"> </w:t>
      </w:r>
      <w:r>
        <w:t>you</w:t>
      </w:r>
      <w:r w:rsidR="0072113E">
        <w:t xml:space="preserve"> </w:t>
      </w:r>
      <w:r>
        <w:t>receive</w:t>
      </w:r>
      <w:r w:rsidR="0072113E">
        <w:t xml:space="preserve"> </w:t>
      </w:r>
      <w:r>
        <w:t>with</w:t>
      </w:r>
      <w:r w:rsidR="0072113E">
        <w:t xml:space="preserve"> </w:t>
      </w:r>
      <w:r>
        <w:t>a</w:t>
      </w:r>
      <w:r w:rsidR="0072113E">
        <w:t xml:space="preserve"> </w:t>
      </w:r>
      <w:r>
        <w:t>retail</w:t>
      </w:r>
      <w:r w:rsidR="0072113E">
        <w:t xml:space="preserve"> </w:t>
      </w:r>
      <w:r>
        <w:t>purchase</w:t>
      </w:r>
      <w:r w:rsidR="0072113E">
        <w:t xml:space="preserve"> </w:t>
      </w:r>
      <w:r>
        <w:t>of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compliance-checking</w:t>
      </w:r>
      <w:r w:rsidR="0072113E">
        <w:t xml:space="preserve"> </w:t>
      </w:r>
      <w:r>
        <w:t>key,</w:t>
      </w:r>
      <w:r w:rsidR="0072113E">
        <w:t xml:space="preserve"> </w:t>
      </w:r>
      <w:r>
        <w:t>your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version</w:t>
      </w:r>
      <w:r w:rsidR="0072113E">
        <w:t xml:space="preserve"> </w:t>
      </w:r>
      <w:r>
        <w:t>must</w:t>
      </w:r>
      <w:r w:rsidR="0072113E">
        <w:t xml:space="preserve"> </w:t>
      </w:r>
      <w:r>
        <w:t>be</w:t>
      </w:r>
      <w:r w:rsidR="0072113E">
        <w:t xml:space="preserve"> </w:t>
      </w:r>
      <w:r>
        <w:t>installed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before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complete</w:t>
      </w:r>
      <w:r w:rsidR="0072113E">
        <w:t xml:space="preserve"> </w:t>
      </w:r>
      <w:r>
        <w:t>the</w:t>
      </w:r>
      <w:r w:rsidR="0072113E">
        <w:t xml:space="preserve"> </w:t>
      </w:r>
      <w:r>
        <w:t>installation.</w:t>
      </w:r>
      <w:r w:rsidR="0072113E">
        <w:t xml:space="preserve"> </w:t>
      </w:r>
    </w:p>
    <w:p w:rsidR="001811E3" w:rsidRDefault="00583B85" w:rsidP="00A14067">
      <w:pPr>
        <w:pStyle w:val="ListNumber"/>
        <w:numPr>
          <w:ilvl w:val="0"/>
          <w:numId w:val="9"/>
        </w:numPr>
      </w:pPr>
      <w:r>
        <w:t>And</w:t>
      </w:r>
      <w:r w:rsidR="0072113E">
        <w:t xml:space="preserve"> </w:t>
      </w:r>
      <w:r>
        <w:t>then</w:t>
      </w:r>
      <w:r w:rsidR="0072113E">
        <w:t xml:space="preserve"> </w:t>
      </w:r>
      <w:r>
        <w:t>next</w:t>
      </w:r>
      <w:r w:rsidR="00A93650"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select</w:t>
      </w:r>
      <w:r w:rsidR="0072113E">
        <w:t xml:space="preserve"> </w:t>
      </w:r>
      <w:r>
        <w:t>what</w:t>
      </w:r>
      <w:r w:rsidR="0072113E">
        <w:t xml:space="preserve"> </w:t>
      </w:r>
      <w:r>
        <w:t>type</w:t>
      </w:r>
      <w:r w:rsidR="0072113E">
        <w:t xml:space="preserve"> </w:t>
      </w:r>
      <w:r>
        <w:t>of</w:t>
      </w:r>
      <w:r w:rsidR="0072113E">
        <w:t xml:space="preserve"> </w:t>
      </w:r>
      <w:r>
        <w:t>installation</w:t>
      </w:r>
      <w:r w:rsidR="0072113E">
        <w:t xml:space="preserve"> </w:t>
      </w:r>
      <w:r>
        <w:t>you</w:t>
      </w:r>
      <w:r w:rsidR="0072113E">
        <w:t xml:space="preserve"> </w:t>
      </w:r>
      <w:r>
        <w:t>want.</w:t>
      </w:r>
      <w:r w:rsidR="0072113E">
        <w:t xml:space="preserve"> </w:t>
      </w:r>
      <w:r>
        <w:t>Notice</w:t>
      </w:r>
      <w:r w:rsidR="0072113E">
        <w:t xml:space="preserve"> </w:t>
      </w:r>
      <w:r>
        <w:t>that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showing</w:t>
      </w:r>
      <w:r w:rsidR="0072113E">
        <w:t xml:space="preserve"> </w:t>
      </w:r>
      <w:r>
        <w:t>the</w:t>
      </w:r>
      <w:r w:rsidR="0072113E">
        <w:t xml:space="preserve"> </w:t>
      </w:r>
      <w:r>
        <w:t>same</w:t>
      </w:r>
      <w:r w:rsidR="0072113E">
        <w:t xml:space="preserve"> </w:t>
      </w:r>
      <w:r>
        <w:t>type</w:t>
      </w:r>
      <w:r w:rsidR="0072113E">
        <w:t xml:space="preserve"> </w:t>
      </w:r>
      <w:r>
        <w:t>of</w:t>
      </w:r>
      <w:r w:rsidR="0072113E">
        <w:t xml:space="preserve"> </w:t>
      </w:r>
      <w:r>
        <w:t>options</w:t>
      </w:r>
      <w:r w:rsidR="0072113E">
        <w:t xml:space="preserve"> </w:t>
      </w:r>
      <w:r>
        <w:t>as</w:t>
      </w:r>
      <w:r w:rsidR="0072113E">
        <w:t xml:space="preserve"> </w:t>
      </w:r>
      <w:r>
        <w:t>were</w:t>
      </w:r>
      <w:r w:rsidR="0072113E">
        <w:t xml:space="preserve"> </w:t>
      </w:r>
      <w:r>
        <w:t>used</w:t>
      </w:r>
      <w:r w:rsidR="0072113E">
        <w:t xml:space="preserve"> </w:t>
      </w:r>
      <w:r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.</w:t>
      </w:r>
      <w:r w:rsidR="0072113E">
        <w:t xml:space="preserve"> </w:t>
      </w:r>
      <w:r>
        <w:t>The</w:t>
      </w:r>
      <w:r w:rsidR="0072113E">
        <w:t xml:space="preserve"> </w:t>
      </w:r>
      <w:r>
        <w:t>Setup.exe</w:t>
      </w:r>
      <w:r w:rsidR="0072113E">
        <w:t xml:space="preserve"> </w:t>
      </w:r>
      <w:r>
        <w:t>engine</w:t>
      </w:r>
      <w:r w:rsidR="0072113E">
        <w:t xml:space="preserve"> </w:t>
      </w:r>
      <w:r>
        <w:t>still</w:t>
      </w:r>
      <w:r w:rsidR="0072113E">
        <w:t xml:space="preserve"> </w:t>
      </w:r>
      <w:r>
        <w:t>exists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media,</w:t>
      </w:r>
      <w:r w:rsidR="0072113E">
        <w:t xml:space="preserve"> </w:t>
      </w:r>
      <w:r>
        <w:t>and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used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scenario.</w:t>
      </w:r>
      <w:r w:rsidR="0072113E">
        <w:t xml:space="preserve"> </w:t>
      </w:r>
      <w:r>
        <w:t>The</w:t>
      </w:r>
      <w:r w:rsidR="0072113E">
        <w:t xml:space="preserve"> </w:t>
      </w:r>
      <w:r>
        <w:rPr>
          <w:b/>
        </w:rPr>
        <w:t>Upgrade</w:t>
      </w:r>
      <w:r w:rsidR="0072113E">
        <w:t xml:space="preserve"> </w:t>
      </w:r>
      <w:r>
        <w:t>option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scenario</w:t>
      </w:r>
      <w:r w:rsidR="0072113E">
        <w:t xml:space="preserve"> </w:t>
      </w:r>
      <w:r>
        <w:t>simply</w:t>
      </w:r>
      <w:r w:rsidR="0072113E">
        <w:t xml:space="preserve"> </w:t>
      </w:r>
      <w:r>
        <w:t>leads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message</w:t>
      </w:r>
      <w:r w:rsidR="0072113E">
        <w:t xml:space="preserve"> </w:t>
      </w:r>
      <w:r>
        <w:t>explaining</w:t>
      </w:r>
      <w:r w:rsidR="0072113E">
        <w:t xml:space="preserve"> </w:t>
      </w:r>
      <w:r>
        <w:t>that</w:t>
      </w:r>
      <w:r w:rsidR="0072113E">
        <w:t xml:space="preserve"> </w:t>
      </w:r>
      <w:r>
        <w:t>you</w:t>
      </w:r>
      <w:r w:rsidR="0072113E">
        <w:t xml:space="preserve"> </w:t>
      </w:r>
      <w:r>
        <w:t>must</w:t>
      </w:r>
      <w:r w:rsidR="0072113E">
        <w:t xml:space="preserve"> </w:t>
      </w:r>
      <w:r>
        <w:t>start</w:t>
      </w:r>
      <w:r w:rsidR="0072113E">
        <w:t xml:space="preserve"> </w:t>
      </w:r>
      <w:r>
        <w:t>setup</w:t>
      </w:r>
      <w:r w:rsidR="0072113E">
        <w:t xml:space="preserve"> </w:t>
      </w:r>
      <w:r>
        <w:t>within</w:t>
      </w:r>
      <w:r w:rsidR="0072113E">
        <w:t xml:space="preserve"> </w:t>
      </w:r>
      <w:r>
        <w:t>Windows</w:t>
      </w:r>
      <w:r w:rsidR="0072113E">
        <w:t xml:space="preserve"> </w:t>
      </w:r>
      <w:r>
        <w:t>in</w:t>
      </w:r>
      <w:r w:rsidR="0072113E">
        <w:t xml:space="preserve"> </w:t>
      </w:r>
      <w:r>
        <w:t>order</w:t>
      </w:r>
      <w:r w:rsidR="0072113E">
        <w:t xml:space="preserve"> </w:t>
      </w:r>
      <w:r>
        <w:t>to</w:t>
      </w:r>
      <w:r w:rsidR="0072113E">
        <w:t xml:space="preserve"> </w:t>
      </w:r>
      <w:r>
        <w:t>upgrade.</w:t>
      </w:r>
      <w:r w:rsidR="0072113E">
        <w:t xml:space="preserve"> </w:t>
      </w:r>
      <w:r>
        <w:t>So</w:t>
      </w:r>
      <w:r w:rsidR="0072113E">
        <w:t xml:space="preserve"> </w:t>
      </w:r>
      <w:r>
        <w:t>the</w:t>
      </w:r>
      <w:r w:rsidR="0072113E">
        <w:t xml:space="preserve"> </w:t>
      </w:r>
      <w:r>
        <w:rPr>
          <w:b/>
        </w:rPr>
        <w:t>Custom</w:t>
      </w:r>
      <w:r w:rsidR="0072113E">
        <w:t xml:space="preserve"> </w:t>
      </w:r>
      <w:r>
        <w:t>option</w:t>
      </w:r>
      <w:r w:rsidR="0072113E">
        <w:t xml:space="preserve"> </w:t>
      </w:r>
      <w:r>
        <w:t>is</w:t>
      </w:r>
      <w:r w:rsidR="0072113E">
        <w:t xml:space="preserve"> </w:t>
      </w:r>
      <w:r>
        <w:t>what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select</w:t>
      </w:r>
      <w:r w:rsidR="0072113E">
        <w:t xml:space="preserve"> </w:t>
      </w:r>
      <w:r>
        <w:t>to</w:t>
      </w:r>
      <w:r w:rsidR="0072113E">
        <w:t xml:space="preserve"> </w:t>
      </w:r>
      <w:r>
        <w:t>continue</w:t>
      </w:r>
      <w:r w:rsidR="0072113E">
        <w:t xml:space="preserve"> </w:t>
      </w:r>
      <w:r>
        <w:t>installing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scenario.</w:t>
      </w:r>
    </w:p>
    <w:p w:rsidR="001811E3" w:rsidRDefault="00583B85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3-2012_11.15.22 AM_03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583B85" w:rsidP="00583B85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47</w:t>
        </w:r>
      </w:fldSimple>
      <w:r>
        <w:t>:</w:t>
      </w:r>
      <w:r w:rsidR="0072113E">
        <w:t xml:space="preserve"> </w:t>
      </w:r>
      <w:r>
        <w:t>Media</w:t>
      </w:r>
      <w:r w:rsidR="0072113E">
        <w:t xml:space="preserve"> </w:t>
      </w:r>
      <w:r w:rsidR="002336E8">
        <w:t>b</w:t>
      </w:r>
      <w:r>
        <w:t>oot</w:t>
      </w:r>
      <w:r w:rsidR="0072113E">
        <w:t xml:space="preserve"> </w:t>
      </w:r>
      <w:r>
        <w:t>WinPE</w:t>
      </w:r>
      <w:r w:rsidR="0072113E">
        <w:t xml:space="preserve"> </w:t>
      </w:r>
      <w:r w:rsidR="002336E8">
        <w:t>m</w:t>
      </w:r>
      <w:r>
        <w:t>ode</w:t>
      </w:r>
    </w:p>
    <w:p w:rsidR="001811E3" w:rsidRDefault="00583B85" w:rsidP="00A14067">
      <w:pPr>
        <w:pStyle w:val="ListNumber"/>
        <w:numPr>
          <w:ilvl w:val="0"/>
          <w:numId w:val="9"/>
        </w:numPr>
      </w:pPr>
      <w:r>
        <w:t>Installation</w:t>
      </w:r>
      <w:r w:rsidR="0072113E">
        <w:t xml:space="preserve"> </w:t>
      </w:r>
      <w:r>
        <w:t>then</w:t>
      </w:r>
      <w:r w:rsidR="0072113E">
        <w:t xml:space="preserve"> </w:t>
      </w:r>
      <w:r>
        <w:t>proceeds</w:t>
      </w:r>
      <w:r w:rsidR="0072113E">
        <w:t xml:space="preserve"> </w:t>
      </w:r>
      <w:r>
        <w:t>the</w:t>
      </w:r>
      <w:r w:rsidR="0072113E">
        <w:t xml:space="preserve"> </w:t>
      </w:r>
      <w:r>
        <w:t>same</w:t>
      </w:r>
      <w:r w:rsidR="0072113E">
        <w:t xml:space="preserve"> </w:t>
      </w:r>
      <w:r>
        <w:t>as</w:t>
      </w:r>
      <w:r w:rsidR="0072113E">
        <w:t xml:space="preserve"> </w:t>
      </w:r>
      <w:r>
        <w:t>it</w:t>
      </w:r>
      <w:r w:rsidR="0072113E">
        <w:t xml:space="preserve"> </w:t>
      </w:r>
      <w:r>
        <w:t>did</w:t>
      </w:r>
      <w:r w:rsidR="0072113E">
        <w:t xml:space="preserve"> </w:t>
      </w:r>
      <w:r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>
        <w:t>until</w:t>
      </w:r>
      <w:r w:rsidR="0072113E">
        <w:t xml:space="preserve"> </w:t>
      </w:r>
      <w:r>
        <w:t>the</w:t>
      </w:r>
      <w:r w:rsidR="0072113E">
        <w:t xml:space="preserve"> </w:t>
      </w:r>
      <w:r>
        <w:t>restart.</w:t>
      </w:r>
      <w:r w:rsidR="0072113E">
        <w:t xml:space="preserve"> </w:t>
      </w:r>
      <w:r>
        <w:t>Progress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interface</w:t>
      </w:r>
      <w:r w:rsidR="0072113E">
        <w:t xml:space="preserve"> </w:t>
      </w:r>
      <w:r>
        <w:t>until</w:t>
      </w:r>
      <w:r w:rsidR="0072113E">
        <w:t xml:space="preserve"> </w:t>
      </w:r>
      <w:r>
        <w:t>the</w:t>
      </w:r>
      <w:r w:rsidR="0072113E">
        <w:t xml:space="preserve"> </w:t>
      </w:r>
      <w:r>
        <w:t>first</w:t>
      </w:r>
      <w:r w:rsidR="0072113E">
        <w:t xml:space="preserve"> </w:t>
      </w:r>
      <w:r>
        <w:t>restart.</w:t>
      </w:r>
    </w:p>
    <w:p w:rsidR="001811E3" w:rsidRDefault="00583B85" w:rsidP="00A14067">
      <w:pPr>
        <w:pStyle w:val="ListNumber"/>
        <w:numPr>
          <w:ilvl w:val="0"/>
          <w:numId w:val="9"/>
        </w:numPr>
      </w:pPr>
      <w:r>
        <w:t>From</w:t>
      </w:r>
      <w:r w:rsidR="0072113E">
        <w:t xml:space="preserve"> </w:t>
      </w:r>
      <w:r>
        <w:t>that</w:t>
      </w:r>
      <w:r w:rsidR="0072113E">
        <w:t xml:space="preserve"> </w:t>
      </w:r>
      <w:r>
        <w:t>point</w:t>
      </w:r>
      <w:r w:rsidR="00A93650">
        <w:t>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same</w:t>
      </w:r>
      <w:r w:rsidR="0072113E">
        <w:t xml:space="preserve"> </w:t>
      </w:r>
      <w:r>
        <w:t>general</w:t>
      </w:r>
      <w:r w:rsidR="0072113E">
        <w:t xml:space="preserve"> </w:t>
      </w:r>
      <w:r>
        <w:t>sequence</w:t>
      </w:r>
      <w:r w:rsidR="0072113E">
        <w:t xml:space="preserve"> </w:t>
      </w:r>
      <w:r>
        <w:t>of</w:t>
      </w:r>
      <w:r w:rsidR="0072113E">
        <w:t xml:space="preserve"> </w:t>
      </w:r>
      <w:r>
        <w:t>events</w:t>
      </w:r>
      <w:r w:rsidR="0072113E">
        <w:t xml:space="preserve"> </w:t>
      </w:r>
      <w:r>
        <w:t>as</w:t>
      </w:r>
      <w:r w:rsidR="0072113E">
        <w:t xml:space="preserve"> </w:t>
      </w:r>
      <w:r>
        <w:t>were</w:t>
      </w:r>
      <w:r w:rsidR="0072113E">
        <w:t xml:space="preserve"> </w:t>
      </w:r>
      <w:r>
        <w:t>listed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install</w:t>
      </w:r>
      <w:r w:rsidR="0072113E">
        <w:t xml:space="preserve"> </w:t>
      </w:r>
      <w:r>
        <w:t>from</w:t>
      </w:r>
      <w:r w:rsidR="0072113E">
        <w:t xml:space="preserve"> </w:t>
      </w:r>
      <w:r>
        <w:t>within</w:t>
      </w:r>
      <w:r w:rsidR="0072113E">
        <w:t xml:space="preserve"> </w:t>
      </w:r>
      <w:r>
        <w:t>Windows</w:t>
      </w:r>
      <w:r w:rsidR="0072113E">
        <w:t xml:space="preserve"> </w:t>
      </w:r>
      <w:r>
        <w:t>above: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Restart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Preparing</w:t>
      </w:r>
      <w:r w:rsidR="0072113E">
        <w:t xml:space="preserve"> </w:t>
      </w:r>
      <w:r>
        <w:t>x%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Restart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Please</w:t>
      </w:r>
      <w:r w:rsidR="0072113E">
        <w:t xml:space="preserve"> </w:t>
      </w:r>
      <w:r>
        <w:t>Wait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Preparing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Getting</w:t>
      </w:r>
      <w:r w:rsidR="0072113E">
        <w:t xml:space="preserve"> </w:t>
      </w:r>
      <w:r>
        <w:t>Devices</w:t>
      </w:r>
      <w:r w:rsidR="0072113E">
        <w:t xml:space="preserve"> </w:t>
      </w:r>
      <w:r>
        <w:t>Ready</w:t>
      </w:r>
      <w:r w:rsidR="0072113E">
        <w:t xml:space="preserve"> </w:t>
      </w:r>
      <w:r>
        <w:t>x%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Getting</w:t>
      </w:r>
      <w:r w:rsidR="0072113E">
        <w:t xml:space="preserve"> </w:t>
      </w:r>
      <w:r>
        <w:t>System</w:t>
      </w:r>
      <w:r w:rsidR="0072113E">
        <w:t xml:space="preserve"> </w:t>
      </w:r>
      <w:r>
        <w:t>Ready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Preparing</w:t>
      </w:r>
      <w:r w:rsidR="0072113E">
        <w:t xml:space="preserve"> </w:t>
      </w:r>
      <w:r>
        <w:t>x%</w:t>
      </w:r>
    </w:p>
    <w:p w:rsidR="001811E3" w:rsidRDefault="00583B85" w:rsidP="00A14067">
      <w:pPr>
        <w:pStyle w:val="ListNumber2"/>
        <w:numPr>
          <w:ilvl w:val="1"/>
          <w:numId w:val="9"/>
        </w:numPr>
      </w:pPr>
      <w:r>
        <w:t>Restart</w:t>
      </w:r>
    </w:p>
    <w:p w:rsidR="001811E3" w:rsidRDefault="00EA6B1E" w:rsidP="00A14067">
      <w:pPr>
        <w:pStyle w:val="ListNumber"/>
        <w:numPr>
          <w:ilvl w:val="0"/>
          <w:numId w:val="9"/>
        </w:numPr>
      </w:pPr>
      <w:r>
        <w:t>Once</w:t>
      </w:r>
      <w:r w:rsidR="0072113E">
        <w:t xml:space="preserve"> </w:t>
      </w:r>
      <w:r>
        <w:t>you</w:t>
      </w:r>
      <w:r w:rsidR="0072113E">
        <w:t xml:space="preserve"> </w:t>
      </w:r>
      <w:r>
        <w:t>reach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A93650">
        <w:t>,</w:t>
      </w:r>
      <w:r w:rsidR="0072113E">
        <w:t xml:space="preserve"> </w:t>
      </w:r>
      <w:r>
        <w:t>the</w:t>
      </w:r>
      <w:r w:rsidR="0072113E">
        <w:t xml:space="preserve"> </w:t>
      </w:r>
      <w:r>
        <w:t>steps</w:t>
      </w:r>
      <w:r w:rsidR="0072113E">
        <w:t xml:space="preserve"> </w:t>
      </w:r>
      <w:r>
        <w:t>are</w:t>
      </w:r>
      <w:r w:rsidR="0072113E">
        <w:t xml:space="preserve"> </w:t>
      </w:r>
      <w:r>
        <w:t>consistent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experience</w:t>
      </w:r>
      <w:r w:rsidR="0072113E">
        <w:t xml:space="preserve"> </w:t>
      </w:r>
      <w:r>
        <w:t>shown</w:t>
      </w:r>
      <w:r w:rsidR="0072113E">
        <w:t xml:space="preserve"> </w:t>
      </w:r>
      <w:r>
        <w:t>earlier.</w:t>
      </w:r>
    </w:p>
    <w:p w:rsidR="001811E3" w:rsidRDefault="00EA6B1E" w:rsidP="000F79D6">
      <w:pPr>
        <w:pStyle w:val="ParagraphText"/>
      </w:pPr>
      <w:r>
        <w:t>This</w:t>
      </w:r>
      <w:r w:rsidR="0072113E">
        <w:t xml:space="preserve"> </w:t>
      </w:r>
      <w:r>
        <w:t>takes</w:t>
      </w:r>
      <w:r w:rsidR="0072113E">
        <w:t xml:space="preserve"> </w:t>
      </w:r>
      <w:r>
        <w:t>you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end</w:t>
      </w:r>
      <w:r w:rsidR="0072113E">
        <w:t xml:space="preserve"> </w:t>
      </w:r>
      <w:r>
        <w:t>of</w:t>
      </w:r>
      <w:r w:rsidR="0072113E">
        <w:t xml:space="preserve"> </w:t>
      </w:r>
      <w:r>
        <w:t>installing</w:t>
      </w:r>
      <w:r w:rsidR="0072113E">
        <w:t xml:space="preserve"> </w:t>
      </w:r>
      <w:r>
        <w:t>by</w:t>
      </w:r>
      <w:r w:rsidR="0072113E">
        <w:t xml:space="preserve"> </w:t>
      </w:r>
      <w:r>
        <w:t>booting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media.</w:t>
      </w:r>
    </w:p>
    <w:p w:rsidR="001811E3" w:rsidRDefault="00CA2AAD" w:rsidP="00833F9C">
      <w:pPr>
        <w:pStyle w:val="Heading2"/>
      </w:pPr>
      <w:bookmarkStart w:id="56" w:name="_Toc334546463"/>
      <w:bookmarkStart w:id="57" w:name="_Toc334554936"/>
      <w:bookmarkStart w:id="58" w:name="_Toc334564070"/>
      <w:r>
        <w:t>Dual</w:t>
      </w:r>
      <w:r w:rsidR="0072113E">
        <w:t xml:space="preserve"> </w:t>
      </w:r>
      <w:r w:rsidR="00C504E6">
        <w:t>B</w:t>
      </w:r>
      <w:r>
        <w:t>oot</w:t>
      </w:r>
      <w:r w:rsidR="0072113E">
        <w:t xml:space="preserve"> </w:t>
      </w:r>
      <w:r w:rsidR="00C504E6">
        <w:t>C</w:t>
      </w:r>
      <w:r>
        <w:t>onfiguration</w:t>
      </w:r>
      <w:bookmarkEnd w:id="56"/>
      <w:bookmarkEnd w:id="57"/>
      <w:bookmarkEnd w:id="58"/>
    </w:p>
    <w:p w:rsidR="001811E3" w:rsidRDefault="00833F9C" w:rsidP="004C1118">
      <w:pPr>
        <w:pStyle w:val="ParagraphText"/>
      </w:pPr>
      <w:r>
        <w:t>Configuring</w:t>
      </w:r>
      <w:r w:rsidR="0072113E">
        <w:t xml:space="preserve"> </w:t>
      </w:r>
      <w:r>
        <w:t>a</w:t>
      </w:r>
      <w:r w:rsidR="0072113E">
        <w:t xml:space="preserve"> </w:t>
      </w:r>
      <w:r>
        <w:t>dual</w:t>
      </w:r>
      <w:r w:rsidR="0072113E">
        <w:t xml:space="preserve"> </w:t>
      </w:r>
      <w:r>
        <w:t>boot</w:t>
      </w:r>
      <w:r w:rsidR="0072113E">
        <w:t xml:space="preserve"> </w:t>
      </w:r>
      <w:r>
        <w:t>installation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done</w:t>
      </w:r>
      <w:r w:rsidR="0072113E">
        <w:t xml:space="preserve"> </w:t>
      </w:r>
      <w:r>
        <w:t>by</w:t>
      </w:r>
      <w:r w:rsidR="0072113E">
        <w:t xml:space="preserve"> </w:t>
      </w:r>
      <w:r>
        <w:t>booting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media</w:t>
      </w:r>
      <w:r w:rsidR="0072113E">
        <w:t xml:space="preserve"> </w:t>
      </w:r>
      <w:r>
        <w:t>and</w:t>
      </w:r>
      <w:r w:rsidR="0072113E">
        <w:t xml:space="preserve"> </w:t>
      </w:r>
      <w:r>
        <w:t>choosing</w:t>
      </w:r>
      <w:r w:rsidR="0072113E">
        <w:t xml:space="preserve"> </w:t>
      </w:r>
      <w:r>
        <w:t>a</w:t>
      </w:r>
      <w:r w:rsidR="0072113E">
        <w:t xml:space="preserve"> </w:t>
      </w:r>
      <w:r w:rsidR="007A4B77">
        <w:t>c</w:t>
      </w:r>
      <w:r w:rsidR="00CA2AAD">
        <w:t>ustom</w:t>
      </w:r>
      <w:r w:rsidR="0072113E">
        <w:t xml:space="preserve"> </w:t>
      </w:r>
      <w:r w:rsidR="00CA2AAD">
        <w:t>installation</w:t>
      </w:r>
      <w:r>
        <w:t>.</w:t>
      </w:r>
      <w:r w:rsidR="0072113E">
        <w:t xml:space="preserve"> </w:t>
      </w:r>
      <w:r>
        <w:t>As</w:t>
      </w:r>
      <w:r w:rsidR="0072113E">
        <w:t xml:space="preserve"> </w:t>
      </w:r>
      <w:r>
        <w:t>with</w:t>
      </w:r>
      <w:r w:rsidR="0072113E">
        <w:t xml:space="preserve"> </w:t>
      </w:r>
      <w:r w:rsidR="007A4B77">
        <w:t>earlier</w:t>
      </w:r>
      <w:r w:rsidR="0072113E">
        <w:t xml:space="preserve"> </w:t>
      </w:r>
      <w:r>
        <w:t>Windows</w:t>
      </w:r>
      <w:r w:rsidR="0072113E">
        <w:t xml:space="preserve"> </w:t>
      </w:r>
      <w:r>
        <w:t>versions,</w:t>
      </w:r>
      <w:r w:rsidR="0072113E"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 w:rsidR="00CA2AAD">
        <w:t>install</w:t>
      </w:r>
      <w:r w:rsidR="0072113E">
        <w:t xml:space="preserve"> </w:t>
      </w:r>
      <w:r>
        <w:t>to</w:t>
      </w:r>
      <w:r w:rsidR="0072113E">
        <w:t xml:space="preserve"> </w:t>
      </w:r>
      <w:r w:rsidR="00CA2AAD">
        <w:t>a</w:t>
      </w:r>
      <w:r w:rsidR="0072113E">
        <w:t xml:space="preserve"> </w:t>
      </w:r>
      <w:r w:rsidR="00CA2AAD">
        <w:t>different</w:t>
      </w:r>
      <w:r w:rsidR="0072113E">
        <w:t xml:space="preserve"> </w:t>
      </w:r>
      <w:r w:rsidR="00CA2AAD">
        <w:t>partition</w:t>
      </w:r>
      <w:r w:rsidR="0072113E">
        <w:t xml:space="preserve"> </w:t>
      </w:r>
      <w:r w:rsidR="00CA2AAD">
        <w:t>or</w:t>
      </w:r>
      <w:r w:rsidR="0072113E">
        <w:t xml:space="preserve"> </w:t>
      </w:r>
      <w:r w:rsidR="00CA2AAD">
        <w:t>drive</w:t>
      </w:r>
      <w:r w:rsidR="0072113E">
        <w:t xml:space="preserve"> </w:t>
      </w:r>
      <w:r>
        <w:t>from</w:t>
      </w:r>
      <w:r w:rsidR="0072113E">
        <w:t xml:space="preserve"> </w:t>
      </w:r>
      <w:r>
        <w:t>your</w:t>
      </w:r>
      <w:r w:rsidR="0072113E">
        <w:t xml:space="preserve"> </w:t>
      </w:r>
      <w:r>
        <w:t>current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end</w:t>
      </w:r>
      <w:r w:rsidR="0072113E">
        <w:t xml:space="preserve"> </w:t>
      </w:r>
      <w:r>
        <w:t>up</w:t>
      </w:r>
      <w:r w:rsidR="0072113E">
        <w:t xml:space="preserve"> </w:t>
      </w:r>
      <w:r>
        <w:t>in</w:t>
      </w:r>
      <w:r w:rsidR="0072113E">
        <w:t xml:space="preserve"> </w:t>
      </w:r>
      <w:r>
        <w:t>a</w:t>
      </w:r>
      <w:r w:rsidR="0072113E">
        <w:t xml:space="preserve"> </w:t>
      </w:r>
      <w:r>
        <w:t>dual-boot</w:t>
      </w:r>
      <w:r w:rsidR="0072113E">
        <w:t xml:space="preserve"> </w:t>
      </w:r>
      <w:r>
        <w:t>configuration.</w:t>
      </w:r>
    </w:p>
    <w:p w:rsidR="001811E3" w:rsidRDefault="00833F9C" w:rsidP="004C1118">
      <w:pPr>
        <w:pStyle w:val="ParagraphText"/>
      </w:pP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a</w:t>
      </w:r>
      <w:r w:rsidR="0072113E">
        <w:t xml:space="preserve"> </w:t>
      </w:r>
      <w:r>
        <w:t>path</w:t>
      </w:r>
      <w:r w:rsidR="0072113E">
        <w:t xml:space="preserve"> </w:t>
      </w:r>
      <w:r>
        <w:t>provided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new</w:t>
      </w:r>
      <w:r w:rsidR="0072113E">
        <w:t xml:space="preserve"> </w:t>
      </w:r>
      <w:r w:rsidR="00CA2AAD">
        <w:t>consumer-friendly</w:t>
      </w:r>
      <w:r w:rsidR="0072113E">
        <w:t xml:space="preserve"> </w:t>
      </w:r>
      <w:r w:rsidR="00CA2AAD">
        <w:t>Install.exe</w:t>
      </w:r>
      <w:r w:rsidR="0072113E">
        <w:t xml:space="preserve"> </w:t>
      </w:r>
      <w:r w:rsidR="00CA2AAD">
        <w:t>interface</w:t>
      </w:r>
      <w:r w:rsidR="0072113E">
        <w:t xml:space="preserve"> </w:t>
      </w:r>
      <w:r w:rsidR="00CA2AAD">
        <w:t>when</w:t>
      </w:r>
      <w:r w:rsidR="0072113E">
        <w:t xml:space="preserve"> </w:t>
      </w:r>
      <w:r w:rsidR="00CA2AAD">
        <w:t>running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7A4B77">
        <w:t>S</w:t>
      </w:r>
      <w:r w:rsidR="00CA2AAD">
        <w:t>etup</w:t>
      </w:r>
      <w:r w:rsidR="0072113E">
        <w:t xml:space="preserve"> </w:t>
      </w:r>
      <w:r w:rsidR="00CA2AAD">
        <w:t>within</w:t>
      </w:r>
      <w:r w:rsidR="0072113E">
        <w:t xml:space="preserve"> </w:t>
      </w:r>
      <w:r w:rsidR="00CA2AAD">
        <w:t>an</w:t>
      </w:r>
      <w:r w:rsidR="0072113E">
        <w:t xml:space="preserve"> </w:t>
      </w:r>
      <w:r w:rsidR="00CA2AAD">
        <w:t>existing</w:t>
      </w:r>
      <w:r w:rsidR="0072113E">
        <w:t xml:space="preserve"> </w:t>
      </w:r>
      <w:r w:rsidR="00CA2AAD">
        <w:t>Windows</w:t>
      </w:r>
      <w:r w:rsidR="0072113E">
        <w:t xml:space="preserve"> </w:t>
      </w:r>
      <w:r w:rsidR="00CA2AAD">
        <w:t>installation.</w:t>
      </w:r>
      <w:r w:rsidR="0072113E">
        <w:t xml:space="preserve"> </w:t>
      </w:r>
      <w:r w:rsidR="00CA2AAD"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 w:rsidR="00CA2AAD">
        <w:t>to</w:t>
      </w:r>
      <w:r w:rsidR="0072113E">
        <w:t xml:space="preserve"> </w:t>
      </w:r>
      <w:r w:rsidR="00CA2AAD">
        <w:t>set</w:t>
      </w:r>
      <w:r w:rsidR="0072113E">
        <w:t xml:space="preserve"> </w:t>
      </w:r>
      <w:r w:rsidR="00CA2AAD">
        <w:t>up</w:t>
      </w:r>
      <w:r w:rsidR="0072113E">
        <w:t xml:space="preserve"> </w:t>
      </w:r>
      <w:r w:rsidR="00CA2AAD">
        <w:t>a</w:t>
      </w:r>
      <w:r w:rsidR="0072113E">
        <w:t xml:space="preserve"> </w:t>
      </w:r>
      <w:r w:rsidR="00CA2AAD">
        <w:t>dual</w:t>
      </w:r>
      <w:r w:rsidR="0072113E">
        <w:t xml:space="preserve"> </w:t>
      </w:r>
      <w:r w:rsidR="00CA2AAD">
        <w:t>boot</w:t>
      </w:r>
      <w:r w:rsidR="0072113E">
        <w:t xml:space="preserve"> </w:t>
      </w:r>
      <w:r w:rsidR="00CA2AAD">
        <w:t>configuration</w:t>
      </w:r>
      <w:r w:rsidR="0072113E">
        <w:t xml:space="preserve"> </w:t>
      </w:r>
      <w:r w:rsidR="00CA2AAD"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F77C09">
        <w:t>with</w:t>
      </w:r>
      <w:r w:rsidR="0072113E">
        <w:t xml:space="preserve"> </w:t>
      </w:r>
      <w:r w:rsidR="00F77C09">
        <w:t>another</w:t>
      </w:r>
      <w:r w:rsidR="0072113E">
        <w:t xml:space="preserve"> </w:t>
      </w:r>
      <w:r w:rsidR="00F77C09">
        <w:t>Windows</w:t>
      </w:r>
      <w:r w:rsidR="0072113E">
        <w:t xml:space="preserve"> </w:t>
      </w:r>
      <w:r w:rsidR="00F77C09">
        <w:t>version</w:t>
      </w:r>
      <w:r>
        <w:t>,</w:t>
      </w:r>
      <w:r w:rsidR="0072113E">
        <w:t xml:space="preserve"> </w:t>
      </w:r>
      <w:r>
        <w:t>use</w:t>
      </w:r>
      <w:r w:rsidR="0072113E">
        <w:t xml:space="preserve"> </w:t>
      </w:r>
      <w:r w:rsidR="00DA038E">
        <w:t>the</w:t>
      </w:r>
      <w:r w:rsidR="0072113E">
        <w:t xml:space="preserve"> </w:t>
      </w:r>
      <w:r w:rsidR="00DA038E">
        <w:t>steps</w:t>
      </w:r>
      <w:r w:rsidR="0072113E">
        <w:t xml:space="preserve"> </w:t>
      </w:r>
      <w:r w:rsidR="00DA038E">
        <w:t>below:</w:t>
      </w:r>
    </w:p>
    <w:p w:rsidR="001811E3" w:rsidRDefault="00DA038E" w:rsidP="00BE2D90">
      <w:pPr>
        <w:pStyle w:val="ListNumber"/>
        <w:numPr>
          <w:ilvl w:val="0"/>
          <w:numId w:val="11"/>
        </w:numPr>
      </w:pPr>
      <w:r>
        <w:t>Install</w:t>
      </w:r>
      <w:r w:rsidR="0072113E">
        <w:t xml:space="preserve"> </w:t>
      </w:r>
      <w:r>
        <w:t>the</w:t>
      </w:r>
      <w:r w:rsidR="0072113E">
        <w:t xml:space="preserve"> </w:t>
      </w:r>
      <w:r w:rsidR="007A4B77">
        <w:t>earlier</w:t>
      </w:r>
      <w:r w:rsidR="0072113E">
        <w:t xml:space="preserve"> </w:t>
      </w:r>
      <w:r>
        <w:t>Windows</w:t>
      </w:r>
      <w:r w:rsidR="0072113E">
        <w:t xml:space="preserve"> </w:t>
      </w:r>
      <w:r>
        <w:t>version</w:t>
      </w:r>
      <w:r w:rsidR="0072113E">
        <w:t xml:space="preserve"> </w:t>
      </w:r>
      <w:r>
        <w:t>first.</w:t>
      </w:r>
    </w:p>
    <w:p w:rsidR="001811E3" w:rsidRDefault="00833F9C" w:rsidP="00A14067">
      <w:pPr>
        <w:pStyle w:val="ListNumber"/>
        <w:numPr>
          <w:ilvl w:val="0"/>
          <w:numId w:val="9"/>
        </w:numPr>
      </w:pPr>
      <w:r w:rsidRPr="00DA038E">
        <w:t>B</w:t>
      </w:r>
      <w:r w:rsidR="00CA2AAD" w:rsidRPr="00DA038E">
        <w:t>oot</w:t>
      </w:r>
      <w:r w:rsidR="0072113E">
        <w:t xml:space="preserve"> </w:t>
      </w:r>
      <w:r w:rsidR="00CA2AAD" w:rsidRPr="00DA038E">
        <w:t>from</w:t>
      </w:r>
      <w:r w:rsidR="0072113E">
        <w:t xml:space="preserve"> </w:t>
      </w:r>
      <w:r w:rsidRPr="00DA038E"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Pr="00DA038E">
        <w:t>installation</w:t>
      </w:r>
      <w:r w:rsidR="0072113E">
        <w:t xml:space="preserve"> </w:t>
      </w:r>
      <w:r w:rsidR="00CA2AAD" w:rsidRPr="00DA038E">
        <w:t>media: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do</w:t>
      </w:r>
      <w:r w:rsidR="0072113E">
        <w:t xml:space="preserve"> </w:t>
      </w:r>
      <w:r>
        <w:t>this</w:t>
      </w:r>
      <w:r w:rsidR="0072113E">
        <w:t xml:space="preserve"> </w:t>
      </w:r>
      <w:r>
        <w:t>via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by</w:t>
      </w:r>
      <w:r w:rsidR="0072113E">
        <w:t xml:space="preserve"> </w:t>
      </w:r>
      <w:r>
        <w:t>creating</w:t>
      </w:r>
      <w:r w:rsidR="0072113E">
        <w:t xml:space="preserve"> </w:t>
      </w:r>
      <w:r>
        <w:t>bootable</w:t>
      </w:r>
      <w:r w:rsidR="0072113E">
        <w:t xml:space="preserve"> </w:t>
      </w:r>
      <w:r>
        <w:t>USB</w:t>
      </w:r>
      <w:r w:rsidR="0072113E">
        <w:t xml:space="preserve"> </w:t>
      </w:r>
      <w:r>
        <w:t>or</w:t>
      </w:r>
      <w:r w:rsidR="0072113E">
        <w:t xml:space="preserve"> </w:t>
      </w:r>
      <w:r>
        <w:t>DVD</w:t>
      </w:r>
      <w:r w:rsidR="0072113E">
        <w:t xml:space="preserve"> </w:t>
      </w:r>
      <w:r>
        <w:t>media,</w:t>
      </w:r>
      <w:r w:rsidR="0072113E">
        <w:t xml:space="preserve"> </w:t>
      </w:r>
      <w:r>
        <w:t>or</w:t>
      </w:r>
      <w:r w:rsidR="0072113E">
        <w:t xml:space="preserve"> </w:t>
      </w:r>
      <w:r>
        <w:t>by</w:t>
      </w:r>
      <w:r w:rsidR="0072113E">
        <w:t xml:space="preserve"> </w:t>
      </w:r>
      <w:r>
        <w:t>using</w:t>
      </w:r>
      <w:r w:rsidR="0072113E">
        <w:t xml:space="preserve"> </w:t>
      </w:r>
      <w:r>
        <w:t>a</w:t>
      </w:r>
      <w:r w:rsidR="0072113E">
        <w:t xml:space="preserve"> </w:t>
      </w:r>
      <w:r>
        <w:t>purchased</w:t>
      </w:r>
      <w:r w:rsidR="0072113E">
        <w:t xml:space="preserve"> </w:t>
      </w:r>
      <w:r>
        <w:t>DVD</w:t>
      </w:r>
      <w:r w:rsidR="0072113E">
        <w:t xml:space="preserve"> </w:t>
      </w:r>
      <w:r>
        <w:t>to</w:t>
      </w:r>
      <w:r w:rsidR="0072113E">
        <w:t xml:space="preserve"> </w:t>
      </w:r>
      <w:r>
        <w:t>perform</w:t>
      </w:r>
      <w:r w:rsidR="0072113E">
        <w:t xml:space="preserve"> </w:t>
      </w:r>
      <w:r>
        <w:t>the</w:t>
      </w:r>
      <w:r w:rsidR="0072113E">
        <w:t xml:space="preserve"> </w:t>
      </w:r>
      <w:r>
        <w:t>installation.</w:t>
      </w:r>
    </w:p>
    <w:p w:rsidR="001811E3" w:rsidRDefault="00DA038E" w:rsidP="00A14067">
      <w:pPr>
        <w:pStyle w:val="ListNumber"/>
        <w:numPr>
          <w:ilvl w:val="0"/>
          <w:numId w:val="9"/>
        </w:numPr>
      </w:pPr>
      <w:r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partition</w:t>
      </w:r>
      <w:r w:rsidR="0072113E">
        <w:t xml:space="preserve"> </w:t>
      </w:r>
      <w:r>
        <w:t>that</w:t>
      </w:r>
      <w:r w:rsidR="0072113E">
        <w:t xml:space="preserve"> </w:t>
      </w:r>
      <w:r>
        <w:t>does</w:t>
      </w:r>
      <w:r w:rsidR="0072113E">
        <w:t xml:space="preserve"> </w:t>
      </w:r>
      <w:r>
        <w:t>not</w:t>
      </w:r>
      <w:r w:rsidR="0072113E">
        <w:t xml:space="preserve"> </w:t>
      </w:r>
      <w:r>
        <w:t>contain</w:t>
      </w:r>
      <w:r w:rsidR="0072113E">
        <w:t xml:space="preserve"> </w:t>
      </w:r>
      <w:r>
        <w:t>the</w:t>
      </w:r>
      <w:r w:rsidR="0072113E">
        <w:t xml:space="preserve"> </w:t>
      </w:r>
      <w:r>
        <w:t>current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installation.</w:t>
      </w:r>
    </w:p>
    <w:p w:rsidR="001811E3" w:rsidRDefault="00DA038E" w:rsidP="00DA038E">
      <w:pPr>
        <w:pStyle w:val="Tip"/>
      </w:pPr>
      <w:r>
        <w:rPr>
          <w:b/>
        </w:rPr>
        <w:t>Tip:</w:t>
      </w:r>
      <w:r w:rsidR="0072113E">
        <w:rPr>
          <w:b/>
        </w:rPr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Shift+F10</w:t>
      </w:r>
      <w:r w:rsidR="0072113E">
        <w:t xml:space="preserve"> </w:t>
      </w:r>
      <w:r>
        <w:t>while</w:t>
      </w:r>
      <w:r w:rsidR="0072113E">
        <w:t xml:space="preserve"> </w:t>
      </w:r>
      <w:r>
        <w:t>in</w:t>
      </w:r>
      <w:r w:rsidR="0072113E">
        <w:t xml:space="preserve"> </w:t>
      </w:r>
      <w:r>
        <w:t>Setup</w:t>
      </w:r>
      <w:r w:rsidR="0072113E"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verify</w:t>
      </w:r>
      <w:r w:rsidR="0072113E">
        <w:t xml:space="preserve"> </w:t>
      </w:r>
      <w:r>
        <w:t>which</w:t>
      </w:r>
      <w:r w:rsidR="0072113E">
        <w:t xml:space="preserve"> </w:t>
      </w:r>
      <w:r>
        <w:t>partitions</w:t>
      </w:r>
      <w:r w:rsidR="0072113E">
        <w:t xml:space="preserve"> </w:t>
      </w:r>
      <w:r>
        <w:t>contain</w:t>
      </w:r>
      <w:r w:rsidR="0072113E">
        <w:t xml:space="preserve"> </w:t>
      </w:r>
      <w:r>
        <w:t>another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installation.</w:t>
      </w:r>
      <w:r w:rsidR="0072113E">
        <w:t xml:space="preserve"> </w:t>
      </w:r>
      <w:r>
        <w:t>Check</w:t>
      </w:r>
      <w:r w:rsidR="0072113E">
        <w:t xml:space="preserve"> </w:t>
      </w:r>
      <w:r>
        <w:t>each</w:t>
      </w:r>
      <w:r w:rsidR="0072113E">
        <w:t xml:space="preserve"> </w:t>
      </w:r>
      <w:r>
        <w:t>drive</w:t>
      </w:r>
      <w:r w:rsidR="0072113E">
        <w:t xml:space="preserve"> </w:t>
      </w:r>
      <w:r>
        <w:t>letter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 w:rsidRPr="00DA038E">
        <w:rPr>
          <w:b/>
        </w:rPr>
        <w:t>dir</w:t>
      </w:r>
      <w:r w:rsidR="0072113E">
        <w:t xml:space="preserve"> </w:t>
      </w:r>
      <w:r>
        <w:t>command</w:t>
      </w:r>
      <w:r w:rsidR="0072113E">
        <w:t xml:space="preserve"> </w:t>
      </w:r>
      <w:r>
        <w:t>to</w:t>
      </w:r>
      <w:r w:rsidR="0072113E">
        <w:t xml:space="preserve"> </w:t>
      </w:r>
      <w:r>
        <w:t>see</w:t>
      </w:r>
      <w:r w:rsidR="0072113E">
        <w:t xml:space="preserve"> </w:t>
      </w:r>
      <w:r>
        <w:t>which</w:t>
      </w:r>
      <w:r w:rsidR="0072113E">
        <w:t xml:space="preserve"> </w:t>
      </w:r>
      <w:r>
        <w:t>drive</w:t>
      </w:r>
      <w:r w:rsidR="0072113E">
        <w:t xml:space="preserve"> </w:t>
      </w:r>
      <w:r>
        <w:t>letters</w:t>
      </w:r>
      <w:r w:rsidR="0072113E">
        <w:t xml:space="preserve"> </w:t>
      </w:r>
      <w:r>
        <w:t>have</w:t>
      </w:r>
      <w:r w:rsidR="0072113E">
        <w:t xml:space="preserve"> </w:t>
      </w:r>
      <w:r>
        <w:t>a</w:t>
      </w:r>
      <w:r w:rsidR="0072113E">
        <w:t xml:space="preserve"> </w:t>
      </w:r>
      <w:r>
        <w:t>Windows</w:t>
      </w:r>
      <w:r w:rsidR="0072113E">
        <w:t xml:space="preserve"> </w:t>
      </w:r>
      <w:r>
        <w:t>directory.</w:t>
      </w:r>
    </w:p>
    <w:p w:rsidR="001811E3" w:rsidRDefault="0096099F" w:rsidP="0096099F">
      <w:pPr>
        <w:pStyle w:val="ParagraphText"/>
      </w:pPr>
      <w:r>
        <w:t>Once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has</w:t>
      </w:r>
      <w:r w:rsidR="0072113E">
        <w:t xml:space="preserve"> </w:t>
      </w:r>
      <w:r>
        <w:t>been</w:t>
      </w:r>
      <w:r w:rsidR="0072113E">
        <w:t xml:space="preserve"> </w:t>
      </w:r>
      <w:r>
        <w:t>installed,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a</w:t>
      </w:r>
      <w:r w:rsidR="0072113E">
        <w:t xml:space="preserve"> </w:t>
      </w:r>
      <w:r>
        <w:t>graphical</w:t>
      </w:r>
      <w:r w:rsidR="0072113E">
        <w:t xml:space="preserve"> </w:t>
      </w:r>
      <w:r>
        <w:t>boot</w:t>
      </w:r>
      <w:r w:rsidR="0072113E">
        <w:t xml:space="preserve"> </w:t>
      </w:r>
      <w:r>
        <w:t>menu</w:t>
      </w:r>
      <w:r w:rsidR="0072113E">
        <w:t xml:space="preserve"> </w:t>
      </w:r>
      <w:r>
        <w:t>for</w:t>
      </w:r>
      <w:r w:rsidR="0072113E">
        <w:t xml:space="preserve"> </w:t>
      </w:r>
      <w:r>
        <w:t>selecting</w:t>
      </w:r>
      <w:r w:rsidR="0072113E">
        <w:t xml:space="preserve"> </w:t>
      </w:r>
      <w:r>
        <w:t>the</w:t>
      </w:r>
      <w:r w:rsidR="0072113E">
        <w:t xml:space="preserve"> </w:t>
      </w:r>
      <w:r w:rsidR="00D414D1">
        <w:t>operating</w:t>
      </w:r>
      <w:r w:rsidR="0072113E">
        <w:t xml:space="preserve"> </w:t>
      </w:r>
      <w:r w:rsidR="00D414D1">
        <w:t>system</w:t>
      </w:r>
      <w:r w:rsidR="0072113E">
        <w:t xml:space="preserve"> </w:t>
      </w:r>
      <w:r>
        <w:t>during</w:t>
      </w:r>
      <w:r w:rsidR="0072113E">
        <w:t xml:space="preserve"> </w:t>
      </w:r>
      <w:r>
        <w:t>startup.</w:t>
      </w:r>
      <w:r w:rsidR="0072113E">
        <w:t xml:space="preserve"> </w:t>
      </w:r>
      <w:r>
        <w:t>An</w:t>
      </w:r>
      <w:r w:rsidR="0072113E">
        <w:t xml:space="preserve"> </w:t>
      </w:r>
      <w:r>
        <w:t>example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</w:p>
    <w:p w:rsidR="001811E3" w:rsidRDefault="0096099F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alBoot_Menu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96099F" w:rsidP="0096099F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48</w:t>
        </w:r>
      </w:fldSimple>
      <w:r>
        <w:t>:</w:t>
      </w:r>
      <w:r w:rsidR="0072113E">
        <w:t xml:space="preserve"> </w:t>
      </w:r>
      <w:r>
        <w:t>Boot</w:t>
      </w:r>
      <w:r w:rsidR="0072113E">
        <w:t xml:space="preserve"> </w:t>
      </w:r>
      <w:r w:rsidR="002336E8">
        <w:t>m</w:t>
      </w:r>
      <w:r>
        <w:t>enu</w:t>
      </w:r>
    </w:p>
    <w:p w:rsidR="001811E3" w:rsidRDefault="0096099F" w:rsidP="0096099F">
      <w:pPr>
        <w:pStyle w:val="ParagraphText"/>
      </w:pPr>
      <w:r>
        <w:t>Unlike</w:t>
      </w:r>
      <w:r w:rsidR="0072113E">
        <w:t xml:space="preserve"> </w:t>
      </w:r>
      <w:r>
        <w:t>the</w:t>
      </w:r>
      <w:r w:rsidR="0072113E">
        <w:t xml:space="preserve"> </w:t>
      </w:r>
      <w:r>
        <w:t>boot</w:t>
      </w:r>
      <w:r w:rsidR="0072113E">
        <w:t xml:space="preserve"> </w:t>
      </w:r>
      <w:r>
        <w:t>menu</w:t>
      </w:r>
      <w:r w:rsidR="0072113E">
        <w:t xml:space="preserve"> </w:t>
      </w:r>
      <w:r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,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graphical</w:t>
      </w:r>
      <w:r w:rsidR="0072113E">
        <w:t xml:space="preserve"> </w:t>
      </w:r>
      <w:r>
        <w:t>interface.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a</w:t>
      </w:r>
      <w:r w:rsidR="0072113E">
        <w:t xml:space="preserve"> </w:t>
      </w:r>
      <w:r>
        <w:t>mouse</w:t>
      </w:r>
      <w:r w:rsidR="0072113E">
        <w:t xml:space="preserve"> </w:t>
      </w:r>
      <w:r>
        <w:t>or</w:t>
      </w:r>
      <w:r w:rsidR="0072113E">
        <w:t xml:space="preserve"> </w:t>
      </w:r>
      <w:r>
        <w:t>touch</w:t>
      </w:r>
      <w:r w:rsidR="0072113E">
        <w:t xml:space="preserve"> </w:t>
      </w:r>
      <w:r>
        <w:t>input</w:t>
      </w:r>
      <w:r w:rsidR="0072113E">
        <w:t xml:space="preserve"> </w:t>
      </w:r>
      <w:r>
        <w:t>to</w:t>
      </w:r>
      <w:r w:rsidR="0072113E">
        <w:t xml:space="preserve"> </w:t>
      </w:r>
      <w:r>
        <w:t>select</w:t>
      </w:r>
      <w:r w:rsidR="0072113E">
        <w:t xml:space="preserve"> </w:t>
      </w:r>
      <w:r>
        <w:t>an</w:t>
      </w:r>
      <w:r w:rsidR="0072113E">
        <w:t xml:space="preserve"> </w:t>
      </w:r>
      <w:r>
        <w:t>operating</w:t>
      </w:r>
      <w:r w:rsidR="0072113E">
        <w:t xml:space="preserve"> </w:t>
      </w:r>
      <w:r>
        <w:t>system</w:t>
      </w:r>
      <w:r w:rsidR="0072113E">
        <w:t xml:space="preserve"> </w:t>
      </w:r>
      <w:r>
        <w:t>or</w:t>
      </w:r>
      <w:r w:rsidR="0072113E">
        <w:t xml:space="preserve"> </w:t>
      </w:r>
      <w:r>
        <w:t>enter</w:t>
      </w:r>
      <w:r w:rsidR="0072113E">
        <w:t xml:space="preserve"> </w:t>
      </w:r>
      <w:r>
        <w:t>the</w:t>
      </w:r>
      <w:r w:rsidR="0072113E">
        <w:t xml:space="preserve"> </w:t>
      </w:r>
      <w:r>
        <w:t>options</w:t>
      </w:r>
      <w:r w:rsidR="0072113E">
        <w:t xml:space="preserve"> </w:t>
      </w:r>
      <w:r>
        <w:t>interface,</w:t>
      </w:r>
      <w:r w:rsidR="0072113E">
        <w:t xml:space="preserve"> </w:t>
      </w:r>
      <w:r>
        <w:t>which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</w:p>
    <w:p w:rsidR="001811E3" w:rsidRDefault="0096099F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1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alBoot_Option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96099F" w:rsidP="0096099F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49</w:t>
        </w:r>
      </w:fldSimple>
      <w:r>
        <w:t>:</w:t>
      </w:r>
      <w:r w:rsidR="0072113E">
        <w:t xml:space="preserve"> </w:t>
      </w:r>
      <w:r>
        <w:t>Boot</w:t>
      </w:r>
      <w:r w:rsidR="0072113E">
        <w:t xml:space="preserve"> </w:t>
      </w:r>
      <w:r w:rsidR="002336E8">
        <w:t>m</w:t>
      </w:r>
      <w:r>
        <w:t>enu</w:t>
      </w:r>
      <w:r w:rsidR="0072113E">
        <w:t xml:space="preserve"> </w:t>
      </w:r>
      <w:r w:rsidR="002336E8">
        <w:t>o</w:t>
      </w:r>
      <w:r>
        <w:t>ptions</w:t>
      </w:r>
    </w:p>
    <w:p w:rsidR="001811E3" w:rsidRDefault="0096099F" w:rsidP="0096099F">
      <w:pPr>
        <w:pStyle w:val="ParagraphText"/>
      </w:pPr>
      <w:r>
        <w:t>Timer</w:t>
      </w:r>
      <w:r w:rsidR="0072113E">
        <w:t xml:space="preserve"> </w:t>
      </w:r>
      <w:r>
        <w:t>settings</w:t>
      </w:r>
      <w:r w:rsidR="0072113E">
        <w:t xml:space="preserve"> </w:t>
      </w:r>
      <w:r>
        <w:t>are</w:t>
      </w:r>
      <w:r w:rsidR="0072113E">
        <w:t xml:space="preserve"> </w:t>
      </w:r>
      <w:r>
        <w:t>available,</w:t>
      </w:r>
      <w:r w:rsidR="0072113E">
        <w:t xml:space="preserve"> </w:t>
      </w:r>
      <w:r>
        <w:t>as</w:t>
      </w:r>
      <w:r w:rsidR="0072113E">
        <w:t xml:space="preserve"> </w:t>
      </w:r>
      <w:r>
        <w:t>are</w:t>
      </w:r>
      <w:r w:rsidR="0072113E">
        <w:t xml:space="preserve"> </w:t>
      </w:r>
      <w:r w:rsidR="00D414D1">
        <w:t>default</w:t>
      </w:r>
      <w:r w:rsidR="0072113E">
        <w:t xml:space="preserve"> </w:t>
      </w:r>
      <w:r w:rsidR="00D414D1">
        <w:t>operating</w:t>
      </w:r>
      <w:r w:rsidR="0072113E">
        <w:t xml:space="preserve"> </w:t>
      </w:r>
      <w:r w:rsidR="00D414D1">
        <w:t>sys</w:t>
      </w:r>
      <w:r w:rsidR="001811E3">
        <w:t>t</w:t>
      </w:r>
      <w:r w:rsidR="00D414D1">
        <w:t>em</w:t>
      </w:r>
      <w:r w:rsidR="0072113E">
        <w:t xml:space="preserve"> </w:t>
      </w:r>
      <w:r w:rsidR="00D7782F">
        <w:t>selection,</w:t>
      </w:r>
      <w:r w:rsidR="0072113E">
        <w:t xml:space="preserve"> </w:t>
      </w:r>
      <w:r w:rsidR="00D7782F">
        <w:t>and</w:t>
      </w:r>
      <w:r w:rsidR="0072113E">
        <w:t xml:space="preserve"> </w:t>
      </w:r>
      <w:r w:rsidR="00D7782F">
        <w:t>other</w:t>
      </w:r>
      <w:r w:rsidR="0072113E">
        <w:t xml:space="preserve"> </w:t>
      </w:r>
      <w:r>
        <w:t>options</w:t>
      </w:r>
      <w:r w:rsidR="0072113E">
        <w:t xml:space="preserve"> </w:t>
      </w:r>
      <w:r w:rsidR="00D7782F">
        <w:t>like</w:t>
      </w:r>
      <w:r w:rsidR="0072113E">
        <w:t xml:space="preserve"> </w:t>
      </w:r>
      <w:r>
        <w:t>repair</w:t>
      </w:r>
      <w:r w:rsidR="00D7782F">
        <w:t>ing</w:t>
      </w:r>
      <w:r w:rsidR="0072113E">
        <w:t xml:space="preserve"> </w:t>
      </w:r>
      <w:r w:rsidR="00D7782F">
        <w:t>Windows</w:t>
      </w:r>
      <w:r w:rsidR="0072113E">
        <w:t xml:space="preserve"> </w:t>
      </w:r>
      <w:r w:rsidR="00D7782F">
        <w:t>using</w:t>
      </w:r>
      <w:r w:rsidR="0072113E">
        <w:t xml:space="preserve"> </w:t>
      </w:r>
      <w:r w:rsidR="00D7782F">
        <w:t>the</w:t>
      </w:r>
      <w:r w:rsidR="0072113E">
        <w:t xml:space="preserve"> </w:t>
      </w:r>
      <w:r w:rsidR="00D7782F">
        <w:t>Refresh</w:t>
      </w:r>
      <w:r w:rsidR="0072113E">
        <w:t xml:space="preserve"> </w:t>
      </w:r>
      <w:r w:rsidR="00D7782F">
        <w:t>or</w:t>
      </w:r>
      <w:r w:rsidR="0072113E">
        <w:t xml:space="preserve"> </w:t>
      </w:r>
      <w:r w:rsidR="00D7782F">
        <w:t>Reset</w:t>
      </w:r>
      <w:r w:rsidR="0072113E">
        <w:t xml:space="preserve"> </w:t>
      </w:r>
      <w:r w:rsidR="00D7782F">
        <w:t>features</w:t>
      </w:r>
      <w:r>
        <w:t>.</w:t>
      </w:r>
    </w:p>
    <w:p w:rsidR="001811E3" w:rsidRDefault="001A2BC7" w:rsidP="004C1118">
      <w:pPr>
        <w:pStyle w:val="Heading2"/>
      </w:pPr>
      <w:bookmarkStart w:id="59" w:name="_Toc334546464"/>
      <w:bookmarkStart w:id="60" w:name="_Toc334554937"/>
      <w:bookmarkStart w:id="61" w:name="_Toc334564071"/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C504E6">
        <w:t>D</w:t>
      </w:r>
      <w:r>
        <w:t>etails</w:t>
      </w:r>
      <w:bookmarkEnd w:id="59"/>
      <w:bookmarkEnd w:id="60"/>
      <w:bookmarkEnd w:id="61"/>
    </w:p>
    <w:p w:rsidR="001811E3" w:rsidRDefault="001A2BC7" w:rsidP="004C1118">
      <w:pPr>
        <w:pStyle w:val="ParagraphText"/>
      </w:pPr>
      <w:r w:rsidRPr="009F39E8">
        <w:t>When</w:t>
      </w:r>
      <w:r w:rsidR="0072113E">
        <w:t xml:space="preserve"> </w:t>
      </w:r>
      <w:r w:rsidR="00833F9C">
        <w:t>the</w:t>
      </w:r>
      <w:r w:rsidR="0072113E">
        <w:t xml:space="preserve"> </w:t>
      </w:r>
      <w:r w:rsidR="00833F9C">
        <w:t>Upgrade</w:t>
      </w:r>
      <w:r w:rsidR="0072113E">
        <w:t xml:space="preserve"> </w:t>
      </w:r>
      <w:r w:rsidR="00833F9C">
        <w:t>Assistant</w:t>
      </w:r>
      <w:r w:rsidR="0072113E">
        <w:t xml:space="preserve"> </w:t>
      </w:r>
      <w:r w:rsidR="00833F9C">
        <w:t>is</w:t>
      </w:r>
      <w:r w:rsidR="0072113E">
        <w:t xml:space="preserve"> </w:t>
      </w:r>
      <w:r w:rsidR="00833F9C">
        <w:t>downloaded</w:t>
      </w:r>
      <w:r w:rsidR="0072113E">
        <w:t xml:space="preserve"> </w:t>
      </w:r>
      <w:r w:rsidR="00833F9C">
        <w:t>and</w:t>
      </w:r>
      <w:r w:rsidR="0072113E">
        <w:t xml:space="preserve"> </w:t>
      </w:r>
      <w:r w:rsidR="00833F9C">
        <w:t>run,</w:t>
      </w:r>
      <w:r w:rsidR="0072113E">
        <w:t xml:space="preserve"> </w:t>
      </w:r>
      <w:r w:rsidR="00833F9C">
        <w:t>it</w:t>
      </w:r>
      <w:r w:rsidR="0072113E">
        <w:t xml:space="preserve"> </w:t>
      </w:r>
      <w:r w:rsidR="00833F9C">
        <w:t>expands</w:t>
      </w:r>
      <w:r w:rsidR="0072113E">
        <w:t xml:space="preserve"> </w:t>
      </w:r>
      <w:r w:rsidR="00833F9C">
        <w:t>the</w:t>
      </w:r>
      <w:r w:rsidR="0072113E">
        <w:t xml:space="preserve"> </w:t>
      </w:r>
      <w:r w:rsidR="00833F9C">
        <w:t>Web</w:t>
      </w:r>
      <w:r w:rsidR="0072113E">
        <w:t xml:space="preserve"> </w:t>
      </w:r>
      <w:r w:rsidR="00833F9C">
        <w:t>Setup</w:t>
      </w:r>
      <w:r w:rsidR="0072113E">
        <w:t xml:space="preserve"> </w:t>
      </w:r>
      <w:r w:rsidR="00833F9C">
        <w:t>components</w:t>
      </w:r>
      <w:r w:rsidR="0072113E">
        <w:t xml:space="preserve"> </w:t>
      </w:r>
      <w:r w:rsidR="00833F9C">
        <w:t>in</w:t>
      </w:r>
      <w:r w:rsidRPr="009F39E8">
        <w:t>to</w:t>
      </w:r>
      <w:r w:rsidR="0072113E">
        <w:t xml:space="preserve"> </w:t>
      </w:r>
      <w:r w:rsidR="00833F9C">
        <w:t>the</w:t>
      </w:r>
      <w:r w:rsidR="0072113E">
        <w:t xml:space="preserve"> </w:t>
      </w:r>
      <w:r w:rsidR="00833F9C">
        <w:t>folder</w:t>
      </w:r>
      <w:r w:rsidR="0072113E">
        <w:t xml:space="preserve"> </w:t>
      </w:r>
      <w:r w:rsidRPr="008C0228">
        <w:rPr>
          <w:rStyle w:val="codeChar"/>
          <w:sz w:val="20"/>
        </w:rPr>
        <w:t>%LocalAppData%\Microsoft\WebSetup\Sources</w:t>
      </w:r>
      <w:r w:rsidRPr="009F39E8">
        <w:t>.</w:t>
      </w:r>
      <w:r w:rsidR="0072113E">
        <w:t xml:space="preserve"> </w:t>
      </w:r>
      <w:r w:rsidRPr="009F39E8">
        <w:t>A</w:t>
      </w:r>
      <w:r w:rsidR="0072113E">
        <w:t xml:space="preserve"> </w:t>
      </w:r>
      <w:r w:rsidRPr="009F39E8">
        <w:t>shortcut</w:t>
      </w:r>
      <w:r w:rsidR="0072113E">
        <w:t xml:space="preserve"> </w:t>
      </w:r>
      <w:r w:rsidRPr="009F39E8">
        <w:t>named</w:t>
      </w:r>
      <w:r w:rsidR="0072113E">
        <w:t xml:space="preserve"> </w:t>
      </w:r>
      <w:r w:rsidRPr="009F39E8">
        <w:t>“Install</w:t>
      </w:r>
      <w:r w:rsidR="0072113E">
        <w:t xml:space="preserve"> </w:t>
      </w:r>
      <w:r w:rsidRPr="009F39E8">
        <w:t>Windows”</w:t>
      </w:r>
      <w:r w:rsidR="0072113E">
        <w:t xml:space="preserve"> </w:t>
      </w:r>
      <w:r w:rsidRPr="009F39E8">
        <w:t>is</w:t>
      </w:r>
      <w:r w:rsidR="0072113E">
        <w:t xml:space="preserve"> </w:t>
      </w:r>
      <w:r w:rsidRPr="009F39E8">
        <w:t>also</w:t>
      </w:r>
      <w:r w:rsidR="0072113E">
        <w:t xml:space="preserve"> </w:t>
      </w:r>
      <w:r w:rsidRPr="009F39E8">
        <w:t>placed</w:t>
      </w:r>
      <w:r w:rsidR="0072113E">
        <w:t xml:space="preserve"> </w:t>
      </w:r>
      <w:r w:rsidRPr="009F39E8">
        <w:t>on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desktop,</w:t>
      </w:r>
      <w:r w:rsidR="0072113E">
        <w:t xml:space="preserve"> </w:t>
      </w:r>
      <w:r w:rsidRPr="009F39E8">
        <w:t>pointing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WebSetup.exe</w:t>
      </w:r>
      <w:r w:rsidR="0072113E">
        <w:t xml:space="preserve"> </w:t>
      </w:r>
      <w:r w:rsidRPr="009F39E8">
        <w:t>in</w:t>
      </w:r>
      <w:r w:rsidR="0072113E">
        <w:t xml:space="preserve"> </w:t>
      </w:r>
      <w:r w:rsidRPr="009F39E8">
        <w:t>this</w:t>
      </w:r>
      <w:r w:rsidR="0072113E">
        <w:t xml:space="preserve"> </w:t>
      </w:r>
      <w:r w:rsidRPr="009F39E8">
        <w:t>location.</w:t>
      </w:r>
      <w:r w:rsidR="0072113E">
        <w:t xml:space="preserve"> </w:t>
      </w:r>
      <w:r w:rsidRPr="009F39E8">
        <w:t>This</w:t>
      </w:r>
      <w:r w:rsidR="0072113E">
        <w:t xml:space="preserve"> </w:t>
      </w:r>
      <w:r w:rsidRPr="009F39E8">
        <w:t>shortcut</w:t>
      </w:r>
      <w:r w:rsidR="0072113E">
        <w:t xml:space="preserve"> </w:t>
      </w:r>
      <w:r w:rsidRPr="009F39E8">
        <w:t>can</w:t>
      </w:r>
      <w:r w:rsidR="0072113E">
        <w:t xml:space="preserve"> </w:t>
      </w:r>
      <w:r w:rsidRPr="009F39E8">
        <w:t>be</w:t>
      </w:r>
      <w:r w:rsidR="0072113E">
        <w:t xml:space="preserve"> </w:t>
      </w:r>
      <w:r w:rsidRPr="009F39E8">
        <w:t>used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re-launch</w:t>
      </w:r>
      <w:r w:rsidR="0072113E">
        <w:t xml:space="preserve"> </w:t>
      </w:r>
      <w:r w:rsidR="00274E26">
        <w:t>s</w:t>
      </w:r>
      <w:r w:rsidRPr="009F39E8">
        <w:t>etup</w:t>
      </w:r>
      <w:r w:rsidR="0072113E">
        <w:t xml:space="preserve"> </w:t>
      </w:r>
      <w:r w:rsidRPr="009F39E8">
        <w:t>later.</w:t>
      </w:r>
    </w:p>
    <w:p w:rsidR="001811E3" w:rsidRDefault="001A2BC7" w:rsidP="004C1118">
      <w:pPr>
        <w:pStyle w:val="ParagraphText"/>
      </w:pPr>
      <w:r w:rsidRPr="009F39E8">
        <w:t>If</w:t>
      </w:r>
      <w:r w:rsidR="0072113E">
        <w:t xml:space="preserve"> </w:t>
      </w:r>
      <w:r w:rsidRPr="009F39E8">
        <w:t>you</w:t>
      </w:r>
      <w:r w:rsidR="0072113E">
        <w:t xml:space="preserve"> </w:t>
      </w:r>
      <w:r w:rsidRPr="009F39E8">
        <w:t>complete</w:t>
      </w:r>
      <w:r w:rsidR="0072113E">
        <w:t xml:space="preserve"> </w:t>
      </w:r>
      <w:r w:rsidRPr="009F39E8"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Pr="009F39E8">
        <w:t>download</w:t>
      </w:r>
      <w:r w:rsidR="0072113E">
        <w:t xml:space="preserve"> </w:t>
      </w:r>
      <w:r w:rsidRPr="009F39E8">
        <w:t>process,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shortcut</w:t>
      </w:r>
      <w:r w:rsidR="0072113E">
        <w:t xml:space="preserve"> </w:t>
      </w:r>
      <w:r w:rsidRPr="009F39E8">
        <w:t>on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desktop</w:t>
      </w:r>
      <w:r w:rsidR="0072113E">
        <w:t xml:space="preserve"> </w:t>
      </w:r>
      <w:r w:rsidRPr="009F39E8">
        <w:t>will</w:t>
      </w:r>
      <w:r w:rsidR="0072113E">
        <w:t xml:space="preserve"> </w:t>
      </w:r>
      <w:r w:rsidRPr="009F39E8">
        <w:t>point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“</w:t>
      </w:r>
      <w:r w:rsidRPr="008C0228">
        <w:rPr>
          <w:rFonts w:ascii="Consolas" w:hAnsi="Consolas"/>
          <w:szCs w:val="18"/>
        </w:rPr>
        <w:t>WebSetup.exe</w:t>
      </w:r>
      <w:r w:rsidR="0072113E">
        <w:rPr>
          <w:rFonts w:ascii="Consolas" w:hAnsi="Consolas"/>
          <w:szCs w:val="18"/>
        </w:rPr>
        <w:t xml:space="preserve"> </w:t>
      </w:r>
      <w:r w:rsidRPr="008C0228">
        <w:rPr>
          <w:rFonts w:ascii="Consolas" w:hAnsi="Consolas"/>
          <w:szCs w:val="18"/>
        </w:rPr>
        <w:t>/late</w:t>
      </w:r>
      <w:r w:rsidR="0072113E">
        <w:rPr>
          <w:rFonts w:ascii="Consolas" w:hAnsi="Consolas"/>
          <w:szCs w:val="18"/>
        </w:rPr>
        <w:t xml:space="preserve"> </w:t>
      </w:r>
      <w:r w:rsidRPr="008C0228">
        <w:rPr>
          <w:rFonts w:ascii="Consolas" w:hAnsi="Consolas"/>
          <w:szCs w:val="18"/>
        </w:rPr>
        <w:t>elevated</w:t>
      </w:r>
      <w:r w:rsidRPr="009F39E8">
        <w:t>”.</w:t>
      </w:r>
      <w:r w:rsidR="0072113E">
        <w:t xml:space="preserve"> </w:t>
      </w:r>
      <w:r w:rsidRPr="009F39E8">
        <w:t>This</w:t>
      </w:r>
      <w:r w:rsidR="0072113E">
        <w:t xml:space="preserve"> </w:t>
      </w:r>
      <w:r w:rsidRPr="009F39E8">
        <w:t>causes</w:t>
      </w:r>
      <w:r w:rsidR="0072113E">
        <w:t xml:space="preserve"> </w:t>
      </w:r>
      <w:r w:rsidRPr="009F39E8">
        <w:t>Web</w:t>
      </w:r>
      <w:r w:rsidR="0072113E">
        <w:t xml:space="preserve"> </w:t>
      </w:r>
      <w:r w:rsidRPr="009F39E8">
        <w:t>Setup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start</w:t>
      </w:r>
      <w:r w:rsidR="0072113E">
        <w:t xml:space="preserve"> </w:t>
      </w:r>
      <w:r w:rsidRPr="009F39E8">
        <w:t>directly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the</w:t>
      </w:r>
      <w:r w:rsidR="0072113E">
        <w:t xml:space="preserve"> </w:t>
      </w:r>
      <w:r w:rsidR="00AC6A52">
        <w:t>“</w:t>
      </w:r>
      <w:r w:rsidRPr="009F39E8">
        <w:t>Install</w:t>
      </w:r>
      <w:r w:rsidR="0072113E">
        <w:t xml:space="preserve"> </w:t>
      </w:r>
      <w:r w:rsidRPr="009F39E8">
        <w:t>options</w:t>
      </w:r>
      <w:r w:rsidR="00AC6A52">
        <w:t>”</w:t>
      </w:r>
      <w:r w:rsidR="0072113E">
        <w:t xml:space="preserve"> </w:t>
      </w:r>
      <w:r w:rsidRPr="009F39E8">
        <w:t>step,</w:t>
      </w:r>
      <w:r w:rsidR="0072113E">
        <w:t xml:space="preserve"> </w:t>
      </w:r>
      <w:r w:rsidR="00537E17">
        <w:t>shown</w:t>
      </w:r>
      <w:r w:rsidR="0072113E">
        <w:t xml:space="preserve"> </w:t>
      </w:r>
      <w:r w:rsidR="00537E17">
        <w:t>at</w:t>
      </w:r>
      <w:r w:rsidR="0072113E">
        <w:t xml:space="preserve"> </w:t>
      </w:r>
      <w:r w:rsidR="00537E17">
        <w:t>the</w:t>
      </w:r>
      <w:r w:rsidR="0072113E">
        <w:t xml:space="preserve"> </w:t>
      </w:r>
      <w:r w:rsidR="00537E17">
        <w:t>end</w:t>
      </w:r>
      <w:r w:rsidR="0072113E">
        <w:t xml:space="preserve"> </w:t>
      </w:r>
      <w:r w:rsidR="00537E17">
        <w:t>of</w:t>
      </w:r>
      <w:r w:rsidR="0072113E">
        <w:t xml:space="preserve"> </w:t>
      </w:r>
      <w:r w:rsidR="00537E17">
        <w:t>the</w:t>
      </w:r>
      <w:r w:rsidR="0072113E">
        <w:t xml:space="preserve"> </w:t>
      </w:r>
      <w:r w:rsidR="00537E17">
        <w:t>“Web</w:t>
      </w:r>
      <w:r w:rsidR="0072113E">
        <w:t xml:space="preserve"> </w:t>
      </w:r>
      <w:r w:rsidR="00537E17">
        <w:t>Setup</w:t>
      </w:r>
      <w:r w:rsidR="0072113E">
        <w:t xml:space="preserve"> </w:t>
      </w:r>
      <w:r w:rsidR="00537E17">
        <w:t>phase”</w:t>
      </w:r>
      <w:r w:rsidR="0072113E">
        <w:t xml:space="preserve"> </w:t>
      </w:r>
      <w:r w:rsidR="00537E17">
        <w:t>topic</w:t>
      </w:r>
      <w:r w:rsidR="0072113E">
        <w:t xml:space="preserve"> </w:t>
      </w:r>
      <w:r w:rsidR="00537E17">
        <w:t>earlier</w:t>
      </w:r>
      <w:r w:rsidR="0072113E">
        <w:t xml:space="preserve"> </w:t>
      </w:r>
      <w:r w:rsidR="00537E17">
        <w:t>in</w:t>
      </w:r>
      <w:r w:rsidR="0072113E">
        <w:t xml:space="preserve"> </w:t>
      </w:r>
      <w:r w:rsidR="00537E17">
        <w:t>this</w:t>
      </w:r>
      <w:r w:rsidR="0072113E">
        <w:t xml:space="preserve"> </w:t>
      </w:r>
      <w:r w:rsidR="00AC6A52">
        <w:t>module</w:t>
      </w:r>
      <w:r w:rsidR="00537E17">
        <w:t>.</w:t>
      </w:r>
      <w:r w:rsidR="0072113E">
        <w:t xml:space="preserve"> </w:t>
      </w:r>
      <w:r w:rsidR="00537E17">
        <w:t>At</w:t>
      </w:r>
      <w:r w:rsidR="0072113E">
        <w:t xml:space="preserve"> </w:t>
      </w:r>
      <w:r w:rsidR="00537E17">
        <w:t>this</w:t>
      </w:r>
      <w:r w:rsidR="0072113E">
        <w:t xml:space="preserve"> </w:t>
      </w:r>
      <w:r w:rsidR="00537E17">
        <w:t>step</w:t>
      </w:r>
      <w:r w:rsidR="00AC6A52">
        <w:t>,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user</w:t>
      </w:r>
      <w:r w:rsidR="0072113E">
        <w:t xml:space="preserve"> </w:t>
      </w:r>
      <w:r w:rsidR="00537E17">
        <w:t>is</w:t>
      </w:r>
      <w:r w:rsidR="0072113E">
        <w:t xml:space="preserve"> </w:t>
      </w:r>
      <w:r w:rsidR="00537E17">
        <w:t>given</w:t>
      </w:r>
      <w:r w:rsidR="0072113E">
        <w:t xml:space="preserve"> </w:t>
      </w:r>
      <w:r w:rsidR="00537E17">
        <w:t>the</w:t>
      </w:r>
      <w:r w:rsidR="0072113E">
        <w:t xml:space="preserve"> </w:t>
      </w:r>
      <w:r w:rsidR="00537E17">
        <w:t>choice</w:t>
      </w:r>
      <w:r w:rsidR="0072113E">
        <w:t xml:space="preserve"> </w:t>
      </w:r>
      <w:r w:rsidR="00537E17">
        <w:t>to</w:t>
      </w:r>
      <w:r w:rsidR="0072113E">
        <w:t xml:space="preserve"> </w:t>
      </w:r>
      <w:r w:rsidRPr="009F39E8">
        <w:t>install</w:t>
      </w:r>
      <w:r w:rsidR="0072113E">
        <w:t xml:space="preserve"> </w:t>
      </w:r>
      <w:r w:rsidRPr="009F39E8">
        <w:t>now</w:t>
      </w:r>
      <w:r w:rsidR="0072113E">
        <w:t xml:space="preserve"> </w:t>
      </w:r>
      <w:r w:rsidRPr="009F39E8">
        <w:t>or</w:t>
      </w:r>
      <w:r w:rsidR="0072113E">
        <w:t xml:space="preserve"> </w:t>
      </w:r>
      <w:r w:rsidRPr="009F39E8">
        <w:t>“Install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another</w:t>
      </w:r>
      <w:r w:rsidR="0072113E">
        <w:t xml:space="preserve"> </w:t>
      </w:r>
      <w:r w:rsidRPr="009F39E8">
        <w:t>partition”</w:t>
      </w:r>
      <w:r w:rsidR="0072113E">
        <w:t xml:space="preserve"> </w:t>
      </w:r>
      <w:r w:rsidRPr="009F39E8">
        <w:t>in</w:t>
      </w:r>
      <w:r w:rsidR="0072113E">
        <w:t xml:space="preserve"> </w:t>
      </w:r>
      <w:r w:rsidRPr="009F39E8">
        <w:t>order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create</w:t>
      </w:r>
      <w:r w:rsidR="0072113E">
        <w:t xml:space="preserve"> </w:t>
      </w:r>
      <w:r w:rsidRPr="009F39E8">
        <w:t>bootable</w:t>
      </w:r>
      <w:r w:rsidR="0072113E">
        <w:t xml:space="preserve"> </w:t>
      </w:r>
      <w:r w:rsidRPr="009F39E8">
        <w:t>installation</w:t>
      </w:r>
      <w:r w:rsidR="0072113E">
        <w:t xml:space="preserve"> </w:t>
      </w:r>
      <w:r w:rsidRPr="009F39E8">
        <w:t>media.</w:t>
      </w:r>
    </w:p>
    <w:p w:rsidR="001811E3" w:rsidRDefault="001A2BC7" w:rsidP="004C1118">
      <w:pPr>
        <w:pStyle w:val="Heading3"/>
      </w:pPr>
      <w:bookmarkStart w:id="62" w:name="_Toc334546465"/>
      <w:bookmarkStart w:id="63" w:name="_Toc334554938"/>
      <w:bookmarkStart w:id="64" w:name="_Toc334564072"/>
      <w:r>
        <w:t>Logging</w:t>
      </w:r>
      <w:r w:rsidR="0072113E">
        <w:t xml:space="preserve"> </w:t>
      </w:r>
      <w:r>
        <w:t>in</w:t>
      </w:r>
      <w:r w:rsidR="0072113E">
        <w:t xml:space="preserve"> </w:t>
      </w:r>
      <w:r w:rsidR="00C504E6">
        <w:t>W</w:t>
      </w:r>
      <w:r>
        <w:t>eb</w:t>
      </w:r>
      <w:r w:rsidR="0072113E">
        <w:t xml:space="preserve"> </w:t>
      </w:r>
      <w:r w:rsidR="00C504E6">
        <w:t>S</w:t>
      </w:r>
      <w:r>
        <w:t>etup</w:t>
      </w:r>
      <w:bookmarkEnd w:id="62"/>
      <w:bookmarkEnd w:id="63"/>
      <w:bookmarkEnd w:id="64"/>
    </w:p>
    <w:p w:rsidR="001811E3" w:rsidRDefault="001A2BC7" w:rsidP="00AC6A52">
      <w:pPr>
        <w:pStyle w:val="ParagraphText"/>
      </w:pPr>
      <w:r w:rsidRPr="009F39E8">
        <w:t>The</w:t>
      </w:r>
      <w:r w:rsidR="0072113E">
        <w:t xml:space="preserve"> </w:t>
      </w:r>
      <w:r w:rsidRPr="009F39E8">
        <w:t>Web</w:t>
      </w:r>
      <w:r w:rsidR="0072113E">
        <w:t xml:space="preserve"> </w:t>
      </w:r>
      <w:r w:rsidRPr="009F39E8">
        <w:t>Setup</w:t>
      </w:r>
      <w:r w:rsidR="0072113E">
        <w:t xml:space="preserve"> </w:t>
      </w:r>
      <w:r w:rsidRPr="009F39E8">
        <w:t>log</w:t>
      </w:r>
      <w:r w:rsidR="0072113E">
        <w:t xml:space="preserve"> </w:t>
      </w:r>
      <w:r w:rsidRPr="009F39E8">
        <w:t>files</w:t>
      </w:r>
      <w:r w:rsidR="0072113E">
        <w:t xml:space="preserve"> </w:t>
      </w:r>
      <w:r w:rsidRPr="009F39E8">
        <w:t>are</w:t>
      </w:r>
      <w:r w:rsidR="0072113E">
        <w:t xml:space="preserve"> </w:t>
      </w:r>
      <w:r w:rsidRPr="009F39E8">
        <w:t>saved</w:t>
      </w:r>
      <w:r w:rsidR="0072113E">
        <w:t xml:space="preserve"> </w:t>
      </w:r>
      <w:r w:rsidRPr="009F39E8">
        <w:t>in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user</w:t>
      </w:r>
      <w:r w:rsidR="0072113E">
        <w:t xml:space="preserve"> </w:t>
      </w:r>
      <w:r w:rsidRPr="009F39E8">
        <w:t>profile</w:t>
      </w:r>
      <w:r w:rsidR="0072113E">
        <w:t xml:space="preserve"> </w:t>
      </w:r>
      <w:r w:rsidRPr="009F39E8">
        <w:t>of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user</w:t>
      </w:r>
      <w:r w:rsidR="0072113E">
        <w:t xml:space="preserve"> </w:t>
      </w:r>
      <w:r w:rsidRPr="009F39E8">
        <w:t>who</w:t>
      </w:r>
      <w:r w:rsidR="0072113E">
        <w:t xml:space="preserve"> </w:t>
      </w:r>
      <w:r w:rsidRPr="009F39E8">
        <w:t>ran</w:t>
      </w:r>
      <w:r w:rsidR="0072113E">
        <w:t xml:space="preserve"> </w:t>
      </w:r>
      <w:r w:rsidRPr="009F39E8">
        <w:t>setup.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path</w:t>
      </w:r>
      <w:r w:rsidR="0072113E">
        <w:t xml:space="preserve"> </w:t>
      </w:r>
      <w:r w:rsidRPr="009F39E8">
        <w:t>is</w:t>
      </w:r>
      <w:r w:rsidR="0072113E">
        <w:t xml:space="preserve"> </w:t>
      </w:r>
      <w:r w:rsidRPr="008C0228">
        <w:rPr>
          <w:rStyle w:val="codeChar"/>
          <w:sz w:val="20"/>
        </w:rPr>
        <w:t>%LocalAppData%\Microsoft\WebSetup\Panther</w:t>
      </w:r>
      <w:r w:rsidR="00AC6A52">
        <w:t>.</w:t>
      </w:r>
    </w:p>
    <w:p w:rsidR="001811E3" w:rsidRDefault="001A2BC7" w:rsidP="004C1118">
      <w:pPr>
        <w:pStyle w:val="ParagraphText"/>
      </w:pPr>
      <w:r w:rsidRPr="009F39E8">
        <w:t>If</w:t>
      </w:r>
      <w:r w:rsidR="0072113E">
        <w:t xml:space="preserve"> </w:t>
      </w:r>
      <w:r w:rsidRPr="009F39E8">
        <w:t>you</w:t>
      </w:r>
      <w:r w:rsidR="0072113E">
        <w:t xml:space="preserve"> </w:t>
      </w:r>
      <w:r w:rsidRPr="009F39E8">
        <w:t>choose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start</w:t>
      </w:r>
      <w:r w:rsidR="0072113E">
        <w:t xml:space="preserve"> </w:t>
      </w:r>
      <w:r w:rsidRPr="009F39E8">
        <w:t>an</w:t>
      </w:r>
      <w:r w:rsidR="0072113E">
        <w:t xml:space="preserve"> </w:t>
      </w:r>
      <w:r w:rsidRPr="009F39E8">
        <w:t>installation</w:t>
      </w:r>
      <w:r w:rsidR="0072113E">
        <w:t xml:space="preserve"> </w:t>
      </w:r>
      <w:r w:rsidRPr="009F39E8">
        <w:t>directly</w:t>
      </w:r>
      <w:r w:rsidR="0072113E">
        <w:t xml:space="preserve"> </w:t>
      </w:r>
      <w:r w:rsidRPr="009F39E8">
        <w:t>from</w:t>
      </w:r>
      <w:r w:rsidR="0072113E">
        <w:t xml:space="preserve"> </w:t>
      </w:r>
      <w:r w:rsidRPr="009F39E8">
        <w:t>Web</w:t>
      </w:r>
      <w:r w:rsidR="0072113E">
        <w:t xml:space="preserve"> </w:t>
      </w:r>
      <w:r w:rsidRPr="009F39E8">
        <w:t>Setup,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log</w:t>
      </w:r>
      <w:r w:rsidR="0072113E">
        <w:t xml:space="preserve"> </w:t>
      </w:r>
      <w:r w:rsidRPr="009F39E8">
        <w:t>files</w:t>
      </w:r>
      <w:r w:rsidR="0072113E">
        <w:t xml:space="preserve"> </w:t>
      </w:r>
      <w:r w:rsidRPr="009F39E8">
        <w:t>in</w:t>
      </w:r>
      <w:r w:rsidR="0072113E">
        <w:t xml:space="preserve"> </w:t>
      </w:r>
      <w:r w:rsidRPr="009F39E8">
        <w:t>this</w:t>
      </w:r>
      <w:r w:rsidR="0072113E">
        <w:t xml:space="preserve"> </w:t>
      </w:r>
      <w:r w:rsidRPr="009F39E8">
        <w:t>location</w:t>
      </w:r>
      <w:r w:rsidR="0072113E">
        <w:t xml:space="preserve"> </w:t>
      </w:r>
      <w:r w:rsidRPr="009F39E8">
        <w:t>will</w:t>
      </w:r>
      <w:r w:rsidR="0072113E">
        <w:t xml:space="preserve"> </w:t>
      </w:r>
      <w:r w:rsidRPr="009F39E8">
        <w:t>be</w:t>
      </w:r>
      <w:r w:rsidR="0072113E">
        <w:t xml:space="preserve"> </w:t>
      </w:r>
      <w:r w:rsidRPr="009F39E8">
        <w:t>used</w:t>
      </w:r>
      <w:r w:rsidR="0072113E">
        <w:t xml:space="preserve"> </w:t>
      </w:r>
      <w:r w:rsidRPr="009F39E8">
        <w:t>to</w:t>
      </w:r>
      <w:r w:rsidR="0072113E">
        <w:t xml:space="preserve"> </w:t>
      </w:r>
      <w:r w:rsidRPr="009F39E8">
        <w:t>start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Install.exe</w:t>
      </w:r>
      <w:r w:rsidR="0072113E">
        <w:t xml:space="preserve"> </w:t>
      </w:r>
      <w:r w:rsidRPr="009F39E8">
        <w:t>logging.</w:t>
      </w:r>
      <w:r w:rsidR="0072113E">
        <w:t xml:space="preserve"> </w:t>
      </w:r>
      <w:r w:rsidRPr="009F39E8">
        <w:t>This</w:t>
      </w:r>
      <w:r w:rsidR="0072113E">
        <w:t xml:space="preserve"> </w:t>
      </w:r>
      <w:r w:rsidRPr="009F39E8">
        <w:t>ensures</w:t>
      </w:r>
      <w:r w:rsidR="0072113E">
        <w:t xml:space="preserve"> </w:t>
      </w:r>
      <w:r w:rsidRPr="009F39E8">
        <w:t>that</w:t>
      </w:r>
      <w:r w:rsidR="0072113E">
        <w:t xml:space="preserve"> </w:t>
      </w:r>
      <w:r w:rsidRPr="009F39E8">
        <w:t>you</w:t>
      </w:r>
      <w:r w:rsidR="0072113E">
        <w:t xml:space="preserve"> </w:t>
      </w:r>
      <w:r w:rsidRPr="009F39E8">
        <w:t>have</w:t>
      </w:r>
      <w:r w:rsidR="0072113E">
        <w:t xml:space="preserve"> </w:t>
      </w:r>
      <w:r w:rsidRPr="009F39E8">
        <w:t>a</w:t>
      </w:r>
      <w:r w:rsidR="0072113E">
        <w:t xml:space="preserve"> </w:t>
      </w:r>
      <w:r w:rsidRPr="009F39E8">
        <w:t>Setupact.log</w:t>
      </w:r>
      <w:r w:rsidR="0072113E">
        <w:t xml:space="preserve"> </w:t>
      </w:r>
      <w:r w:rsidRPr="009F39E8">
        <w:t>that</w:t>
      </w:r>
      <w:r w:rsidR="0072113E">
        <w:t xml:space="preserve"> </w:t>
      </w:r>
      <w:r w:rsidRPr="009F39E8">
        <w:t>shows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full</w:t>
      </w:r>
      <w:r w:rsidR="0072113E">
        <w:t xml:space="preserve"> </w:t>
      </w:r>
      <w:r w:rsidRPr="009F39E8">
        <w:t>end-to-end</w:t>
      </w:r>
      <w:r w:rsidR="0072113E">
        <w:t xml:space="preserve"> </w:t>
      </w:r>
      <w:r w:rsidRPr="009F39E8">
        <w:t>installation,</w:t>
      </w:r>
      <w:r w:rsidR="0072113E">
        <w:t xml:space="preserve"> </w:t>
      </w:r>
      <w:r w:rsidRPr="009F39E8">
        <w:t>from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start</w:t>
      </w:r>
      <w:r w:rsidR="0072113E">
        <w:t xml:space="preserve"> </w:t>
      </w:r>
      <w:r w:rsidRPr="009F39E8">
        <w:t>of</w:t>
      </w:r>
      <w:r w:rsidR="0072113E">
        <w:t xml:space="preserve"> </w:t>
      </w:r>
      <w:r w:rsidRPr="009F39E8">
        <w:t>Web</w:t>
      </w:r>
      <w:r w:rsidR="0072113E">
        <w:t xml:space="preserve"> </w:t>
      </w:r>
      <w:r w:rsidRPr="009F39E8">
        <w:t>Setup</w:t>
      </w:r>
      <w:r w:rsidR="0072113E">
        <w:t xml:space="preserve"> </w:t>
      </w:r>
      <w:r w:rsidRPr="009F39E8">
        <w:t>through</w:t>
      </w:r>
      <w:r w:rsidR="0072113E">
        <w:t xml:space="preserve"> </w:t>
      </w:r>
      <w:r w:rsidRPr="009F39E8">
        <w:t>the</w:t>
      </w:r>
      <w:r w:rsidR="0072113E">
        <w:t xml:space="preserve"> </w:t>
      </w:r>
      <w:r w:rsidRPr="009F39E8">
        <w:t>end</w:t>
      </w:r>
      <w:r w:rsidR="0072113E">
        <w:t xml:space="preserve"> </w:t>
      </w:r>
      <w:r w:rsidRPr="009F39E8">
        <w:t>of</w:t>
      </w:r>
      <w:r w:rsidR="0072113E">
        <w:t xml:space="preserve"> </w:t>
      </w:r>
      <w:r w:rsidRPr="009F39E8">
        <w:t>Windows</w:t>
      </w:r>
      <w:r w:rsidR="0072113E">
        <w:t xml:space="preserve"> </w:t>
      </w:r>
      <w:r w:rsidRPr="009F39E8">
        <w:t>Welcome.</w:t>
      </w:r>
    </w:p>
    <w:p w:rsidR="001811E3" w:rsidRDefault="001A2BC7" w:rsidP="004C1118">
      <w:pPr>
        <w:pStyle w:val="Heading3"/>
      </w:pPr>
      <w:bookmarkStart w:id="65" w:name="_Toc334546466"/>
      <w:bookmarkStart w:id="66" w:name="_Toc334554939"/>
      <w:bookmarkStart w:id="67" w:name="_Toc334564073"/>
      <w:r>
        <w:t>Download</w:t>
      </w:r>
      <w:r w:rsidR="0072113E">
        <w:t xml:space="preserve"> </w:t>
      </w:r>
      <w:r w:rsidR="00C504E6">
        <w:t>P</w:t>
      </w:r>
      <w:r>
        <w:t>rocess</w:t>
      </w:r>
      <w:bookmarkEnd w:id="65"/>
      <w:bookmarkEnd w:id="66"/>
      <w:bookmarkEnd w:id="67"/>
    </w:p>
    <w:p w:rsidR="001811E3" w:rsidRDefault="001A2BC7" w:rsidP="004C1118">
      <w:pPr>
        <w:pStyle w:val="ParagraphText"/>
      </w:pP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uses</w:t>
      </w:r>
      <w:r w:rsidR="0072113E">
        <w:t xml:space="preserve"> </w:t>
      </w:r>
      <w:r>
        <w:t>BITS</w:t>
      </w:r>
      <w:r w:rsidR="0072113E">
        <w:t xml:space="preserve"> </w:t>
      </w:r>
      <w:r>
        <w:t>to</w:t>
      </w:r>
      <w:r w:rsidR="0072113E">
        <w:t xml:space="preserve"> </w:t>
      </w:r>
      <w:r>
        <w:t>download</w:t>
      </w:r>
      <w:r w:rsidR="0072113E">
        <w:t xml:space="preserve"> </w:t>
      </w:r>
      <w:r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installation</w:t>
      </w:r>
      <w:r w:rsidR="0072113E">
        <w:t xml:space="preserve"> </w:t>
      </w:r>
      <w:r w:rsidR="00A07204">
        <w:t>source</w:t>
      </w:r>
      <w:r w:rsidR="0072113E">
        <w:t xml:space="preserve"> </w:t>
      </w:r>
      <w:r w:rsidR="00A07204">
        <w:t>from</w:t>
      </w:r>
      <w:r w:rsidR="0072113E">
        <w:t xml:space="preserve"> </w:t>
      </w:r>
      <w:r w:rsidR="00A07204">
        <w:t>regionally</w:t>
      </w:r>
      <w:r w:rsidR="0072113E">
        <w:t xml:space="preserve"> </w:t>
      </w:r>
      <w:r w:rsidR="00A07204">
        <w:t>distributed</w:t>
      </w:r>
      <w:r w:rsidR="0072113E">
        <w:t xml:space="preserve"> </w:t>
      </w:r>
      <w:r w:rsidR="00A07204">
        <w:t>servers</w:t>
      </w:r>
      <w:r>
        <w:t>.</w:t>
      </w:r>
      <w:r w:rsidR="0072113E">
        <w:t xml:space="preserve"> </w:t>
      </w:r>
      <w:r w:rsidR="00A07204">
        <w:t>This</w:t>
      </w:r>
      <w:r w:rsidR="0072113E">
        <w:t xml:space="preserve"> </w:t>
      </w:r>
      <w:r w:rsidR="00A07204">
        <w:t>will</w:t>
      </w:r>
      <w:r w:rsidR="0072113E">
        <w:t xml:space="preserve"> </w:t>
      </w:r>
      <w:r w:rsidR="00A07204">
        <w:t>help</w:t>
      </w:r>
      <w:r w:rsidR="0072113E">
        <w:t xml:space="preserve"> </w:t>
      </w:r>
      <w:r w:rsidR="00A07204">
        <w:t>to</w:t>
      </w:r>
      <w:r w:rsidR="0072113E">
        <w:t xml:space="preserve"> </w:t>
      </w:r>
      <w:r w:rsidR="00A07204">
        <w:t>make</w:t>
      </w:r>
      <w:r w:rsidR="0072113E">
        <w:t xml:space="preserve"> </w:t>
      </w:r>
      <w:r w:rsidR="00A07204">
        <w:t>the</w:t>
      </w:r>
      <w:r w:rsidR="0072113E">
        <w:t xml:space="preserve"> </w:t>
      </w:r>
      <w:r w:rsidR="00A07204">
        <w:t>download</w:t>
      </w:r>
      <w:r w:rsidR="0072113E">
        <w:t xml:space="preserve"> </w:t>
      </w:r>
      <w:r w:rsidR="00A07204">
        <w:t>process</w:t>
      </w:r>
      <w:r w:rsidR="0072113E">
        <w:t xml:space="preserve"> </w:t>
      </w:r>
      <w:r w:rsidR="00A07204">
        <w:t>as</w:t>
      </w:r>
      <w:r w:rsidR="0072113E">
        <w:t xml:space="preserve"> </w:t>
      </w:r>
      <w:r w:rsidR="00A07204">
        <w:t>quick</w:t>
      </w:r>
      <w:r w:rsidR="0072113E">
        <w:t xml:space="preserve"> </w:t>
      </w:r>
      <w:r w:rsidR="00A07204">
        <w:t>as</w:t>
      </w:r>
      <w:r w:rsidR="0072113E">
        <w:t xml:space="preserve"> </w:t>
      </w:r>
      <w:r w:rsidR="00A07204">
        <w:t>possible.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bitsadmin.exe</w:t>
      </w:r>
      <w:r w:rsidR="0072113E">
        <w:t xml:space="preserve"> </w:t>
      </w:r>
      <w:r>
        <w:t>or</w:t>
      </w:r>
      <w:r w:rsidR="0072113E">
        <w:t xml:space="preserve"> </w:t>
      </w:r>
      <w:r>
        <w:t>the</w:t>
      </w:r>
      <w:r w:rsidR="0072113E">
        <w:t xml:space="preserve"> </w:t>
      </w:r>
      <w:r>
        <w:t>PowerShell</w:t>
      </w:r>
      <w:r w:rsidR="0072113E">
        <w:t xml:space="preserve"> </w:t>
      </w:r>
      <w:r>
        <w:t>BITS</w:t>
      </w:r>
      <w:r w:rsidR="0072113E">
        <w:t xml:space="preserve"> </w:t>
      </w:r>
      <w:r>
        <w:t>cmdlets</w:t>
      </w:r>
      <w:r w:rsidR="0072113E">
        <w:t xml:space="preserve"> </w:t>
      </w:r>
      <w:r>
        <w:t>to</w:t>
      </w:r>
      <w:r w:rsidR="0072113E">
        <w:t xml:space="preserve"> </w:t>
      </w:r>
      <w:r>
        <w:t>view</w:t>
      </w:r>
      <w:r w:rsidR="0072113E">
        <w:t xml:space="preserve"> </w:t>
      </w:r>
      <w:r>
        <w:t>the</w:t>
      </w:r>
      <w:r w:rsidR="0072113E">
        <w:t xml:space="preserve"> </w:t>
      </w:r>
      <w:r>
        <w:t>status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job,</w:t>
      </w:r>
      <w:r w:rsidR="0072113E">
        <w:t xml:space="preserve"> </w:t>
      </w:r>
      <w:r>
        <w:t>as</w:t>
      </w:r>
      <w:r w:rsidR="0072113E">
        <w:t xml:space="preserve"> </w:t>
      </w:r>
      <w:r>
        <w:t>well</w:t>
      </w:r>
      <w:r w:rsidR="0072113E">
        <w:t xml:space="preserve"> </w:t>
      </w:r>
      <w:r>
        <w:t>as</w:t>
      </w:r>
      <w:r w:rsidR="0072113E">
        <w:t xml:space="preserve"> </w:t>
      </w:r>
      <w:r>
        <w:t>to</w:t>
      </w:r>
      <w:r w:rsidR="0072113E">
        <w:t xml:space="preserve"> </w:t>
      </w:r>
      <w:r>
        <w:t>delete</w:t>
      </w:r>
      <w:r w:rsidR="0072113E">
        <w:t xml:space="preserve"> </w:t>
      </w:r>
      <w:r>
        <w:t>the</w:t>
      </w:r>
      <w:r w:rsidR="0072113E">
        <w:t xml:space="preserve"> </w:t>
      </w:r>
      <w:r>
        <w:t>job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event</w:t>
      </w:r>
      <w:r w:rsidR="0072113E">
        <w:t xml:space="preserve"> </w:t>
      </w:r>
      <w:r>
        <w:t>of</w:t>
      </w:r>
      <w:r w:rsidR="0072113E">
        <w:t xml:space="preserve"> </w:t>
      </w:r>
      <w:r>
        <w:t>a</w:t>
      </w:r>
      <w:r w:rsidR="0072113E">
        <w:t xml:space="preserve"> </w:t>
      </w:r>
      <w:r>
        <w:t>significant</w:t>
      </w:r>
      <w:r w:rsidR="0072113E">
        <w:t xml:space="preserve"> </w:t>
      </w:r>
      <w:r>
        <w:t>problem.</w:t>
      </w:r>
      <w:r w:rsidR="0072113E">
        <w:t xml:space="preserve"> </w:t>
      </w:r>
      <w:r>
        <w:t>The</w:t>
      </w:r>
      <w:r w:rsidR="0072113E">
        <w:t xml:space="preserve"> </w:t>
      </w:r>
      <w:r w:rsidR="001811E3">
        <w:t>BITSA</w:t>
      </w:r>
      <w:r>
        <w:t>dmin</w:t>
      </w:r>
      <w:r w:rsidR="0072113E">
        <w:t xml:space="preserve"> </w:t>
      </w:r>
      <w:r>
        <w:t>command</w:t>
      </w:r>
      <w:r w:rsidR="0072113E">
        <w:t xml:space="preserve"> </w:t>
      </w:r>
      <w:r>
        <w:t>to</w:t>
      </w:r>
      <w:r w:rsidR="0072113E">
        <w:t xml:space="preserve"> </w:t>
      </w:r>
      <w:r>
        <w:t>view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job</w:t>
      </w:r>
      <w:r w:rsidR="0072113E">
        <w:t xml:space="preserve"> </w:t>
      </w:r>
      <w:r>
        <w:t>details</w:t>
      </w:r>
      <w:r w:rsidR="0072113E">
        <w:t xml:space="preserve"> </w:t>
      </w:r>
      <w:r w:rsidR="00DE3FC7">
        <w:t>is</w:t>
      </w:r>
      <w:r>
        <w:t>:</w:t>
      </w:r>
    </w:p>
    <w:p w:rsidR="001811E3" w:rsidRDefault="00DE3FC7" w:rsidP="004C1118">
      <w:pPr>
        <w:pStyle w:val="code"/>
      </w:pPr>
      <w:r w:rsidRPr="00DE3FC7">
        <w:t>bitsadmin</w:t>
      </w:r>
      <w:r w:rsidR="0072113E">
        <w:t xml:space="preserve"> </w:t>
      </w:r>
      <w:r w:rsidRPr="00DE3FC7">
        <w:t>/info</w:t>
      </w:r>
      <w:r w:rsidR="0072113E">
        <w:t xml:space="preserve"> </w:t>
      </w:r>
      <w:r w:rsidRPr="00DE3FC7">
        <w:t>"Windows</w:t>
      </w:r>
      <w:r w:rsidR="0072113E">
        <w:t xml:space="preserve"> </w:t>
      </w:r>
      <w:r w:rsidRPr="00DE3FC7">
        <w:t>Dlp</w:t>
      </w:r>
      <w:r w:rsidR="0072113E">
        <w:t xml:space="preserve"> </w:t>
      </w:r>
      <w:r w:rsidRPr="00DE3FC7">
        <w:t>Manager"</w:t>
      </w:r>
      <w:r w:rsidR="0072113E">
        <w:t xml:space="preserve"> </w:t>
      </w:r>
      <w:r w:rsidRPr="00DE3FC7">
        <w:t>/verbose</w:t>
      </w:r>
    </w:p>
    <w:p w:rsidR="001811E3" w:rsidRDefault="00FC54D8" w:rsidP="004C1118">
      <w:pPr>
        <w:pStyle w:val="ParagraphText"/>
      </w:pPr>
      <w:r>
        <w:t>Be</w:t>
      </w:r>
      <w:r w:rsidR="0072113E">
        <w:t xml:space="preserve"> </w:t>
      </w:r>
      <w:r>
        <w:t>aware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job</w:t>
      </w:r>
      <w:r w:rsidR="0072113E">
        <w:t xml:space="preserve"> </w:t>
      </w:r>
      <w:r>
        <w:t>name</w:t>
      </w:r>
      <w:r w:rsidR="0072113E">
        <w:t xml:space="preserve"> </w:t>
      </w:r>
      <w:r>
        <w:t>in</w:t>
      </w:r>
      <w:r w:rsidR="0072113E">
        <w:t xml:space="preserve"> </w:t>
      </w:r>
      <w:r>
        <w:t>quotes</w:t>
      </w:r>
      <w:r w:rsidR="0072113E">
        <w:t xml:space="preserve"> </w:t>
      </w:r>
      <w:r>
        <w:t>is</w:t>
      </w:r>
      <w:r w:rsidR="0072113E">
        <w:t xml:space="preserve"> </w:t>
      </w:r>
      <w:r>
        <w:t>case-sensitive.</w:t>
      </w:r>
    </w:p>
    <w:p w:rsidR="001811E3" w:rsidRDefault="00DE3FC7" w:rsidP="004C1118">
      <w:pPr>
        <w:pStyle w:val="ParagraphText"/>
      </w:pPr>
      <w:r>
        <w:t>Example</w:t>
      </w:r>
      <w:r w:rsidR="0072113E">
        <w:t xml:space="preserve"> </w:t>
      </w:r>
      <w:r>
        <w:t>output</w:t>
      </w:r>
      <w:r w:rsidR="0072113E">
        <w:t xml:space="preserve"> </w:t>
      </w:r>
      <w:r>
        <w:t>from</w:t>
      </w:r>
      <w:r w:rsidR="0072113E">
        <w:t xml:space="preserve"> </w:t>
      </w:r>
      <w:r>
        <w:t>this</w:t>
      </w:r>
      <w:r w:rsidR="0072113E">
        <w:t xml:space="preserve"> </w:t>
      </w:r>
      <w:r>
        <w:t>command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below:</w:t>
      </w:r>
    </w:p>
    <w:p w:rsidR="001811E3" w:rsidRDefault="00DE3FC7" w:rsidP="00DE3FC7">
      <w:pPr>
        <w:pStyle w:val="code"/>
      </w:pPr>
      <w:r>
        <w:t>GUID:</w:t>
      </w:r>
      <w:r w:rsidR="0072113E">
        <w:t xml:space="preserve"> </w:t>
      </w:r>
      <w:r>
        <w:t>{08FB0806-65B6-46D5-852F-BAAB3E59D6CC}</w:t>
      </w:r>
      <w:r w:rsidR="0072113E">
        <w:t xml:space="preserve"> </w:t>
      </w:r>
      <w:r>
        <w:t>DISPLAY:</w:t>
      </w:r>
      <w:r w:rsidR="0072113E">
        <w:t xml:space="preserve"> </w:t>
      </w:r>
      <w:r>
        <w:t>'Windows</w:t>
      </w:r>
      <w:r w:rsidR="0072113E">
        <w:t xml:space="preserve"> </w:t>
      </w:r>
      <w:r>
        <w:t>Dlp</w:t>
      </w:r>
      <w:r w:rsidR="0072113E">
        <w:t xml:space="preserve"> </w:t>
      </w:r>
      <w:r>
        <w:t>Manager'</w:t>
      </w:r>
    </w:p>
    <w:p w:rsidR="001811E3" w:rsidRDefault="00DE3FC7" w:rsidP="00DE3FC7">
      <w:pPr>
        <w:pStyle w:val="code"/>
      </w:pPr>
      <w:r>
        <w:t>TYPE:</w:t>
      </w:r>
      <w:r w:rsidR="0072113E">
        <w:t xml:space="preserve"> </w:t>
      </w:r>
      <w:r>
        <w:t>DOWNLOAD</w:t>
      </w:r>
      <w:r w:rsidR="0072113E">
        <w:t xml:space="preserve"> </w:t>
      </w:r>
      <w:r>
        <w:t>STATE:</w:t>
      </w:r>
      <w:r w:rsidR="0072113E">
        <w:t xml:space="preserve"> </w:t>
      </w:r>
      <w:r>
        <w:t>TRANSFERRING</w:t>
      </w:r>
      <w:r w:rsidR="0072113E">
        <w:t xml:space="preserve"> </w:t>
      </w:r>
      <w:r>
        <w:t>OWNER:</w:t>
      </w:r>
      <w:r w:rsidR="0072113E">
        <w:t xml:space="preserve"> </w:t>
      </w:r>
      <w:r>
        <w:t>Username-PC\Username</w:t>
      </w:r>
    </w:p>
    <w:p w:rsidR="001811E3" w:rsidRDefault="00DE3FC7" w:rsidP="00DE3FC7">
      <w:pPr>
        <w:pStyle w:val="code"/>
      </w:pPr>
      <w:r>
        <w:t>PRIORITY:</w:t>
      </w:r>
      <w:r w:rsidR="0072113E">
        <w:t xml:space="preserve"> </w:t>
      </w:r>
      <w:r>
        <w:t>FOREGROUND</w:t>
      </w:r>
      <w:r w:rsidR="0072113E">
        <w:t xml:space="preserve"> </w:t>
      </w:r>
      <w:r>
        <w:t>FILES:</w:t>
      </w:r>
      <w:r w:rsidR="0072113E">
        <w:t xml:space="preserve"> </w:t>
      </w:r>
      <w:r>
        <w:t>0</w:t>
      </w:r>
      <w:r w:rsidR="0072113E">
        <w:t xml:space="preserve"> </w:t>
      </w:r>
      <w:r>
        <w:t>/</w:t>
      </w:r>
      <w:r w:rsidR="0072113E">
        <w:t xml:space="preserve"> </w:t>
      </w:r>
      <w:r>
        <w:t>1</w:t>
      </w:r>
      <w:r w:rsidR="0072113E">
        <w:t xml:space="preserve"> </w:t>
      </w:r>
      <w:r w:rsidRPr="00DE3FC7">
        <w:rPr>
          <w:b/>
        </w:rPr>
        <w:t>BYTES:</w:t>
      </w:r>
      <w:r w:rsidR="0072113E">
        <w:rPr>
          <w:b/>
        </w:rPr>
        <w:t xml:space="preserve"> </w:t>
      </w:r>
      <w:r w:rsidRPr="00DE3FC7">
        <w:rPr>
          <w:b/>
        </w:rPr>
        <w:t>247647627</w:t>
      </w:r>
      <w:r w:rsidR="0072113E">
        <w:rPr>
          <w:b/>
        </w:rPr>
        <w:t xml:space="preserve"> </w:t>
      </w:r>
      <w:r w:rsidRPr="00DE3FC7">
        <w:rPr>
          <w:b/>
        </w:rPr>
        <w:t>/</w:t>
      </w:r>
      <w:r w:rsidR="0072113E">
        <w:rPr>
          <w:b/>
        </w:rPr>
        <w:t xml:space="preserve"> </w:t>
      </w:r>
      <w:r w:rsidRPr="00DE3FC7">
        <w:rPr>
          <w:b/>
        </w:rPr>
        <w:t>1725100734</w:t>
      </w:r>
    </w:p>
    <w:p w:rsidR="001811E3" w:rsidRDefault="00DE3FC7" w:rsidP="00DE3FC7">
      <w:pPr>
        <w:pStyle w:val="code"/>
      </w:pPr>
      <w:r>
        <w:t>CREATION</w:t>
      </w:r>
      <w:r w:rsidR="0072113E">
        <w:t xml:space="preserve"> </w:t>
      </w:r>
      <w:r>
        <w:t>TIME:</w:t>
      </w:r>
      <w:r w:rsidR="0072113E">
        <w:t xml:space="preserve"> </w:t>
      </w:r>
      <w:r>
        <w:t>6/14/2012</w:t>
      </w:r>
      <w:r w:rsidR="0072113E">
        <w:t xml:space="preserve"> </w:t>
      </w:r>
      <w:r>
        <w:t>9:11:31</w:t>
      </w:r>
      <w:r w:rsidR="0072113E">
        <w:t xml:space="preserve"> </w:t>
      </w:r>
      <w:r>
        <w:t>PM</w:t>
      </w:r>
      <w:r w:rsidR="0072113E">
        <w:t xml:space="preserve"> </w:t>
      </w:r>
      <w:r>
        <w:t>MODIFICATION</w:t>
      </w:r>
      <w:r w:rsidR="0072113E">
        <w:t xml:space="preserve"> </w:t>
      </w:r>
      <w:r>
        <w:t>TIME:</w:t>
      </w:r>
      <w:r w:rsidR="0072113E">
        <w:t xml:space="preserve"> </w:t>
      </w:r>
      <w:r>
        <w:t>6/14/2012</w:t>
      </w:r>
      <w:r w:rsidR="0072113E">
        <w:t xml:space="preserve"> </w:t>
      </w:r>
      <w:r>
        <w:t>9:43:13</w:t>
      </w:r>
      <w:r w:rsidR="0072113E">
        <w:t xml:space="preserve"> </w:t>
      </w:r>
      <w:r>
        <w:t>PM</w:t>
      </w:r>
    </w:p>
    <w:p w:rsidR="001811E3" w:rsidRDefault="00DE3FC7" w:rsidP="00DE3FC7">
      <w:pPr>
        <w:pStyle w:val="code"/>
      </w:pPr>
      <w:r>
        <w:t>COMPLETION</w:t>
      </w:r>
      <w:r w:rsidR="0072113E">
        <w:t xml:space="preserve"> </w:t>
      </w:r>
      <w:r>
        <w:t>TIME:</w:t>
      </w:r>
      <w:r w:rsidR="0072113E">
        <w:t xml:space="preserve"> </w:t>
      </w:r>
      <w:r>
        <w:t>UNKNOWN</w:t>
      </w:r>
      <w:r w:rsidR="0072113E">
        <w:t xml:space="preserve"> </w:t>
      </w:r>
      <w:r>
        <w:t>ACL</w:t>
      </w:r>
      <w:r w:rsidR="0072113E">
        <w:t xml:space="preserve"> </w:t>
      </w:r>
      <w:r>
        <w:t>FLAGS:</w:t>
      </w:r>
    </w:p>
    <w:p w:rsidR="001811E3" w:rsidRDefault="00DE3FC7" w:rsidP="00DE3FC7">
      <w:pPr>
        <w:pStyle w:val="code"/>
      </w:pPr>
      <w:r>
        <w:t>NOTIFY</w:t>
      </w:r>
      <w:r w:rsidR="0072113E">
        <w:t xml:space="preserve"> </w:t>
      </w:r>
      <w:r>
        <w:t>INTERFACE:</w:t>
      </w:r>
      <w:r w:rsidR="0072113E">
        <w:t xml:space="preserve"> </w:t>
      </w:r>
      <w:r>
        <w:t>REGISTERED</w:t>
      </w:r>
      <w:r w:rsidR="0072113E">
        <w:t xml:space="preserve"> </w:t>
      </w:r>
      <w:r>
        <w:t>NOTIFICATION</w:t>
      </w:r>
      <w:r w:rsidR="0072113E">
        <w:t xml:space="preserve"> </w:t>
      </w:r>
      <w:r>
        <w:t>FLAGS:</w:t>
      </w:r>
      <w:r w:rsidR="0072113E">
        <w:t xml:space="preserve"> </w:t>
      </w:r>
      <w:r>
        <w:t>11</w:t>
      </w:r>
    </w:p>
    <w:p w:rsidR="001811E3" w:rsidRDefault="00DE3FC7" w:rsidP="00DE3FC7">
      <w:pPr>
        <w:pStyle w:val="code"/>
        <w:rPr>
          <w:b/>
        </w:rPr>
      </w:pPr>
      <w:r>
        <w:t>RETRY</w:t>
      </w:r>
      <w:r w:rsidR="0072113E">
        <w:t xml:space="preserve"> </w:t>
      </w:r>
      <w:r>
        <w:t>DELAY:</w:t>
      </w:r>
      <w:r w:rsidR="0072113E">
        <w:t xml:space="preserve"> </w:t>
      </w:r>
      <w:r>
        <w:t>60</w:t>
      </w:r>
      <w:r w:rsidR="0072113E">
        <w:t xml:space="preserve"> </w:t>
      </w:r>
      <w:r>
        <w:t>NO</w:t>
      </w:r>
      <w:r w:rsidR="0072113E">
        <w:t xml:space="preserve"> </w:t>
      </w:r>
      <w:r>
        <w:t>PROGRESS</w:t>
      </w:r>
      <w:r w:rsidR="0072113E">
        <w:t xml:space="preserve"> </w:t>
      </w:r>
      <w:r>
        <w:t>TIMEOUT:</w:t>
      </w:r>
      <w:r w:rsidR="0072113E">
        <w:t xml:space="preserve"> </w:t>
      </w:r>
      <w:r>
        <w:t>1209600</w:t>
      </w:r>
      <w:r w:rsidR="0072113E">
        <w:t xml:space="preserve"> </w:t>
      </w:r>
      <w:r w:rsidRPr="00DE3FC7">
        <w:rPr>
          <w:b/>
        </w:rPr>
        <w:t>ERROR</w:t>
      </w:r>
      <w:r w:rsidR="0072113E">
        <w:rPr>
          <w:b/>
        </w:rPr>
        <w:t xml:space="preserve"> </w:t>
      </w:r>
      <w:r w:rsidRPr="00DE3FC7">
        <w:rPr>
          <w:b/>
        </w:rPr>
        <w:t>COUNT:</w:t>
      </w:r>
      <w:r w:rsidR="0072113E">
        <w:rPr>
          <w:b/>
        </w:rPr>
        <w:t xml:space="preserve"> </w:t>
      </w:r>
      <w:r w:rsidRPr="00DE3FC7">
        <w:rPr>
          <w:b/>
        </w:rPr>
        <w:t>0</w:t>
      </w:r>
    </w:p>
    <w:p w:rsidR="001811E3" w:rsidRDefault="00DE3FC7" w:rsidP="00DE3FC7">
      <w:pPr>
        <w:pStyle w:val="code"/>
      </w:pPr>
      <w:r>
        <w:t>PROXY</w:t>
      </w:r>
      <w:r w:rsidR="0072113E">
        <w:t xml:space="preserve"> </w:t>
      </w:r>
      <w:r>
        <w:t>USAGE:</w:t>
      </w:r>
      <w:r w:rsidR="0072113E">
        <w:t xml:space="preserve"> </w:t>
      </w:r>
      <w:r>
        <w:t>PRECONFIG</w:t>
      </w:r>
      <w:r w:rsidR="0072113E">
        <w:t xml:space="preserve"> </w:t>
      </w:r>
      <w:r>
        <w:t>PROXY</w:t>
      </w:r>
      <w:r w:rsidR="0072113E">
        <w:t xml:space="preserve"> </w:t>
      </w:r>
      <w:r>
        <w:t>LIST:</w:t>
      </w:r>
      <w:r w:rsidR="0072113E">
        <w:t xml:space="preserve"> </w:t>
      </w:r>
      <w:r>
        <w:t>NULL</w:t>
      </w:r>
      <w:r w:rsidR="0072113E">
        <w:t xml:space="preserve"> </w:t>
      </w:r>
      <w:r>
        <w:t>PROXY</w:t>
      </w:r>
      <w:r w:rsidR="0072113E">
        <w:t xml:space="preserve"> </w:t>
      </w:r>
      <w:r>
        <w:t>BYPASS</w:t>
      </w:r>
      <w:r w:rsidR="0072113E">
        <w:t xml:space="preserve"> </w:t>
      </w:r>
      <w:r>
        <w:t>LIST:</w:t>
      </w:r>
      <w:r w:rsidR="0072113E">
        <w:t xml:space="preserve"> </w:t>
      </w:r>
      <w:r>
        <w:t>NULL</w:t>
      </w:r>
    </w:p>
    <w:p w:rsidR="001811E3" w:rsidRDefault="00DE3FC7" w:rsidP="00DE3FC7">
      <w:pPr>
        <w:pStyle w:val="code"/>
      </w:pPr>
      <w:r>
        <w:t>DESCRIPTION:</w:t>
      </w:r>
    </w:p>
    <w:p w:rsidR="001811E3" w:rsidRDefault="00DE3FC7" w:rsidP="00DE3FC7">
      <w:pPr>
        <w:pStyle w:val="code"/>
      </w:pPr>
      <w:r>
        <w:t>JOB</w:t>
      </w:r>
      <w:r w:rsidR="0072113E">
        <w:t xml:space="preserve"> </w:t>
      </w:r>
      <w:r>
        <w:t>FILES:</w:t>
      </w:r>
    </w:p>
    <w:p w:rsidR="001811E3" w:rsidRDefault="00DE3FC7" w:rsidP="00DE3FC7">
      <w:pPr>
        <w:pStyle w:val="code"/>
      </w:pPr>
      <w:r>
        <w:t>247647627</w:t>
      </w:r>
      <w:r w:rsidR="0072113E">
        <w:t xml:space="preserve"> </w:t>
      </w:r>
      <w:r>
        <w:t>/</w:t>
      </w:r>
      <w:r w:rsidR="0072113E">
        <w:t xml:space="preserve"> </w:t>
      </w:r>
      <w:r>
        <w:t>1725100734</w:t>
      </w:r>
      <w:r w:rsidR="0072113E">
        <w:t xml:space="preserve"> </w:t>
      </w:r>
      <w:r>
        <w:t>WORKING</w:t>
      </w:r>
      <w:r w:rsidR="0072113E">
        <w:t xml:space="preserve"> </w:t>
      </w:r>
      <w:r>
        <w:t>http://pr.win.esd.microsoft.com/WRPDL/F736C5B1D8A9D4F8CD29D6C8FDFD92DFBF956B5DA/Windows8-ReleasePreviewElectronic-32bit-English-X1826135.esd?t=28745790-d73f-4550-9b8d-304966b6079e</w:t>
      </w:r>
      <w:r w:rsidR="0072113E">
        <w:t xml:space="preserve"> </w:t>
      </w:r>
      <w:r>
        <w:t>-&gt;</w:t>
      </w:r>
      <w:r w:rsidR="0072113E">
        <w:t xml:space="preserve"> </w:t>
      </w:r>
      <w:r>
        <w:t>C:\Users\Username\AppData\Local\Microsoft\WebSetup\Download\WinPayload.esd</w:t>
      </w:r>
    </w:p>
    <w:p w:rsidR="001811E3" w:rsidRDefault="00DE3FC7" w:rsidP="00DE3FC7">
      <w:pPr>
        <w:pStyle w:val="code"/>
      </w:pPr>
      <w:r>
        <w:t>NOTIFICATION</w:t>
      </w:r>
      <w:r w:rsidR="0072113E">
        <w:t xml:space="preserve"> </w:t>
      </w:r>
      <w:r>
        <w:t>COMMAND</w:t>
      </w:r>
      <w:r w:rsidR="0072113E">
        <w:t xml:space="preserve"> </w:t>
      </w:r>
      <w:r>
        <w:t>LINE:</w:t>
      </w:r>
      <w:r w:rsidR="0072113E">
        <w:t xml:space="preserve"> </w:t>
      </w:r>
      <w:r>
        <w:t>none</w:t>
      </w:r>
    </w:p>
    <w:p w:rsidR="001811E3" w:rsidRDefault="00DE3FC7" w:rsidP="00DE3FC7">
      <w:pPr>
        <w:pStyle w:val="code"/>
      </w:pPr>
      <w:r>
        <w:t>owner</w:t>
      </w:r>
      <w:r w:rsidR="0072113E">
        <w:t xml:space="preserve"> </w:t>
      </w:r>
      <w:r>
        <w:t>MIC</w:t>
      </w:r>
      <w:r w:rsidR="0072113E">
        <w:t xml:space="preserve"> </w:t>
      </w:r>
      <w:r>
        <w:t>integrity</w:t>
      </w:r>
      <w:r w:rsidR="0072113E">
        <w:t xml:space="preserve"> </w:t>
      </w:r>
      <w:r>
        <w:t>level:</w:t>
      </w:r>
      <w:r w:rsidR="0072113E">
        <w:t xml:space="preserve"> </w:t>
      </w:r>
      <w:r>
        <w:t>HIGH</w:t>
      </w:r>
    </w:p>
    <w:p w:rsidR="001811E3" w:rsidRDefault="00DE3FC7" w:rsidP="00DE3FC7">
      <w:pPr>
        <w:pStyle w:val="code"/>
      </w:pPr>
      <w:r>
        <w:t>owner</w:t>
      </w:r>
      <w:r w:rsidR="0072113E">
        <w:t xml:space="preserve"> </w:t>
      </w:r>
      <w:r>
        <w:t>elevated</w:t>
      </w:r>
      <w:r w:rsidR="0072113E">
        <w:t xml:space="preserve"> </w:t>
      </w:r>
      <w:r>
        <w:t>?</w:t>
      </w:r>
      <w:r w:rsidR="0072113E">
        <w:t xml:space="preserve">           </w:t>
      </w:r>
      <w:r>
        <w:t>true</w:t>
      </w:r>
    </w:p>
    <w:p w:rsidR="001811E3" w:rsidRDefault="00DE3FC7" w:rsidP="00DE3FC7">
      <w:pPr>
        <w:pStyle w:val="code"/>
      </w:pPr>
      <w:r>
        <w:t>Peercaching</w:t>
      </w:r>
      <w:r w:rsidR="0072113E">
        <w:t xml:space="preserve"> </w:t>
      </w:r>
      <w:r>
        <w:t>flags</w:t>
      </w:r>
    </w:p>
    <w:p w:rsidR="001811E3" w:rsidRDefault="00DE3FC7" w:rsidP="00DE3FC7">
      <w:pPr>
        <w:pStyle w:val="code"/>
      </w:pPr>
      <w:r>
        <w:t>Enable</w:t>
      </w:r>
      <w:r w:rsidR="0072113E">
        <w:t xml:space="preserve"> </w:t>
      </w:r>
      <w:r>
        <w:t>download</w:t>
      </w:r>
      <w:r w:rsidR="0072113E">
        <w:t xml:space="preserve"> </w:t>
      </w:r>
      <w:r>
        <w:t>from</w:t>
      </w:r>
      <w:r w:rsidR="0072113E">
        <w:t xml:space="preserve"> </w:t>
      </w:r>
      <w:r>
        <w:t>peers</w:t>
      </w:r>
      <w:r w:rsidR="0072113E">
        <w:t xml:space="preserve">      </w:t>
      </w:r>
      <w:r>
        <w:t>:false</w:t>
      </w:r>
    </w:p>
    <w:p w:rsidR="001811E3" w:rsidRDefault="00DE3FC7" w:rsidP="00DE3FC7">
      <w:pPr>
        <w:pStyle w:val="code"/>
      </w:pPr>
      <w:r>
        <w:t>Enable</w:t>
      </w:r>
      <w:r w:rsidR="0072113E">
        <w:t xml:space="preserve"> </w:t>
      </w:r>
      <w:r>
        <w:t>serving</w:t>
      </w:r>
      <w:r w:rsidR="0072113E">
        <w:t xml:space="preserve"> </w:t>
      </w:r>
      <w:r>
        <w:t>to</w:t>
      </w:r>
      <w:r w:rsidR="0072113E">
        <w:t xml:space="preserve"> </w:t>
      </w:r>
      <w:r>
        <w:t>peers</w:t>
      </w:r>
      <w:r w:rsidR="0072113E">
        <w:t xml:space="preserve">         </w:t>
      </w:r>
      <w:r>
        <w:t>:false</w:t>
      </w:r>
    </w:p>
    <w:p w:rsidR="001811E3" w:rsidRDefault="00DE3FC7" w:rsidP="00DE3FC7">
      <w:pPr>
        <w:pStyle w:val="code"/>
      </w:pPr>
      <w:r>
        <w:t>CUSTOM</w:t>
      </w:r>
      <w:r w:rsidR="0072113E">
        <w:t xml:space="preserve"> </w:t>
      </w:r>
      <w:r>
        <w:t>HEADERS:</w:t>
      </w:r>
      <w:r w:rsidR="0072113E">
        <w:t xml:space="preserve"> </w:t>
      </w:r>
      <w:r>
        <w:t>NULL</w:t>
      </w:r>
    </w:p>
    <w:p w:rsidR="001811E3" w:rsidRDefault="00DE3FC7" w:rsidP="004C1118">
      <w:pPr>
        <w:pStyle w:val="ParagraphText"/>
      </w:pPr>
      <w:r>
        <w:t>The</w:t>
      </w:r>
      <w:r w:rsidR="0072113E">
        <w:t xml:space="preserve"> </w:t>
      </w:r>
      <w:r>
        <w:t>“BYTES”</w:t>
      </w:r>
      <w:r w:rsidR="0072113E">
        <w:t xml:space="preserve"> </w:t>
      </w:r>
      <w:r>
        <w:t>information</w:t>
      </w:r>
      <w:r w:rsidR="0072113E">
        <w:t xml:space="preserve"> </w:t>
      </w:r>
      <w:r>
        <w:t>in</w:t>
      </w:r>
      <w:r w:rsidR="0072113E">
        <w:t xml:space="preserve"> </w:t>
      </w:r>
      <w:r>
        <w:t>bold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above</w:t>
      </w:r>
      <w:r w:rsidR="0072113E">
        <w:t xml:space="preserve"> </w:t>
      </w:r>
      <w:r>
        <w:t>output</w:t>
      </w:r>
      <w:r w:rsidR="0072113E">
        <w:t xml:space="preserve"> </w:t>
      </w:r>
      <w:r>
        <w:t>is</w:t>
      </w:r>
      <w:r w:rsidR="0072113E">
        <w:t xml:space="preserve"> </w:t>
      </w:r>
      <w:r>
        <w:t>useful</w:t>
      </w:r>
      <w:r w:rsidR="0072113E">
        <w:t xml:space="preserve"> </w:t>
      </w:r>
      <w:r>
        <w:t>as</w:t>
      </w:r>
      <w:r w:rsidR="0072113E">
        <w:t xml:space="preserve"> </w:t>
      </w:r>
      <w:r>
        <w:t>it</w:t>
      </w:r>
      <w:r w:rsidR="0072113E">
        <w:t xml:space="preserve"> </w:t>
      </w:r>
      <w:r>
        <w:t>shows</w:t>
      </w:r>
      <w:r w:rsidR="0072113E"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is</w:t>
      </w:r>
      <w:r w:rsidR="0072113E">
        <w:t xml:space="preserve"> </w:t>
      </w:r>
      <w:r>
        <w:t>making</w:t>
      </w:r>
      <w:r w:rsidR="0072113E">
        <w:t xml:space="preserve"> </w:t>
      </w:r>
      <w:r>
        <w:t>progress.</w:t>
      </w:r>
      <w:r w:rsidR="0072113E">
        <w:t xml:space="preserve"> </w:t>
      </w:r>
      <w:r>
        <w:t>Run</w:t>
      </w:r>
      <w:r w:rsidR="0072113E">
        <w:t xml:space="preserve"> </w:t>
      </w:r>
      <w:r>
        <w:t>the</w:t>
      </w:r>
      <w:r w:rsidR="0072113E">
        <w:t xml:space="preserve"> </w:t>
      </w:r>
      <w:r>
        <w:t>command</w:t>
      </w:r>
      <w:r w:rsidR="0072113E">
        <w:t xml:space="preserve"> </w:t>
      </w:r>
      <w:r>
        <w:t>twice</w:t>
      </w:r>
      <w:r w:rsidR="0072113E">
        <w:t xml:space="preserve"> </w:t>
      </w:r>
      <w:r>
        <w:t>and</w:t>
      </w:r>
      <w:r w:rsidR="0072113E">
        <w:t xml:space="preserve"> </w:t>
      </w:r>
      <w:r>
        <w:t>see</w:t>
      </w:r>
      <w:r w:rsidR="0072113E"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first</w:t>
      </w:r>
      <w:r w:rsidR="0072113E">
        <w:t xml:space="preserve"> </w:t>
      </w:r>
      <w:r>
        <w:t>number</w:t>
      </w:r>
      <w:r w:rsidR="0072113E">
        <w:t xml:space="preserve"> </w:t>
      </w:r>
      <w:r>
        <w:t>changes.</w:t>
      </w:r>
      <w:r w:rsidR="0072113E">
        <w:t xml:space="preserve"> </w:t>
      </w:r>
      <w:r>
        <w:t>If</w:t>
      </w:r>
      <w:r w:rsidR="0072113E">
        <w:t xml:space="preserve"> </w:t>
      </w:r>
      <w:r>
        <w:t>so</w:t>
      </w:r>
      <w:r w:rsidR="002669EF">
        <w:t>,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is</w:t>
      </w:r>
      <w:r w:rsidR="0072113E">
        <w:t xml:space="preserve"> </w:t>
      </w:r>
      <w:r>
        <w:t>proceeding.</w:t>
      </w:r>
    </w:p>
    <w:p w:rsidR="001811E3" w:rsidRDefault="00DE3FC7" w:rsidP="004C1118">
      <w:pPr>
        <w:pStyle w:val="ParagraphText"/>
      </w:pPr>
      <w:r>
        <w:t>The</w:t>
      </w:r>
      <w:r w:rsidR="0072113E">
        <w:t xml:space="preserve"> </w:t>
      </w:r>
      <w:r>
        <w:t>“ERROR</w:t>
      </w:r>
      <w:r w:rsidR="0072113E">
        <w:t xml:space="preserve"> </w:t>
      </w:r>
      <w:r>
        <w:t>COUNT”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output</w:t>
      </w:r>
      <w:r w:rsidR="0072113E">
        <w:t xml:space="preserve"> </w:t>
      </w:r>
      <w:r>
        <w:t>is</w:t>
      </w:r>
      <w:r w:rsidR="0072113E">
        <w:t xml:space="preserve"> </w:t>
      </w:r>
      <w:r>
        <w:t>also</w:t>
      </w:r>
      <w:r w:rsidR="0072113E">
        <w:t xml:space="preserve"> </w:t>
      </w:r>
      <w:r>
        <w:t>useful,</w:t>
      </w:r>
      <w:r w:rsidR="0072113E">
        <w:t xml:space="preserve"> </w:t>
      </w:r>
      <w:r>
        <w:t>as</w:t>
      </w:r>
      <w:r w:rsidR="0072113E">
        <w:t xml:space="preserve"> </w:t>
      </w:r>
      <w:r>
        <w:t>it</w:t>
      </w:r>
      <w:r w:rsidR="0072113E">
        <w:t xml:space="preserve"> </w:t>
      </w:r>
      <w:r>
        <w:t>will</w:t>
      </w:r>
      <w:r w:rsidR="0072113E">
        <w:t xml:space="preserve"> </w:t>
      </w:r>
      <w:r>
        <w:t>show</w:t>
      </w:r>
      <w:r w:rsidR="0072113E">
        <w:t xml:space="preserve"> </w:t>
      </w: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may</w:t>
      </w:r>
      <w:r w:rsidR="0072113E">
        <w:t xml:space="preserve"> </w:t>
      </w:r>
      <w:r>
        <w:t>be</w:t>
      </w:r>
      <w:r w:rsidR="0072113E">
        <w:t xml:space="preserve"> </w:t>
      </w:r>
      <w:r>
        <w:t>a</w:t>
      </w:r>
      <w:r w:rsidR="0072113E">
        <w:t xml:space="preserve"> </w:t>
      </w:r>
      <w:r>
        <w:t>number</w:t>
      </w:r>
      <w:r w:rsidR="0072113E">
        <w:t xml:space="preserve"> </w:t>
      </w:r>
      <w:r>
        <w:t>of</w:t>
      </w:r>
      <w:r w:rsidR="0072113E">
        <w:t xml:space="preserve"> </w:t>
      </w:r>
      <w:r>
        <w:t>errors</w:t>
      </w:r>
      <w:r w:rsidR="0072113E">
        <w:t xml:space="preserve"> </w:t>
      </w:r>
      <w:r>
        <w:t>encountered</w:t>
      </w:r>
      <w:r w:rsidR="0072113E">
        <w:t xml:space="preserve"> </w:t>
      </w:r>
      <w:r>
        <w:t>that</w:t>
      </w:r>
      <w:r w:rsidR="0072113E">
        <w:t xml:space="preserve"> </w:t>
      </w:r>
      <w:r>
        <w:t>could</w:t>
      </w:r>
      <w:r w:rsidR="0072113E">
        <w:t xml:space="preserve"> </w:t>
      </w:r>
      <w:r>
        <w:t>be</w:t>
      </w:r>
      <w:r w:rsidR="0072113E">
        <w:t xml:space="preserve"> </w:t>
      </w:r>
      <w:r>
        <w:t>slowing</w:t>
      </w:r>
      <w:r w:rsidR="0072113E">
        <w:t xml:space="preserve"> </w:t>
      </w:r>
      <w:r>
        <w:t>the</w:t>
      </w:r>
      <w:r w:rsidR="0072113E">
        <w:t xml:space="preserve"> </w:t>
      </w:r>
      <w:r>
        <w:t>download.</w:t>
      </w:r>
    </w:p>
    <w:p w:rsidR="001811E3" w:rsidRDefault="00DE3FC7" w:rsidP="00DE3FC7">
      <w:pPr>
        <w:pStyle w:val="Heading4"/>
      </w:pPr>
      <w:r>
        <w:t>Logging</w:t>
      </w:r>
    </w:p>
    <w:p w:rsidR="001811E3" w:rsidRDefault="00DE3FC7" w:rsidP="004C1118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view</w:t>
      </w:r>
      <w:r w:rsidR="0072113E">
        <w:t xml:space="preserve"> </w:t>
      </w:r>
      <w:r>
        <w:t>these</w:t>
      </w:r>
      <w:r w:rsidR="0072113E">
        <w:t xml:space="preserve"> </w:t>
      </w:r>
      <w:r>
        <w:t>results</w:t>
      </w:r>
      <w:r w:rsidR="0072113E">
        <w:t xml:space="preserve"> </w:t>
      </w:r>
      <w:r>
        <w:t>offline,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also</w:t>
      </w:r>
      <w:r w:rsidR="0072113E">
        <w:t xml:space="preserve"> </w:t>
      </w:r>
      <w:r>
        <w:t>obtain</w:t>
      </w:r>
      <w:r w:rsidR="0072113E">
        <w:t xml:space="preserve"> </w:t>
      </w:r>
      <w:r>
        <w:t>the</w:t>
      </w:r>
      <w:r w:rsidR="0072113E">
        <w:t xml:space="preserve"> </w:t>
      </w:r>
      <w:r>
        <w:t>setup</w:t>
      </w:r>
      <w:r w:rsidR="0072113E">
        <w:t xml:space="preserve"> </w:t>
      </w:r>
      <w:r>
        <w:t>logs.</w:t>
      </w:r>
      <w:r w:rsidR="0072113E">
        <w:t xml:space="preserve"> </w:t>
      </w:r>
      <w:r w:rsidR="001A2BC7">
        <w:t>Entries</w:t>
      </w:r>
      <w:r w:rsidR="0072113E">
        <w:t xml:space="preserve"> </w:t>
      </w:r>
      <w:r w:rsidR="001A2BC7">
        <w:t>related</w:t>
      </w:r>
      <w:r w:rsidR="0072113E">
        <w:t xml:space="preserve"> </w:t>
      </w:r>
      <w:r w:rsidR="001A2BC7">
        <w:t>to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download</w:t>
      </w:r>
      <w:r w:rsidR="0072113E">
        <w:t xml:space="preserve"> </w:t>
      </w:r>
      <w:r w:rsidR="001A2BC7">
        <w:t>process</w:t>
      </w:r>
      <w:r w:rsidR="0072113E">
        <w:t xml:space="preserve"> </w:t>
      </w:r>
      <w:r w:rsidR="001A2BC7">
        <w:t>are</w:t>
      </w:r>
      <w:r w:rsidR="0072113E">
        <w:t xml:space="preserve"> </w:t>
      </w:r>
      <w:r w:rsidR="001A2BC7">
        <w:t>logged</w:t>
      </w:r>
      <w:r w:rsidR="0072113E">
        <w:t xml:space="preserve"> </w:t>
      </w:r>
      <w:r w:rsidR="001A2BC7">
        <w:t>to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 w:rsidRPr="00464CE0">
        <w:t>%LocalAppData%\Microsoft\WebSetup\Panther\Setupact.log</w:t>
      </w:r>
      <w:r w:rsidR="001A2BC7">
        <w:t>.</w:t>
      </w:r>
      <w:r w:rsidR="0072113E">
        <w:t xml:space="preserve"> </w:t>
      </w:r>
      <w:r w:rsidR="001A2BC7">
        <w:t>In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event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1A2BC7">
        <w:t>an</w:t>
      </w:r>
      <w:r w:rsidR="0072113E">
        <w:t xml:space="preserve"> </w:t>
      </w:r>
      <w:r w:rsidR="001A2BC7">
        <w:t>error</w:t>
      </w:r>
      <w:r w:rsidR="0072113E">
        <w:t xml:space="preserve"> </w:t>
      </w:r>
      <w:r w:rsidR="001A2BC7">
        <w:t>during</w:t>
      </w:r>
      <w:r w:rsidR="0072113E">
        <w:t xml:space="preserve"> </w:t>
      </w:r>
      <w:r w:rsidR="001A2BC7">
        <w:t>download,</w:t>
      </w:r>
      <w:r w:rsidR="0072113E">
        <w:t xml:space="preserve"> </w:t>
      </w:r>
      <w:r w:rsidR="001A2BC7">
        <w:t>you</w:t>
      </w:r>
      <w:r w:rsidR="0072113E">
        <w:t xml:space="preserve"> </w:t>
      </w:r>
      <w:r w:rsidR="001A2BC7">
        <w:t>will</w:t>
      </w:r>
      <w:r w:rsidR="0072113E">
        <w:t xml:space="preserve"> </w:t>
      </w:r>
      <w:r w:rsidR="001A2BC7">
        <w:t>also</w:t>
      </w:r>
      <w:r w:rsidR="0072113E">
        <w:t xml:space="preserve"> </w:t>
      </w:r>
      <w:r w:rsidR="001A2BC7">
        <w:t>find</w:t>
      </w:r>
      <w:r w:rsidR="0072113E">
        <w:t xml:space="preserve"> </w:t>
      </w:r>
      <w:r w:rsidR="001A2BC7">
        <w:t>entries</w:t>
      </w:r>
      <w:r w:rsidR="0072113E">
        <w:t xml:space="preserve"> </w:t>
      </w:r>
      <w:r w:rsidR="001A2BC7">
        <w:t>in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Setuperr.log</w:t>
      </w:r>
      <w:r w:rsidR="0072113E">
        <w:t xml:space="preserve"> </w:t>
      </w:r>
      <w:r w:rsidR="001A2BC7">
        <w:t>in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same</w:t>
      </w:r>
      <w:r w:rsidR="0072113E">
        <w:t xml:space="preserve"> </w:t>
      </w:r>
      <w:r w:rsidR="001A2BC7">
        <w:t>location.</w:t>
      </w:r>
      <w:r w:rsidR="0072113E">
        <w:t xml:space="preserve"> </w:t>
      </w:r>
      <w:r w:rsidR="001A2BC7">
        <w:t>These</w:t>
      </w:r>
      <w:r w:rsidR="0072113E">
        <w:t xml:space="preserve"> </w:t>
      </w:r>
      <w:r w:rsidR="001A2BC7">
        <w:t>entries</w:t>
      </w:r>
      <w:r w:rsidR="0072113E">
        <w:t xml:space="preserve"> </w:t>
      </w:r>
      <w:r w:rsidR="001A2BC7">
        <w:t>will</w:t>
      </w:r>
      <w:r w:rsidR="0072113E">
        <w:t xml:space="preserve"> </w:t>
      </w:r>
      <w:r w:rsidR="001A2BC7">
        <w:t>give</w:t>
      </w:r>
      <w:r w:rsidR="0072113E">
        <w:t xml:space="preserve"> </w:t>
      </w:r>
      <w:r w:rsidR="001A2BC7">
        <w:t>you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text</w:t>
      </w:r>
      <w:r w:rsidR="0072113E">
        <w:t xml:space="preserve"> </w:t>
      </w:r>
      <w:r w:rsidR="001A2BC7">
        <w:t>error</w:t>
      </w:r>
      <w:r w:rsidR="0072113E">
        <w:t xml:space="preserve"> </w:t>
      </w:r>
      <w:r w:rsidR="001A2BC7">
        <w:t>message</w:t>
      </w:r>
      <w:r w:rsidR="0072113E">
        <w:t xml:space="preserve"> </w:t>
      </w:r>
      <w:r w:rsidR="001A2BC7">
        <w:t>returned</w:t>
      </w:r>
      <w:r w:rsidR="0072113E">
        <w:t xml:space="preserve"> </w:t>
      </w:r>
      <w:r w:rsidR="001A2BC7">
        <w:t>by</w:t>
      </w:r>
      <w:r w:rsidR="0072113E">
        <w:t xml:space="preserve"> </w:t>
      </w:r>
      <w:r w:rsidR="001A2BC7">
        <w:t>BITS.</w:t>
      </w:r>
      <w:r w:rsidR="0072113E">
        <w:t xml:space="preserve"> </w:t>
      </w:r>
      <w:r w:rsidR="001A2BC7">
        <w:t>Example:</w:t>
      </w:r>
    </w:p>
    <w:p w:rsidR="001811E3" w:rsidRDefault="001A2BC7" w:rsidP="004C1118">
      <w:pPr>
        <w:pStyle w:val="code"/>
        <w:rPr>
          <w:b/>
        </w:rPr>
      </w:pPr>
      <w:r w:rsidRPr="00C51F51">
        <w:t>2012-01-09</w:t>
      </w:r>
      <w:r w:rsidR="0072113E">
        <w:t xml:space="preserve"> </w:t>
      </w:r>
      <w:r w:rsidRPr="00C51F51">
        <w:t>10:55:00,</w:t>
      </w:r>
      <w:r w:rsidR="0072113E">
        <w:t xml:space="preserve"> </w:t>
      </w:r>
      <w:r w:rsidRPr="00C51F51">
        <w:t>Error</w:t>
      </w:r>
      <w:r w:rsidR="0072113E">
        <w:t xml:space="preserve">                 </w:t>
      </w:r>
      <w:r w:rsidRPr="00C51F51">
        <w:t>CONX</w:t>
      </w:r>
      <w:r w:rsidR="0072113E">
        <w:t xml:space="preserve">   </w:t>
      </w:r>
      <w:r w:rsidRPr="00C51F51">
        <w:rPr>
          <w:b/>
        </w:rPr>
        <w:t>Logon</w:t>
      </w:r>
      <w:r w:rsidR="0072113E">
        <w:rPr>
          <w:b/>
        </w:rPr>
        <w:t xml:space="preserve"> </w:t>
      </w:r>
      <w:r w:rsidRPr="00C51F51">
        <w:rPr>
          <w:b/>
        </w:rPr>
        <w:t>failure:</w:t>
      </w:r>
      <w:r w:rsidR="0072113E">
        <w:rPr>
          <w:b/>
        </w:rPr>
        <w:t xml:space="preserve"> </w:t>
      </w:r>
      <w:r w:rsidRPr="00C51F51">
        <w:rPr>
          <w:b/>
        </w:rPr>
        <w:t>unknown</w:t>
      </w:r>
      <w:r w:rsidR="0072113E">
        <w:rPr>
          <w:b/>
        </w:rPr>
        <w:t xml:space="preserve"> </w:t>
      </w:r>
      <w:r w:rsidRPr="00C51F51">
        <w:rPr>
          <w:b/>
        </w:rPr>
        <w:t>user</w:t>
      </w:r>
      <w:r w:rsidR="0072113E">
        <w:rPr>
          <w:b/>
        </w:rPr>
        <w:t xml:space="preserve"> </w:t>
      </w:r>
      <w:r w:rsidRPr="00C51F51">
        <w:rPr>
          <w:b/>
        </w:rPr>
        <w:t>name</w:t>
      </w:r>
      <w:r w:rsidR="0072113E">
        <w:rPr>
          <w:b/>
        </w:rPr>
        <w:t xml:space="preserve"> </w:t>
      </w:r>
      <w:r w:rsidRPr="00C51F51">
        <w:rPr>
          <w:b/>
        </w:rPr>
        <w:t>or</w:t>
      </w:r>
      <w:r w:rsidR="0072113E">
        <w:rPr>
          <w:b/>
        </w:rPr>
        <w:t xml:space="preserve"> </w:t>
      </w:r>
      <w:r w:rsidRPr="00C51F51">
        <w:rPr>
          <w:b/>
        </w:rPr>
        <w:t>bad</w:t>
      </w:r>
      <w:r w:rsidR="0072113E">
        <w:rPr>
          <w:b/>
        </w:rPr>
        <w:t xml:space="preserve"> </w:t>
      </w:r>
      <w:r w:rsidRPr="00C51F51">
        <w:rPr>
          <w:b/>
        </w:rPr>
        <w:t>password.</w:t>
      </w:r>
    </w:p>
    <w:p w:rsidR="001811E3" w:rsidRDefault="001A2BC7" w:rsidP="004C1118">
      <w:pPr>
        <w:pStyle w:val="code"/>
      </w:pPr>
      <w:r w:rsidRPr="00C51F51">
        <w:t>[gle=0x000036b7]</w:t>
      </w:r>
    </w:p>
    <w:p w:rsidR="001811E3" w:rsidRDefault="001A2BC7" w:rsidP="004C1118">
      <w:pPr>
        <w:pStyle w:val="ParagraphText"/>
      </w:pPr>
      <w:r>
        <w:t>You</w:t>
      </w:r>
      <w:r w:rsidR="0072113E">
        <w:t xml:space="preserve"> </w:t>
      </w:r>
      <w:r>
        <w:t>might</w:t>
      </w:r>
      <w:r w:rsidR="0072113E">
        <w:t xml:space="preserve"> </w:t>
      </w:r>
      <w:r>
        <w:t>find</w:t>
      </w:r>
      <w:r w:rsidR="0072113E">
        <w:t xml:space="preserve"> </w:t>
      </w:r>
      <w:r>
        <w:t>an</w:t>
      </w:r>
      <w:r w:rsidR="0072113E">
        <w:t xml:space="preserve"> </w:t>
      </w:r>
      <w:r>
        <w:t>error</w:t>
      </w:r>
      <w:r w:rsidR="0072113E">
        <w:t xml:space="preserve"> </w:t>
      </w:r>
      <w:r>
        <w:t>like</w:t>
      </w:r>
      <w:r w:rsidR="0072113E">
        <w:t xml:space="preserve"> </w:t>
      </w:r>
      <w:r>
        <w:t>this</w:t>
      </w:r>
      <w:r w:rsidR="0072113E"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needs</w:t>
      </w:r>
      <w:r w:rsidR="0072113E">
        <w:t xml:space="preserve"> </w:t>
      </w:r>
      <w:r>
        <w:t>to</w:t>
      </w:r>
      <w:r w:rsidR="0072113E">
        <w:t xml:space="preserve"> </w:t>
      </w:r>
      <w:r>
        <w:t>authenticate</w:t>
      </w:r>
      <w:r w:rsidR="0072113E">
        <w:t xml:space="preserve"> </w:t>
      </w:r>
      <w:r>
        <w:t>in</w:t>
      </w:r>
      <w:r w:rsidR="0072113E">
        <w:t xml:space="preserve"> </w:t>
      </w:r>
      <w:r>
        <w:t>order</w:t>
      </w:r>
      <w:r w:rsidR="0072113E">
        <w:t xml:space="preserve"> </w:t>
      </w:r>
      <w:r>
        <w:t>to</w:t>
      </w:r>
      <w:r w:rsidR="0072113E">
        <w:t xml:space="preserve"> </w:t>
      </w:r>
      <w:r>
        <w:t>connect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Internet</w:t>
      </w:r>
      <w:r w:rsidR="0072113E">
        <w:t xml:space="preserve"> </w:t>
      </w:r>
      <w:r>
        <w:t>through</w:t>
      </w:r>
      <w:r w:rsidR="0072113E">
        <w:t xml:space="preserve"> </w:t>
      </w:r>
      <w:r>
        <w:t>a</w:t>
      </w:r>
      <w:r w:rsidR="0072113E">
        <w:t xml:space="preserve"> </w:t>
      </w:r>
      <w:r>
        <w:t>proxy</w:t>
      </w:r>
      <w:r w:rsidR="0072113E">
        <w:t xml:space="preserve"> </w:t>
      </w:r>
      <w:r>
        <w:t>server.</w:t>
      </w:r>
      <w:r w:rsidR="0072113E">
        <w:t xml:space="preserve"> </w:t>
      </w:r>
      <w:r>
        <w:t>Other</w:t>
      </w:r>
      <w:r w:rsidR="0072113E">
        <w:t xml:space="preserve"> </w:t>
      </w:r>
      <w:r>
        <w:t>errors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shown</w:t>
      </w:r>
      <w:r w:rsidR="0072113E">
        <w:t xml:space="preserve"> </w:t>
      </w:r>
      <w:r>
        <w:t>here</w:t>
      </w:r>
      <w:r w:rsidR="0072113E">
        <w:t xml:space="preserve"> </w:t>
      </w:r>
      <w:r>
        <w:t>as</w:t>
      </w:r>
      <w:r w:rsidR="0072113E">
        <w:t xml:space="preserve"> </w:t>
      </w:r>
      <w:r>
        <w:t>well.</w:t>
      </w:r>
    </w:p>
    <w:p w:rsidR="001811E3" w:rsidRDefault="001A2BC7" w:rsidP="004C1118">
      <w:pPr>
        <w:pStyle w:val="Note"/>
        <w:rPr>
          <w:b/>
        </w:rPr>
      </w:pPr>
      <w:r>
        <w:rPr>
          <w:b/>
        </w:rPr>
        <w:t>Note:</w:t>
      </w:r>
      <w:r w:rsidR="0072113E">
        <w:t xml:space="preserve"> </w:t>
      </w:r>
      <w:r>
        <w:t>The</w:t>
      </w:r>
      <w:r w:rsidR="0072113E">
        <w:t xml:space="preserve"> </w:t>
      </w:r>
      <w:r>
        <w:t>code</w:t>
      </w:r>
      <w:r w:rsidR="0072113E">
        <w:t xml:space="preserve"> </w:t>
      </w:r>
      <w:r w:rsidR="003F1976">
        <w:t>that</w:t>
      </w:r>
      <w:r w:rsidR="0072113E">
        <w:t xml:space="preserve"> </w:t>
      </w:r>
      <w:r>
        <w:t>follows</w:t>
      </w:r>
      <w:r w:rsidR="0072113E">
        <w:t xml:space="preserve"> </w:t>
      </w:r>
      <w:r>
        <w:t>the</w:t>
      </w:r>
      <w:r w:rsidR="0072113E">
        <w:t xml:space="preserve"> </w:t>
      </w:r>
      <w:r>
        <w:t>error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example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the</w:t>
      </w:r>
      <w:r w:rsidR="0072113E">
        <w:t xml:space="preserve"> </w:t>
      </w:r>
      <w:r>
        <w:t>error</w:t>
      </w:r>
      <w:r w:rsidR="0072113E">
        <w:t xml:space="preserve"> </w:t>
      </w:r>
      <w:r>
        <w:t>code</w:t>
      </w:r>
      <w:r w:rsidR="0072113E">
        <w:t xml:space="preserve"> </w:t>
      </w:r>
      <w:r>
        <w:t>returned</w:t>
      </w:r>
      <w:r w:rsidR="0072113E">
        <w:t xml:space="preserve"> </w:t>
      </w:r>
      <w:r>
        <w:t>by</w:t>
      </w:r>
      <w:r w:rsidR="0072113E">
        <w:t xml:space="preserve"> </w:t>
      </w:r>
      <w:r>
        <w:t>BITS.</w:t>
      </w:r>
      <w:r w:rsidR="0072113E"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the</w:t>
      </w:r>
      <w:r w:rsidR="0072113E">
        <w:t xml:space="preserve"> </w:t>
      </w:r>
      <w:r>
        <w:t>error</w:t>
      </w:r>
      <w:r w:rsidR="0072113E">
        <w:t xml:space="preserve"> </w:t>
      </w:r>
      <w:r>
        <w:t>code</w:t>
      </w:r>
      <w:r w:rsidR="0072113E">
        <w:t xml:space="preserve"> </w:t>
      </w:r>
      <w:r>
        <w:t>you</w:t>
      </w:r>
      <w:r w:rsidR="0072113E">
        <w:t xml:space="preserve"> </w:t>
      </w:r>
      <w:r>
        <w:t>may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open</w:t>
      </w:r>
      <w:r w:rsidR="0072113E">
        <w:t xml:space="preserve"> </w:t>
      </w:r>
      <w:r>
        <w:t>the</w:t>
      </w:r>
      <w:r w:rsidR="0072113E">
        <w:t xml:space="preserve"> </w:t>
      </w:r>
      <w:r>
        <w:t>Setupact.log,</w:t>
      </w:r>
      <w:r w:rsidR="0072113E">
        <w:t xml:space="preserve"> </w:t>
      </w:r>
      <w:r>
        <w:t>search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error</w:t>
      </w:r>
      <w:r w:rsidR="0072113E">
        <w:t xml:space="preserve"> </w:t>
      </w:r>
      <w:r>
        <w:t>text</w:t>
      </w:r>
      <w:r w:rsidR="0072113E">
        <w:t xml:space="preserve"> </w:t>
      </w:r>
      <w:r>
        <w:t>and</w:t>
      </w:r>
      <w:r w:rsidR="0072113E">
        <w:t xml:space="preserve"> </w:t>
      </w:r>
      <w:r>
        <w:t>locate</w:t>
      </w:r>
      <w:r w:rsidR="0072113E">
        <w:t xml:space="preserve"> </w:t>
      </w:r>
      <w:r>
        <w:t>the</w:t>
      </w:r>
      <w:r w:rsidR="0072113E">
        <w:t xml:space="preserve"> </w:t>
      </w:r>
      <w:r>
        <w:t>error</w:t>
      </w:r>
      <w:r w:rsidR="0072113E">
        <w:t xml:space="preserve"> </w:t>
      </w:r>
      <w:r>
        <w:t>code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preceding</w:t>
      </w:r>
      <w:r w:rsidR="0072113E">
        <w:t xml:space="preserve"> </w:t>
      </w:r>
      <w:r>
        <w:t>line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log</w:t>
      </w:r>
      <w:r w:rsidR="0072113E">
        <w:t xml:space="preserve"> </w:t>
      </w:r>
      <w:r>
        <w:t>file.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example</w:t>
      </w:r>
      <w:r w:rsidR="0072113E">
        <w:t xml:space="preserve"> </w:t>
      </w:r>
      <w:r>
        <w:t>the</w:t>
      </w:r>
      <w:r w:rsidR="0072113E">
        <w:t xml:space="preserve"> </w:t>
      </w:r>
      <w:r>
        <w:t>actual</w:t>
      </w:r>
      <w:r w:rsidR="0072113E">
        <w:t xml:space="preserve"> </w:t>
      </w:r>
      <w:r>
        <w:t>error</w:t>
      </w:r>
      <w:r w:rsidR="0072113E">
        <w:t xml:space="preserve"> </w:t>
      </w:r>
      <w:r>
        <w:t>code</w:t>
      </w:r>
      <w:r w:rsidR="0072113E">
        <w:t xml:space="preserve"> </w:t>
      </w:r>
      <w:r>
        <w:t>was</w:t>
      </w:r>
      <w:r w:rsidR="0072113E">
        <w:t xml:space="preserve"> </w:t>
      </w:r>
      <w:r w:rsidRPr="00C51F51">
        <w:t>0x8007052e</w:t>
      </w:r>
      <w:r>
        <w:t>.</w:t>
      </w:r>
    </w:p>
    <w:p w:rsidR="001811E3" w:rsidRDefault="001A2BC7" w:rsidP="004C1118">
      <w:pPr>
        <w:pStyle w:val="Heading3"/>
      </w:pPr>
      <w:bookmarkStart w:id="68" w:name="_Toc334546467"/>
      <w:bookmarkStart w:id="69" w:name="_Toc334554940"/>
      <w:bookmarkStart w:id="70" w:name="_Toc334564074"/>
      <w:r>
        <w:t>Creating</w:t>
      </w:r>
      <w:r w:rsidR="0072113E">
        <w:t xml:space="preserve"> </w:t>
      </w:r>
      <w:r w:rsidR="00C504E6">
        <w:t>I</w:t>
      </w:r>
      <w:r w:rsidRPr="00123B74">
        <w:t>nstallation</w:t>
      </w:r>
      <w:r w:rsidR="0072113E">
        <w:t xml:space="preserve"> </w:t>
      </w:r>
      <w:r w:rsidR="00C504E6">
        <w:t>M</w:t>
      </w:r>
      <w:r w:rsidRPr="00123B74">
        <w:t>edia</w:t>
      </w:r>
      <w:bookmarkEnd w:id="68"/>
      <w:bookmarkEnd w:id="69"/>
      <w:bookmarkEnd w:id="70"/>
    </w:p>
    <w:p w:rsidR="001811E3" w:rsidRDefault="00A92CB0" w:rsidP="004C1118">
      <w:pPr>
        <w:pStyle w:val="ParagraphText"/>
      </w:pPr>
      <w:r>
        <w:t>At</w:t>
      </w:r>
      <w:r w:rsidR="0072113E">
        <w:t xml:space="preserve"> </w:t>
      </w:r>
      <w:r>
        <w:t>the</w:t>
      </w:r>
      <w:r w:rsidR="0072113E">
        <w:t xml:space="preserve"> </w:t>
      </w:r>
      <w:r>
        <w:t>end</w:t>
      </w:r>
      <w:r w:rsidR="0072113E">
        <w:t xml:space="preserve"> </w:t>
      </w:r>
      <w:r>
        <w:t>of</w:t>
      </w:r>
      <w:r w:rsidR="0072113E">
        <w:t xml:space="preserve"> </w:t>
      </w:r>
      <w:r>
        <w:t>Web</w:t>
      </w:r>
      <w:r w:rsidR="0072113E">
        <w:t xml:space="preserve"> </w:t>
      </w:r>
      <w:r>
        <w:t>Setup,</w:t>
      </w:r>
      <w:r w:rsidR="0072113E">
        <w:t xml:space="preserve"> </w:t>
      </w:r>
      <w:r>
        <w:t>choosing</w:t>
      </w:r>
      <w:r w:rsidR="0072113E">
        <w:t xml:space="preserve"> </w:t>
      </w:r>
      <w:r>
        <w:t>the</w:t>
      </w:r>
      <w:r w:rsidR="0072113E">
        <w:t xml:space="preserve"> </w:t>
      </w:r>
      <w:r>
        <w:t>“Install</w:t>
      </w:r>
      <w:r w:rsidR="0072113E">
        <w:t xml:space="preserve"> </w:t>
      </w:r>
      <w:r>
        <w:t>to</w:t>
      </w:r>
      <w:r w:rsidR="0072113E">
        <w:t xml:space="preserve"> </w:t>
      </w:r>
      <w:r>
        <w:t>another</w:t>
      </w:r>
      <w:r w:rsidR="0072113E">
        <w:t xml:space="preserve"> </w:t>
      </w:r>
      <w:r>
        <w:t>partition”</w:t>
      </w:r>
      <w:r w:rsidR="0072113E">
        <w:t xml:space="preserve"> </w:t>
      </w:r>
      <w:r>
        <w:t>option</w:t>
      </w:r>
      <w:r w:rsidR="0072113E">
        <w:t xml:space="preserve"> </w:t>
      </w:r>
      <w:r>
        <w:t>gives</w:t>
      </w:r>
      <w:r w:rsidR="0072113E">
        <w:t xml:space="preserve"> </w:t>
      </w:r>
      <w:r w:rsidR="00E74EE0">
        <w:t>you</w:t>
      </w:r>
      <w:r w:rsidR="0072113E">
        <w:t xml:space="preserve"> </w:t>
      </w:r>
      <w:r>
        <w:t>an</w:t>
      </w:r>
      <w:r w:rsidR="0072113E">
        <w:t xml:space="preserve"> </w:t>
      </w:r>
      <w:r>
        <w:t>opportunity</w:t>
      </w:r>
      <w:r w:rsidR="0072113E">
        <w:t xml:space="preserve"> </w:t>
      </w:r>
      <w:r>
        <w:t>to</w:t>
      </w:r>
      <w:r w:rsidR="0072113E">
        <w:t xml:space="preserve"> </w:t>
      </w:r>
      <w:r>
        <w:t>create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installation</w:t>
      </w:r>
      <w:r w:rsidR="0072113E">
        <w:t xml:space="preserve"> </w:t>
      </w:r>
      <w:r>
        <w:t>media</w:t>
      </w:r>
      <w:r w:rsidR="0072113E">
        <w:t xml:space="preserve"> </w:t>
      </w:r>
      <w:r>
        <w:t>–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form</w:t>
      </w:r>
      <w:r w:rsidR="0072113E">
        <w:t xml:space="preserve"> </w:t>
      </w:r>
      <w:r>
        <w:t>of</w:t>
      </w:r>
      <w:r w:rsidR="0072113E">
        <w:t xml:space="preserve"> </w:t>
      </w:r>
      <w:r>
        <w:t>a</w:t>
      </w:r>
      <w:r w:rsidR="0072113E">
        <w:t xml:space="preserve"> </w:t>
      </w:r>
      <w:r>
        <w:t>bootable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drive,</w:t>
      </w:r>
      <w:r w:rsidR="0072113E">
        <w:t xml:space="preserve"> </w:t>
      </w:r>
      <w:r>
        <w:t>or</w:t>
      </w:r>
      <w:r w:rsidR="0072113E">
        <w:t xml:space="preserve"> </w:t>
      </w:r>
      <w:r>
        <w:t>an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that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used</w:t>
      </w:r>
      <w:r w:rsidR="0072113E">
        <w:t xml:space="preserve"> </w:t>
      </w:r>
      <w:r>
        <w:t>to</w:t>
      </w:r>
      <w:r w:rsidR="0072113E">
        <w:t xml:space="preserve"> </w:t>
      </w:r>
      <w:r>
        <w:t>burn</w:t>
      </w:r>
      <w:r w:rsidR="0072113E">
        <w:t xml:space="preserve"> </w:t>
      </w:r>
      <w:r>
        <w:t>a</w:t>
      </w:r>
      <w:r w:rsidR="0072113E">
        <w:t xml:space="preserve"> </w:t>
      </w:r>
      <w:r>
        <w:t>DVD.</w:t>
      </w:r>
      <w:r w:rsidR="0072113E">
        <w:t xml:space="preserve"> </w:t>
      </w:r>
      <w:r w:rsidR="00537E17">
        <w:t>Once</w:t>
      </w:r>
      <w:r w:rsidR="0072113E">
        <w:t xml:space="preserve"> </w:t>
      </w:r>
      <w:r w:rsidR="00537E17">
        <w:t>created,</w:t>
      </w:r>
      <w:r w:rsidR="0072113E">
        <w:t xml:space="preserve"> </w:t>
      </w:r>
      <w:r w:rsidR="00537E17">
        <w:t>this</w:t>
      </w:r>
      <w:r w:rsidR="0072113E">
        <w:t xml:space="preserve"> </w:t>
      </w:r>
      <w:r w:rsidR="00537E17">
        <w:t>installation</w:t>
      </w:r>
      <w:r w:rsidR="0072113E">
        <w:t xml:space="preserve"> </w:t>
      </w:r>
      <w:r w:rsidR="00537E17">
        <w:t>media</w:t>
      </w:r>
      <w:r w:rsidR="0072113E">
        <w:t xml:space="preserve"> </w:t>
      </w:r>
      <w:r w:rsidR="00537E17">
        <w:t>can</w:t>
      </w:r>
      <w:r w:rsidR="0072113E">
        <w:t xml:space="preserve"> </w:t>
      </w:r>
      <w:r w:rsidR="00537E17">
        <w:t>be</w:t>
      </w:r>
      <w:r w:rsidR="0072113E">
        <w:t xml:space="preserve"> </w:t>
      </w:r>
      <w:r w:rsidR="00537E17">
        <w:t>used</w:t>
      </w:r>
      <w:r w:rsidR="0072113E">
        <w:t xml:space="preserve"> </w:t>
      </w:r>
      <w:r w:rsidR="00537E17">
        <w:t>to</w:t>
      </w:r>
      <w:r w:rsidR="0072113E">
        <w:t xml:space="preserve"> </w:t>
      </w:r>
      <w:r w:rsidR="00537E17"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537E17">
        <w:t>in</w:t>
      </w:r>
      <w:r w:rsidR="0072113E">
        <w:t xml:space="preserve"> </w:t>
      </w:r>
      <w:r w:rsidR="00537E17">
        <w:t>the</w:t>
      </w:r>
      <w:r w:rsidR="0072113E">
        <w:t xml:space="preserve"> </w:t>
      </w:r>
      <w:r w:rsidR="00537E17">
        <w:t>same</w:t>
      </w:r>
      <w:r w:rsidR="0072113E">
        <w:t xml:space="preserve"> </w:t>
      </w:r>
      <w:r w:rsidR="00537E17">
        <w:t>ways</w:t>
      </w:r>
      <w:r w:rsidR="0072113E">
        <w:t xml:space="preserve"> </w:t>
      </w:r>
      <w:r w:rsidR="00537E17">
        <w:t>as</w:t>
      </w:r>
      <w:r w:rsidR="0072113E">
        <w:t xml:space="preserve"> </w:t>
      </w:r>
      <w:r w:rsidR="00537E17">
        <w:t>a</w:t>
      </w:r>
      <w:r w:rsidR="0072113E">
        <w:t xml:space="preserve"> </w:t>
      </w:r>
      <w:r w:rsidR="00537E17">
        <w:t>retail</w:t>
      </w:r>
      <w:r w:rsidR="0072113E">
        <w:t xml:space="preserve"> </w:t>
      </w:r>
      <w:r w:rsidR="00537E17">
        <w:t>DVD</w:t>
      </w:r>
      <w:r w:rsidR="0072113E">
        <w:t xml:space="preserve"> </w:t>
      </w:r>
      <w:r w:rsidR="00537E17">
        <w:t>–</w:t>
      </w:r>
      <w:r w:rsidR="0072113E">
        <w:t xml:space="preserve"> </w:t>
      </w:r>
      <w:r w:rsidR="00537E17">
        <w:t>by</w:t>
      </w:r>
      <w:r w:rsidR="0072113E">
        <w:t xml:space="preserve"> </w:t>
      </w:r>
      <w:r w:rsidR="00537E17">
        <w:t>either</w:t>
      </w:r>
      <w:r w:rsidR="0072113E">
        <w:t xml:space="preserve"> </w:t>
      </w:r>
      <w:r w:rsidR="00537E17">
        <w:t>booting</w:t>
      </w:r>
      <w:r w:rsidR="0072113E">
        <w:t xml:space="preserve"> </w:t>
      </w:r>
      <w:r w:rsidR="00537E17">
        <w:t>from</w:t>
      </w:r>
      <w:r w:rsidR="0072113E">
        <w:t xml:space="preserve"> </w:t>
      </w:r>
      <w:r w:rsidR="00537E17">
        <w:t>the</w:t>
      </w:r>
      <w:r w:rsidR="0072113E">
        <w:t xml:space="preserve"> </w:t>
      </w:r>
      <w:r w:rsidR="00537E17">
        <w:t>media</w:t>
      </w:r>
      <w:r w:rsidR="0072113E">
        <w:t xml:space="preserve"> </w:t>
      </w:r>
      <w:r w:rsidR="00537E17">
        <w:t>to</w:t>
      </w:r>
      <w:r w:rsidR="0072113E">
        <w:t xml:space="preserve"> </w:t>
      </w:r>
      <w:r w:rsidR="00537E17">
        <w:t>install,</w:t>
      </w:r>
      <w:r w:rsidR="0072113E">
        <w:t xml:space="preserve"> </w:t>
      </w:r>
      <w:r w:rsidR="00537E17">
        <w:t>or</w:t>
      </w:r>
      <w:r w:rsidR="0072113E">
        <w:t xml:space="preserve"> </w:t>
      </w:r>
      <w:r w:rsidR="00537E17">
        <w:t>running</w:t>
      </w:r>
      <w:r w:rsidR="0072113E">
        <w:t xml:space="preserve"> </w:t>
      </w:r>
      <w:r w:rsidR="00537E17">
        <w:t>setup</w:t>
      </w:r>
      <w:r w:rsidR="0072113E">
        <w:t xml:space="preserve"> </w:t>
      </w:r>
      <w:r w:rsidR="00537E17">
        <w:t>within</w:t>
      </w:r>
      <w:r w:rsidR="0072113E">
        <w:t xml:space="preserve"> </w:t>
      </w:r>
      <w:r w:rsidR="00537E17">
        <w:t>Windows.</w:t>
      </w:r>
    </w:p>
    <w:p w:rsidR="001811E3" w:rsidRDefault="00537E17" w:rsidP="004C1118">
      <w:pPr>
        <w:pStyle w:val="ParagraphText"/>
      </w:pPr>
      <w:r>
        <w:t>The</w:t>
      </w:r>
      <w:r w:rsidR="0072113E">
        <w:t xml:space="preserve"> </w:t>
      </w:r>
      <w:r>
        <w:t>first</w:t>
      </w:r>
      <w:r w:rsidR="0072113E">
        <w:t xml:space="preserve"> </w:t>
      </w:r>
      <w:r>
        <w:t>media</w:t>
      </w:r>
      <w:r w:rsidR="0072113E">
        <w:t xml:space="preserve"> </w:t>
      </w:r>
      <w:r>
        <w:t>creation</w:t>
      </w:r>
      <w:r w:rsidR="0072113E">
        <w:t xml:space="preserve"> </w:t>
      </w:r>
      <w:r>
        <w:t>step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what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see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select</w:t>
      </w:r>
      <w:r w:rsidR="0072113E">
        <w:t xml:space="preserve"> </w:t>
      </w:r>
      <w:r w:rsidRPr="004647B0">
        <w:rPr>
          <w:b/>
        </w:rPr>
        <w:t>Install</w:t>
      </w:r>
      <w:r w:rsidR="0072113E">
        <w:rPr>
          <w:b/>
        </w:rPr>
        <w:t xml:space="preserve"> </w:t>
      </w:r>
      <w:r w:rsidRPr="004647B0">
        <w:rPr>
          <w:b/>
        </w:rPr>
        <w:t>to</w:t>
      </w:r>
      <w:r w:rsidR="0072113E">
        <w:rPr>
          <w:b/>
        </w:rPr>
        <w:t xml:space="preserve"> </w:t>
      </w:r>
      <w:r w:rsidRPr="004647B0">
        <w:rPr>
          <w:b/>
        </w:rPr>
        <w:t>another</w:t>
      </w:r>
      <w:r w:rsidR="0072113E">
        <w:rPr>
          <w:b/>
        </w:rPr>
        <w:t xml:space="preserve"> </w:t>
      </w:r>
      <w:r w:rsidRPr="004647B0">
        <w:rPr>
          <w:b/>
        </w:rPr>
        <w:t>partition</w:t>
      </w:r>
      <w:r w:rsidR="0072113E">
        <w:t xml:space="preserve"> </w:t>
      </w:r>
      <w:r>
        <w:t>and</w:t>
      </w:r>
      <w:r w:rsidR="0072113E">
        <w:t xml:space="preserve"> </w:t>
      </w:r>
      <w:r>
        <w:t>then</w:t>
      </w:r>
      <w:r w:rsidR="0072113E">
        <w:t xml:space="preserve"> </w:t>
      </w:r>
      <w:r>
        <w:t>click</w:t>
      </w:r>
      <w:r w:rsidR="0072113E">
        <w:t xml:space="preserve"> </w:t>
      </w:r>
      <w:r w:rsidRPr="004647B0">
        <w:rPr>
          <w:b/>
        </w:rPr>
        <w:t>Next</w:t>
      </w:r>
      <w:r>
        <w:t>.</w:t>
      </w:r>
    </w:p>
    <w:p w:rsidR="001811E3" w:rsidRDefault="00E74EE0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Media_10WhatMedia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50</w:t>
        </w:r>
      </w:fldSimple>
      <w:r>
        <w:t>: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C504E6">
        <w:t>S</w:t>
      </w:r>
      <w:r w:rsidR="00E74EE0">
        <w:t>etup</w:t>
      </w:r>
      <w:r w:rsidR="002336E8">
        <w:rPr>
          <w:rFonts w:cs="Segoe UI"/>
        </w:rPr>
        <w:t>―c</w:t>
      </w:r>
      <w:r w:rsidR="008D5F0E">
        <w:t>reate</w:t>
      </w:r>
      <w:r w:rsidR="0072113E">
        <w:t xml:space="preserve"> </w:t>
      </w:r>
      <w:r w:rsidR="002336E8">
        <w:t>m</w:t>
      </w:r>
      <w:r w:rsidR="00E74EE0">
        <w:t>edia</w:t>
      </w:r>
    </w:p>
    <w:p w:rsidR="001811E3" w:rsidRDefault="00A92CB0" w:rsidP="004C1118">
      <w:pPr>
        <w:pStyle w:val="Heading4"/>
      </w:pPr>
      <w:r>
        <w:t>USB</w:t>
      </w:r>
      <w:r w:rsidR="0072113E">
        <w:t xml:space="preserve"> </w:t>
      </w:r>
      <w:r w:rsidR="00C504E6">
        <w:t>F</w:t>
      </w:r>
      <w:r>
        <w:t>lash</w:t>
      </w:r>
      <w:r w:rsidR="0072113E">
        <w:t xml:space="preserve"> </w:t>
      </w:r>
      <w:r w:rsidR="00C504E6">
        <w:t>D</w:t>
      </w:r>
      <w:r>
        <w:t>rive</w:t>
      </w:r>
    </w:p>
    <w:p w:rsidR="001811E3" w:rsidRDefault="00A92CB0" w:rsidP="004C1118">
      <w:pPr>
        <w:pStyle w:val="ParagraphText"/>
      </w:pPr>
      <w:r>
        <w:t>The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72113E">
        <w:t xml:space="preserve"> </w:t>
      </w:r>
      <w:r>
        <w:t>choice</w:t>
      </w:r>
      <w:r w:rsidR="0072113E">
        <w:t xml:space="preserve"> </w:t>
      </w:r>
      <w:r>
        <w:t>leads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selection</w:t>
      </w:r>
      <w:r w:rsidR="0072113E">
        <w:t xml:space="preserve"> </w:t>
      </w:r>
      <w:r>
        <w:t>screen</w:t>
      </w:r>
      <w:r w:rsidR="0072113E">
        <w:t xml:space="preserve"> </w:t>
      </w:r>
      <w:r>
        <w:t>where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pick</w:t>
      </w:r>
      <w:r w:rsidR="0072113E">
        <w:t xml:space="preserve"> </w:t>
      </w:r>
      <w:r>
        <w:t>the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72113E">
        <w:t xml:space="preserve"> </w:t>
      </w:r>
      <w:r>
        <w:t>to</w:t>
      </w:r>
      <w:r w:rsidR="0072113E">
        <w:t xml:space="preserve"> </w:t>
      </w:r>
      <w:r>
        <w:t>use.</w:t>
      </w:r>
    </w:p>
    <w:p w:rsidR="001811E3" w:rsidRDefault="00E74EE0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Media_USB_1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51</w:t>
        </w:r>
      </w:fldSimple>
      <w:r>
        <w:t>: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C504E6">
        <w:t>S</w:t>
      </w:r>
      <w:r w:rsidR="00E74EE0">
        <w:t>etup</w:t>
      </w:r>
      <w:r w:rsidR="002336E8">
        <w:rPr>
          <w:rFonts w:cs="Segoe UI"/>
        </w:rPr>
        <w:t>―</w:t>
      </w:r>
      <w:r w:rsidR="00E74EE0">
        <w:t>USB</w:t>
      </w:r>
      <w:r w:rsidR="0072113E">
        <w:t xml:space="preserve"> </w:t>
      </w:r>
      <w:r w:rsidR="00E74EE0">
        <w:t>drive</w:t>
      </w:r>
      <w:r w:rsidR="0072113E">
        <w:t xml:space="preserve"> </w:t>
      </w:r>
      <w:r w:rsidR="00E74EE0">
        <w:t>1</w:t>
      </w:r>
    </w:p>
    <w:p w:rsidR="001811E3" w:rsidRDefault="00A92CB0" w:rsidP="004C1118">
      <w:pPr>
        <w:pStyle w:val="ParagraphText"/>
      </w:pPr>
      <w:r>
        <w:t>Next</w:t>
      </w:r>
      <w:r w:rsidR="0072113E">
        <w:t xml:space="preserve"> </w:t>
      </w:r>
      <w:r>
        <w:t>comes</w:t>
      </w:r>
      <w:r w:rsidR="0072113E">
        <w:t xml:space="preserve"> </w:t>
      </w:r>
      <w:r>
        <w:t>a</w:t>
      </w:r>
      <w:r w:rsidR="0072113E">
        <w:t xml:space="preserve"> </w:t>
      </w:r>
      <w:r>
        <w:t>warning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formatted.</w:t>
      </w:r>
    </w:p>
    <w:p w:rsidR="001811E3" w:rsidRDefault="00E74EE0" w:rsidP="004C1118">
      <w:pPr>
        <w:pStyle w:val="ParagraphText"/>
      </w:pPr>
      <w:r>
        <w:t>The</w:t>
      </w:r>
      <w:r w:rsidR="0072113E">
        <w:t xml:space="preserve"> </w:t>
      </w:r>
      <w:r>
        <w:t>copy</w:t>
      </w:r>
      <w:r w:rsidR="0072113E">
        <w:t xml:space="preserve"> </w:t>
      </w:r>
      <w:r>
        <w:t>process</w:t>
      </w:r>
      <w:r w:rsidR="0072113E">
        <w:t xml:space="preserve"> </w:t>
      </w:r>
      <w:r>
        <w:t>proceeds</w:t>
      </w:r>
      <w:r w:rsidR="0072113E">
        <w:t xml:space="preserve"> </w:t>
      </w:r>
      <w:r>
        <w:t>with</w:t>
      </w:r>
      <w:r w:rsidR="0072113E">
        <w:t xml:space="preserve"> </w:t>
      </w:r>
      <w:r>
        <w:t>an</w:t>
      </w:r>
      <w:r w:rsidR="0072113E">
        <w:t xml:space="preserve"> </w:t>
      </w:r>
      <w:r>
        <w:t>indication</w:t>
      </w:r>
      <w:r w:rsidR="0072113E">
        <w:t xml:space="preserve"> </w:t>
      </w:r>
      <w:r>
        <w:t>of</w:t>
      </w:r>
      <w:r w:rsidR="0072113E">
        <w:t xml:space="preserve"> </w:t>
      </w:r>
      <w:r>
        <w:t>percent</w:t>
      </w:r>
      <w:r w:rsidR="0072113E">
        <w:t xml:space="preserve"> </w:t>
      </w:r>
      <w:r>
        <w:t>completion.</w:t>
      </w:r>
      <w:r w:rsidR="0072113E">
        <w:t xml:space="preserve"> </w:t>
      </w:r>
      <w:r w:rsidR="00A92CB0">
        <w:t>When</w:t>
      </w:r>
      <w:r w:rsidR="0072113E">
        <w:t xml:space="preserve"> </w:t>
      </w:r>
      <w:r w:rsidR="00A92CB0">
        <w:t>the</w:t>
      </w:r>
      <w:r w:rsidR="0072113E">
        <w:t xml:space="preserve"> </w:t>
      </w:r>
      <w:r w:rsidR="00A92CB0">
        <w:t>USB</w:t>
      </w:r>
      <w:r w:rsidR="0072113E">
        <w:t xml:space="preserve"> </w:t>
      </w:r>
      <w:r w:rsidR="00A92CB0">
        <w:t>flash</w:t>
      </w:r>
      <w:r w:rsidR="0072113E">
        <w:t xml:space="preserve"> </w:t>
      </w:r>
      <w:r w:rsidR="00A92CB0">
        <w:t>drive</w:t>
      </w:r>
      <w:r w:rsidR="0072113E">
        <w:t xml:space="preserve"> </w:t>
      </w:r>
      <w:r w:rsidR="00A92CB0">
        <w:t>copy</w:t>
      </w:r>
      <w:r w:rsidR="0072113E">
        <w:t xml:space="preserve"> </w:t>
      </w:r>
      <w:r w:rsidR="00A92CB0">
        <w:t>process</w:t>
      </w:r>
      <w:r w:rsidR="0072113E">
        <w:t xml:space="preserve"> </w:t>
      </w:r>
      <w:r w:rsidR="00A92CB0">
        <w:t>is</w:t>
      </w:r>
      <w:r w:rsidR="0072113E">
        <w:t xml:space="preserve"> </w:t>
      </w:r>
      <w:r w:rsidR="00A92CB0">
        <w:t>complete,</w:t>
      </w:r>
      <w:r w:rsidR="0072113E">
        <w:t xml:space="preserve"> </w:t>
      </w:r>
      <w:r w:rsidR="00A92CB0">
        <w:t>you</w:t>
      </w:r>
      <w:r w:rsidR="0072113E">
        <w:t xml:space="preserve"> </w:t>
      </w:r>
      <w:r w:rsidR="00A92CB0">
        <w:t>will</w:t>
      </w:r>
      <w:r w:rsidR="0072113E">
        <w:t xml:space="preserve"> </w:t>
      </w:r>
      <w:r w:rsidR="00A92CB0">
        <w:t>see</w:t>
      </w:r>
      <w:r w:rsidR="0072113E">
        <w:t xml:space="preserve"> </w:t>
      </w:r>
      <w:r w:rsidR="00A92CB0">
        <w:t>the</w:t>
      </w:r>
      <w:r w:rsidR="0072113E">
        <w:t xml:space="preserve"> </w:t>
      </w:r>
      <w:r w:rsidR="00A92CB0">
        <w:t>final</w:t>
      </w:r>
      <w:r w:rsidR="0072113E">
        <w:t xml:space="preserve"> </w:t>
      </w:r>
      <w:r w:rsidR="00A92CB0">
        <w:t>message</w:t>
      </w:r>
      <w:r w:rsidR="0072113E">
        <w:t xml:space="preserve"> </w:t>
      </w:r>
      <w:r w:rsidR="00A92CB0">
        <w:t>shown</w:t>
      </w:r>
      <w:r w:rsidR="0072113E">
        <w:t xml:space="preserve"> </w:t>
      </w:r>
      <w:r w:rsidR="00A92CB0">
        <w:t>below.</w:t>
      </w:r>
      <w:r w:rsidR="0072113E">
        <w:t xml:space="preserve"> </w:t>
      </w:r>
      <w:r w:rsidR="00A92CB0">
        <w:t>It</w:t>
      </w:r>
      <w:r w:rsidR="0072113E">
        <w:t xml:space="preserve"> </w:t>
      </w:r>
      <w:r w:rsidR="00A92CB0">
        <w:t>is</w:t>
      </w:r>
      <w:r w:rsidR="0072113E">
        <w:t xml:space="preserve"> </w:t>
      </w:r>
      <w:r w:rsidR="00A92CB0">
        <w:t>important</w:t>
      </w:r>
      <w:r w:rsidR="0072113E">
        <w:t xml:space="preserve"> </w:t>
      </w:r>
      <w:r w:rsidR="00A92CB0">
        <w:t>to</w:t>
      </w:r>
      <w:r w:rsidR="0072113E">
        <w:t xml:space="preserve"> </w:t>
      </w:r>
      <w:r w:rsidR="00A92CB0">
        <w:t>write</w:t>
      </w:r>
      <w:r w:rsidR="0072113E">
        <w:t xml:space="preserve"> </w:t>
      </w:r>
      <w:r w:rsidR="00A92CB0">
        <w:t>down</w:t>
      </w:r>
      <w:r w:rsidR="0072113E">
        <w:t xml:space="preserve"> </w:t>
      </w:r>
      <w:r w:rsidR="00A92CB0">
        <w:t>this</w:t>
      </w:r>
      <w:r w:rsidR="0072113E">
        <w:t xml:space="preserve"> </w:t>
      </w:r>
      <w:r w:rsidR="00A92CB0">
        <w:t>product</w:t>
      </w:r>
      <w:r w:rsidR="0072113E">
        <w:t xml:space="preserve"> </w:t>
      </w:r>
      <w:r w:rsidR="00A92CB0">
        <w:t>key,</w:t>
      </w:r>
      <w:r w:rsidR="0072113E">
        <w:t xml:space="preserve"> </w:t>
      </w:r>
      <w:r w:rsidR="00A92CB0">
        <w:t>as</w:t>
      </w:r>
      <w:r w:rsidR="0072113E">
        <w:t xml:space="preserve"> </w:t>
      </w:r>
      <w:r w:rsidR="00A92CB0">
        <w:t>this</w:t>
      </w:r>
      <w:r w:rsidR="0072113E">
        <w:t xml:space="preserve"> </w:t>
      </w:r>
      <w:r w:rsidR="00A92CB0">
        <w:t>will</w:t>
      </w:r>
      <w:r w:rsidR="0072113E">
        <w:t xml:space="preserve"> </w:t>
      </w:r>
      <w:r w:rsidR="00A92CB0">
        <w:t>need</w:t>
      </w:r>
      <w:r w:rsidR="0072113E">
        <w:t xml:space="preserve"> </w:t>
      </w:r>
      <w:r w:rsidR="00A92CB0">
        <w:t>to</w:t>
      </w:r>
      <w:r w:rsidR="0072113E">
        <w:t xml:space="preserve"> </w:t>
      </w:r>
      <w:r w:rsidR="00A92CB0">
        <w:t>be</w:t>
      </w:r>
      <w:r w:rsidR="0072113E">
        <w:t xml:space="preserve"> </w:t>
      </w:r>
      <w:r w:rsidR="00A92CB0">
        <w:t>entered</w:t>
      </w:r>
      <w:r w:rsidR="0072113E">
        <w:t xml:space="preserve"> </w:t>
      </w:r>
      <w:r w:rsidR="00A92CB0">
        <w:t>manually</w:t>
      </w:r>
      <w:r w:rsidR="0072113E">
        <w:t xml:space="preserve"> </w:t>
      </w:r>
      <w:r w:rsidR="00A92CB0">
        <w:t>during</w:t>
      </w:r>
      <w:r w:rsidR="0072113E">
        <w:t xml:space="preserve"> </w:t>
      </w:r>
      <w:r w:rsidR="00A92CB0">
        <w:t>setup.</w:t>
      </w:r>
    </w:p>
    <w:p w:rsidR="001811E3" w:rsidRDefault="00E74EE0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Media_USB_4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52</w:t>
        </w:r>
      </w:fldSimple>
      <w:r>
        <w:t>: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C504E6">
        <w:t>S</w:t>
      </w:r>
      <w:r w:rsidR="00E74EE0">
        <w:t>etup</w:t>
      </w:r>
      <w:r w:rsidR="002336E8">
        <w:rPr>
          <w:rFonts w:cs="Segoe UI"/>
        </w:rPr>
        <w:t>―</w:t>
      </w:r>
      <w:r w:rsidR="00E74EE0">
        <w:t>USB</w:t>
      </w:r>
      <w:r w:rsidR="0072113E">
        <w:t xml:space="preserve"> </w:t>
      </w:r>
      <w:r w:rsidR="00E74EE0">
        <w:t>drive</w:t>
      </w:r>
      <w:r w:rsidR="0072113E">
        <w:t xml:space="preserve"> </w:t>
      </w:r>
      <w:r w:rsidR="00E74EE0">
        <w:t>2</w:t>
      </w:r>
    </w:p>
    <w:p w:rsidR="001811E3" w:rsidRDefault="00A92CB0" w:rsidP="004C1118">
      <w:pPr>
        <w:pStyle w:val="Heading4"/>
      </w:pPr>
      <w:r>
        <w:t>ISO</w:t>
      </w:r>
      <w:r w:rsidR="0072113E">
        <w:t xml:space="preserve"> </w:t>
      </w:r>
      <w:r w:rsidR="00C504E6">
        <w:t>F</w:t>
      </w:r>
      <w:r>
        <w:t>ile</w:t>
      </w:r>
      <w:r w:rsidR="0072113E">
        <w:t xml:space="preserve"> </w:t>
      </w:r>
      <w:r>
        <w:t>to</w:t>
      </w:r>
      <w:r w:rsidR="0072113E">
        <w:t xml:space="preserve"> </w:t>
      </w:r>
      <w:r w:rsidR="00C504E6">
        <w:t>B</w:t>
      </w:r>
      <w:r>
        <w:t>urn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DVD</w:t>
      </w:r>
    </w:p>
    <w:p w:rsidR="001811E3" w:rsidRDefault="00A92CB0" w:rsidP="004C1118">
      <w:pPr>
        <w:pStyle w:val="ParagraphText"/>
      </w:pPr>
      <w:r>
        <w:t>The</w:t>
      </w:r>
      <w:r w:rsidR="0072113E">
        <w:t xml:space="preserve"> </w:t>
      </w:r>
      <w:r>
        <w:t>ISO</w:t>
      </w:r>
      <w:r w:rsidR="0072113E">
        <w:t xml:space="preserve"> </w:t>
      </w:r>
      <w:r>
        <w:t>choice</w:t>
      </w:r>
      <w:r w:rsidR="0072113E">
        <w:t xml:space="preserve"> </w:t>
      </w:r>
      <w:r>
        <w:t>opens</w:t>
      </w:r>
      <w:r w:rsidR="0072113E">
        <w:t xml:space="preserve"> </w:t>
      </w:r>
      <w:r>
        <w:t>a</w:t>
      </w:r>
      <w:r w:rsidR="0072113E">
        <w:t xml:space="preserve"> </w:t>
      </w:r>
      <w:r w:rsidRPr="00CE5C28">
        <w:rPr>
          <w:b/>
        </w:rPr>
        <w:t>File</w:t>
      </w:r>
      <w:r w:rsidR="0072113E">
        <w:rPr>
          <w:b/>
        </w:rPr>
        <w:t xml:space="preserve"> </w:t>
      </w:r>
      <w:r w:rsidRPr="00CE5C28">
        <w:rPr>
          <w:b/>
        </w:rPr>
        <w:t>Save</w:t>
      </w:r>
      <w:r w:rsidR="0072113E">
        <w:t xml:space="preserve"> </w:t>
      </w:r>
      <w:r>
        <w:t>dialog</w:t>
      </w:r>
      <w:r w:rsidR="0072113E">
        <w:t xml:space="preserve"> </w:t>
      </w:r>
      <w:r w:rsidR="00CE5C28">
        <w:t>box</w:t>
      </w:r>
      <w:r w:rsidR="0072113E">
        <w:t xml:space="preserve"> </w:t>
      </w:r>
      <w:r>
        <w:t>in</w:t>
      </w:r>
      <w:r w:rsidR="0072113E">
        <w:t xml:space="preserve"> </w:t>
      </w:r>
      <w:r>
        <w:t>which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choose</w:t>
      </w:r>
      <w:r w:rsidR="0072113E">
        <w:t xml:space="preserve"> </w:t>
      </w:r>
      <w:r>
        <w:t>the</w:t>
      </w:r>
      <w:r w:rsidR="0072113E">
        <w:t xml:space="preserve"> </w:t>
      </w:r>
      <w:r>
        <w:t>location</w:t>
      </w:r>
      <w:r w:rsidR="0072113E">
        <w:t xml:space="preserve"> </w:t>
      </w:r>
      <w:r>
        <w:t>to</w:t>
      </w:r>
      <w:r w:rsidR="0072113E">
        <w:t xml:space="preserve"> </w:t>
      </w:r>
      <w:r>
        <w:t>save</w:t>
      </w:r>
      <w:r w:rsidR="0072113E">
        <w:t xml:space="preserve"> </w:t>
      </w:r>
      <w:r>
        <w:t>the</w:t>
      </w:r>
      <w:r w:rsidR="0072113E">
        <w:t xml:space="preserve"> </w:t>
      </w:r>
      <w:r>
        <w:t>file</w:t>
      </w:r>
      <w:r w:rsidR="00CE5C28">
        <w:t>.</w:t>
      </w:r>
      <w:r w:rsidR="0072113E">
        <w:t xml:space="preserve"> </w:t>
      </w:r>
      <w:r w:rsidR="00CE5C28">
        <w:t>B</w:t>
      </w:r>
      <w:r>
        <w:t>y</w:t>
      </w:r>
      <w:r w:rsidR="0072113E">
        <w:t xml:space="preserve"> </w:t>
      </w:r>
      <w:r>
        <w:t>default</w:t>
      </w:r>
      <w:r w:rsidR="00CE5C28">
        <w:t>,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named</w:t>
      </w:r>
      <w:r w:rsidR="0072113E">
        <w:t xml:space="preserve"> </w:t>
      </w:r>
      <w:r>
        <w:t>Windows.iso</w:t>
      </w:r>
      <w:r w:rsidR="0072113E">
        <w:t xml:space="preserve"> </w:t>
      </w:r>
      <w:r w:rsidR="00E74EE0">
        <w:t>and</w:t>
      </w:r>
      <w:r w:rsidR="0072113E">
        <w:t xml:space="preserve"> </w:t>
      </w:r>
      <w:r w:rsidR="00E74EE0">
        <w:t>saved</w:t>
      </w:r>
      <w:r w:rsidR="0072113E">
        <w:t xml:space="preserve"> </w:t>
      </w:r>
      <w:r w:rsidR="00E74EE0">
        <w:t>in</w:t>
      </w:r>
      <w:r w:rsidR="0072113E">
        <w:t xml:space="preserve"> </w:t>
      </w:r>
      <w:r w:rsidR="00E74EE0">
        <w:t>your</w:t>
      </w:r>
      <w:r w:rsidR="0072113E">
        <w:t xml:space="preserve"> </w:t>
      </w:r>
      <w:r w:rsidR="00E74EE0">
        <w:t>Documents</w:t>
      </w:r>
      <w:r w:rsidR="0072113E">
        <w:t xml:space="preserve"> </w:t>
      </w:r>
      <w:r w:rsidR="00E74EE0">
        <w:t>library.</w:t>
      </w:r>
    </w:p>
    <w:p w:rsidR="001811E3" w:rsidRDefault="00E74EE0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Media_ISO_1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53</w:t>
        </w:r>
      </w:fldSimple>
      <w:r>
        <w:t>: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C504E6">
        <w:t>S</w:t>
      </w:r>
      <w:r w:rsidR="00E74EE0">
        <w:t>etup</w:t>
      </w:r>
      <w:r w:rsidR="002336E8">
        <w:rPr>
          <w:rFonts w:cs="Segoe UI"/>
        </w:rPr>
        <w:t>―</w:t>
      </w:r>
      <w:r w:rsidR="00E74EE0">
        <w:t>ISO</w:t>
      </w:r>
      <w:r w:rsidR="0072113E">
        <w:t xml:space="preserve"> </w:t>
      </w:r>
      <w:r w:rsidR="002336E8">
        <w:t>s</w:t>
      </w:r>
      <w:r w:rsidR="00E74EE0">
        <w:t>ave</w:t>
      </w:r>
      <w:r w:rsidR="0072113E">
        <w:t xml:space="preserve"> </w:t>
      </w:r>
      <w:r w:rsidR="002336E8">
        <w:t>l</w:t>
      </w:r>
      <w:r w:rsidR="00E74EE0">
        <w:t>ocation</w:t>
      </w:r>
    </w:p>
    <w:p w:rsidR="001811E3" w:rsidRDefault="00A92CB0" w:rsidP="004C1118">
      <w:pPr>
        <w:pStyle w:val="ParagraphText"/>
      </w:pPr>
      <w:r>
        <w:t>As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drive,</w:t>
      </w:r>
      <w:r w:rsidR="0072113E">
        <w:t xml:space="preserve"> </w:t>
      </w:r>
      <w:r>
        <w:t>when</w:t>
      </w:r>
      <w:r w:rsidR="0072113E">
        <w:t xml:space="preserve"> </w:t>
      </w:r>
      <w:r>
        <w:t>the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creation</w:t>
      </w:r>
      <w:r w:rsidR="0072113E">
        <w:t xml:space="preserve"> </w:t>
      </w:r>
      <w:r>
        <w:t>process</w:t>
      </w:r>
      <w:r w:rsidR="0072113E">
        <w:t xml:space="preserve"> </w:t>
      </w:r>
      <w:r>
        <w:t>is</w:t>
      </w:r>
      <w:r w:rsidR="0072113E">
        <w:t xml:space="preserve"> </w:t>
      </w:r>
      <w:r>
        <w:t>complete,</w:t>
      </w:r>
      <w:r w:rsidR="0072113E">
        <w:t xml:space="preserve"> </w:t>
      </w:r>
      <w:r>
        <w:t>the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is</w:t>
      </w:r>
      <w:r w:rsidR="0072113E">
        <w:t xml:space="preserve"> </w:t>
      </w:r>
      <w:r>
        <w:t>shown</w:t>
      </w:r>
      <w:r w:rsidR="00E74EE0">
        <w:t>,</w:t>
      </w:r>
      <w:r w:rsidR="0072113E">
        <w:t xml:space="preserve"> </w:t>
      </w:r>
      <w:r w:rsidR="00E74EE0">
        <w:t>as</w:t>
      </w:r>
      <w:r w:rsidR="0072113E">
        <w:t xml:space="preserve"> </w:t>
      </w:r>
      <w:r w:rsidR="00E74EE0">
        <w:t>you</w:t>
      </w:r>
      <w:r w:rsidR="0072113E">
        <w:t xml:space="preserve"> </w:t>
      </w:r>
      <w:r w:rsidR="00E74EE0">
        <w:t>will</w:t>
      </w:r>
      <w:r w:rsidR="0072113E">
        <w:t xml:space="preserve"> </w:t>
      </w:r>
      <w:r w:rsidR="00E74EE0">
        <w:t>need</w:t>
      </w:r>
      <w:r w:rsidR="0072113E">
        <w:t xml:space="preserve"> </w:t>
      </w:r>
      <w:r w:rsidR="00E74EE0">
        <w:t>the</w:t>
      </w:r>
      <w:r w:rsidR="0072113E">
        <w:t xml:space="preserve"> </w:t>
      </w:r>
      <w:r w:rsidR="00E74EE0">
        <w:t>key</w:t>
      </w:r>
      <w:r w:rsidR="0072113E">
        <w:t xml:space="preserve"> </w:t>
      </w:r>
      <w:r w:rsidR="00E74EE0">
        <w:t>when</w:t>
      </w:r>
      <w:r w:rsidR="0072113E">
        <w:t xml:space="preserve"> </w:t>
      </w:r>
      <w:r w:rsidR="00E74EE0">
        <w:t>you</w:t>
      </w:r>
      <w:r w:rsidR="0072113E">
        <w:t xml:space="preserve"> </w:t>
      </w:r>
      <w:r w:rsidR="00E74EE0">
        <w:t>boot</w:t>
      </w:r>
      <w:r w:rsidR="0072113E">
        <w:t xml:space="preserve"> </w:t>
      </w:r>
      <w:r w:rsidR="00E74EE0">
        <w:t>from</w:t>
      </w:r>
      <w:r w:rsidR="0072113E">
        <w:t xml:space="preserve"> </w:t>
      </w:r>
      <w:r w:rsidR="00E74EE0">
        <w:t>the</w:t>
      </w:r>
      <w:r w:rsidR="0072113E">
        <w:t xml:space="preserve"> </w:t>
      </w:r>
      <w:r w:rsidR="00E74EE0">
        <w:t>media</w:t>
      </w:r>
      <w:r w:rsidR="0072113E">
        <w:t xml:space="preserve"> </w:t>
      </w:r>
      <w:r w:rsidR="00E74EE0">
        <w:t>to</w:t>
      </w:r>
      <w:r w:rsidR="0072113E">
        <w:t xml:space="preserve"> </w:t>
      </w:r>
      <w:r w:rsidR="00E74EE0">
        <w:t>perform</w:t>
      </w:r>
      <w:r w:rsidR="0072113E">
        <w:t xml:space="preserve"> </w:t>
      </w:r>
      <w:r w:rsidR="00E74EE0">
        <w:t>the</w:t>
      </w:r>
      <w:r w:rsidR="0072113E">
        <w:t xml:space="preserve"> </w:t>
      </w:r>
      <w:r w:rsidR="00E74EE0">
        <w:t>installation.</w:t>
      </w:r>
    </w:p>
    <w:p w:rsidR="001811E3" w:rsidRDefault="00E74EE0" w:rsidP="00884BD0">
      <w:pPr>
        <w:pStyle w:val="GraphicWide"/>
      </w:pPr>
      <w:r>
        <w:rPr>
          <w:lang w:eastAsia="zh-CN"/>
        </w:rPr>
        <w:drawing>
          <wp:inline distT="0" distB="0" distL="0" distR="0">
            <wp:extent cx="6720840" cy="5245302"/>
            <wp:effectExtent l="19050" t="19050" r="22860" b="1270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Media_ISO_4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24530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54</w:t>
        </w:r>
      </w:fldSimple>
      <w:r>
        <w:t>: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C504E6">
        <w:t>S</w:t>
      </w:r>
      <w:r w:rsidR="00E74EE0">
        <w:t>etup</w:t>
      </w:r>
      <w:r w:rsidR="002336E8">
        <w:rPr>
          <w:rFonts w:cs="Segoe UI"/>
        </w:rPr>
        <w:t>―</w:t>
      </w:r>
      <w:r w:rsidR="00E74EE0">
        <w:t>ISO</w:t>
      </w:r>
      <w:r w:rsidR="0072113E">
        <w:t xml:space="preserve"> </w:t>
      </w:r>
      <w:r w:rsidR="002336E8">
        <w:t>c</w:t>
      </w:r>
      <w:r w:rsidR="00E74EE0">
        <w:t>omplete</w:t>
      </w:r>
    </w:p>
    <w:p w:rsidR="001811E3" w:rsidRDefault="00A92CB0" w:rsidP="004C1118">
      <w:pPr>
        <w:pStyle w:val="ParagraphText"/>
      </w:pPr>
      <w:r>
        <w:t>This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burned</w:t>
      </w:r>
      <w:r w:rsidR="0072113E">
        <w:t xml:space="preserve"> </w:t>
      </w:r>
      <w:r>
        <w:t>to</w:t>
      </w:r>
      <w:r w:rsidR="0072113E">
        <w:t xml:space="preserve"> </w:t>
      </w:r>
      <w:r>
        <w:t>DVD</w:t>
      </w:r>
      <w:r w:rsidR="0072113E">
        <w:t xml:space="preserve"> </w:t>
      </w:r>
      <w:r>
        <w:t>using</w:t>
      </w:r>
      <w:r w:rsidR="0072113E">
        <w:t xml:space="preserve"> </w:t>
      </w:r>
      <w:r>
        <w:t>any</w:t>
      </w:r>
      <w:r w:rsidR="0072113E">
        <w:t xml:space="preserve"> </w:t>
      </w:r>
      <w:r>
        <w:t>capable</w:t>
      </w:r>
      <w:r w:rsidR="0072113E">
        <w:t xml:space="preserve"> </w:t>
      </w:r>
      <w:r>
        <w:t>DVD</w:t>
      </w:r>
      <w:r w:rsidR="0072113E">
        <w:t xml:space="preserve"> </w:t>
      </w:r>
      <w:r>
        <w:t>burning</w:t>
      </w:r>
      <w:r w:rsidR="0072113E">
        <w:t xml:space="preserve"> </w:t>
      </w:r>
      <w:r>
        <w:t>software.</w:t>
      </w:r>
      <w:r w:rsidR="0072113E">
        <w:t xml:space="preserve"> </w:t>
      </w:r>
      <w:r>
        <w:t>Within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983D77">
        <w:t>,</w:t>
      </w:r>
      <w:r w:rsidR="0072113E">
        <w:t xml:space="preserve"> </w:t>
      </w:r>
      <w:r>
        <w:t>this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done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built-in</w:t>
      </w:r>
      <w:r w:rsidR="0072113E">
        <w:t xml:space="preserve"> </w:t>
      </w:r>
      <w:r>
        <w:t>ISO</w:t>
      </w:r>
      <w:r w:rsidR="0072113E">
        <w:t xml:space="preserve"> </w:t>
      </w:r>
      <w:r>
        <w:t>burning</w:t>
      </w:r>
      <w:r w:rsidR="0072113E">
        <w:t xml:space="preserve"> </w:t>
      </w:r>
      <w:r>
        <w:t>utility</w:t>
      </w:r>
      <w:r w:rsidR="0072113E">
        <w:t xml:space="preserve"> </w:t>
      </w:r>
      <w:r w:rsidR="00E74EE0">
        <w:t>by</w:t>
      </w:r>
      <w:r w:rsidR="0072113E">
        <w:t xml:space="preserve"> </w:t>
      </w:r>
      <w:r w:rsidR="00E74EE0">
        <w:t>clicking</w:t>
      </w:r>
      <w:r w:rsidR="0072113E">
        <w:t xml:space="preserve"> </w:t>
      </w:r>
      <w:r w:rsidR="00E74EE0">
        <w:t>the</w:t>
      </w:r>
      <w:r w:rsidR="0072113E">
        <w:t xml:space="preserve"> </w:t>
      </w:r>
      <w:r w:rsidR="00E74EE0">
        <w:rPr>
          <w:b/>
        </w:rPr>
        <w:t>Open</w:t>
      </w:r>
      <w:r w:rsidR="0072113E">
        <w:rPr>
          <w:b/>
        </w:rPr>
        <w:t xml:space="preserve"> </w:t>
      </w:r>
      <w:r w:rsidR="00E74EE0">
        <w:rPr>
          <w:b/>
        </w:rPr>
        <w:t>DVD</w:t>
      </w:r>
      <w:r w:rsidR="0072113E">
        <w:rPr>
          <w:b/>
        </w:rPr>
        <w:t xml:space="preserve"> </w:t>
      </w:r>
      <w:r w:rsidR="00E74EE0">
        <w:rPr>
          <w:b/>
        </w:rPr>
        <w:t>burner</w:t>
      </w:r>
      <w:r w:rsidR="0072113E">
        <w:t xml:space="preserve"> </w:t>
      </w:r>
      <w:r w:rsidR="00E74EE0">
        <w:t>link</w:t>
      </w:r>
      <w:r>
        <w:t>.</w:t>
      </w:r>
      <w:r w:rsidR="0072113E">
        <w:t xml:space="preserve"> </w:t>
      </w:r>
      <w:r>
        <w:t>This</w:t>
      </w:r>
      <w:r w:rsidR="0072113E">
        <w:t xml:space="preserve"> </w:t>
      </w:r>
      <w:r w:rsidR="00E74EE0">
        <w:t>opens</w:t>
      </w:r>
      <w:r w:rsidR="0072113E">
        <w:t xml:space="preserve"> </w:t>
      </w:r>
      <w:r w:rsidR="00E74EE0">
        <w:t>the</w:t>
      </w:r>
      <w:r w:rsidR="0072113E">
        <w:t xml:space="preserve"> </w:t>
      </w:r>
      <w:r w:rsidR="00E74EE0">
        <w:t>burn</w:t>
      </w:r>
      <w:r w:rsidR="0072113E">
        <w:t xml:space="preserve"> </w:t>
      </w:r>
      <w:r w:rsidR="00E74EE0">
        <w:t>interface</w:t>
      </w:r>
      <w:r w:rsidR="00983D77">
        <w:t>,</w:t>
      </w:r>
      <w:r w:rsidR="0072113E">
        <w:t xml:space="preserve"> </w:t>
      </w:r>
      <w:r w:rsidR="00E74EE0">
        <w:t>as</w:t>
      </w:r>
      <w:r w:rsidR="0072113E">
        <w:t xml:space="preserve"> </w:t>
      </w:r>
      <w:r>
        <w:t>shown</w:t>
      </w:r>
      <w:r w:rsidR="0072113E">
        <w:t xml:space="preserve"> </w:t>
      </w:r>
      <w:r>
        <w:t>below.</w:t>
      </w:r>
    </w:p>
    <w:p w:rsidR="001811E3" w:rsidRDefault="00E74EE0" w:rsidP="007B35CF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723810" cy="5257143"/>
            <wp:effectExtent l="19050" t="19050" r="20320" b="203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Media_ISO_5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810" cy="5257143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55</w:t>
        </w:r>
      </w:fldSimple>
      <w:r>
        <w:t>: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C504E6">
        <w:t>S</w:t>
      </w:r>
      <w:r w:rsidR="00E74EE0">
        <w:t>etup</w:t>
      </w:r>
      <w:r w:rsidR="002336E8">
        <w:rPr>
          <w:rFonts w:cs="Segoe UI"/>
        </w:rPr>
        <w:t>―</w:t>
      </w:r>
      <w:r w:rsidR="00E74EE0">
        <w:t>ISO</w:t>
      </w:r>
      <w:r w:rsidR="0072113E">
        <w:t xml:space="preserve"> </w:t>
      </w:r>
      <w:r w:rsidR="002336E8">
        <w:t>b</w:t>
      </w:r>
      <w:r w:rsidR="00E74EE0">
        <w:t>urn</w:t>
      </w:r>
    </w:p>
    <w:p w:rsidR="001811E3" w:rsidRDefault="001A2BC7" w:rsidP="004C1118">
      <w:pPr>
        <w:pStyle w:val="Heading3"/>
      </w:pPr>
      <w:bookmarkStart w:id="71" w:name="_Toc334546468"/>
      <w:bookmarkStart w:id="72" w:name="_Toc334554941"/>
      <w:bookmarkStart w:id="73" w:name="_Toc334564075"/>
      <w:r>
        <w:t>Key</w:t>
      </w:r>
      <w:r w:rsidR="0072113E">
        <w:t xml:space="preserve"> </w:t>
      </w:r>
      <w:r w:rsidR="00C504E6">
        <w:t>W</w:t>
      </w:r>
      <w:r>
        <w:t>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C504E6">
        <w:t>P</w:t>
      </w:r>
      <w:r>
        <w:t>aths</w:t>
      </w:r>
      <w:bookmarkEnd w:id="71"/>
      <w:bookmarkEnd w:id="72"/>
      <w:bookmarkEnd w:id="73"/>
    </w:p>
    <w:p w:rsidR="001811E3" w:rsidRDefault="001A2BC7" w:rsidP="004C1118">
      <w:pPr>
        <w:pStyle w:val="ParagraphText"/>
      </w:pPr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>
        <w:t>uses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file</w:t>
      </w:r>
      <w:r w:rsidR="0072113E">
        <w:t xml:space="preserve"> </w:t>
      </w:r>
      <w:r>
        <w:t>system</w:t>
      </w:r>
      <w:r w:rsidR="0072113E">
        <w:t xml:space="preserve"> </w:t>
      </w:r>
      <w:r>
        <w:t>paths:</w:t>
      </w:r>
    </w:p>
    <w:p w:rsidR="001811E3" w:rsidRDefault="00C74F02" w:rsidP="004C1118">
      <w:pPr>
        <w:pStyle w:val="ListBullet"/>
      </w:pPr>
      <w:r>
        <w:rPr>
          <w:b/>
        </w:rPr>
        <w:t>%UserProfile%\Desktop</w:t>
      </w:r>
      <w:r w:rsidR="0072113E">
        <w:rPr>
          <w:b/>
        </w:rPr>
        <w:t xml:space="preserve"> </w:t>
      </w:r>
      <w:r>
        <w:rPr>
          <w:b/>
        </w:rPr>
        <w:t>-</w:t>
      </w:r>
      <w:r w:rsidR="0072113E">
        <w:rPr>
          <w:b/>
        </w:rPr>
        <w:t xml:space="preserve"> </w:t>
      </w:r>
      <w:r w:rsidR="00887BC3">
        <w:t>A</w:t>
      </w:r>
      <w:r w:rsidR="0072113E">
        <w:t xml:space="preserve"> </w:t>
      </w:r>
      <w:r w:rsidR="00887BC3">
        <w:t>shortcut</w:t>
      </w:r>
      <w:r w:rsidR="0072113E">
        <w:t xml:space="preserve"> </w:t>
      </w:r>
      <w:r w:rsidR="00887BC3">
        <w:t>is</w:t>
      </w:r>
      <w:r w:rsidR="0072113E">
        <w:t xml:space="preserve"> </w:t>
      </w:r>
      <w:r w:rsidR="00887BC3">
        <w:t>created</w:t>
      </w:r>
      <w:r w:rsidR="0072113E">
        <w:t xml:space="preserve"> </w:t>
      </w:r>
      <w:r w:rsidR="00887BC3">
        <w:t>on</w:t>
      </w:r>
      <w:r w:rsidR="0072113E">
        <w:t xml:space="preserve"> </w:t>
      </w:r>
      <w:r w:rsidR="00887BC3">
        <w:t>the</w:t>
      </w:r>
      <w:r w:rsidR="0072113E">
        <w:t xml:space="preserve"> </w:t>
      </w:r>
      <w:r w:rsidR="00887BC3">
        <w:t>user’s</w:t>
      </w:r>
      <w:r w:rsidR="0072113E">
        <w:t xml:space="preserve"> </w:t>
      </w:r>
      <w:r w:rsidR="00887BC3">
        <w:t>desktop.</w:t>
      </w:r>
      <w:r w:rsidR="0072113E">
        <w:t xml:space="preserve"> </w:t>
      </w:r>
      <w:r w:rsidR="00887BC3">
        <w:t>This</w:t>
      </w:r>
      <w:r w:rsidR="0072113E">
        <w:t xml:space="preserve"> </w:t>
      </w:r>
      <w:r w:rsidR="00887BC3">
        <w:t>can</w:t>
      </w:r>
      <w:r w:rsidR="0072113E">
        <w:t xml:space="preserve"> </w:t>
      </w:r>
      <w:r w:rsidR="00887BC3">
        <w:t>be</w:t>
      </w:r>
      <w:r w:rsidR="0072113E">
        <w:t xml:space="preserve"> </w:t>
      </w:r>
      <w:r w:rsidR="00887BC3">
        <w:t>used</w:t>
      </w:r>
      <w:r w:rsidR="0072113E">
        <w:t xml:space="preserve"> </w:t>
      </w:r>
      <w:r w:rsidR="00887BC3">
        <w:t>to</w:t>
      </w:r>
      <w:r w:rsidR="0072113E">
        <w:t xml:space="preserve"> </w:t>
      </w:r>
      <w:r w:rsidR="00887BC3">
        <w:t>resume</w:t>
      </w:r>
      <w:r w:rsidR="0072113E">
        <w:t xml:space="preserve"> </w:t>
      </w:r>
      <w:r w:rsidR="00887BC3">
        <w:t>Web</w:t>
      </w:r>
      <w:r w:rsidR="0072113E">
        <w:t xml:space="preserve"> </w:t>
      </w:r>
      <w:r w:rsidR="00887BC3">
        <w:t>Setup,</w:t>
      </w:r>
      <w:r w:rsidR="0072113E">
        <w:t xml:space="preserve"> </w:t>
      </w:r>
      <w:r w:rsidR="00887BC3">
        <w:t>if</w:t>
      </w:r>
      <w:r w:rsidR="0072113E">
        <w:t xml:space="preserve"> </w:t>
      </w:r>
      <w:r w:rsidR="00887BC3">
        <w:t>it</w:t>
      </w:r>
      <w:r w:rsidR="0072113E">
        <w:t xml:space="preserve"> </w:t>
      </w:r>
      <w:r w:rsidR="00887BC3">
        <w:t>is</w:t>
      </w:r>
      <w:r w:rsidR="0072113E">
        <w:t xml:space="preserve"> </w:t>
      </w:r>
      <w:r w:rsidR="00887BC3">
        <w:t>in</w:t>
      </w:r>
      <w:r w:rsidR="0072113E">
        <w:t xml:space="preserve"> </w:t>
      </w:r>
      <w:r w:rsidR="00887BC3">
        <w:t>progress,</w:t>
      </w:r>
      <w:r w:rsidR="0072113E">
        <w:t xml:space="preserve"> </w:t>
      </w:r>
      <w:r w:rsidR="00887BC3">
        <w:t>or</w:t>
      </w:r>
      <w:r w:rsidR="0072113E">
        <w:t xml:space="preserve"> </w:t>
      </w:r>
      <w:r w:rsidR="00887BC3">
        <w:t>start</w:t>
      </w:r>
      <w:r w:rsidR="0072113E">
        <w:t xml:space="preserve"> </w:t>
      </w:r>
      <w:r w:rsidR="00887BC3">
        <w:t>the</w:t>
      </w:r>
      <w:r w:rsidR="0072113E">
        <w:t xml:space="preserve"> </w:t>
      </w:r>
      <w:r w:rsidR="00887BC3">
        <w:t>installation</w:t>
      </w:r>
      <w:r w:rsidR="0072113E">
        <w:t xml:space="preserve"> </w:t>
      </w:r>
      <w:r w:rsidR="00887BC3">
        <w:t>if</w:t>
      </w:r>
      <w:r w:rsidR="0072113E">
        <w:t xml:space="preserve"> </w:t>
      </w:r>
      <w:r w:rsidR="00887BC3">
        <w:t>Web</w:t>
      </w:r>
      <w:r w:rsidR="0072113E">
        <w:t xml:space="preserve"> </w:t>
      </w:r>
      <w:r w:rsidR="00887BC3">
        <w:t>Setup</w:t>
      </w:r>
      <w:r w:rsidR="0072113E">
        <w:t xml:space="preserve"> </w:t>
      </w:r>
      <w:r w:rsidR="00887BC3">
        <w:t>was</w:t>
      </w:r>
      <w:r w:rsidR="0072113E">
        <w:t xml:space="preserve"> </w:t>
      </w:r>
      <w:r w:rsidR="00887BC3">
        <w:t>completed.</w:t>
      </w:r>
    </w:p>
    <w:p w:rsidR="001811E3" w:rsidRDefault="001A2BC7" w:rsidP="004C1118">
      <w:pPr>
        <w:pStyle w:val="ListBullet"/>
      </w:pPr>
      <w:r w:rsidRPr="00983D77">
        <w:rPr>
          <w:b/>
        </w:rPr>
        <w:t>%LocalAppData%\Microsoft\WebSetup</w:t>
      </w:r>
      <w:r w:rsidR="0072113E">
        <w:rPr>
          <w:b/>
        </w:rPr>
        <w:t xml:space="preserve"> </w:t>
      </w:r>
      <w:r w:rsidR="00C74F02">
        <w:rPr>
          <w:b/>
        </w:rPr>
        <w:t>-</w:t>
      </w:r>
      <w:r w:rsidR="0072113E">
        <w:rPr>
          <w:b/>
        </w:rPr>
        <w:t xml:space="preserve"> </w:t>
      </w:r>
      <w:r>
        <w:t>This</w:t>
      </w:r>
      <w:r w:rsidR="0072113E">
        <w:t xml:space="preserve"> </w:t>
      </w:r>
      <w:r>
        <w:t>path</w:t>
      </w:r>
      <w:r w:rsidR="0072113E">
        <w:t xml:space="preserve"> </w:t>
      </w:r>
      <w:r>
        <w:t>contains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engine</w:t>
      </w:r>
      <w:r w:rsidR="0072113E">
        <w:t xml:space="preserve"> </w:t>
      </w:r>
      <w:r>
        <w:t>and</w:t>
      </w:r>
      <w:r w:rsidR="0072113E">
        <w:t xml:space="preserve"> </w:t>
      </w:r>
      <w:r>
        <w:t>support</w:t>
      </w:r>
      <w:r w:rsidR="0072113E">
        <w:t xml:space="preserve"> </w:t>
      </w:r>
      <w:r>
        <w:t>files,</w:t>
      </w:r>
      <w:r w:rsidR="0072113E">
        <w:t xml:space="preserve"> </w:t>
      </w:r>
      <w:r>
        <w:t>such</w:t>
      </w:r>
      <w:r w:rsidR="0072113E">
        <w:t xml:space="preserve"> </w:t>
      </w:r>
      <w:r>
        <w:t>as</w:t>
      </w:r>
      <w:r w:rsidR="0072113E">
        <w:t xml:space="preserve"> </w:t>
      </w:r>
      <w:r>
        <w:t>the</w:t>
      </w:r>
      <w:r w:rsidR="0072113E">
        <w:t xml:space="preserve"> </w:t>
      </w:r>
      <w:r>
        <w:t>Panther</w:t>
      </w:r>
      <w:r w:rsidR="0072113E">
        <w:t xml:space="preserve"> </w:t>
      </w:r>
      <w:r>
        <w:t>folder,</w:t>
      </w:r>
      <w:r w:rsidR="0072113E">
        <w:t xml:space="preserve"> </w:t>
      </w:r>
      <w:r>
        <w:t>which</w:t>
      </w:r>
      <w:r w:rsidR="0072113E">
        <w:t xml:space="preserve"> </w:t>
      </w:r>
      <w:r>
        <w:t>contains</w:t>
      </w:r>
      <w:r w:rsidR="0072113E">
        <w:t xml:space="preserve"> </w:t>
      </w:r>
      <w:r>
        <w:t>the</w:t>
      </w:r>
      <w:r w:rsidR="0072113E">
        <w:t xml:space="preserve"> </w:t>
      </w:r>
      <w:r>
        <w:t>log</w:t>
      </w:r>
      <w:r w:rsidR="0072113E">
        <w:t xml:space="preserve"> </w:t>
      </w:r>
      <w:r>
        <w:t>files</w:t>
      </w:r>
      <w:r w:rsidR="0072113E">
        <w:t xml:space="preserve"> </w:t>
      </w:r>
      <w:r>
        <w:t>for</w:t>
      </w:r>
      <w:r w:rsidR="0072113E">
        <w:t xml:space="preserve"> </w:t>
      </w:r>
      <w:r>
        <w:t>Web</w:t>
      </w:r>
      <w:r w:rsidR="0072113E">
        <w:t xml:space="preserve"> </w:t>
      </w:r>
      <w:r>
        <w:t>Setup.</w:t>
      </w:r>
    </w:p>
    <w:p w:rsidR="001811E3" w:rsidRDefault="00C74F02" w:rsidP="004C1118">
      <w:pPr>
        <w:pStyle w:val="ListBullet"/>
      </w:pPr>
      <w:r w:rsidRPr="00C74F02">
        <w:rPr>
          <w:b/>
        </w:rPr>
        <w:t>C:\Windows\ESD</w:t>
      </w:r>
      <w:r w:rsidR="0072113E">
        <w:rPr>
          <w:b/>
        </w:rPr>
        <w:t xml:space="preserve"> </w:t>
      </w:r>
      <w:r>
        <w:rPr>
          <w:b/>
        </w:rPr>
        <w:t>-</w:t>
      </w:r>
      <w:r w:rsidR="0072113E">
        <w:rPr>
          <w:b/>
        </w:rPr>
        <w:t xml:space="preserve"> </w:t>
      </w:r>
      <w:r w:rsidR="001A2BC7">
        <w:t>This</w:t>
      </w:r>
      <w:r w:rsidR="0072113E">
        <w:t xml:space="preserve"> </w:t>
      </w:r>
      <w:r w:rsidR="001A2BC7">
        <w:t>is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location</w:t>
      </w:r>
      <w:r w:rsidR="0072113E">
        <w:t xml:space="preserve"> </w:t>
      </w:r>
      <w:r w:rsidR="001A2BC7">
        <w:t>where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complete</w:t>
      </w:r>
      <w:r w:rsidR="0072113E">
        <w:t xml:space="preserve"> </w:t>
      </w:r>
      <w:r w:rsidR="001A2BC7">
        <w:t>installation</w:t>
      </w:r>
      <w:r w:rsidR="0072113E">
        <w:t xml:space="preserve"> </w:t>
      </w:r>
      <w:r w:rsidR="001A2BC7">
        <w:t>source</w:t>
      </w:r>
      <w:r w:rsidR="0072113E">
        <w:t xml:space="preserve"> </w:t>
      </w:r>
      <w:r w:rsidR="001A2BC7">
        <w:t>is</w:t>
      </w:r>
      <w:r w:rsidR="0072113E">
        <w:t xml:space="preserve"> </w:t>
      </w:r>
      <w:r w:rsidR="001A2BC7">
        <w:t>located</w:t>
      </w:r>
      <w:r w:rsidR="0072113E">
        <w:t xml:space="preserve"> </w:t>
      </w:r>
      <w:r w:rsidR="001A2BC7">
        <w:t>when</w:t>
      </w:r>
      <w:r w:rsidR="0072113E">
        <w:t xml:space="preserve"> </w:t>
      </w:r>
      <w:r w:rsidR="001A2BC7">
        <w:t>Web</w:t>
      </w:r>
      <w:r w:rsidR="0072113E">
        <w:t xml:space="preserve"> </w:t>
      </w:r>
      <w:r w:rsidR="001A2BC7">
        <w:t>Setup</w:t>
      </w:r>
      <w:r w:rsidR="0072113E">
        <w:t xml:space="preserve"> </w:t>
      </w:r>
      <w:r w:rsidR="001A2BC7">
        <w:t>is</w:t>
      </w:r>
      <w:r w:rsidR="0072113E">
        <w:t xml:space="preserve"> </w:t>
      </w:r>
      <w:r w:rsidR="001A2BC7">
        <w:t>complete.</w:t>
      </w:r>
    </w:p>
    <w:p w:rsidR="001811E3" w:rsidRDefault="001A2BC7" w:rsidP="004C1118">
      <w:pPr>
        <w:pStyle w:val="Heading2"/>
      </w:pPr>
      <w:bookmarkStart w:id="74" w:name="_Toc334546469"/>
      <w:bookmarkStart w:id="75" w:name="_Toc334554942"/>
      <w:bookmarkStart w:id="76" w:name="_Toc334564076"/>
      <w:r>
        <w:t>Troubleshooting</w:t>
      </w:r>
      <w:bookmarkEnd w:id="74"/>
      <w:bookmarkEnd w:id="75"/>
      <w:bookmarkEnd w:id="76"/>
    </w:p>
    <w:p w:rsidR="001811E3" w:rsidRDefault="001A2BC7" w:rsidP="004C1118">
      <w:pPr>
        <w:pStyle w:val="ParagraphText"/>
      </w:pPr>
      <w:r>
        <w:t>Troubleshooting</w:t>
      </w:r>
      <w:r w:rsidR="0072113E">
        <w:t xml:space="preserve"> </w:t>
      </w:r>
      <w:r>
        <w:t>topics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setup</w:t>
      </w:r>
      <w:r w:rsidR="0072113E">
        <w:t xml:space="preserve"> </w:t>
      </w:r>
      <w:r>
        <w:t>are</w:t>
      </w:r>
      <w:r w:rsidR="0072113E">
        <w:t xml:space="preserve"> </w:t>
      </w:r>
      <w:r>
        <w:t>discussed</w:t>
      </w:r>
      <w:r w:rsidR="0072113E">
        <w:t xml:space="preserve"> </w:t>
      </w:r>
      <w:r>
        <w:t>below.</w:t>
      </w:r>
      <w:r w:rsidR="0072113E">
        <w:t xml:space="preserve"> </w:t>
      </w:r>
      <w:r w:rsidR="00537E17">
        <w:t>Troubleshooting</w:t>
      </w:r>
      <w:r w:rsidR="0072113E">
        <w:t xml:space="preserve"> </w:t>
      </w:r>
      <w:r w:rsidR="00537E17">
        <w:t>and</w:t>
      </w:r>
      <w:r w:rsidR="0072113E">
        <w:t xml:space="preserve"> </w:t>
      </w:r>
      <w:r w:rsidR="00537E17">
        <w:t>logging</w:t>
      </w:r>
      <w:r w:rsidR="0072113E">
        <w:t xml:space="preserve"> </w:t>
      </w:r>
      <w:r w:rsidR="00537E17">
        <w:t>is</w:t>
      </w:r>
      <w:r w:rsidR="0072113E">
        <w:t xml:space="preserve"> </w:t>
      </w:r>
      <w:r w:rsidR="00537E17">
        <w:t>largely</w:t>
      </w:r>
      <w:r w:rsidR="0072113E">
        <w:t xml:space="preserve"> </w:t>
      </w:r>
      <w:r w:rsidR="00537E17">
        <w:t>the</w:t>
      </w:r>
      <w:r w:rsidR="0072113E">
        <w:t xml:space="preserve"> </w:t>
      </w:r>
      <w:r w:rsidR="00537E17">
        <w:t>same</w:t>
      </w:r>
      <w:r w:rsidR="0072113E">
        <w:t xml:space="preserve"> </w:t>
      </w:r>
      <w:r w:rsidR="00537E17">
        <w:t>as</w:t>
      </w:r>
      <w:r w:rsidR="0072113E">
        <w:t xml:space="preserve"> </w:t>
      </w:r>
      <w:r w:rsidR="00537E17">
        <w:t>with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537E17">
        <w:t>setup</w:t>
      </w:r>
      <w:r w:rsidR="00E74EE0">
        <w:t>.</w:t>
      </w:r>
      <w:r w:rsidR="0072113E">
        <w:t xml:space="preserve"> </w:t>
      </w:r>
      <w:r w:rsidR="00E74EE0">
        <w:t>The</w:t>
      </w:r>
      <w:r w:rsidR="0072113E">
        <w:t xml:space="preserve"> </w:t>
      </w:r>
      <w:r w:rsidR="00E74EE0">
        <w:t>major</w:t>
      </w:r>
      <w:r w:rsidR="0072113E">
        <w:t xml:space="preserve"> </w:t>
      </w:r>
      <w:r w:rsidR="00E74EE0">
        <w:t>exception</w:t>
      </w:r>
      <w:r w:rsidR="0072113E">
        <w:t xml:space="preserve"> </w:t>
      </w:r>
      <w:r w:rsidR="00E74EE0">
        <w:t>is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E74EE0">
        <w:t>Setup.</w:t>
      </w:r>
      <w:r w:rsidR="0072113E">
        <w:t xml:space="preserve"> </w:t>
      </w:r>
      <w:r w:rsidR="00E74EE0">
        <w:t>T</w:t>
      </w:r>
      <w:r w:rsidR="00537E17">
        <w:t>roubleshooting</w:t>
      </w:r>
      <w:r w:rsidR="0072113E">
        <w:t xml:space="preserve"> </w:t>
      </w:r>
      <w:r w:rsidR="00E74EE0">
        <w:t>for</w:t>
      </w:r>
      <w:r w:rsidR="0072113E">
        <w:t xml:space="preserve"> </w:t>
      </w:r>
      <w:r w:rsidR="00E74EE0">
        <w:t>Web</w:t>
      </w:r>
      <w:r w:rsidR="0072113E">
        <w:t xml:space="preserve"> </w:t>
      </w:r>
      <w:r w:rsidR="00E74EE0">
        <w:t>Setup</w:t>
      </w:r>
      <w:r w:rsidR="0072113E">
        <w:t xml:space="preserve"> </w:t>
      </w:r>
      <w:r w:rsidR="00E74EE0">
        <w:t>is</w:t>
      </w:r>
      <w:r w:rsidR="0072113E">
        <w:t xml:space="preserve"> </w:t>
      </w:r>
      <w:r w:rsidR="00537E17">
        <w:t>discussed</w:t>
      </w:r>
      <w:r w:rsidR="0072113E">
        <w:t xml:space="preserve"> </w:t>
      </w:r>
      <w:r w:rsidR="00537E17">
        <w:t>below</w:t>
      </w:r>
      <w:r w:rsidR="00E74EE0">
        <w:t>,</w:t>
      </w:r>
      <w:r w:rsidR="0072113E">
        <w:t xml:space="preserve"> </w:t>
      </w:r>
      <w:r w:rsidR="00E74EE0">
        <w:t>along</w:t>
      </w:r>
      <w:r w:rsidR="0072113E">
        <w:t xml:space="preserve"> </w:t>
      </w:r>
      <w:r w:rsidR="00E74EE0">
        <w:t>with</w:t>
      </w:r>
      <w:r w:rsidR="0072113E">
        <w:t xml:space="preserve"> </w:t>
      </w:r>
      <w:r w:rsidR="00E74EE0">
        <w:t>several</w:t>
      </w:r>
      <w:r w:rsidR="0072113E">
        <w:t xml:space="preserve"> </w:t>
      </w:r>
      <w:r w:rsidR="00E74EE0">
        <w:t>other</w:t>
      </w:r>
      <w:r w:rsidR="0072113E">
        <w:t xml:space="preserve"> </w:t>
      </w:r>
      <w:r w:rsidR="00E74EE0">
        <w:t>troubleshooting</w:t>
      </w:r>
      <w:r w:rsidR="0072113E">
        <w:t xml:space="preserve"> </w:t>
      </w:r>
      <w:r w:rsidR="00E74EE0">
        <w:t>topics.</w:t>
      </w:r>
    </w:p>
    <w:p w:rsidR="001811E3" w:rsidRDefault="00E255F9" w:rsidP="00E255F9">
      <w:pPr>
        <w:pStyle w:val="Heading3"/>
      </w:pPr>
      <w:bookmarkStart w:id="77" w:name="_Toc334546470"/>
      <w:bookmarkStart w:id="78" w:name="_Toc334554943"/>
      <w:bookmarkStart w:id="79" w:name="_Toc334564077"/>
      <w:r>
        <w:t>Web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 w:rsidR="00C504E6">
        <w:t>T</w:t>
      </w:r>
      <w:r>
        <w:t>roubleshooting</w:t>
      </w:r>
      <w:bookmarkEnd w:id="77"/>
      <w:bookmarkEnd w:id="78"/>
      <w:bookmarkEnd w:id="79"/>
    </w:p>
    <w:p w:rsidR="001811E3" w:rsidRDefault="00F24823" w:rsidP="00F24823">
      <w:pPr>
        <w:pStyle w:val="ParagraphText"/>
      </w:pPr>
      <w:r>
        <w:t>Troubleshooting</w:t>
      </w:r>
      <w:r w:rsidR="0072113E">
        <w:t xml:space="preserve"> </w:t>
      </w:r>
      <w:r>
        <w:t>for</w:t>
      </w:r>
      <w:r w:rsidR="0072113E">
        <w:t xml:space="preserve"> </w:t>
      </w:r>
      <w:r w:rsidR="00C504E6">
        <w:t>W</w:t>
      </w:r>
      <w:r>
        <w:t>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>
        <w:t>depends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stage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 w:rsidR="00C504E6">
        <w:t>W</w:t>
      </w:r>
      <w:r>
        <w:t>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>
        <w:t>where</w:t>
      </w:r>
      <w:r w:rsidR="0072113E">
        <w:t xml:space="preserve"> </w:t>
      </w:r>
      <w:r>
        <w:t>the</w:t>
      </w:r>
      <w:r w:rsidR="0072113E">
        <w:t xml:space="preserve"> </w:t>
      </w:r>
      <w:r w:rsidR="00456758">
        <w:t>issue</w:t>
      </w:r>
      <w:r w:rsidR="0072113E">
        <w:t xml:space="preserve"> </w:t>
      </w:r>
      <w:r>
        <w:t>occurs.</w:t>
      </w:r>
    </w:p>
    <w:p w:rsidR="001811E3" w:rsidRDefault="00F24823" w:rsidP="00F24823">
      <w:pPr>
        <w:pStyle w:val="ParagraphText"/>
      </w:pPr>
      <w:r>
        <w:t>For</w:t>
      </w:r>
      <w:r w:rsidR="0072113E">
        <w:t xml:space="preserve"> </w:t>
      </w:r>
      <w:r>
        <w:t>any</w:t>
      </w:r>
      <w:r w:rsidR="0072113E">
        <w:t xml:space="preserve"> </w:t>
      </w:r>
      <w:r>
        <w:t>stage,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review</w:t>
      </w:r>
      <w:r w:rsidR="0072113E">
        <w:t xml:space="preserve"> </w:t>
      </w:r>
      <w:r>
        <w:t>the</w:t>
      </w:r>
      <w:r w:rsidR="0072113E">
        <w:t xml:space="preserve"> </w:t>
      </w:r>
      <w:r>
        <w:t>log</w:t>
      </w:r>
      <w:r w:rsidR="0072113E">
        <w:t xml:space="preserve"> </w:t>
      </w:r>
      <w:r>
        <w:t>files</w:t>
      </w:r>
      <w:r w:rsidR="0072113E">
        <w:t xml:space="preserve"> </w:t>
      </w:r>
      <w:r>
        <w:t>for</w:t>
      </w:r>
      <w:r w:rsidR="0072113E">
        <w:t xml:space="preserve"> </w:t>
      </w:r>
      <w:r>
        <w:t>clues.</w:t>
      </w:r>
      <w:r w:rsidR="0072113E">
        <w:t xml:space="preserve"> </w:t>
      </w:r>
      <w:r w:rsidR="00E255F9">
        <w:t>The</w:t>
      </w:r>
      <w:r w:rsidR="0072113E">
        <w:t xml:space="preserve"> </w:t>
      </w:r>
      <w:r w:rsidR="00E255F9">
        <w:t>log</w:t>
      </w:r>
      <w:r w:rsidR="0072113E">
        <w:t xml:space="preserve"> </w:t>
      </w:r>
      <w:r w:rsidR="00E255F9">
        <w:t>files</w:t>
      </w:r>
      <w:r w:rsidR="0072113E">
        <w:t xml:space="preserve"> </w:t>
      </w:r>
      <w:r>
        <w:t>are</w:t>
      </w:r>
      <w:r w:rsidR="0072113E">
        <w:t xml:space="preserve"> </w:t>
      </w:r>
      <w:r>
        <w:t>located</w:t>
      </w:r>
      <w:r w:rsidR="0072113E">
        <w:t xml:space="preserve"> </w:t>
      </w:r>
      <w:r>
        <w:t>in</w:t>
      </w:r>
      <w:r w:rsidR="0072113E">
        <w:t xml:space="preserve"> </w:t>
      </w:r>
      <w:r>
        <w:t>this</w:t>
      </w:r>
      <w:r w:rsidR="0072113E">
        <w:t xml:space="preserve"> </w:t>
      </w:r>
      <w:r>
        <w:t>folder</w:t>
      </w:r>
      <w:r w:rsidR="0072113E">
        <w:t xml:space="preserve"> </w:t>
      </w:r>
      <w:r>
        <w:t>until</w:t>
      </w:r>
      <w:r w:rsidR="0072113E">
        <w:t xml:space="preserve"> </w:t>
      </w:r>
      <w:r>
        <w:t>the</w:t>
      </w:r>
      <w:r w:rsidR="0072113E">
        <w:t xml:space="preserve"> </w:t>
      </w:r>
      <w:r>
        <w:t>main</w:t>
      </w:r>
      <w:r w:rsidR="0072113E">
        <w:t xml:space="preserve"> </w:t>
      </w:r>
      <w:r>
        <w:t>Windows</w:t>
      </w:r>
      <w:r w:rsidR="0072113E">
        <w:t xml:space="preserve"> </w:t>
      </w:r>
      <w:r>
        <w:t>setup</w:t>
      </w:r>
      <w:r w:rsidR="0072113E">
        <w:t xml:space="preserve"> </w:t>
      </w:r>
      <w:r>
        <w:t>process</w:t>
      </w:r>
      <w:r w:rsidR="0072113E">
        <w:t xml:space="preserve"> </w:t>
      </w:r>
      <w:r>
        <w:t>starts:</w:t>
      </w:r>
      <w:r w:rsidR="0072113E">
        <w:t xml:space="preserve"> </w:t>
      </w:r>
      <w:r w:rsidR="00E255F9" w:rsidRPr="008C0228">
        <w:rPr>
          <w:rStyle w:val="codeChar"/>
          <w:sz w:val="20"/>
        </w:rPr>
        <w:t>%LocalAppData%\Microsoft\WebSetup\Panther</w:t>
      </w:r>
      <w:r w:rsidR="00E255F9">
        <w:t>.</w:t>
      </w:r>
      <w:r w:rsidR="0072113E">
        <w:t xml:space="preserve"> </w:t>
      </w:r>
      <w:r w:rsidR="00E255F9">
        <w:t>Errors</w:t>
      </w:r>
      <w:r w:rsidR="0072113E">
        <w:t xml:space="preserve"> </w:t>
      </w:r>
      <w:r w:rsidR="00E255F9">
        <w:t>during</w:t>
      </w:r>
      <w:r w:rsidR="0072113E">
        <w:t xml:space="preserve"> </w:t>
      </w:r>
      <w:r w:rsidR="00E255F9">
        <w:t>key</w:t>
      </w:r>
      <w:r w:rsidR="0072113E">
        <w:t xml:space="preserve"> </w:t>
      </w:r>
      <w:r w:rsidR="00E255F9">
        <w:t>acquisition</w:t>
      </w:r>
      <w:r w:rsidR="0072113E">
        <w:t xml:space="preserve"> </w:t>
      </w:r>
      <w:r w:rsidR="00E255F9">
        <w:t>or</w:t>
      </w:r>
      <w:r w:rsidR="0072113E">
        <w:t xml:space="preserve"> </w:t>
      </w:r>
      <w:r w:rsidR="00E255F9">
        <w:t>download</w:t>
      </w:r>
      <w:r w:rsidR="0072113E">
        <w:t xml:space="preserve"> </w:t>
      </w:r>
      <w:r w:rsidR="00E255F9">
        <w:t>should</w:t>
      </w:r>
      <w:r w:rsidR="0072113E">
        <w:t xml:space="preserve"> </w:t>
      </w:r>
      <w:r w:rsidR="00E255F9">
        <w:t>be</w:t>
      </w:r>
      <w:r w:rsidR="0072113E">
        <w:t xml:space="preserve"> </w:t>
      </w:r>
      <w:r w:rsidR="00E255F9">
        <w:t>in</w:t>
      </w:r>
      <w:r w:rsidR="0072113E">
        <w:t xml:space="preserve"> </w:t>
      </w:r>
      <w:r w:rsidR="00E255F9">
        <w:t>the</w:t>
      </w:r>
      <w:r w:rsidR="0072113E">
        <w:t xml:space="preserve"> </w:t>
      </w:r>
      <w:r w:rsidR="00E255F9">
        <w:t>Setuperr.log.</w:t>
      </w:r>
      <w:r w:rsidR="0072113E">
        <w:t xml:space="preserve"> </w:t>
      </w:r>
      <w:r w:rsidR="00E255F9">
        <w:t>Troubleshoot</w:t>
      </w:r>
      <w:r w:rsidR="0072113E">
        <w:t xml:space="preserve"> </w:t>
      </w:r>
      <w:r w:rsidR="00E255F9">
        <w:t>as</w:t>
      </w:r>
      <w:r w:rsidR="0072113E">
        <w:t xml:space="preserve"> </w:t>
      </w:r>
      <w:r w:rsidR="00E255F9">
        <w:t>you</w:t>
      </w:r>
      <w:r w:rsidR="0072113E">
        <w:t xml:space="preserve"> </w:t>
      </w:r>
      <w:r w:rsidR="00E255F9">
        <w:t>would</w:t>
      </w:r>
      <w:r w:rsidR="0072113E">
        <w:t xml:space="preserve"> </w:t>
      </w:r>
      <w:r w:rsidR="00E255F9">
        <w:t>similar</w:t>
      </w:r>
      <w:r w:rsidR="0072113E">
        <w:t xml:space="preserve"> </w:t>
      </w:r>
      <w:r w:rsidR="00E255F9">
        <w:t>issues</w:t>
      </w:r>
      <w:r w:rsidR="0072113E">
        <w:t xml:space="preserve"> </w:t>
      </w:r>
      <w:r w:rsidR="00E255F9">
        <w:t>outside</w:t>
      </w:r>
      <w:r w:rsidR="0072113E">
        <w:t xml:space="preserve"> </w:t>
      </w:r>
      <w:r w:rsidR="00E255F9">
        <w:t>the</w:t>
      </w:r>
      <w:r w:rsidR="0072113E">
        <w:t xml:space="preserve"> </w:t>
      </w:r>
      <w:r w:rsidR="00E255F9">
        <w:t>context</w:t>
      </w:r>
      <w:r w:rsidR="0072113E">
        <w:t xml:space="preserve"> </w:t>
      </w:r>
      <w:r w:rsidR="00E255F9">
        <w:t>of</w:t>
      </w:r>
      <w:r w:rsidR="0072113E">
        <w:t xml:space="preserve"> </w:t>
      </w:r>
      <w:r w:rsidR="00E255F9">
        <w:t>setup.</w:t>
      </w:r>
    </w:p>
    <w:p w:rsidR="001811E3" w:rsidRDefault="00E255F9" w:rsidP="00E255F9">
      <w:pPr>
        <w:pStyle w:val="Note"/>
      </w:pPr>
      <w:r>
        <w:rPr>
          <w:b/>
        </w:rPr>
        <w:t>Note:</w:t>
      </w:r>
      <w:r w:rsidR="0072113E">
        <w:rPr>
          <w:b/>
        </w:rPr>
        <w:t xml:space="preserve"> </w:t>
      </w:r>
      <w:r>
        <w:t>Once</w:t>
      </w:r>
      <w:r w:rsidR="0072113E">
        <w:t xml:space="preserve"> </w:t>
      </w:r>
      <w:r w:rsidR="00C504E6">
        <w:t>W</w:t>
      </w:r>
      <w:r>
        <w:t>eb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>
        <w:t>is</w:t>
      </w:r>
      <w:r w:rsidR="0072113E">
        <w:t xml:space="preserve"> </w:t>
      </w:r>
      <w:r>
        <w:t>complete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main</w:t>
      </w:r>
      <w:r w:rsidR="0072113E">
        <w:t xml:space="preserve"> </w:t>
      </w:r>
      <w:r>
        <w:t>setup</w:t>
      </w:r>
      <w:r w:rsidR="0072113E">
        <w:t xml:space="preserve"> </w:t>
      </w:r>
      <w:r>
        <w:t>engine</w:t>
      </w:r>
      <w:r w:rsidR="0072113E">
        <w:t xml:space="preserve"> </w:t>
      </w:r>
      <w:r w:rsidR="00F24823">
        <w:t>(install.exe)</w:t>
      </w:r>
      <w:r w:rsidR="0072113E">
        <w:t xml:space="preserve"> </w:t>
      </w:r>
      <w:r>
        <w:t>has</w:t>
      </w:r>
      <w:r w:rsidR="0072113E">
        <w:t xml:space="preserve"> </w:t>
      </w:r>
      <w:r>
        <w:t>started,</w:t>
      </w:r>
      <w:r w:rsidR="0072113E">
        <w:t xml:space="preserve"> </w:t>
      </w:r>
      <w:r>
        <w:t>log</w:t>
      </w:r>
      <w:r w:rsidR="0072113E">
        <w:t xml:space="preserve"> </w:t>
      </w:r>
      <w:r>
        <w:t>data</w:t>
      </w:r>
      <w:r w:rsidR="0072113E">
        <w:t xml:space="preserve"> </w:t>
      </w:r>
      <w:r>
        <w:t>is</w:t>
      </w:r>
      <w:r w:rsidR="0072113E">
        <w:t xml:space="preserve"> </w:t>
      </w:r>
      <w:r>
        <w:t>saved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 w:rsidR="00F24823">
        <w:t>same</w:t>
      </w:r>
      <w:r w:rsidR="0072113E">
        <w:t xml:space="preserve"> </w:t>
      </w:r>
      <w:r w:rsidR="00F24823">
        <w:t>locations</w:t>
      </w:r>
      <w:r w:rsidR="0072113E">
        <w:t xml:space="preserve"> </w:t>
      </w:r>
      <w:r w:rsidR="00F24823">
        <w:t>as</w:t>
      </w:r>
      <w:r w:rsidR="0072113E">
        <w:t xml:space="preserve"> </w:t>
      </w:r>
      <w:r w:rsidR="00F24823">
        <w:t>on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F24823">
        <w:t>.</w:t>
      </w:r>
      <w:r w:rsidR="0072113E">
        <w:t xml:space="preserve"> </w:t>
      </w:r>
      <w:r w:rsidR="00F24823">
        <w:t>This</w:t>
      </w:r>
      <w:r w:rsidR="0072113E">
        <w:t xml:space="preserve"> </w:t>
      </w:r>
      <w:r w:rsidR="00F24823">
        <w:t>includes</w:t>
      </w:r>
      <w:r w:rsidR="0072113E">
        <w:t xml:space="preserve"> </w:t>
      </w:r>
      <w:r w:rsidR="00F24823">
        <w:t>the</w:t>
      </w:r>
      <w:r w:rsidR="0072113E">
        <w:t xml:space="preserve"> </w:t>
      </w:r>
      <w:r w:rsidR="00C504E6">
        <w:t>W</w:t>
      </w:r>
      <w:r w:rsidR="00F24823">
        <w:t>eb</w:t>
      </w:r>
      <w:r w:rsidR="0072113E">
        <w:t xml:space="preserve"> </w:t>
      </w:r>
      <w:r w:rsidR="00C504E6">
        <w:t>S</w:t>
      </w:r>
      <w:r w:rsidR="00F24823">
        <w:t>etup</w:t>
      </w:r>
      <w:r w:rsidR="0072113E">
        <w:t xml:space="preserve"> </w:t>
      </w:r>
      <w:r w:rsidR="00F24823">
        <w:t>log</w:t>
      </w:r>
      <w:r w:rsidR="0072113E">
        <w:t xml:space="preserve"> </w:t>
      </w:r>
      <w:r w:rsidR="00F24823">
        <w:t>entries,</w:t>
      </w:r>
      <w:r w:rsidR="0072113E">
        <w:t xml:space="preserve"> </w:t>
      </w:r>
      <w:r w:rsidR="00F24823">
        <w:t>which</w:t>
      </w:r>
      <w:r w:rsidR="0072113E">
        <w:t xml:space="preserve"> </w:t>
      </w:r>
      <w:r w:rsidR="00F24823">
        <w:t>are</w:t>
      </w:r>
      <w:r w:rsidR="0072113E">
        <w:t xml:space="preserve"> </w:t>
      </w:r>
      <w:r w:rsidR="00F24823">
        <w:t>moved</w:t>
      </w:r>
      <w:r w:rsidR="0072113E">
        <w:t xml:space="preserve"> </w:t>
      </w:r>
      <w:r w:rsidR="00F24823">
        <w:t>to</w:t>
      </w:r>
      <w:r w:rsidR="0072113E">
        <w:t xml:space="preserve"> </w:t>
      </w:r>
      <w:r w:rsidR="00F24823">
        <w:t>the</w:t>
      </w:r>
      <w:r w:rsidR="0072113E">
        <w:t xml:space="preserve"> </w:t>
      </w:r>
      <w:r w:rsidR="00F24823">
        <w:t>main</w:t>
      </w:r>
      <w:r w:rsidR="0072113E">
        <w:t xml:space="preserve"> </w:t>
      </w:r>
      <w:r w:rsidR="00F24823">
        <w:t>setup</w:t>
      </w:r>
      <w:r w:rsidR="0072113E">
        <w:t xml:space="preserve"> </w:t>
      </w:r>
      <w:r w:rsidR="00F24823">
        <w:t>log.</w:t>
      </w:r>
    </w:p>
    <w:p w:rsidR="001811E3" w:rsidRDefault="00E255F9" w:rsidP="00E255F9">
      <w:pPr>
        <w:pStyle w:val="Heading4"/>
      </w:pPr>
      <w:r>
        <w:t>Check</w:t>
      </w:r>
      <w:r w:rsidR="0072113E">
        <w:t xml:space="preserve"> </w:t>
      </w:r>
      <w:r w:rsidR="00C504E6">
        <w:t>C</w:t>
      </w:r>
      <w:r>
        <w:t>ompatibility</w:t>
      </w:r>
    </w:p>
    <w:p w:rsidR="001811E3" w:rsidRDefault="00F24823" w:rsidP="00E255F9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encounter</w:t>
      </w:r>
      <w:r w:rsidR="0072113E">
        <w:t xml:space="preserve"> </w:t>
      </w:r>
      <w:r w:rsidR="00456758">
        <w:t>an</w:t>
      </w:r>
      <w:r w:rsidR="0072113E">
        <w:t xml:space="preserve"> </w:t>
      </w:r>
      <w:r w:rsidR="00456758">
        <w:t>issue</w:t>
      </w:r>
      <w:r w:rsidR="0072113E">
        <w:t xml:space="preserve"> </w:t>
      </w:r>
      <w:r>
        <w:t>during</w:t>
      </w:r>
      <w:r w:rsidR="0072113E">
        <w:t xml:space="preserve"> </w:t>
      </w:r>
      <w:r>
        <w:t>the</w:t>
      </w:r>
      <w:r w:rsidR="0072113E">
        <w:t xml:space="preserve"> </w:t>
      </w:r>
      <w:r>
        <w:t>initial</w:t>
      </w:r>
      <w:r w:rsidR="0072113E">
        <w:t xml:space="preserve"> </w:t>
      </w:r>
      <w:r>
        <w:t>compatibility</w:t>
      </w:r>
      <w:r w:rsidR="0072113E">
        <w:t xml:space="preserve"> </w:t>
      </w:r>
      <w:r>
        <w:t>check,</w:t>
      </w:r>
      <w:r w:rsidR="0072113E">
        <w:t xml:space="preserve"> </w:t>
      </w:r>
      <w:r>
        <w:t>consider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actions:</w:t>
      </w:r>
    </w:p>
    <w:p w:rsidR="001811E3" w:rsidRDefault="00F24823" w:rsidP="00F24823">
      <w:pPr>
        <w:pStyle w:val="ListBullet"/>
      </w:pP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compatibility</w:t>
      </w:r>
      <w:r w:rsidR="0072113E">
        <w:t xml:space="preserve"> </w:t>
      </w:r>
      <w:r>
        <w:t>issue</w:t>
      </w:r>
      <w:r w:rsidR="0072113E">
        <w:t xml:space="preserve"> </w:t>
      </w:r>
      <w:r>
        <w:t>flagged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report,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can</w:t>
      </w:r>
      <w:r w:rsidR="0072113E">
        <w:t xml:space="preserve"> </w:t>
      </w:r>
      <w:r>
        <w:t>simply</w:t>
      </w:r>
      <w:r w:rsidR="0072113E">
        <w:t xml:space="preserve"> </w:t>
      </w:r>
      <w:r>
        <w:t>be</w:t>
      </w:r>
      <w:r w:rsidR="0072113E">
        <w:t xml:space="preserve"> </w:t>
      </w:r>
      <w:r>
        <w:t>closed</w:t>
      </w:r>
      <w:r w:rsidR="0072113E">
        <w:t xml:space="preserve"> </w:t>
      </w:r>
      <w:r>
        <w:t>and</w:t>
      </w:r>
      <w:r w:rsidR="0072113E">
        <w:t xml:space="preserve"> </w:t>
      </w:r>
      <w:r>
        <w:t>action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taken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to</w:t>
      </w:r>
      <w:r w:rsidR="0072113E">
        <w:t xml:space="preserve"> </w:t>
      </w:r>
      <w:r>
        <w:t>resolve</w:t>
      </w:r>
      <w:r w:rsidR="0072113E">
        <w:t xml:space="preserve"> </w:t>
      </w:r>
      <w:r>
        <w:t>the</w:t>
      </w:r>
      <w:r w:rsidR="0072113E">
        <w:t xml:space="preserve"> </w:t>
      </w:r>
      <w:r>
        <w:t>concern.</w:t>
      </w:r>
      <w:r w:rsidR="0072113E">
        <w:t xml:space="preserve"> </w:t>
      </w:r>
      <w:r>
        <w:t>Then</w:t>
      </w:r>
      <w:r w:rsidR="00F55B8B">
        <w:t>,</w:t>
      </w:r>
      <w:r w:rsidR="0072113E">
        <w:t xml:space="preserve"> </w:t>
      </w:r>
      <w:r>
        <w:t>restart</w:t>
      </w:r>
      <w:r w:rsidR="0072113E">
        <w:t xml:space="preserve"> </w:t>
      </w:r>
      <w:r w:rsidR="006F3345">
        <w:t>the</w:t>
      </w:r>
      <w:r w:rsidR="0072113E">
        <w:t xml:space="preserve"> </w:t>
      </w:r>
      <w:r w:rsidR="006F3345">
        <w:t>Upgrade</w:t>
      </w:r>
      <w:r w:rsidR="0072113E">
        <w:t xml:space="preserve"> </w:t>
      </w:r>
      <w:r w:rsidR="006F3345">
        <w:t>Assistant</w:t>
      </w:r>
      <w:r w:rsidR="0072113E">
        <w:t xml:space="preserve"> </w:t>
      </w:r>
      <w:r>
        <w:t>to</w:t>
      </w:r>
      <w:r w:rsidR="0072113E">
        <w:t xml:space="preserve"> </w:t>
      </w:r>
      <w:r>
        <w:t>continue.</w:t>
      </w:r>
    </w:p>
    <w:p w:rsidR="001811E3" w:rsidRDefault="00F24823" w:rsidP="00F24823">
      <w:pPr>
        <w:pStyle w:val="ListBullet"/>
      </w:pP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problem</w:t>
      </w:r>
      <w:r w:rsidR="0072113E">
        <w:t xml:space="preserve"> </w:t>
      </w:r>
      <w:r>
        <w:t>completing</w:t>
      </w:r>
      <w:r w:rsidR="0072113E">
        <w:t xml:space="preserve"> </w:t>
      </w:r>
      <w:r>
        <w:t>the</w:t>
      </w:r>
      <w:r w:rsidR="0072113E">
        <w:t xml:space="preserve"> </w:t>
      </w:r>
      <w:r w:rsidR="008D5F0E">
        <w:t>compatibility</w:t>
      </w:r>
      <w:r w:rsidR="0072113E">
        <w:t xml:space="preserve"> </w:t>
      </w:r>
      <w:r>
        <w:t>check,</w:t>
      </w:r>
      <w:r w:rsidR="0072113E">
        <w:t xml:space="preserve"> </w:t>
      </w:r>
      <w:r>
        <w:t>there</w:t>
      </w:r>
      <w:r w:rsidR="0072113E">
        <w:t xml:space="preserve"> </w:t>
      </w:r>
      <w:r>
        <w:t>may</w:t>
      </w:r>
      <w:r w:rsidR="0072113E">
        <w:t xml:space="preserve"> </w:t>
      </w:r>
      <w:r>
        <w:t>be</w:t>
      </w:r>
      <w:r w:rsidR="0072113E">
        <w:t xml:space="preserve"> </w:t>
      </w:r>
      <w:r w:rsidR="00456758">
        <w:t>issues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that</w:t>
      </w:r>
      <w:r w:rsidR="0072113E">
        <w:t xml:space="preserve"> </w:t>
      </w:r>
      <w:r>
        <w:t>would</w:t>
      </w:r>
      <w:r w:rsidR="0072113E">
        <w:t xml:space="preserve"> </w:t>
      </w:r>
      <w:r>
        <w:t>interfere</w:t>
      </w:r>
      <w:r w:rsidR="0072113E">
        <w:t xml:space="preserve"> </w:t>
      </w:r>
      <w:r>
        <w:t>with</w:t>
      </w:r>
      <w:r w:rsidR="0072113E">
        <w:t xml:space="preserve"> </w:t>
      </w:r>
      <w:r>
        <w:t>setup.</w:t>
      </w:r>
      <w:r w:rsidR="0072113E">
        <w:t xml:space="preserve"> </w:t>
      </w:r>
      <w:r>
        <w:t>Consider</w:t>
      </w:r>
      <w:r w:rsidR="0072113E">
        <w:t xml:space="preserve"> </w:t>
      </w:r>
      <w:r w:rsidR="006F3345">
        <w:t>simplifying</w:t>
      </w:r>
      <w:r w:rsidR="0072113E">
        <w:t xml:space="preserve"> </w:t>
      </w:r>
      <w:r w:rsidR="006F3345">
        <w:t>the</w:t>
      </w:r>
      <w:r w:rsidR="0072113E">
        <w:t xml:space="preserve"> </w:t>
      </w:r>
      <w:r w:rsidR="006F3345">
        <w:t>hardware</w:t>
      </w:r>
      <w:r w:rsidR="0072113E">
        <w:t xml:space="preserve"> </w:t>
      </w:r>
      <w:r w:rsidR="006F3345">
        <w:t>configuration,</w:t>
      </w:r>
      <w:r w:rsidR="0072113E">
        <w:t xml:space="preserve"> </w:t>
      </w:r>
      <w:r>
        <w:t>performing</w:t>
      </w:r>
      <w:r w:rsidR="0072113E">
        <w:t xml:space="preserve"> </w:t>
      </w:r>
      <w:r>
        <w:t>a</w:t>
      </w:r>
      <w:r w:rsidR="0072113E">
        <w:t xml:space="preserve"> </w:t>
      </w:r>
      <w:r>
        <w:t>clean</w:t>
      </w:r>
      <w:r w:rsidR="0072113E">
        <w:t xml:space="preserve"> </w:t>
      </w:r>
      <w:r>
        <w:t>boot,</w:t>
      </w:r>
      <w:r w:rsidR="0072113E">
        <w:t xml:space="preserve"> </w:t>
      </w:r>
      <w:r>
        <w:t>or</w:t>
      </w:r>
      <w:r w:rsidR="0072113E">
        <w:t xml:space="preserve"> </w:t>
      </w:r>
      <w:r w:rsidR="006F3345">
        <w:t>other</w:t>
      </w:r>
      <w:r w:rsidR="0072113E">
        <w:t xml:space="preserve"> </w:t>
      </w:r>
      <w:r w:rsidR="006F3345">
        <w:t>troubleshooting</w:t>
      </w:r>
      <w:r w:rsidR="0072113E">
        <w:t xml:space="preserve"> </w:t>
      </w:r>
      <w:r w:rsidR="006F3345">
        <w:t>to</w:t>
      </w:r>
      <w:r w:rsidR="0072113E">
        <w:t xml:space="preserve"> </w:t>
      </w:r>
      <w:r w:rsidR="006F3345">
        <w:t>remove</w:t>
      </w:r>
      <w:r w:rsidR="0072113E">
        <w:t xml:space="preserve"> </w:t>
      </w:r>
      <w:r w:rsidR="006F3345">
        <w:t>potential</w:t>
      </w:r>
      <w:r w:rsidR="0072113E">
        <w:t xml:space="preserve"> </w:t>
      </w:r>
      <w:r w:rsidR="006F3345">
        <w:t>problem</w:t>
      </w:r>
      <w:r w:rsidR="0072113E">
        <w:t xml:space="preserve"> </w:t>
      </w:r>
      <w:r w:rsidR="006F3345">
        <w:t>software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PC.</w:t>
      </w:r>
    </w:p>
    <w:p w:rsidR="001811E3" w:rsidRDefault="006F3345" w:rsidP="00183D62">
      <w:pPr>
        <w:pStyle w:val="Important"/>
      </w:pPr>
      <w:r>
        <w:rPr>
          <w:b/>
        </w:rPr>
        <w:t>Important:</w:t>
      </w:r>
      <w:r w:rsidR="0072113E"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Upgrade</w:t>
      </w:r>
      <w:r w:rsidR="0072113E">
        <w:t xml:space="preserve"> </w:t>
      </w:r>
      <w:r>
        <w:t>Assistant</w:t>
      </w:r>
      <w:r w:rsidR="0072113E">
        <w:t xml:space="preserve"> </w:t>
      </w:r>
      <w:r>
        <w:t>determines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compatible</w:t>
      </w:r>
      <w:r w:rsidR="0072113E">
        <w:t xml:space="preserve"> </w:t>
      </w:r>
      <w:r>
        <w:t>with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setup</w:t>
      </w:r>
      <w:r w:rsidR="0072113E">
        <w:t xml:space="preserve"> </w:t>
      </w:r>
      <w:r>
        <w:t>will</w:t>
      </w:r>
      <w:r w:rsidR="0072113E">
        <w:t xml:space="preserve"> </w:t>
      </w:r>
      <w:r>
        <w:t>not</w:t>
      </w:r>
      <w:r w:rsidR="0072113E">
        <w:t xml:space="preserve"> </w:t>
      </w:r>
      <w:r>
        <w:t>proceed.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good</w:t>
      </w:r>
      <w:r w:rsidR="0072113E">
        <w:t xml:space="preserve"> </w:t>
      </w:r>
      <w:r>
        <w:t>thing,</w:t>
      </w:r>
      <w:r w:rsidR="0072113E">
        <w:t xml:space="preserve"> </w:t>
      </w:r>
      <w:r>
        <w:t>as</w:t>
      </w:r>
      <w:r w:rsidR="0072113E">
        <w:t xml:space="preserve"> </w:t>
      </w:r>
      <w:r>
        <w:t>it</w:t>
      </w:r>
      <w:r w:rsidR="0072113E">
        <w:t xml:space="preserve"> </w:t>
      </w:r>
      <w:r>
        <w:t>can</w:t>
      </w:r>
      <w:r w:rsidR="0072113E">
        <w:t xml:space="preserve"> </w:t>
      </w:r>
      <w:r>
        <w:t>help</w:t>
      </w:r>
      <w:r w:rsidR="0072113E">
        <w:t xml:space="preserve"> </w:t>
      </w:r>
      <w:r>
        <w:t>prevent</w:t>
      </w:r>
      <w:r w:rsidR="0072113E">
        <w:t xml:space="preserve"> </w:t>
      </w:r>
      <w:r>
        <w:t>a</w:t>
      </w:r>
      <w:r w:rsidR="0072113E">
        <w:t xml:space="preserve"> </w:t>
      </w:r>
      <w:r>
        <w:t>purchase</w:t>
      </w:r>
      <w:r w:rsidR="0072113E">
        <w:t xml:space="preserve"> </w:t>
      </w:r>
      <w:r>
        <w:t>of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for</w:t>
      </w:r>
      <w:r w:rsidR="0072113E">
        <w:t xml:space="preserve"> </w:t>
      </w:r>
      <w:r>
        <w:t>a</w:t>
      </w:r>
      <w:r w:rsidR="0072113E">
        <w:t xml:space="preserve"> </w:t>
      </w:r>
      <w:r>
        <w:t>PC</w:t>
      </w:r>
      <w:r w:rsidR="0072113E">
        <w:t xml:space="preserve"> </w:t>
      </w:r>
      <w:r>
        <w:t>that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compatible.</w:t>
      </w:r>
    </w:p>
    <w:p w:rsidR="001811E3" w:rsidRDefault="00E255F9" w:rsidP="00E255F9">
      <w:pPr>
        <w:pStyle w:val="Heading4"/>
      </w:pPr>
      <w:r>
        <w:t>Purchase</w:t>
      </w:r>
    </w:p>
    <w:p w:rsidR="001811E3" w:rsidRDefault="00F24823" w:rsidP="00E255F9">
      <w:pPr>
        <w:pStyle w:val="ParagraphText"/>
      </w:pPr>
      <w:r>
        <w:t>Customers</w:t>
      </w:r>
      <w:r w:rsidR="0072113E">
        <w:t xml:space="preserve"> </w:t>
      </w:r>
      <w:r>
        <w:t>may</w:t>
      </w:r>
      <w:r w:rsidR="0072113E">
        <w:t xml:space="preserve"> </w:t>
      </w:r>
      <w:r>
        <w:t>report</w:t>
      </w:r>
      <w:r w:rsidR="0072113E">
        <w:t xml:space="preserve"> </w:t>
      </w:r>
      <w:r>
        <w:t>two</w:t>
      </w:r>
      <w:r w:rsidR="0072113E">
        <w:t xml:space="preserve"> </w:t>
      </w:r>
      <w:r>
        <w:t>main</w:t>
      </w:r>
      <w:r w:rsidR="0072113E">
        <w:t xml:space="preserve"> </w:t>
      </w:r>
      <w:r>
        <w:t>types</w:t>
      </w:r>
      <w:r w:rsidR="0072113E">
        <w:t xml:space="preserve"> </w:t>
      </w:r>
      <w:r>
        <w:t>of</w:t>
      </w:r>
      <w:r w:rsidR="0072113E">
        <w:t xml:space="preserve"> </w:t>
      </w:r>
      <w:r>
        <w:t>purchase</w:t>
      </w:r>
      <w:r w:rsidR="0072113E">
        <w:t xml:space="preserve"> </w:t>
      </w:r>
      <w:r>
        <w:t>issues:</w:t>
      </w:r>
    </w:p>
    <w:p w:rsidR="001811E3" w:rsidRDefault="00F24823" w:rsidP="00BE2D90">
      <w:pPr>
        <w:pStyle w:val="ListNumber"/>
        <w:numPr>
          <w:ilvl w:val="0"/>
          <w:numId w:val="13"/>
        </w:numPr>
      </w:pPr>
      <w:r>
        <w:t>Purchase</w:t>
      </w:r>
      <w:r w:rsidR="0072113E">
        <w:t xml:space="preserve"> </w:t>
      </w:r>
      <w:r>
        <w:t>done</w:t>
      </w:r>
      <w:r w:rsidR="0072113E">
        <w:t xml:space="preserve"> </w:t>
      </w:r>
      <w:r>
        <w:t>within</w:t>
      </w:r>
      <w:r w:rsidR="0072113E">
        <w:t xml:space="preserve"> </w:t>
      </w:r>
      <w:r>
        <w:t>the</w:t>
      </w:r>
      <w:r w:rsidR="0072113E">
        <w:t xml:space="preserve"> </w:t>
      </w:r>
      <w:r w:rsidR="006F3345">
        <w:t>Upgrade</w:t>
      </w:r>
      <w:r w:rsidR="0072113E">
        <w:t xml:space="preserve"> </w:t>
      </w:r>
      <w:r w:rsidR="006F3345">
        <w:t>Assistant</w:t>
      </w:r>
      <w:r w:rsidR="0072113E">
        <w:t xml:space="preserve"> </w:t>
      </w:r>
      <w:r>
        <w:t>interface:</w:t>
      </w:r>
    </w:p>
    <w:p w:rsidR="001811E3" w:rsidRDefault="00F24823" w:rsidP="00A14067">
      <w:pPr>
        <w:pStyle w:val="ListNumber2"/>
        <w:numPr>
          <w:ilvl w:val="1"/>
          <w:numId w:val="9"/>
        </w:numPr>
      </w:pP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supported</w:t>
      </w:r>
      <w:r w:rsidR="0072113E">
        <w:t xml:space="preserve"> </w:t>
      </w:r>
      <w:r>
        <w:t>by</w:t>
      </w:r>
      <w:r w:rsidR="0072113E">
        <w:t xml:space="preserve"> </w:t>
      </w:r>
      <w:r>
        <w:t>Microsoft.</w:t>
      </w:r>
      <w:r w:rsidR="0072113E">
        <w:t xml:space="preserve"> </w:t>
      </w:r>
      <w:r>
        <w:t>For</w:t>
      </w:r>
      <w:r w:rsidR="0072113E">
        <w:t xml:space="preserve"> </w:t>
      </w:r>
      <w:r>
        <w:t>regions</w:t>
      </w:r>
      <w:r w:rsidR="0072113E">
        <w:t xml:space="preserve"> </w:t>
      </w:r>
      <w:r>
        <w:t>where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Microsoft</w:t>
      </w:r>
      <w:r w:rsidR="0072113E">
        <w:t xml:space="preserve"> </w:t>
      </w:r>
      <w:r>
        <w:t>Store</w:t>
      </w:r>
      <w:r w:rsidR="0072113E">
        <w:t xml:space="preserve"> </w:t>
      </w:r>
      <w:r>
        <w:t>online,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generally</w:t>
      </w:r>
      <w:r w:rsidR="0072113E">
        <w:t xml:space="preserve"> </w:t>
      </w:r>
      <w:r>
        <w:t>this</w:t>
      </w:r>
      <w:r w:rsidR="0072113E">
        <w:t xml:space="preserve"> </w:t>
      </w:r>
      <w:r>
        <w:t>support</w:t>
      </w:r>
      <w:r w:rsidR="0072113E">
        <w:t xml:space="preserve"> </w:t>
      </w:r>
      <w:r>
        <w:t>team</w:t>
      </w:r>
      <w:r w:rsidR="0072113E">
        <w:t xml:space="preserve"> </w:t>
      </w:r>
      <w:r>
        <w:t>who</w:t>
      </w:r>
      <w:r w:rsidR="0072113E">
        <w:t xml:space="preserve"> </w:t>
      </w:r>
      <w:r>
        <w:t>can</w:t>
      </w:r>
      <w:r w:rsidR="0072113E">
        <w:t xml:space="preserve"> </w:t>
      </w:r>
      <w:r>
        <w:t>help</w:t>
      </w:r>
      <w:r w:rsidR="0072113E">
        <w:t xml:space="preserve"> </w:t>
      </w:r>
      <w:r>
        <w:t>assist</w:t>
      </w:r>
      <w:r w:rsidR="0072113E">
        <w:t xml:space="preserve"> </w:t>
      </w:r>
      <w:r>
        <w:t>customers.</w:t>
      </w:r>
      <w:r w:rsidR="0072113E">
        <w:t xml:space="preserve"> </w:t>
      </w:r>
      <w:r>
        <w:t>Support</w:t>
      </w:r>
      <w:r w:rsidR="0072113E">
        <w:t xml:space="preserve"> </w:t>
      </w:r>
      <w:r>
        <w:t>information</w:t>
      </w:r>
      <w:r w:rsidR="0072113E">
        <w:t xml:space="preserve"> </w:t>
      </w:r>
      <w:r>
        <w:t>is</w:t>
      </w:r>
      <w:r w:rsidR="0072113E">
        <w:t xml:space="preserve"> </w:t>
      </w:r>
      <w:r>
        <w:t>provided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Microsoft.com</w:t>
      </w:r>
      <w:r w:rsidR="0072113E">
        <w:t xml:space="preserve"> </w:t>
      </w:r>
      <w:r>
        <w:t>page</w:t>
      </w:r>
      <w:r w:rsidR="0072113E">
        <w:t xml:space="preserve"> </w:t>
      </w:r>
      <w:r>
        <w:t>from</w:t>
      </w:r>
      <w:r w:rsidR="0072113E">
        <w:t xml:space="preserve"> </w:t>
      </w:r>
      <w:r>
        <w:t>which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started</w:t>
      </w:r>
      <w:r w:rsidR="0072113E">
        <w:t xml:space="preserve"> </w:t>
      </w:r>
      <w:r>
        <w:t>their</w:t>
      </w:r>
      <w:r w:rsidR="0072113E">
        <w:t xml:space="preserve"> </w:t>
      </w:r>
      <w:r>
        <w:t>purchase.</w:t>
      </w:r>
    </w:p>
    <w:p w:rsidR="001811E3" w:rsidRDefault="00F24823" w:rsidP="00A14067">
      <w:pPr>
        <w:pStyle w:val="ListNumber2"/>
        <w:numPr>
          <w:ilvl w:val="1"/>
          <w:numId w:val="9"/>
        </w:numPr>
      </w:pP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is</w:t>
      </w:r>
      <w:r w:rsidR="0072113E">
        <w:t xml:space="preserve"> </w:t>
      </w:r>
      <w:r>
        <w:t>asking</w:t>
      </w:r>
      <w:r w:rsidR="0072113E">
        <w:t xml:space="preserve"> </w:t>
      </w:r>
      <w:r>
        <w:t>for</w:t>
      </w:r>
      <w:r w:rsidR="0072113E">
        <w:t xml:space="preserve"> </w:t>
      </w:r>
      <w:r>
        <w:t>general</w:t>
      </w:r>
      <w:r w:rsidR="0072113E">
        <w:t xml:space="preserve"> </w:t>
      </w:r>
      <w:r>
        <w:t>assistance</w:t>
      </w:r>
      <w:r w:rsidR="0072113E">
        <w:t xml:space="preserve"> </w:t>
      </w:r>
      <w:r>
        <w:t>in</w:t>
      </w:r>
      <w:r w:rsidR="0072113E">
        <w:t xml:space="preserve"> </w:t>
      </w:r>
      <w:r w:rsidR="004962F8">
        <w:t>stepping</w:t>
      </w:r>
      <w:r w:rsidR="0072113E">
        <w:t xml:space="preserve"> </w:t>
      </w:r>
      <w:r w:rsidR="004962F8">
        <w:t>through</w:t>
      </w:r>
      <w:r w:rsidR="0072113E">
        <w:t xml:space="preserve"> </w:t>
      </w:r>
      <w:r w:rsidR="004962F8">
        <w:t>the</w:t>
      </w:r>
      <w:r w:rsidR="0072113E">
        <w:t xml:space="preserve"> </w:t>
      </w:r>
      <w:r w:rsidR="004962F8">
        <w:t>purchase</w:t>
      </w:r>
      <w:r w:rsidR="0072113E">
        <w:t xml:space="preserve"> </w:t>
      </w:r>
      <w:r w:rsidR="004962F8">
        <w:t>process,</w:t>
      </w:r>
      <w:r w:rsidR="0072113E">
        <w:t xml:space="preserve"> </w:t>
      </w:r>
      <w:r w:rsidR="004962F8">
        <w:t>information</w:t>
      </w:r>
      <w:r w:rsidR="0072113E">
        <w:t xml:space="preserve"> </w:t>
      </w:r>
      <w:r w:rsidR="004962F8">
        <w:t>in</w:t>
      </w:r>
      <w:r w:rsidR="0072113E">
        <w:t xml:space="preserve"> </w:t>
      </w:r>
      <w:r w:rsidR="004962F8">
        <w:t>this</w:t>
      </w:r>
      <w:r w:rsidR="0072113E">
        <w:t xml:space="preserve"> </w:t>
      </w:r>
      <w:r w:rsidR="004962F8">
        <w:t>training</w:t>
      </w:r>
      <w:r w:rsidR="0072113E">
        <w:t xml:space="preserve"> </w:t>
      </w:r>
      <w:r w:rsidR="004962F8">
        <w:t>may</w:t>
      </w:r>
      <w:r w:rsidR="0072113E">
        <w:t xml:space="preserve"> </w:t>
      </w:r>
      <w:r w:rsidR="004962F8">
        <w:t>help</w:t>
      </w:r>
      <w:r w:rsidR="0072113E">
        <w:t xml:space="preserve"> </w:t>
      </w:r>
      <w:r w:rsidR="004962F8">
        <w:t>you</w:t>
      </w:r>
      <w:r w:rsidR="0072113E">
        <w:t xml:space="preserve"> </w:t>
      </w:r>
      <w:r w:rsidR="004962F8">
        <w:t>guide</w:t>
      </w:r>
      <w:r w:rsidR="0072113E">
        <w:t xml:space="preserve"> </w:t>
      </w:r>
      <w:r w:rsidR="004962F8">
        <w:t>them</w:t>
      </w:r>
      <w:r w:rsidR="0072113E">
        <w:t xml:space="preserve"> </w:t>
      </w:r>
      <w:r w:rsidR="004962F8">
        <w:t>in</w:t>
      </w:r>
      <w:r w:rsidR="0072113E">
        <w:t xml:space="preserve"> </w:t>
      </w:r>
      <w:r w:rsidR="004962F8">
        <w:t>their</w:t>
      </w:r>
      <w:r w:rsidR="0072113E">
        <w:t xml:space="preserve"> </w:t>
      </w:r>
      <w:r w:rsidR="004962F8">
        <w:t>choices.</w:t>
      </w:r>
    </w:p>
    <w:p w:rsidR="001811E3" w:rsidRDefault="004962F8" w:rsidP="00BE2D90">
      <w:pPr>
        <w:pStyle w:val="ListNumber"/>
        <w:numPr>
          <w:ilvl w:val="0"/>
          <w:numId w:val="4"/>
        </w:numPr>
      </w:pPr>
      <w:r>
        <w:t>Purchase</w:t>
      </w:r>
      <w:r w:rsidR="0072113E">
        <w:t xml:space="preserve"> </w:t>
      </w:r>
      <w:r>
        <w:t>done</w:t>
      </w:r>
      <w:r w:rsidR="0072113E">
        <w:t xml:space="preserve"> </w:t>
      </w:r>
      <w:r>
        <w:t>from</w:t>
      </w:r>
      <w:r w:rsidR="0072113E">
        <w:t xml:space="preserve"> </w:t>
      </w:r>
      <w:r>
        <w:t>an</w:t>
      </w:r>
      <w:r w:rsidR="0072113E">
        <w:t xml:space="preserve"> </w:t>
      </w:r>
      <w:r>
        <w:t>online</w:t>
      </w:r>
      <w:r w:rsidR="0072113E">
        <w:t xml:space="preserve"> </w:t>
      </w:r>
      <w:r>
        <w:t>store</w:t>
      </w:r>
      <w:r w:rsidR="0072113E">
        <w:t xml:space="preserve"> </w:t>
      </w:r>
      <w:r>
        <w:t>and</w:t>
      </w:r>
      <w:r w:rsidR="0072113E">
        <w:t xml:space="preserve"> </w:t>
      </w:r>
      <w:r>
        <w:t>fulfilled</w:t>
      </w:r>
      <w:r w:rsidR="0072113E">
        <w:t xml:space="preserve"> </w:t>
      </w:r>
      <w:r>
        <w:t>via</w:t>
      </w:r>
      <w:r w:rsidR="0072113E">
        <w:t xml:space="preserve"> </w:t>
      </w:r>
      <w:r>
        <w:t>download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interface:</w:t>
      </w:r>
    </w:p>
    <w:p w:rsidR="001811E3" w:rsidRDefault="004962F8" w:rsidP="00BE2D90">
      <w:pPr>
        <w:pStyle w:val="ListNumber2"/>
        <w:numPr>
          <w:ilvl w:val="1"/>
          <w:numId w:val="4"/>
        </w:numPr>
      </w:pP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is</w:t>
      </w:r>
      <w:r w:rsidR="0072113E">
        <w:t xml:space="preserve"> </w:t>
      </w:r>
      <w:r>
        <w:t>going</w:t>
      </w:r>
      <w:r w:rsidR="0072113E">
        <w:t xml:space="preserve"> </w:t>
      </w:r>
      <w:r>
        <w:t>through</w:t>
      </w:r>
      <w:r w:rsidR="0072113E">
        <w:t xml:space="preserve"> </w:t>
      </w:r>
      <w:r>
        <w:t>purchase</w:t>
      </w:r>
      <w:r w:rsidR="0072113E">
        <w:t xml:space="preserve"> </w:t>
      </w:r>
      <w:r>
        <w:t>steps</w:t>
      </w:r>
      <w:r w:rsidR="0072113E">
        <w:t xml:space="preserve"> </w:t>
      </w:r>
      <w:r>
        <w:t>like</w:t>
      </w:r>
      <w:r w:rsidR="0072113E">
        <w:t xml:space="preserve"> </w:t>
      </w:r>
      <w:r>
        <w:t>product</w:t>
      </w:r>
      <w:r w:rsidR="0072113E">
        <w:t xml:space="preserve"> </w:t>
      </w:r>
      <w:r>
        <w:t>selection,</w:t>
      </w:r>
      <w:r w:rsidR="0072113E">
        <w:t xml:space="preserve"> </w:t>
      </w:r>
      <w:r>
        <w:t>add</w:t>
      </w:r>
      <w:r w:rsidR="0072113E">
        <w:t xml:space="preserve"> </w:t>
      </w:r>
      <w:r>
        <w:t>to</w:t>
      </w:r>
      <w:r w:rsidR="0072113E">
        <w:t xml:space="preserve"> </w:t>
      </w:r>
      <w:r>
        <w:t>cart,</w:t>
      </w:r>
      <w:r w:rsidR="0072113E">
        <w:t xml:space="preserve"> </w:t>
      </w:r>
      <w:r>
        <w:t>and</w:t>
      </w:r>
      <w:r w:rsidR="0072113E">
        <w:t xml:space="preserve"> </w:t>
      </w:r>
      <w:r>
        <w:t>payment</w:t>
      </w:r>
      <w:r w:rsidR="0072113E">
        <w:t xml:space="preserve"> </w:t>
      </w:r>
      <w:r>
        <w:t>on</w:t>
      </w:r>
      <w:r w:rsidR="0072113E">
        <w:t xml:space="preserve"> </w:t>
      </w:r>
      <w:r>
        <w:t>a</w:t>
      </w:r>
      <w:r w:rsidR="0072113E">
        <w:t xml:space="preserve"> </w:t>
      </w:r>
      <w:r>
        <w:t>web</w:t>
      </w:r>
      <w:r w:rsidR="0072113E">
        <w:t xml:space="preserve"> </w:t>
      </w:r>
      <w:r>
        <w:t>page,</w:t>
      </w:r>
      <w:r w:rsidR="0072113E">
        <w:t xml:space="preserve"> </w:t>
      </w:r>
      <w:r>
        <w:t>support</w:t>
      </w:r>
      <w:r w:rsidR="0072113E">
        <w:t xml:space="preserve"> </w:t>
      </w:r>
      <w:r>
        <w:t>would</w:t>
      </w:r>
      <w:r w:rsidR="0072113E">
        <w:t xml:space="preserve"> </w:t>
      </w:r>
      <w:r>
        <w:t>be</w:t>
      </w:r>
      <w:r w:rsidR="0072113E">
        <w:t xml:space="preserve"> </w:t>
      </w:r>
      <w:r>
        <w:t>provided</w:t>
      </w:r>
      <w:r w:rsidR="0072113E">
        <w:t xml:space="preserve"> </w:t>
      </w:r>
      <w:r>
        <w:t>via</w:t>
      </w:r>
      <w:r w:rsidR="0072113E">
        <w:t xml:space="preserve"> </w:t>
      </w:r>
      <w:r>
        <w:t>the</w:t>
      </w:r>
      <w:r w:rsidR="0072113E">
        <w:t xml:space="preserve"> </w:t>
      </w:r>
      <w:r>
        <w:t>retailer.</w:t>
      </w:r>
    </w:p>
    <w:p w:rsidR="001811E3" w:rsidRDefault="004962F8" w:rsidP="00BE2D90">
      <w:pPr>
        <w:pStyle w:val="ListNumber2"/>
        <w:numPr>
          <w:ilvl w:val="1"/>
          <w:numId w:val="4"/>
        </w:numPr>
      </w:pPr>
      <w:r>
        <w:t>Microsoft</w:t>
      </w:r>
      <w:r w:rsidR="0072113E">
        <w:t xml:space="preserve"> </w:t>
      </w:r>
      <w:r>
        <w:t>can</w:t>
      </w:r>
      <w:r w:rsidR="0072113E">
        <w:t xml:space="preserve"> </w:t>
      </w:r>
      <w:r>
        <w:t>help</w:t>
      </w:r>
      <w:r w:rsidR="0072113E">
        <w:t xml:space="preserve"> </w:t>
      </w:r>
      <w:r>
        <w:t>assist</w:t>
      </w:r>
      <w:r w:rsidR="0072113E">
        <w:t xml:space="preserve"> </w:t>
      </w:r>
      <w:r>
        <w:t>customers</w:t>
      </w:r>
      <w:r w:rsidR="0072113E">
        <w:t xml:space="preserve"> </w:t>
      </w:r>
      <w:r>
        <w:t>once</w:t>
      </w:r>
      <w:r w:rsidR="0072113E">
        <w:t xml:space="preserve"> </w:t>
      </w:r>
      <w:r>
        <w:t>the</w:t>
      </w:r>
      <w:r w:rsidR="0072113E">
        <w:t xml:space="preserve"> </w:t>
      </w:r>
      <w:r>
        <w:t>purchase</w:t>
      </w:r>
      <w:r w:rsidR="0072113E">
        <w:t xml:space="preserve"> </w:t>
      </w:r>
      <w:r>
        <w:t>is</w:t>
      </w:r>
      <w:r w:rsidR="0072113E">
        <w:t xml:space="preserve"> </w:t>
      </w:r>
      <w:r>
        <w:t>complete</w:t>
      </w:r>
      <w:r w:rsidR="0072113E">
        <w:t xml:space="preserve"> </w:t>
      </w:r>
      <w:r>
        <w:t>and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initiated</w:t>
      </w:r>
      <w:r w:rsidR="0072113E">
        <w:t xml:space="preserve"> </w:t>
      </w:r>
      <w:r>
        <w:t>to</w:t>
      </w:r>
      <w:r w:rsidR="0072113E">
        <w:t xml:space="preserve"> </w:t>
      </w:r>
      <w:r>
        <w:t>complete</w:t>
      </w:r>
      <w:r w:rsidR="0072113E">
        <w:t xml:space="preserve"> </w:t>
      </w:r>
      <w:r>
        <w:t>the</w:t>
      </w:r>
      <w:r w:rsidR="0072113E">
        <w:t xml:space="preserve"> </w:t>
      </w:r>
      <w:r>
        <w:t>download.</w:t>
      </w:r>
    </w:p>
    <w:p w:rsidR="001811E3" w:rsidRDefault="004962F8" w:rsidP="004962F8">
      <w:pPr>
        <w:pStyle w:val="ParagraphText"/>
      </w:pP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needs</w:t>
      </w:r>
      <w:r w:rsidR="0072113E">
        <w:t xml:space="preserve"> </w:t>
      </w:r>
      <w:r>
        <w:t>purchase-related</w:t>
      </w:r>
      <w:r w:rsidR="0072113E">
        <w:t xml:space="preserve"> </w:t>
      </w:r>
      <w:r>
        <w:t>assistance</w:t>
      </w:r>
      <w:r w:rsidR="0072113E">
        <w:t xml:space="preserve"> </w:t>
      </w:r>
      <w:r>
        <w:t>after</w:t>
      </w:r>
      <w:r w:rsidR="0072113E">
        <w:t xml:space="preserve"> </w:t>
      </w:r>
      <w:r>
        <w:t>completing</w:t>
      </w:r>
      <w:r w:rsidR="0072113E">
        <w:t xml:space="preserve"> </w:t>
      </w:r>
      <w:r>
        <w:t>the</w:t>
      </w:r>
      <w:r w:rsidR="0072113E">
        <w:t xml:space="preserve"> </w:t>
      </w:r>
      <w:r>
        <w:t>purchase,</w:t>
      </w:r>
      <w:r w:rsidR="0072113E">
        <w:t xml:space="preserve"> </w:t>
      </w:r>
      <w:r>
        <w:t>such</w:t>
      </w:r>
      <w:r w:rsidR="0072113E">
        <w:t xml:space="preserve"> </w:t>
      </w:r>
      <w:r>
        <w:t>as</w:t>
      </w:r>
      <w:r w:rsidR="0072113E">
        <w:t xml:space="preserve"> </w:t>
      </w:r>
      <w:r>
        <w:t>questions</w:t>
      </w:r>
      <w:r w:rsidR="0072113E">
        <w:t xml:space="preserve"> </w:t>
      </w:r>
      <w:r>
        <w:t>about</w:t>
      </w:r>
      <w:r w:rsidR="0072113E">
        <w:t xml:space="preserve"> </w:t>
      </w:r>
      <w:r>
        <w:t>refunds,</w:t>
      </w:r>
      <w:r w:rsidR="0072113E">
        <w:t xml:space="preserve"> </w:t>
      </w:r>
      <w:r>
        <w:t>order</w:t>
      </w:r>
      <w:r w:rsidR="0072113E">
        <w:t xml:space="preserve"> </w:t>
      </w:r>
      <w:r>
        <w:t>redemption,</w:t>
      </w:r>
      <w:r w:rsidR="0072113E">
        <w:t xml:space="preserve"> </w:t>
      </w:r>
      <w:r>
        <w:t>exchanges,</w:t>
      </w:r>
      <w:r w:rsidR="0072113E">
        <w:t xml:space="preserve"> </w:t>
      </w:r>
      <w:r>
        <w:t>etc.</w:t>
      </w:r>
      <w:r w:rsidR="0072113E">
        <w:t xml:space="preserve"> </w:t>
      </w:r>
      <w:r>
        <w:t>the</w:t>
      </w:r>
      <w:r w:rsidR="0072113E">
        <w:t xml:space="preserve"> </w:t>
      </w:r>
      <w:r>
        <w:t>best</w:t>
      </w:r>
      <w:r w:rsidR="0072113E">
        <w:t xml:space="preserve"> </w:t>
      </w:r>
      <w:r>
        <w:t>source</w:t>
      </w:r>
      <w:r w:rsidR="0072113E">
        <w:t xml:space="preserve"> </w:t>
      </w:r>
      <w:r>
        <w:t>of</w:t>
      </w:r>
      <w:r w:rsidR="0072113E">
        <w:t xml:space="preserve"> </w:t>
      </w:r>
      <w:r>
        <w:t>information</w:t>
      </w:r>
      <w:r w:rsidR="0072113E">
        <w:t xml:space="preserve"> </w:t>
      </w:r>
      <w:r>
        <w:t>will</w:t>
      </w:r>
      <w:r w:rsidR="0072113E">
        <w:t xml:space="preserve"> </w:t>
      </w:r>
      <w:r>
        <w:t>be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receipt</w:t>
      </w:r>
      <w:r w:rsidR="0072113E">
        <w:t xml:space="preserve"> </w:t>
      </w:r>
      <w:r>
        <w:t>email</w:t>
      </w:r>
      <w:r w:rsidR="0072113E">
        <w:t xml:space="preserve"> </w:t>
      </w:r>
      <w:r>
        <w:t>or</w:t>
      </w:r>
      <w:r w:rsidR="0072113E">
        <w:t xml:space="preserve"> </w:t>
      </w:r>
      <w:r>
        <w:t>the</w:t>
      </w:r>
      <w:r w:rsidR="0072113E">
        <w:t xml:space="preserve"> </w:t>
      </w:r>
      <w:r>
        <w:t>retailer</w:t>
      </w:r>
      <w:r w:rsidR="0072113E">
        <w:t xml:space="preserve"> </w:t>
      </w:r>
      <w:r>
        <w:t>web</w:t>
      </w:r>
      <w:r w:rsidR="0072113E">
        <w:t xml:space="preserve"> </w:t>
      </w:r>
      <w:r>
        <w:t>site.</w:t>
      </w:r>
    </w:p>
    <w:p w:rsidR="001811E3" w:rsidRDefault="00E255F9" w:rsidP="00E255F9">
      <w:pPr>
        <w:pStyle w:val="Heading4"/>
      </w:pPr>
      <w:r>
        <w:t>Product</w:t>
      </w:r>
      <w:r w:rsidR="0072113E">
        <w:t xml:space="preserve"> </w:t>
      </w:r>
      <w:r w:rsidR="00C504E6">
        <w:t>K</w:t>
      </w:r>
      <w:r>
        <w:t>ey</w:t>
      </w:r>
    </w:p>
    <w:p w:rsidR="001811E3" w:rsidRDefault="00F24823" w:rsidP="00F24823">
      <w:pPr>
        <w:pStyle w:val="Important"/>
      </w:pPr>
      <w:r>
        <w:rPr>
          <w:b/>
        </w:rPr>
        <w:t>Important</w:t>
      </w:r>
      <w:r w:rsidRPr="00AF7748">
        <w:rPr>
          <w:b/>
        </w:rPr>
        <w:t>:</w:t>
      </w:r>
      <w:r w:rsidR="0072113E">
        <w:t xml:space="preserve"> </w:t>
      </w:r>
      <w:r>
        <w:t>Once</w:t>
      </w:r>
      <w:r w:rsidR="0072113E">
        <w:t xml:space="preserve"> </w:t>
      </w:r>
      <w:r>
        <w:t>the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has</w:t>
      </w:r>
      <w:r w:rsidR="0072113E">
        <w:t xml:space="preserve"> </w:t>
      </w:r>
      <w:r>
        <w:t>been</w:t>
      </w:r>
      <w:r w:rsidR="0072113E">
        <w:t xml:space="preserve"> </w:t>
      </w:r>
      <w:r>
        <w:t>retrieved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started,</w:t>
      </w:r>
      <w:r w:rsidR="0072113E">
        <w:t xml:space="preserve"> </w:t>
      </w:r>
      <w:r>
        <w:t>do</w:t>
      </w:r>
      <w:r w:rsidR="0072113E">
        <w:t xml:space="preserve"> </w:t>
      </w:r>
      <w:r>
        <w:t>not</w:t>
      </w:r>
      <w:r w:rsidR="0072113E">
        <w:t xml:space="preserve"> </w:t>
      </w:r>
      <w:r>
        <w:t>re-download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tool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and</w:t>
      </w:r>
      <w:r w:rsidR="0072113E">
        <w:t xml:space="preserve"> </w:t>
      </w:r>
      <w:r>
        <w:t>run</w:t>
      </w:r>
      <w:r w:rsidR="0072113E">
        <w:t xml:space="preserve"> </w:t>
      </w:r>
      <w:r>
        <w:t>it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PC.</w:t>
      </w:r>
      <w:r w:rsidR="0072113E">
        <w:t xml:space="preserve"> </w:t>
      </w:r>
      <w:r>
        <w:t>This</w:t>
      </w:r>
      <w:r w:rsidR="0072113E">
        <w:t xml:space="preserve"> </w:t>
      </w:r>
      <w:r>
        <w:t>will</w:t>
      </w:r>
      <w:r w:rsidR="0072113E">
        <w:t xml:space="preserve"> </w:t>
      </w:r>
      <w:r>
        <w:t>create</w:t>
      </w:r>
      <w:r w:rsidR="0072113E">
        <w:t xml:space="preserve"> </w:t>
      </w:r>
      <w:r>
        <w:t>a</w:t>
      </w:r>
      <w:r w:rsidR="0072113E">
        <w:t xml:space="preserve"> </w:t>
      </w:r>
      <w:r>
        <w:t>new</w:t>
      </w:r>
      <w:r w:rsidR="0072113E">
        <w:t xml:space="preserve"> </w:t>
      </w:r>
      <w:r>
        <w:t>temporary</w:t>
      </w:r>
      <w:r w:rsidR="0072113E">
        <w:t xml:space="preserve"> </w:t>
      </w:r>
      <w:r>
        <w:t>folder,</w:t>
      </w:r>
      <w:r w:rsidR="0072113E">
        <w:t xml:space="preserve"> </w:t>
      </w:r>
      <w:r>
        <w:t>replacing</w:t>
      </w:r>
      <w:r w:rsidR="0072113E">
        <w:t xml:space="preserve"> </w:t>
      </w:r>
      <w:r>
        <w:t>the</w:t>
      </w:r>
      <w:r w:rsidR="0072113E">
        <w:t xml:space="preserve"> </w:t>
      </w:r>
      <w:r>
        <w:t>saved</w:t>
      </w:r>
      <w:r w:rsidR="0072113E">
        <w:t xml:space="preserve"> </w:t>
      </w:r>
      <w:r>
        <w:t>purchase</w:t>
      </w:r>
      <w:r w:rsidR="0072113E">
        <w:t xml:space="preserve"> </w:t>
      </w:r>
      <w:r>
        <w:t>and</w:t>
      </w:r>
      <w:r w:rsidR="0072113E">
        <w:t xml:space="preserve"> </w:t>
      </w:r>
      <w:r>
        <w:t>key</w:t>
      </w:r>
      <w:r w:rsidR="0072113E">
        <w:t xml:space="preserve"> </w:t>
      </w:r>
      <w:r>
        <w:t>information.</w:t>
      </w:r>
      <w:r w:rsidR="0072113E">
        <w:t xml:space="preserve"> </w:t>
      </w: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need</w:t>
      </w:r>
      <w:r w:rsidR="0072113E">
        <w:t xml:space="preserve"> </w:t>
      </w:r>
      <w:r>
        <w:t>to</w:t>
      </w:r>
      <w:r w:rsidR="0072113E">
        <w:t xml:space="preserve"> </w:t>
      </w:r>
      <w:r>
        <w:t>re-start</w:t>
      </w:r>
      <w:r w:rsidR="0072113E">
        <w:t xml:space="preserve"> </w:t>
      </w:r>
      <w:r>
        <w:t>Web</w:t>
      </w:r>
      <w:r w:rsidR="0072113E">
        <w:t xml:space="preserve"> </w:t>
      </w:r>
      <w:r>
        <w:t>Setup,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t>“Install</w:t>
      </w:r>
      <w:r w:rsidR="0072113E">
        <w:t xml:space="preserve"> </w:t>
      </w:r>
      <w:r>
        <w:t>Windows”</w:t>
      </w:r>
      <w:r w:rsidR="0072113E">
        <w:t xml:space="preserve"> </w:t>
      </w:r>
      <w:r>
        <w:t>or</w:t>
      </w:r>
      <w:r w:rsidR="0072113E">
        <w:t xml:space="preserve"> </w:t>
      </w:r>
      <w:r>
        <w:t>“Download</w:t>
      </w:r>
      <w:r w:rsidR="0072113E">
        <w:t xml:space="preserve"> </w:t>
      </w:r>
      <w:r>
        <w:t>Windows”</w:t>
      </w:r>
      <w:r w:rsidR="0072113E">
        <w:t xml:space="preserve"> </w:t>
      </w:r>
      <w:r>
        <w:t>shortcut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desktop.</w:t>
      </w:r>
    </w:p>
    <w:p w:rsidR="001811E3" w:rsidRDefault="004962F8" w:rsidP="00E255F9">
      <w:pPr>
        <w:pStyle w:val="ParagraphText"/>
      </w:pPr>
      <w:r w:rsidRPr="00297EE8">
        <w:t>Customers</w:t>
      </w:r>
      <w:r w:rsidR="0072113E">
        <w:t xml:space="preserve"> </w:t>
      </w:r>
      <w:r w:rsidRPr="00297EE8">
        <w:t>may</w:t>
      </w:r>
      <w:r w:rsidR="0072113E">
        <w:t xml:space="preserve"> </w:t>
      </w:r>
      <w:r w:rsidRPr="00297EE8">
        <w:t>need</w:t>
      </w:r>
      <w:r w:rsidR="0072113E">
        <w:t xml:space="preserve"> </w:t>
      </w:r>
      <w:r w:rsidRPr="00297EE8">
        <w:t>assistance</w:t>
      </w:r>
      <w:r w:rsidR="0072113E">
        <w:t xml:space="preserve"> </w:t>
      </w:r>
      <w:r w:rsidRPr="00297EE8">
        <w:t>with</w:t>
      </w:r>
      <w:r w:rsidR="0072113E">
        <w:t xml:space="preserve"> </w:t>
      </w:r>
      <w:r w:rsidRPr="00297EE8">
        <w:t>the</w:t>
      </w:r>
      <w:r w:rsidR="0072113E">
        <w:t xml:space="preserve"> </w:t>
      </w:r>
      <w:r w:rsidRPr="00297EE8">
        <w:t>product</w:t>
      </w:r>
      <w:r w:rsidR="0072113E">
        <w:t xml:space="preserve"> </w:t>
      </w:r>
      <w:r w:rsidRPr="00297EE8">
        <w:t>key</w:t>
      </w:r>
      <w:r w:rsidR="0072113E">
        <w:t xml:space="preserve"> </w:t>
      </w:r>
      <w:r w:rsidRPr="00297EE8">
        <w:t>in</w:t>
      </w:r>
      <w:r w:rsidR="0072113E">
        <w:t xml:space="preserve"> </w:t>
      </w:r>
      <w:r w:rsidRPr="00297EE8">
        <w:t>these</w:t>
      </w:r>
      <w:r w:rsidR="0072113E">
        <w:t xml:space="preserve"> </w:t>
      </w:r>
      <w:r w:rsidRPr="00297EE8">
        <w:t>scenarios:</w:t>
      </w:r>
    </w:p>
    <w:p w:rsidR="001811E3" w:rsidRDefault="004962F8" w:rsidP="004962F8">
      <w:pPr>
        <w:pStyle w:val="ListBullet"/>
      </w:pP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was</w:t>
      </w:r>
      <w:r w:rsidR="0072113E">
        <w:t xml:space="preserve"> </w:t>
      </w:r>
      <w:r>
        <w:t>not</w:t>
      </w:r>
      <w:r w:rsidR="0072113E">
        <w:t xml:space="preserve"> </w:t>
      </w:r>
      <w:r>
        <w:t>written</w:t>
      </w:r>
      <w:r w:rsidR="0072113E">
        <w:t xml:space="preserve"> </w:t>
      </w:r>
      <w:r>
        <w:t>down,</w:t>
      </w:r>
      <w:r w:rsidR="0072113E">
        <w:t xml:space="preserve"> </w:t>
      </w:r>
      <w:r>
        <w:t>is</w:t>
      </w:r>
      <w:r w:rsidR="0072113E">
        <w:t xml:space="preserve"> </w:t>
      </w:r>
      <w:r>
        <w:t>now</w:t>
      </w:r>
      <w:r w:rsidR="0072113E">
        <w:t xml:space="preserve"> </w:t>
      </w:r>
      <w:r>
        <w:t>needed</w:t>
      </w:r>
      <w:r w:rsidR="0072113E">
        <w:t xml:space="preserve"> </w:t>
      </w:r>
      <w:r>
        <w:t>to</w:t>
      </w:r>
      <w:r w:rsidR="0072113E">
        <w:t xml:space="preserve"> </w:t>
      </w:r>
      <w:r>
        <w:t>complete</w:t>
      </w:r>
      <w:r w:rsidR="0072113E">
        <w:t xml:space="preserve"> </w:t>
      </w:r>
      <w:r>
        <w:t>setup:</w:t>
      </w:r>
      <w:r w:rsidR="0072113E">
        <w:t xml:space="preserve"> </w:t>
      </w:r>
      <w:r w:rsidR="00DF16E3">
        <w:t>If</w:t>
      </w:r>
      <w:r w:rsidR="0072113E">
        <w:t xml:space="preserve"> </w:t>
      </w:r>
      <w:r w:rsidR="00DF16E3">
        <w:t>this</w:t>
      </w:r>
      <w:r w:rsidR="0072113E">
        <w:t xml:space="preserve"> </w:t>
      </w:r>
      <w:r w:rsidR="00DF16E3">
        <w:t>happens</w:t>
      </w:r>
      <w:r w:rsidR="0072113E">
        <w:t xml:space="preserve"> </w:t>
      </w:r>
      <w:r w:rsidR="00DF16E3">
        <w:t>try</w:t>
      </w:r>
      <w:r w:rsidR="0072113E">
        <w:t xml:space="preserve"> </w:t>
      </w:r>
      <w:r w:rsidR="00DF16E3">
        <w:t>the</w:t>
      </w:r>
      <w:r w:rsidR="0072113E">
        <w:t xml:space="preserve"> </w:t>
      </w:r>
      <w:r w:rsidR="00DF16E3">
        <w:t>following:</w:t>
      </w:r>
    </w:p>
    <w:p w:rsidR="001811E3" w:rsidRDefault="00DF16E3" w:rsidP="004962F8">
      <w:pPr>
        <w:pStyle w:val="ListBullet2"/>
      </w:pPr>
      <w:r>
        <w:t>Recommend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purchase</w:t>
      </w:r>
      <w:r w:rsidR="0072113E">
        <w:t xml:space="preserve"> </w:t>
      </w:r>
      <w:r>
        <w:t>receipt</w:t>
      </w:r>
      <w:r w:rsidR="0072113E">
        <w:t xml:space="preserve"> </w:t>
      </w:r>
      <w:r>
        <w:t>email</w:t>
      </w:r>
      <w:r w:rsidR="0072113E">
        <w:t xml:space="preserve"> </w:t>
      </w:r>
      <w:r>
        <w:t>to</w:t>
      </w:r>
      <w:r w:rsidR="0072113E">
        <w:t xml:space="preserve"> </w:t>
      </w:r>
      <w:r>
        <w:t>get</w:t>
      </w:r>
      <w:r w:rsidR="0072113E">
        <w:t xml:space="preserve"> </w:t>
      </w:r>
      <w:r>
        <w:t>the</w:t>
      </w:r>
      <w:r w:rsidR="0072113E">
        <w:t xml:space="preserve"> </w:t>
      </w:r>
      <w:r>
        <w:t>product</w:t>
      </w:r>
      <w:r w:rsidR="0072113E">
        <w:t xml:space="preserve"> </w:t>
      </w:r>
      <w:r>
        <w:t>key.</w:t>
      </w:r>
    </w:p>
    <w:p w:rsidR="001811E3" w:rsidRDefault="00DF16E3" w:rsidP="004962F8">
      <w:pPr>
        <w:pStyle w:val="ListBullet2"/>
      </w:pPr>
      <w:r>
        <w:t>Go</w:t>
      </w:r>
      <w:r w:rsidR="0072113E">
        <w:t xml:space="preserve"> </w:t>
      </w:r>
      <w:r w:rsidR="004962F8">
        <w:t>through</w:t>
      </w:r>
      <w:r w:rsidR="0072113E">
        <w:t xml:space="preserve"> </w:t>
      </w:r>
      <w:r w:rsidR="004962F8">
        <w:t>the</w:t>
      </w:r>
      <w:r w:rsidR="0072113E">
        <w:t xml:space="preserve"> </w:t>
      </w:r>
      <w:r w:rsidR="004962F8">
        <w:t>Media</w:t>
      </w:r>
      <w:r w:rsidR="0072113E">
        <w:t xml:space="preserve"> </w:t>
      </w:r>
      <w:r w:rsidR="004962F8">
        <w:t>Creation</w:t>
      </w:r>
      <w:r w:rsidR="0072113E">
        <w:t xml:space="preserve"> </w:t>
      </w:r>
      <w:r w:rsidR="004962F8">
        <w:t>steps</w:t>
      </w:r>
      <w:r w:rsidR="0072113E">
        <w:t xml:space="preserve"> </w:t>
      </w:r>
      <w:r w:rsidR="004962F8">
        <w:t>to</w:t>
      </w:r>
      <w:r w:rsidR="0072113E">
        <w:t xml:space="preserve"> </w:t>
      </w:r>
      <w:r w:rsidR="004962F8">
        <w:t>create</w:t>
      </w:r>
      <w:r w:rsidR="0072113E">
        <w:t xml:space="preserve"> </w:t>
      </w:r>
      <w:r w:rsidR="004962F8">
        <w:t>an</w:t>
      </w:r>
      <w:r w:rsidR="0072113E">
        <w:t xml:space="preserve"> </w:t>
      </w:r>
      <w:r w:rsidR="004962F8">
        <w:t>ISO</w:t>
      </w:r>
      <w:r w:rsidR="0072113E">
        <w:t xml:space="preserve"> </w:t>
      </w:r>
      <w:r w:rsidR="004962F8">
        <w:t>file.</w:t>
      </w:r>
      <w:r w:rsidR="0072113E">
        <w:t xml:space="preserve"> </w:t>
      </w:r>
      <w:r>
        <w:t>When</w:t>
      </w:r>
      <w:r w:rsidR="0072113E">
        <w:t xml:space="preserve"> </w:t>
      </w:r>
      <w:r>
        <w:t>the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creation</w:t>
      </w:r>
      <w:r w:rsidR="0072113E">
        <w:t xml:space="preserve"> </w:t>
      </w:r>
      <w:r>
        <w:t>is</w:t>
      </w:r>
      <w:r w:rsidR="0072113E">
        <w:t xml:space="preserve"> </w:t>
      </w:r>
      <w:r>
        <w:t>complete,</w:t>
      </w:r>
      <w:r w:rsidR="0072113E">
        <w:t xml:space="preserve"> </w:t>
      </w:r>
      <w:r>
        <w:t>the</w:t>
      </w:r>
      <w:r w:rsidR="0072113E">
        <w:t xml:space="preserve"> </w:t>
      </w: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is</w:t>
      </w:r>
      <w:r w:rsidR="0072113E">
        <w:t xml:space="preserve"> </w:t>
      </w:r>
      <w:r>
        <w:t>displayed.</w:t>
      </w:r>
    </w:p>
    <w:p w:rsidR="001811E3" w:rsidRDefault="004962F8" w:rsidP="004962F8">
      <w:pPr>
        <w:pStyle w:val="ListBullet"/>
      </w:pP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was</w:t>
      </w:r>
      <w:r w:rsidR="0072113E">
        <w:t xml:space="preserve"> </w:t>
      </w:r>
      <w:r>
        <w:t>restarted</w:t>
      </w:r>
      <w:r w:rsidR="0072113E">
        <w:t xml:space="preserve"> </w:t>
      </w:r>
      <w:r>
        <w:t>or</w:t>
      </w:r>
      <w:r w:rsidR="0072113E">
        <w:t xml:space="preserve"> </w:t>
      </w:r>
      <w:r>
        <w:t>temporary</w:t>
      </w:r>
      <w:r w:rsidR="0072113E">
        <w:t xml:space="preserve"> </w:t>
      </w:r>
      <w:r>
        <w:t>folder</w:t>
      </w:r>
      <w:r w:rsidR="0072113E">
        <w:t xml:space="preserve"> </w:t>
      </w:r>
      <w:r>
        <w:t>overwritten,</w:t>
      </w:r>
      <w:r w:rsidR="0072113E">
        <w:t xml:space="preserve"> </w:t>
      </w:r>
      <w:r>
        <w:t>losing</w:t>
      </w:r>
      <w:r w:rsidR="0072113E">
        <w:t xml:space="preserve"> </w:t>
      </w:r>
      <w:r>
        <w:t>purchase</w:t>
      </w:r>
      <w:r w:rsidR="0072113E">
        <w:t xml:space="preserve"> </w:t>
      </w:r>
      <w:r>
        <w:t>context</w:t>
      </w:r>
      <w:r w:rsidR="0072113E">
        <w:t xml:space="preserve"> </w:t>
      </w:r>
      <w:r>
        <w:t>before</w:t>
      </w:r>
      <w:r w:rsidR="0072113E">
        <w:t xml:space="preserve"> </w:t>
      </w:r>
      <w:r>
        <w:t>completing</w:t>
      </w:r>
      <w:r w:rsidR="0072113E">
        <w:t xml:space="preserve"> </w:t>
      </w:r>
      <w:r>
        <w:t>download:</w:t>
      </w:r>
      <w:r w:rsidR="0072113E">
        <w:t xml:space="preserve"> </w:t>
      </w:r>
      <w:r w:rsidR="00DF16E3">
        <w:t>If</w:t>
      </w:r>
      <w:r w:rsidR="0072113E">
        <w:t xml:space="preserve"> </w:t>
      </w:r>
      <w:r w:rsidR="00DF16E3">
        <w:t>this</w:t>
      </w:r>
      <w:r w:rsidR="0072113E">
        <w:t xml:space="preserve"> </w:t>
      </w:r>
      <w:r w:rsidR="00DF16E3">
        <w:t>happens</w:t>
      </w:r>
      <w:r w:rsidR="0072113E">
        <w:t xml:space="preserve"> </w:t>
      </w:r>
      <w:r w:rsidR="00DF16E3">
        <w:t>try</w:t>
      </w:r>
      <w:r w:rsidR="0072113E">
        <w:t xml:space="preserve"> </w:t>
      </w:r>
      <w:r w:rsidR="00DF16E3">
        <w:t>the</w:t>
      </w:r>
      <w:r w:rsidR="0072113E">
        <w:t xml:space="preserve"> </w:t>
      </w:r>
      <w:r w:rsidR="00DF16E3">
        <w:t>following:</w:t>
      </w:r>
    </w:p>
    <w:p w:rsidR="001811E3" w:rsidRDefault="00DF16E3" w:rsidP="00DF16E3">
      <w:pPr>
        <w:pStyle w:val="ListBullet2"/>
      </w:pPr>
      <w:r>
        <w:t>Recommend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purchase</w:t>
      </w:r>
      <w:r w:rsidR="0072113E">
        <w:t xml:space="preserve"> </w:t>
      </w:r>
      <w:r>
        <w:t>receipt</w:t>
      </w:r>
      <w:r w:rsidR="0072113E">
        <w:t xml:space="preserve"> </w:t>
      </w:r>
      <w:r>
        <w:t>email</w:t>
      </w:r>
      <w:r w:rsidR="0072113E">
        <w:t xml:space="preserve"> </w:t>
      </w:r>
      <w:r>
        <w:t>to</w:t>
      </w:r>
      <w:r w:rsidR="0072113E">
        <w:t xml:space="preserve"> </w:t>
      </w:r>
      <w:r>
        <w:t>get</w:t>
      </w:r>
      <w:r w:rsidR="0072113E">
        <w:t xml:space="preserve"> </w:t>
      </w:r>
      <w:r>
        <w:t>the</w:t>
      </w:r>
      <w:r w:rsidR="0072113E">
        <w:t xml:space="preserve"> </w:t>
      </w:r>
      <w:r>
        <w:t>product</w:t>
      </w:r>
      <w:r w:rsidR="0072113E">
        <w:t xml:space="preserve"> </w:t>
      </w:r>
      <w:r>
        <w:t>key.</w:t>
      </w:r>
    </w:p>
    <w:p w:rsidR="001811E3" w:rsidRDefault="00DF16E3" w:rsidP="004962F8">
      <w:pPr>
        <w:pStyle w:val="ListBullet2"/>
      </w:pPr>
      <w:r>
        <w:t>Refer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retailer</w:t>
      </w:r>
      <w:r w:rsidR="0072113E">
        <w:t xml:space="preserve"> </w:t>
      </w:r>
      <w:r>
        <w:t>for</w:t>
      </w:r>
      <w:r w:rsidR="0072113E">
        <w:t xml:space="preserve"> </w:t>
      </w:r>
      <w:r>
        <w:t>assistance</w:t>
      </w:r>
      <w:r w:rsidR="0072113E">
        <w:t xml:space="preserve"> </w:t>
      </w: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email</w:t>
      </w:r>
      <w:r w:rsidR="0072113E">
        <w:t xml:space="preserve"> </w:t>
      </w:r>
      <w:r>
        <w:t>has</w:t>
      </w:r>
      <w:r w:rsidR="0072113E">
        <w:t xml:space="preserve"> </w:t>
      </w:r>
      <w:r>
        <w:t>been</w:t>
      </w:r>
      <w:r w:rsidR="0072113E">
        <w:t xml:space="preserve"> </w:t>
      </w:r>
      <w:r>
        <w:t>lost.</w:t>
      </w:r>
      <w:r w:rsidR="0072113E">
        <w:t xml:space="preserve"> </w:t>
      </w:r>
      <w:r w:rsidR="0046756A">
        <w:t>If</w:t>
      </w:r>
      <w:r w:rsidR="0072113E">
        <w:t xml:space="preserve"> </w:t>
      </w:r>
      <w:r w:rsidR="0046756A">
        <w:t>the</w:t>
      </w:r>
      <w:r w:rsidR="0072113E">
        <w:t xml:space="preserve"> </w:t>
      </w:r>
      <w:r w:rsidR="0046756A">
        <w:t>retailer</w:t>
      </w:r>
      <w:r w:rsidR="0072113E">
        <w:t xml:space="preserve"> </w:t>
      </w:r>
      <w:r w:rsidR="0046756A">
        <w:t>is</w:t>
      </w:r>
      <w:r w:rsidR="0072113E">
        <w:t xml:space="preserve"> </w:t>
      </w:r>
      <w:r w:rsidR="0046756A">
        <w:t>Microsoft,</w:t>
      </w:r>
      <w:r w:rsidR="0072113E">
        <w:t xml:space="preserve"> </w:t>
      </w:r>
      <w:r w:rsidR="0046756A">
        <w:t>the</w:t>
      </w:r>
      <w:r w:rsidR="0072113E">
        <w:t xml:space="preserve"> </w:t>
      </w:r>
      <w:r w:rsidR="0046756A">
        <w:t>Microsoft</w:t>
      </w:r>
      <w:r w:rsidR="0072113E">
        <w:t xml:space="preserve"> </w:t>
      </w:r>
      <w:r w:rsidR="0046756A">
        <w:t>Store</w:t>
      </w:r>
      <w:r w:rsidR="0072113E">
        <w:t xml:space="preserve"> </w:t>
      </w:r>
      <w:r w:rsidR="0046756A">
        <w:t>support</w:t>
      </w:r>
      <w:r w:rsidR="0072113E">
        <w:t xml:space="preserve"> </w:t>
      </w:r>
      <w:r w:rsidR="0046756A">
        <w:t>team</w:t>
      </w:r>
      <w:r w:rsidR="0072113E">
        <w:t xml:space="preserve"> </w:t>
      </w:r>
      <w:r w:rsidR="00297EE8">
        <w:t>or</w:t>
      </w:r>
      <w:r w:rsidR="0072113E">
        <w:t xml:space="preserve"> </w:t>
      </w:r>
      <w:r w:rsidR="00297EE8">
        <w:t>Customer</w:t>
      </w:r>
      <w:r w:rsidR="0072113E">
        <w:t xml:space="preserve"> </w:t>
      </w:r>
      <w:r w:rsidR="00297EE8">
        <w:t>Service</w:t>
      </w:r>
      <w:r w:rsidR="0072113E">
        <w:t xml:space="preserve"> </w:t>
      </w:r>
      <w:r w:rsidR="00297EE8">
        <w:t>will</w:t>
      </w:r>
      <w:r w:rsidR="0072113E">
        <w:t xml:space="preserve"> </w:t>
      </w:r>
      <w:r w:rsidR="00297EE8">
        <w:t>be</w:t>
      </w:r>
      <w:r w:rsidR="0072113E">
        <w:t xml:space="preserve"> </w:t>
      </w:r>
      <w:r w:rsidR="00297EE8">
        <w:t>able</w:t>
      </w:r>
      <w:r w:rsidR="0072113E">
        <w:t xml:space="preserve"> </w:t>
      </w:r>
      <w:r w:rsidR="00297EE8">
        <w:t>to</w:t>
      </w:r>
      <w:r w:rsidR="0072113E">
        <w:t xml:space="preserve"> </w:t>
      </w:r>
      <w:r w:rsidR="00297EE8">
        <w:t>assist</w:t>
      </w:r>
      <w:r w:rsidR="0072113E">
        <w:t xml:space="preserve"> </w:t>
      </w:r>
      <w:r w:rsidR="00297EE8">
        <w:t>the</w:t>
      </w:r>
      <w:r w:rsidR="0072113E">
        <w:t xml:space="preserve"> </w:t>
      </w:r>
      <w:r w:rsidR="00297EE8">
        <w:t>customer</w:t>
      </w:r>
      <w:r w:rsidR="0072113E">
        <w:t xml:space="preserve"> </w:t>
      </w:r>
      <w:r w:rsidR="00297EE8">
        <w:t>by</w:t>
      </w:r>
      <w:r w:rsidR="0072113E">
        <w:t xml:space="preserve"> </w:t>
      </w:r>
      <w:r w:rsidR="00297EE8">
        <w:t>resending</w:t>
      </w:r>
      <w:r w:rsidR="0072113E">
        <w:t xml:space="preserve"> </w:t>
      </w:r>
      <w:r w:rsidR="00297EE8">
        <w:t>the</w:t>
      </w:r>
      <w:r w:rsidR="0072113E">
        <w:t xml:space="preserve"> </w:t>
      </w:r>
      <w:r w:rsidR="00297EE8">
        <w:t>receipt</w:t>
      </w:r>
      <w:r w:rsidR="0072113E">
        <w:t xml:space="preserve"> </w:t>
      </w:r>
      <w:r w:rsidR="00297EE8">
        <w:t>email</w:t>
      </w:r>
      <w:r w:rsidR="0072113E">
        <w:t xml:space="preserve"> </w:t>
      </w:r>
      <w:r w:rsidR="00297EE8">
        <w:t>with</w:t>
      </w:r>
      <w:r w:rsidR="0072113E">
        <w:t xml:space="preserve"> </w:t>
      </w:r>
      <w:r w:rsidR="00297EE8">
        <w:t>the</w:t>
      </w:r>
      <w:r w:rsidR="0072113E">
        <w:t xml:space="preserve"> </w:t>
      </w:r>
      <w:r w:rsidR="00297EE8">
        <w:t>product</w:t>
      </w:r>
      <w:r w:rsidR="0072113E">
        <w:t xml:space="preserve"> </w:t>
      </w:r>
      <w:r w:rsidR="00297EE8">
        <w:t>key.</w:t>
      </w:r>
    </w:p>
    <w:p w:rsidR="001811E3" w:rsidRDefault="00E255F9" w:rsidP="00E255F9">
      <w:pPr>
        <w:pStyle w:val="Heading4"/>
      </w:pPr>
      <w:r>
        <w:t>Download</w:t>
      </w:r>
    </w:p>
    <w:p w:rsidR="001811E3" w:rsidRDefault="00E74EE0" w:rsidP="00E74EE0">
      <w:pPr>
        <w:pStyle w:val="ParagraphText"/>
      </w:pPr>
      <w:r>
        <w:t>Download</w:t>
      </w:r>
      <w:r w:rsidR="0072113E">
        <w:t xml:space="preserve"> </w:t>
      </w:r>
      <w:r w:rsidR="00E255F9">
        <w:t>issues</w:t>
      </w:r>
      <w:r w:rsidR="0072113E">
        <w:t xml:space="preserve"> </w:t>
      </w:r>
      <w:r w:rsidR="00E255F9">
        <w:t>will</w:t>
      </w:r>
      <w:r w:rsidR="0072113E">
        <w:t xml:space="preserve"> </w:t>
      </w:r>
      <w:r>
        <w:t>generally</w:t>
      </w:r>
      <w:r w:rsidR="0072113E">
        <w:t xml:space="preserve"> </w:t>
      </w:r>
      <w:r>
        <w:t>manifest</w:t>
      </w:r>
      <w:r w:rsidR="0072113E">
        <w:t xml:space="preserve"> </w:t>
      </w:r>
      <w:r>
        <w:t>with</w:t>
      </w:r>
      <w:r w:rsidR="0072113E">
        <w:t xml:space="preserve"> </w:t>
      </w:r>
      <w:r>
        <w:t>one</w:t>
      </w:r>
      <w:r w:rsidR="0072113E">
        <w:t xml:space="preserve"> </w:t>
      </w:r>
      <w:r w:rsidR="00E255F9">
        <w:t>of</w:t>
      </w:r>
      <w:r w:rsidR="0072113E">
        <w:t xml:space="preserve"> </w:t>
      </w:r>
      <w:r w:rsidR="00E255F9">
        <w:t>the</w:t>
      </w:r>
      <w:r w:rsidR="0072113E">
        <w:t xml:space="preserve"> </w:t>
      </w:r>
      <w:r w:rsidR="00E255F9">
        <w:t>following</w:t>
      </w:r>
      <w:r w:rsidR="0072113E">
        <w:t xml:space="preserve"> </w:t>
      </w:r>
      <w:r w:rsidR="00E255F9">
        <w:t>symptoms:</w:t>
      </w:r>
    </w:p>
    <w:p w:rsidR="001811E3" w:rsidRDefault="00E255F9" w:rsidP="00E74EE0">
      <w:pPr>
        <w:pStyle w:val="ListBullet"/>
      </w:pPr>
      <w:r>
        <w:t>Download</w:t>
      </w:r>
      <w:r w:rsidR="0072113E">
        <w:t xml:space="preserve"> </w:t>
      </w:r>
      <w:r>
        <w:t>progress</w:t>
      </w:r>
      <w:r w:rsidR="0072113E">
        <w:t xml:space="preserve"> </w:t>
      </w:r>
      <w:r>
        <w:t>stuck</w:t>
      </w:r>
      <w:r w:rsidR="0072113E">
        <w:t xml:space="preserve"> </w:t>
      </w:r>
      <w:r>
        <w:t>at</w:t>
      </w:r>
      <w:r w:rsidR="0072113E">
        <w:t xml:space="preserve"> </w:t>
      </w:r>
      <w:r>
        <w:t>0%</w:t>
      </w:r>
      <w:r w:rsidR="0072113E">
        <w:t xml:space="preserve"> </w:t>
      </w:r>
      <w:r>
        <w:t>or</w:t>
      </w:r>
      <w:r w:rsidR="0072113E">
        <w:t xml:space="preserve"> </w:t>
      </w:r>
      <w:r>
        <w:t>another</w:t>
      </w:r>
      <w:r w:rsidR="0072113E">
        <w:t xml:space="preserve"> </w:t>
      </w:r>
      <w:r>
        <w:t>percentage</w:t>
      </w:r>
      <w:r w:rsidR="0072113E">
        <w:t xml:space="preserve"> </w:t>
      </w:r>
      <w:r>
        <w:t>for</w:t>
      </w:r>
      <w:r w:rsidR="0072113E">
        <w:t xml:space="preserve"> </w:t>
      </w:r>
      <w:r>
        <w:t>a</w:t>
      </w:r>
      <w:r w:rsidR="0072113E">
        <w:t xml:space="preserve"> </w:t>
      </w:r>
      <w:r>
        <w:t>very</w:t>
      </w:r>
      <w:r w:rsidR="0072113E">
        <w:t xml:space="preserve"> </w:t>
      </w:r>
      <w:r>
        <w:t>long</w:t>
      </w:r>
      <w:r w:rsidR="0072113E">
        <w:t xml:space="preserve"> </w:t>
      </w:r>
      <w:r>
        <w:t>period</w:t>
      </w:r>
      <w:r w:rsidR="0072113E">
        <w:t xml:space="preserve"> </w:t>
      </w:r>
      <w:r>
        <w:t>of</w:t>
      </w:r>
      <w:r w:rsidR="0072113E">
        <w:t xml:space="preserve"> </w:t>
      </w:r>
      <w:r>
        <w:t>time</w:t>
      </w:r>
      <w:r w:rsidR="006F3345">
        <w:t>:</w:t>
      </w:r>
      <w:r w:rsidR="0072113E">
        <w:t xml:space="preserve"> </w:t>
      </w:r>
      <w:r>
        <w:t>Because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uses</w:t>
      </w:r>
      <w:r w:rsidR="0072113E">
        <w:t xml:space="preserve"> </w:t>
      </w:r>
      <w:r>
        <w:t>the</w:t>
      </w:r>
      <w:r w:rsidR="0072113E">
        <w:t xml:space="preserve"> </w:t>
      </w:r>
      <w:r>
        <w:t>BITS</w:t>
      </w:r>
      <w:r w:rsidR="0072113E">
        <w:t xml:space="preserve"> </w:t>
      </w:r>
      <w:r>
        <w:t>download</w:t>
      </w:r>
      <w:r w:rsidR="0072113E">
        <w:t xml:space="preserve"> </w:t>
      </w:r>
      <w:r>
        <w:t>engine,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approach</w:t>
      </w:r>
      <w:r w:rsidR="0072113E">
        <w:t xml:space="preserve"> </w:t>
      </w:r>
      <w:r>
        <w:t>troubleshooting</w:t>
      </w:r>
      <w:r w:rsidR="0072113E">
        <w:t xml:space="preserve"> </w:t>
      </w:r>
      <w:r>
        <w:t>for</w:t>
      </w:r>
      <w:r w:rsidR="0072113E">
        <w:t xml:space="preserve"> </w:t>
      </w:r>
      <w:r>
        <w:t>download</w:t>
      </w:r>
      <w:r w:rsidR="0072113E">
        <w:t xml:space="preserve"> </w:t>
      </w:r>
      <w:r>
        <w:t>issues</w:t>
      </w:r>
      <w:r w:rsidR="0072113E">
        <w:t xml:space="preserve"> </w:t>
      </w:r>
      <w:r>
        <w:t>as</w:t>
      </w:r>
      <w:r w:rsidR="0072113E">
        <w:t xml:space="preserve"> </w:t>
      </w:r>
      <w:r>
        <w:t>you</w:t>
      </w:r>
      <w:r w:rsidR="0072113E">
        <w:t xml:space="preserve"> </w:t>
      </w:r>
      <w:r>
        <w:t>would</w:t>
      </w:r>
      <w:r w:rsidR="0072113E">
        <w:t xml:space="preserve"> </w:t>
      </w:r>
      <w:r>
        <w:t>Windows</w:t>
      </w:r>
      <w:r w:rsidR="0072113E">
        <w:t xml:space="preserve"> </w:t>
      </w:r>
      <w:r>
        <w:t>Update</w:t>
      </w:r>
      <w:r w:rsidR="0072113E">
        <w:t xml:space="preserve"> </w:t>
      </w:r>
      <w:r>
        <w:t>download</w:t>
      </w:r>
      <w:r w:rsidR="0072113E">
        <w:t xml:space="preserve"> </w:t>
      </w:r>
      <w:r>
        <w:t>errors.</w:t>
      </w:r>
      <w:r w:rsidR="0072113E">
        <w:t xml:space="preserve"> </w:t>
      </w:r>
      <w:r w:rsidR="006F3345">
        <w:t>The</w:t>
      </w:r>
      <w:r w:rsidR="0072113E">
        <w:t xml:space="preserve"> </w:t>
      </w:r>
      <w:r w:rsidR="006F3345">
        <w:t>percentage</w:t>
      </w:r>
      <w:r w:rsidR="0072113E">
        <w:t xml:space="preserve"> </w:t>
      </w:r>
      <w:r w:rsidR="006F3345">
        <w:t>at</w:t>
      </w:r>
      <w:r w:rsidR="0072113E">
        <w:t xml:space="preserve"> </w:t>
      </w:r>
      <w:r w:rsidR="006F3345">
        <w:t>which</w:t>
      </w:r>
      <w:r w:rsidR="0072113E">
        <w:t xml:space="preserve"> </w:t>
      </w:r>
      <w:r w:rsidR="006F3345">
        <w:t>a</w:t>
      </w:r>
      <w:r w:rsidR="0072113E">
        <w:t xml:space="preserve"> </w:t>
      </w:r>
      <w:r w:rsidR="006F3345">
        <w:t>failure</w:t>
      </w:r>
      <w:r w:rsidR="0072113E">
        <w:t xml:space="preserve"> </w:t>
      </w:r>
      <w:r w:rsidR="006F3345">
        <w:t>happens</w:t>
      </w:r>
      <w:r w:rsidR="0072113E">
        <w:t xml:space="preserve"> </w:t>
      </w:r>
      <w:r w:rsidR="006F3345">
        <w:t>will</w:t>
      </w:r>
      <w:r w:rsidR="0072113E">
        <w:t xml:space="preserve"> </w:t>
      </w:r>
      <w:r w:rsidR="006F3345">
        <w:t>vary</w:t>
      </w:r>
      <w:r w:rsidR="0072113E">
        <w:t xml:space="preserve"> </w:t>
      </w:r>
      <w:r w:rsidR="006F3345">
        <w:t>depending</w:t>
      </w:r>
      <w:r w:rsidR="0072113E">
        <w:t xml:space="preserve"> </w:t>
      </w:r>
      <w:r w:rsidR="006F3345">
        <w:t>on</w:t>
      </w:r>
      <w:r w:rsidR="0072113E">
        <w:t xml:space="preserve"> </w:t>
      </w:r>
      <w:r w:rsidR="006F3345">
        <w:t>the</w:t>
      </w:r>
      <w:r w:rsidR="0072113E">
        <w:t xml:space="preserve"> </w:t>
      </w:r>
      <w:r w:rsidR="006F3345">
        <w:t>issue,</w:t>
      </w:r>
      <w:r w:rsidR="0072113E">
        <w:t xml:space="preserve"> </w:t>
      </w:r>
      <w:r w:rsidR="006F3345">
        <w:t>and</w:t>
      </w:r>
      <w:r w:rsidR="0072113E">
        <w:t xml:space="preserve"> </w:t>
      </w:r>
      <w:r w:rsidR="006F3345">
        <w:t>also</w:t>
      </w:r>
      <w:r w:rsidR="0072113E">
        <w:t xml:space="preserve"> </w:t>
      </w:r>
      <w:r w:rsidR="006F3345">
        <w:t>depending</w:t>
      </w:r>
      <w:r w:rsidR="0072113E">
        <w:t xml:space="preserve"> </w:t>
      </w:r>
      <w:r w:rsidR="006F3345">
        <w:t>on</w:t>
      </w:r>
      <w:r w:rsidR="0072113E">
        <w:t xml:space="preserve"> </w:t>
      </w:r>
      <w:r w:rsidR="006F3345">
        <w:t>the</w:t>
      </w:r>
      <w:r w:rsidR="0072113E">
        <w:t xml:space="preserve"> </w:t>
      </w:r>
      <w:r w:rsidR="006F3345">
        <w:t>specific</w:t>
      </w:r>
      <w:r w:rsidR="0072113E">
        <w:t xml:space="preserve"> </w:t>
      </w:r>
      <w:r w:rsidR="006F3345">
        <w:t>version</w:t>
      </w:r>
      <w:r w:rsidR="0072113E">
        <w:t xml:space="preserve"> </w:t>
      </w:r>
      <w:r w:rsidR="006F3345">
        <w:t>and</w:t>
      </w:r>
      <w:r w:rsidR="0072113E">
        <w:t xml:space="preserve"> </w:t>
      </w:r>
      <w:r w:rsidR="006F3345">
        <w:t>language</w:t>
      </w:r>
      <w:r w:rsidR="0072113E">
        <w:t xml:space="preserve"> </w:t>
      </w:r>
      <w:r w:rsidR="006F3345">
        <w:t>of</w:t>
      </w:r>
      <w:r w:rsidR="0072113E">
        <w:t xml:space="preserve"> </w:t>
      </w:r>
      <w:r w:rsidR="006F3345">
        <w:t>Windows</w:t>
      </w:r>
      <w:r w:rsidR="0072113E">
        <w:t xml:space="preserve"> </w:t>
      </w:r>
      <w:r w:rsidR="006F3345">
        <w:t>being</w:t>
      </w:r>
      <w:r w:rsidR="0072113E">
        <w:t xml:space="preserve"> </w:t>
      </w:r>
      <w:r w:rsidR="006F3345">
        <w:t>downloaded.</w:t>
      </w:r>
    </w:p>
    <w:p w:rsidR="001811E3" w:rsidRDefault="00E255F9" w:rsidP="00E74EE0">
      <w:pPr>
        <w:pStyle w:val="ListBullet"/>
      </w:pPr>
      <w:r w:rsidRPr="00560D8B">
        <w:t>Error</w:t>
      </w:r>
      <w:r w:rsidR="0072113E">
        <w:t xml:space="preserve"> </w:t>
      </w:r>
      <w:r w:rsidRPr="00560D8B">
        <w:t>message:</w:t>
      </w:r>
      <w:r w:rsidR="0072113E">
        <w:t xml:space="preserve"> </w:t>
      </w:r>
      <w:r>
        <w:t>“We</w:t>
      </w:r>
      <w:r w:rsidR="0072113E">
        <w:t xml:space="preserve"> </w:t>
      </w:r>
      <w:r>
        <w:t>can’t</w:t>
      </w:r>
      <w:r w:rsidR="0072113E">
        <w:t xml:space="preserve"> </w:t>
      </w:r>
      <w:r>
        <w:t>connect</w:t>
      </w:r>
      <w:r w:rsidR="0072113E">
        <w:t xml:space="preserve"> </w:t>
      </w:r>
      <w:r>
        <w:t>right</w:t>
      </w:r>
      <w:r w:rsidR="0072113E">
        <w:t xml:space="preserve"> </w:t>
      </w:r>
      <w:r>
        <w:t>now</w:t>
      </w:r>
      <w:r w:rsidR="00983D77">
        <w:t>.</w:t>
      </w:r>
      <w:r>
        <w:t>”</w:t>
      </w:r>
      <w:r w:rsidR="0072113E">
        <w:t xml:space="preserve"> </w:t>
      </w:r>
      <w:r>
        <w:t>To</w:t>
      </w:r>
      <w:r w:rsidR="0072113E">
        <w:t xml:space="preserve"> </w:t>
      </w:r>
      <w:r>
        <w:t>troubleshoot</w:t>
      </w:r>
      <w:r w:rsidR="0072113E">
        <w:t xml:space="preserve"> </w:t>
      </w:r>
      <w:r>
        <w:t>this,</w:t>
      </w:r>
      <w:r w:rsidR="0072113E">
        <w:t xml:space="preserve"> </w:t>
      </w:r>
      <w:r>
        <w:t>verify</w:t>
      </w:r>
      <w:r w:rsidR="0072113E">
        <w:t xml:space="preserve"> </w:t>
      </w:r>
      <w:r>
        <w:t>Internet</w:t>
      </w:r>
      <w:r w:rsidR="0072113E">
        <w:t xml:space="preserve"> </w:t>
      </w:r>
      <w:r>
        <w:t>connectivity</w:t>
      </w:r>
      <w:r w:rsidR="0072113E">
        <w:t xml:space="preserve"> </w:t>
      </w:r>
      <w:r>
        <w:t>and</w:t>
      </w:r>
      <w:r w:rsidR="0072113E">
        <w:t xml:space="preserve"> </w:t>
      </w:r>
      <w:r>
        <w:t>troubleshoot</w:t>
      </w:r>
      <w:r w:rsidR="0072113E">
        <w:t xml:space="preserve"> </w:t>
      </w:r>
      <w:r>
        <w:t>any</w:t>
      </w:r>
      <w:r w:rsidR="0072113E">
        <w:t xml:space="preserve"> </w:t>
      </w:r>
      <w:r>
        <w:t>issues</w:t>
      </w:r>
      <w:r w:rsidR="0072113E">
        <w:t xml:space="preserve"> </w:t>
      </w:r>
      <w:r>
        <w:t>found.</w:t>
      </w:r>
      <w:r w:rsidR="0072113E">
        <w:t xml:space="preserve"> </w:t>
      </w:r>
      <w:r>
        <w:t>This</w:t>
      </w:r>
      <w:r w:rsidR="0072113E">
        <w:t xml:space="preserve"> </w:t>
      </w:r>
      <w:r>
        <w:t>could</w:t>
      </w:r>
      <w:r w:rsidR="0072113E">
        <w:t xml:space="preserve"> </w:t>
      </w:r>
      <w:r>
        <w:t>be</w:t>
      </w:r>
      <w:r w:rsidR="0072113E">
        <w:t xml:space="preserve"> </w:t>
      </w:r>
      <w:r>
        <w:t>a</w:t>
      </w:r>
      <w:r w:rsidR="0072113E">
        <w:t xml:space="preserve"> </w:t>
      </w:r>
      <w:r>
        <w:t>transient</w:t>
      </w:r>
      <w:r w:rsidR="0072113E">
        <w:t xml:space="preserve"> </w:t>
      </w:r>
      <w:r>
        <w:t>error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an</w:t>
      </w:r>
      <w:r w:rsidR="0072113E">
        <w:t xml:space="preserve"> </w:t>
      </w:r>
      <w:r>
        <w:t>issue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servers.</w:t>
      </w:r>
      <w:r w:rsidR="0072113E">
        <w:t xml:space="preserve"> </w:t>
      </w:r>
      <w:r>
        <w:t>Retry</w:t>
      </w:r>
      <w:r w:rsidR="0072113E">
        <w:t xml:space="preserve"> </w:t>
      </w:r>
      <w:r>
        <w:t>later.</w:t>
      </w:r>
    </w:p>
    <w:p w:rsidR="001811E3" w:rsidRDefault="00E255F9" w:rsidP="00E74EE0">
      <w:pPr>
        <w:pStyle w:val="ListBullet"/>
      </w:pPr>
      <w:r>
        <w:t>Error</w:t>
      </w:r>
      <w:r w:rsidR="0072113E">
        <w:t xml:space="preserve"> </w:t>
      </w:r>
      <w:r>
        <w:t>message:</w:t>
      </w:r>
      <w:r w:rsidR="0072113E">
        <w:t xml:space="preserve"> </w:t>
      </w:r>
      <w:r>
        <w:t>“Download</w:t>
      </w:r>
      <w:r w:rsidR="0072113E">
        <w:t xml:space="preserve"> </w:t>
      </w:r>
      <w:r>
        <w:t>did</w:t>
      </w:r>
      <w:r w:rsidR="0072113E">
        <w:t xml:space="preserve"> </w:t>
      </w:r>
      <w:r>
        <w:t>not</w:t>
      </w:r>
      <w:r w:rsidR="0072113E">
        <w:t xml:space="preserve"> </w:t>
      </w:r>
      <w:r>
        <w:t>complete</w:t>
      </w:r>
      <w:r w:rsidR="0072113E">
        <w:t xml:space="preserve"> </w:t>
      </w:r>
      <w:r>
        <w:t>successfully</w:t>
      </w:r>
      <w:r w:rsidR="00983D77">
        <w:t>.</w:t>
      </w:r>
      <w:r>
        <w:t>”</w:t>
      </w:r>
      <w:r w:rsidR="0072113E">
        <w:t xml:space="preserve"> </w:t>
      </w:r>
      <w:r>
        <w:t>This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caused</w:t>
      </w:r>
      <w:r w:rsidR="0072113E">
        <w:t xml:space="preserve"> </w:t>
      </w:r>
      <w:r>
        <w:t>by</w:t>
      </w:r>
      <w:r w:rsidR="0072113E">
        <w:t xml:space="preserve"> </w:t>
      </w:r>
      <w:r>
        <w:t>a</w:t>
      </w:r>
      <w:r w:rsidR="0072113E">
        <w:t xml:space="preserve"> </w:t>
      </w:r>
      <w:r>
        <w:t>previous</w:t>
      </w:r>
      <w:r w:rsidR="0072113E">
        <w:t xml:space="preserve"> </w:t>
      </w:r>
      <w:r>
        <w:t>download</w:t>
      </w:r>
      <w:r w:rsidR="0072113E">
        <w:t xml:space="preserve"> </w:t>
      </w:r>
      <w:r>
        <w:t>attempt</w:t>
      </w:r>
      <w:r w:rsidR="0072113E">
        <w:t xml:space="preserve"> </w:t>
      </w:r>
      <w:r>
        <w:t>that</w:t>
      </w:r>
      <w:r w:rsidR="0072113E">
        <w:t xml:space="preserve"> </w:t>
      </w:r>
      <w:r>
        <w:t>was</w:t>
      </w:r>
      <w:r w:rsidR="0072113E">
        <w:t xml:space="preserve"> </w:t>
      </w:r>
      <w:r>
        <w:t>ended</w:t>
      </w:r>
      <w:r w:rsidR="0072113E">
        <w:t xml:space="preserve"> </w:t>
      </w:r>
      <w:r>
        <w:t>unexpectedly,</w:t>
      </w:r>
      <w:r w:rsidR="0072113E">
        <w:t xml:space="preserve"> </w:t>
      </w:r>
      <w:r>
        <w:t>such</w:t>
      </w:r>
      <w:r w:rsidR="0072113E">
        <w:t xml:space="preserve"> </w:t>
      </w:r>
      <w:r>
        <w:t>as</w:t>
      </w:r>
      <w:r w:rsidR="0072113E">
        <w:t xml:space="preserve"> </w:t>
      </w:r>
      <w:r>
        <w:t>by</w:t>
      </w:r>
      <w:r w:rsidR="0072113E">
        <w:t xml:space="preserve"> </w:t>
      </w:r>
      <w:r>
        <w:t>ending</w:t>
      </w:r>
      <w:r w:rsidR="0072113E">
        <w:t xml:space="preserve"> </w:t>
      </w:r>
      <w:r>
        <w:t>the</w:t>
      </w:r>
      <w:r w:rsidR="0072113E">
        <w:t xml:space="preserve"> </w:t>
      </w:r>
      <w:r>
        <w:t>process</w:t>
      </w:r>
      <w:r w:rsidR="0072113E">
        <w:t xml:space="preserve"> </w:t>
      </w:r>
      <w:r>
        <w:t>or</w:t>
      </w:r>
      <w:r w:rsidR="0072113E">
        <w:t xml:space="preserve"> </w:t>
      </w:r>
      <w:r>
        <w:t>restarting</w:t>
      </w:r>
      <w:r w:rsidR="0072113E">
        <w:t xml:space="preserve"> </w:t>
      </w:r>
      <w:r>
        <w:t>the</w:t>
      </w:r>
      <w:r w:rsidR="0072113E">
        <w:t xml:space="preserve"> </w:t>
      </w:r>
      <w:r>
        <w:t>system.</w:t>
      </w:r>
    </w:p>
    <w:p w:rsidR="001811E3" w:rsidRDefault="00E255F9" w:rsidP="00E74EE0">
      <w:pPr>
        <w:pStyle w:val="ListBullet"/>
      </w:pPr>
      <w:r w:rsidRPr="005B634C">
        <w:t>Download</w:t>
      </w:r>
      <w:r w:rsidR="0072113E">
        <w:t xml:space="preserve"> </w:t>
      </w:r>
      <w:r w:rsidR="005B634C">
        <w:t>interrupted:</w:t>
      </w:r>
      <w:r w:rsidR="0072113E">
        <w:t xml:space="preserve"> </w:t>
      </w:r>
      <w:r w:rsidR="005B634C">
        <w:t>A</w:t>
      </w:r>
      <w:r w:rsidR="0072113E">
        <w:t xml:space="preserve"> </w:t>
      </w:r>
      <w:r w:rsidR="005B634C">
        <w:t>customer</w:t>
      </w:r>
      <w:r w:rsidR="0072113E">
        <w:t xml:space="preserve"> </w:t>
      </w:r>
      <w:r w:rsidR="005B634C">
        <w:t>may</w:t>
      </w:r>
      <w:r w:rsidR="0072113E">
        <w:t xml:space="preserve"> </w:t>
      </w:r>
      <w:r w:rsidR="005B634C">
        <w:t>report</w:t>
      </w:r>
      <w:r w:rsidR="0072113E">
        <w:t xml:space="preserve"> </w:t>
      </w:r>
      <w:r w:rsidR="005B634C">
        <w:t>that</w:t>
      </w:r>
      <w:r w:rsidR="0072113E">
        <w:t xml:space="preserve"> </w:t>
      </w:r>
      <w:r w:rsidR="005B634C">
        <w:t>something</w:t>
      </w:r>
      <w:r w:rsidR="0072113E">
        <w:t xml:space="preserve"> </w:t>
      </w:r>
      <w:r w:rsidR="005B634C">
        <w:t>interrupted</w:t>
      </w:r>
      <w:r w:rsidR="0072113E">
        <w:t xml:space="preserve"> </w:t>
      </w:r>
      <w:r w:rsidR="005B634C">
        <w:t>the</w:t>
      </w:r>
      <w:r w:rsidR="0072113E">
        <w:t xml:space="preserve"> </w:t>
      </w:r>
      <w:r w:rsidR="005B634C">
        <w:t>download,</w:t>
      </w:r>
      <w:r w:rsidR="0072113E">
        <w:t xml:space="preserve"> </w:t>
      </w:r>
      <w:r w:rsidR="005B634C">
        <w:t>and</w:t>
      </w:r>
      <w:r w:rsidR="0072113E">
        <w:t xml:space="preserve"> </w:t>
      </w:r>
      <w:r w:rsidR="005B634C">
        <w:t>they</w:t>
      </w:r>
      <w:r w:rsidR="0072113E">
        <w:t xml:space="preserve"> </w:t>
      </w:r>
      <w:r w:rsidR="005B634C">
        <w:t>may</w:t>
      </w:r>
      <w:r w:rsidR="0072113E">
        <w:t xml:space="preserve"> </w:t>
      </w:r>
      <w:r w:rsidR="005B634C">
        <w:t>be</w:t>
      </w:r>
      <w:r w:rsidR="0072113E">
        <w:t xml:space="preserve"> </w:t>
      </w:r>
      <w:r w:rsidR="005B634C">
        <w:t>unsure</w:t>
      </w:r>
      <w:r w:rsidR="0072113E">
        <w:t xml:space="preserve"> </w:t>
      </w:r>
      <w:r w:rsidR="005B634C">
        <w:t>of</w:t>
      </w:r>
      <w:r w:rsidR="0072113E">
        <w:t xml:space="preserve"> </w:t>
      </w:r>
      <w:r w:rsidR="005B634C">
        <w:t>how</w:t>
      </w:r>
      <w:r w:rsidR="0072113E">
        <w:t xml:space="preserve"> </w:t>
      </w:r>
      <w:r w:rsidR="005B634C">
        <w:t>to</w:t>
      </w:r>
      <w:r w:rsidR="0072113E">
        <w:t xml:space="preserve"> </w:t>
      </w:r>
      <w:r w:rsidR="005B634C">
        <w:t>proceed.</w:t>
      </w:r>
      <w:r w:rsidR="0072113E">
        <w:t xml:space="preserve"> </w:t>
      </w:r>
      <w:r w:rsidRPr="005B634C">
        <w:t>If</w:t>
      </w:r>
      <w:r w:rsidR="0072113E">
        <w:t xml:space="preserve"> </w:t>
      </w:r>
      <w:r w:rsidRPr="005B634C">
        <w:t>the</w:t>
      </w:r>
      <w:r w:rsidR="0072113E">
        <w:t xml:space="preserve"> </w:t>
      </w:r>
      <w:r w:rsidRPr="005B634C">
        <w:t>download</w:t>
      </w:r>
      <w:r w:rsidR="0072113E">
        <w:t xml:space="preserve"> </w:t>
      </w:r>
      <w:r w:rsidRPr="005B634C">
        <w:t>process</w:t>
      </w:r>
      <w:r w:rsidR="0072113E">
        <w:t xml:space="preserve"> </w:t>
      </w:r>
      <w:r w:rsidRPr="005B634C">
        <w:t>is</w:t>
      </w:r>
      <w:r w:rsidR="0072113E">
        <w:t xml:space="preserve"> </w:t>
      </w:r>
      <w:r w:rsidRPr="005B634C">
        <w:t>interrupted</w:t>
      </w:r>
      <w:r w:rsidR="0072113E">
        <w:t xml:space="preserve"> </w:t>
      </w:r>
      <w:r w:rsidR="00983D77">
        <w:t>for</w:t>
      </w:r>
      <w:r w:rsidR="0072113E">
        <w:t xml:space="preserve"> </w:t>
      </w:r>
      <w:r w:rsidR="00983D77">
        <w:t>any</w:t>
      </w:r>
      <w:r w:rsidR="0072113E">
        <w:t xml:space="preserve"> </w:t>
      </w:r>
      <w:r w:rsidR="00983D77">
        <w:t>reason</w:t>
      </w:r>
      <w:r w:rsidR="0072113E">
        <w:t xml:space="preserve"> </w:t>
      </w:r>
      <w:r w:rsidR="00983D77">
        <w:t>you</w:t>
      </w:r>
      <w:r w:rsidR="0072113E">
        <w:t xml:space="preserve"> </w:t>
      </w:r>
      <w:r w:rsidR="00983D77">
        <w:t>can</w:t>
      </w:r>
      <w:r w:rsidR="0072113E">
        <w:t xml:space="preserve"> </w:t>
      </w:r>
      <w:r w:rsidR="00983D77">
        <w:t>use</w:t>
      </w:r>
      <w:r w:rsidR="0072113E">
        <w:t xml:space="preserve"> </w:t>
      </w:r>
      <w:r w:rsidR="00983D77">
        <w:t>the</w:t>
      </w:r>
      <w:r w:rsidR="0072113E">
        <w:t xml:space="preserve"> </w:t>
      </w:r>
      <w:r w:rsidRPr="005B634C">
        <w:t>Download</w:t>
      </w:r>
      <w:r w:rsidR="0072113E">
        <w:t xml:space="preserve"> </w:t>
      </w:r>
      <w:r w:rsidRPr="005B634C">
        <w:t>Windows</w:t>
      </w:r>
      <w:r w:rsidR="0072113E">
        <w:t xml:space="preserve"> </w:t>
      </w:r>
      <w:r w:rsidRPr="005B634C">
        <w:t>shortcut</w:t>
      </w:r>
      <w:r w:rsidR="0072113E">
        <w:t xml:space="preserve"> </w:t>
      </w:r>
      <w:r w:rsidRPr="005B634C">
        <w:t>on</w:t>
      </w:r>
      <w:r w:rsidR="0072113E">
        <w:t xml:space="preserve"> </w:t>
      </w:r>
      <w:r w:rsidRPr="005B634C">
        <w:t>the</w:t>
      </w:r>
      <w:r w:rsidR="0072113E">
        <w:t xml:space="preserve"> </w:t>
      </w:r>
      <w:r w:rsidRPr="005B634C">
        <w:t>desktop</w:t>
      </w:r>
      <w:r w:rsidR="0072113E">
        <w:t xml:space="preserve"> </w:t>
      </w:r>
      <w:r w:rsidRPr="005B634C">
        <w:t>to</w:t>
      </w:r>
      <w:r w:rsidR="0072113E">
        <w:t xml:space="preserve"> </w:t>
      </w:r>
      <w:r w:rsidRPr="005B634C">
        <w:t>resume.</w:t>
      </w:r>
    </w:p>
    <w:p w:rsidR="001811E3" w:rsidRDefault="005B634C" w:rsidP="00E255F9">
      <w:pPr>
        <w:pStyle w:val="ParagraphText"/>
      </w:pP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problem</w:t>
      </w:r>
      <w:r w:rsidR="0072113E">
        <w:t xml:space="preserve"> </w:t>
      </w:r>
      <w:r>
        <w:t>scenarios</w:t>
      </w:r>
      <w:r w:rsidR="0072113E">
        <w:t xml:space="preserve"> </w:t>
      </w:r>
      <w:r>
        <w:t>above,</w:t>
      </w:r>
      <w:r w:rsidR="0072113E">
        <w:t xml:space="preserve"> </w:t>
      </w:r>
      <w:r>
        <w:t>you</w:t>
      </w:r>
      <w:r w:rsidR="0072113E">
        <w:t xml:space="preserve"> </w:t>
      </w:r>
      <w:r>
        <w:t>will</w:t>
      </w:r>
      <w:r w:rsidR="0072113E">
        <w:t xml:space="preserve"> </w:t>
      </w:r>
      <w:r>
        <w:t>generally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proceed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 w:rsidR="0054649F">
        <w:t>troubleshooting</w:t>
      </w:r>
      <w:r w:rsidR="0072113E">
        <w:t xml:space="preserve"> </w:t>
      </w:r>
      <w:r>
        <w:t>steps:</w:t>
      </w:r>
    </w:p>
    <w:p w:rsidR="001811E3" w:rsidRDefault="003B49A5" w:rsidP="00BE2D90">
      <w:pPr>
        <w:pStyle w:val="ListNumber"/>
        <w:numPr>
          <w:ilvl w:val="0"/>
          <w:numId w:val="14"/>
        </w:numPr>
      </w:pPr>
      <w:r>
        <w:t>Was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interrupted</w:t>
      </w:r>
      <w:r w:rsidR="0072113E">
        <w:t xml:space="preserve"> </w:t>
      </w:r>
      <w:r>
        <w:t>without</w:t>
      </w:r>
      <w:r w:rsidR="0072113E">
        <w:t xml:space="preserve"> </w:t>
      </w:r>
      <w:r>
        <w:t>an</w:t>
      </w:r>
      <w:r w:rsidR="0072113E">
        <w:t xml:space="preserve"> </w:t>
      </w:r>
      <w:r>
        <w:t>error?</w:t>
      </w:r>
      <w:r w:rsidR="0072113E">
        <w:t xml:space="preserve"> </w:t>
      </w:r>
      <w:r>
        <w:t>If</w:t>
      </w:r>
      <w:r w:rsidR="0072113E">
        <w:t xml:space="preserve"> </w:t>
      </w:r>
      <w:r w:rsidR="0039744F">
        <w:t>it</w:t>
      </w:r>
      <w:r w:rsidR="0072113E">
        <w:t xml:space="preserve"> </w:t>
      </w:r>
      <w:r w:rsidR="0039744F">
        <w:t>was,</w:t>
      </w:r>
      <w:r w:rsidR="0072113E">
        <w:t xml:space="preserve"> </w:t>
      </w:r>
      <w:r w:rsidR="0039744F">
        <w:t>locate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Windows</w:t>
      </w:r>
      <w:r w:rsidR="0072113E">
        <w:t xml:space="preserve"> </w:t>
      </w:r>
      <w:r>
        <w:t>shortcut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desktop</w:t>
      </w:r>
      <w:r w:rsidR="0072113E">
        <w:t xml:space="preserve"> </w:t>
      </w:r>
      <w:r>
        <w:t>and</w:t>
      </w:r>
      <w:r w:rsidR="0072113E">
        <w:t xml:space="preserve"> </w:t>
      </w:r>
      <w:r>
        <w:t>use</w:t>
      </w:r>
      <w:r w:rsidR="0072113E">
        <w:t xml:space="preserve"> </w:t>
      </w:r>
      <w:r>
        <w:t>it</w:t>
      </w:r>
      <w:r w:rsidR="0072113E">
        <w:t xml:space="preserve"> </w:t>
      </w:r>
      <w:r>
        <w:t>to</w:t>
      </w:r>
      <w:r w:rsidR="0072113E">
        <w:t xml:space="preserve"> </w:t>
      </w:r>
      <w:r>
        <w:t>resume</w:t>
      </w:r>
      <w:r w:rsidR="0072113E">
        <w:t xml:space="preserve"> </w:t>
      </w:r>
      <w:r>
        <w:t>the</w:t>
      </w:r>
      <w:r w:rsidR="0072113E">
        <w:t xml:space="preserve"> </w:t>
      </w:r>
      <w:r>
        <w:t>download.</w:t>
      </w:r>
    </w:p>
    <w:p w:rsidR="001811E3" w:rsidRDefault="0054649F" w:rsidP="00BE2D90">
      <w:pPr>
        <w:pStyle w:val="ListNumber"/>
        <w:numPr>
          <w:ilvl w:val="0"/>
          <w:numId w:val="4"/>
        </w:numPr>
      </w:pPr>
      <w:r>
        <w:t>Is</w:t>
      </w:r>
      <w:r w:rsidR="0072113E">
        <w:t xml:space="preserve"> </w:t>
      </w:r>
      <w:r>
        <w:t>it</w:t>
      </w:r>
      <w:r w:rsidR="0072113E">
        <w:t xml:space="preserve"> </w:t>
      </w:r>
      <w:r>
        <w:t>a</w:t>
      </w:r>
      <w:r w:rsidR="0072113E">
        <w:t xml:space="preserve"> </w:t>
      </w:r>
      <w:r>
        <w:t>transient</w:t>
      </w:r>
      <w:r w:rsidR="0072113E">
        <w:t xml:space="preserve"> </w:t>
      </w:r>
      <w:r>
        <w:t>error?</w:t>
      </w:r>
      <w:r w:rsidR="0072113E">
        <w:t xml:space="preserve"> </w:t>
      </w:r>
      <w:r>
        <w:t>Recommend</w:t>
      </w:r>
      <w:r w:rsidR="0072113E">
        <w:t xml:space="preserve"> </w:t>
      </w:r>
      <w:r>
        <w:t>trying</w:t>
      </w:r>
      <w:r w:rsidR="0072113E">
        <w:t xml:space="preserve"> </w:t>
      </w:r>
      <w:r>
        <w:t>again</w:t>
      </w:r>
      <w:r w:rsidR="0072113E">
        <w:t xml:space="preserve"> </w:t>
      </w:r>
      <w:r>
        <w:t>later,</w:t>
      </w:r>
      <w:r w:rsidR="0072113E">
        <w:t xml:space="preserve"> </w:t>
      </w:r>
      <w:r>
        <w:t>unless</w:t>
      </w:r>
      <w:r w:rsidR="0072113E">
        <w:t xml:space="preserve"> </w:t>
      </w:r>
      <w:r>
        <w:t>the</w:t>
      </w:r>
      <w:r w:rsidR="0072113E">
        <w:t xml:space="preserve"> </w:t>
      </w:r>
      <w:r>
        <w:t>error</w:t>
      </w:r>
      <w:r w:rsidR="0072113E">
        <w:t xml:space="preserve"> </w:t>
      </w:r>
      <w:r>
        <w:t>has</w:t>
      </w:r>
      <w:r w:rsidR="0072113E">
        <w:t xml:space="preserve"> </w:t>
      </w:r>
      <w:r>
        <w:t>been</w:t>
      </w:r>
      <w:r w:rsidR="0072113E">
        <w:t xml:space="preserve"> </w:t>
      </w:r>
      <w:r>
        <w:t>shown</w:t>
      </w:r>
      <w:r w:rsidR="0072113E">
        <w:t xml:space="preserve"> </w:t>
      </w:r>
      <w:r>
        <w:t>a</w:t>
      </w:r>
      <w:r w:rsidR="0072113E">
        <w:t xml:space="preserve"> </w:t>
      </w:r>
      <w:r>
        <w:t>few</w:t>
      </w:r>
      <w:r w:rsidR="0072113E">
        <w:t xml:space="preserve"> </w:t>
      </w:r>
      <w:r>
        <w:t>times.</w:t>
      </w:r>
    </w:p>
    <w:p w:rsidR="001811E3" w:rsidRDefault="003B49A5" w:rsidP="00A14067">
      <w:pPr>
        <w:pStyle w:val="ListNumber"/>
        <w:numPr>
          <w:ilvl w:val="0"/>
          <w:numId w:val="9"/>
        </w:numPr>
      </w:pPr>
      <w:r>
        <w:t>For</w:t>
      </w:r>
      <w:r w:rsidR="0072113E">
        <w:t xml:space="preserve"> </w:t>
      </w:r>
      <w:r>
        <w:t>other</w:t>
      </w:r>
      <w:r w:rsidR="0072113E">
        <w:t xml:space="preserve"> </w:t>
      </w:r>
      <w:r>
        <w:t>issues</w:t>
      </w:r>
      <w:r w:rsidR="0039744F">
        <w:t>,</w:t>
      </w:r>
      <w:r w:rsidR="0072113E">
        <w:t xml:space="preserve"> </w:t>
      </w:r>
      <w:r>
        <w:t>restart</w:t>
      </w:r>
      <w:r w:rsidR="0072113E">
        <w:t xml:space="preserve"> </w:t>
      </w:r>
      <w:r>
        <w:t>the</w:t>
      </w:r>
      <w:r w:rsidR="0072113E">
        <w:t xml:space="preserve"> </w:t>
      </w:r>
      <w:r>
        <w:t>download:</w:t>
      </w:r>
    </w:p>
    <w:p w:rsidR="001811E3" w:rsidRDefault="00DE3FC7" w:rsidP="00A14067">
      <w:pPr>
        <w:pStyle w:val="ListNumber2"/>
        <w:numPr>
          <w:ilvl w:val="1"/>
          <w:numId w:val="9"/>
        </w:numPr>
      </w:pPr>
      <w:r>
        <w:t>Close</w:t>
      </w:r>
      <w:r w:rsidR="0072113E">
        <w:t xml:space="preserve"> </w:t>
      </w:r>
      <w:r>
        <w:t>the</w:t>
      </w:r>
      <w:r w:rsidR="0072113E">
        <w:t xml:space="preserve"> </w:t>
      </w:r>
      <w:r>
        <w:t>Upgrade</w:t>
      </w:r>
      <w:r w:rsidR="0072113E">
        <w:t xml:space="preserve"> </w:t>
      </w:r>
      <w:r>
        <w:t>Assistant</w:t>
      </w:r>
      <w:r w:rsidR="0072113E">
        <w:t xml:space="preserve"> </w:t>
      </w:r>
      <w:r>
        <w:t>interface.</w:t>
      </w:r>
      <w:r w:rsidR="0072113E">
        <w:t xml:space="preserve"> </w:t>
      </w:r>
      <w:r w:rsidR="00FC54D8">
        <w:t>It</w:t>
      </w:r>
      <w:r w:rsidR="0072113E">
        <w:t xml:space="preserve"> </w:t>
      </w:r>
      <w:r w:rsidR="00FC54D8">
        <w:t>may</w:t>
      </w:r>
      <w:r w:rsidR="0072113E">
        <w:t xml:space="preserve"> </w:t>
      </w:r>
      <w:r w:rsidR="00FC54D8">
        <w:t>take</w:t>
      </w:r>
      <w:r w:rsidR="0072113E">
        <w:t xml:space="preserve"> </w:t>
      </w:r>
      <w:r w:rsidR="00FC54D8">
        <w:t>2-3</w:t>
      </w:r>
      <w:r w:rsidR="0072113E">
        <w:t xml:space="preserve"> </w:t>
      </w:r>
      <w:r w:rsidR="00FC54D8">
        <w:t>minutes</w:t>
      </w:r>
      <w:r w:rsidR="0072113E">
        <w:t xml:space="preserve"> </w:t>
      </w:r>
      <w:r w:rsidR="00FC54D8">
        <w:t>for</w:t>
      </w:r>
      <w:r w:rsidR="0072113E">
        <w:t xml:space="preserve"> </w:t>
      </w:r>
      <w:r w:rsidR="00FC54D8">
        <w:t>the</w:t>
      </w:r>
      <w:r w:rsidR="0072113E">
        <w:t xml:space="preserve"> </w:t>
      </w:r>
      <w:r w:rsidR="00FC54D8">
        <w:t>process</w:t>
      </w:r>
      <w:r w:rsidR="0072113E">
        <w:t xml:space="preserve"> </w:t>
      </w:r>
      <w:r w:rsidR="00FC54D8">
        <w:t>to</w:t>
      </w:r>
      <w:r w:rsidR="0072113E">
        <w:t xml:space="preserve"> </w:t>
      </w:r>
      <w:r w:rsidR="00FC54D8">
        <w:t>end</w:t>
      </w:r>
      <w:r w:rsidR="0039744F">
        <w:t>,</w:t>
      </w:r>
      <w:r w:rsidR="0072113E">
        <w:t xml:space="preserve"> </w:t>
      </w:r>
      <w:r w:rsidR="00FC54D8">
        <w:t>even</w:t>
      </w:r>
      <w:r w:rsidR="0072113E">
        <w:t xml:space="preserve"> </w:t>
      </w:r>
      <w:r w:rsidR="00FC54D8">
        <w:t>after</w:t>
      </w:r>
      <w:r w:rsidR="0072113E">
        <w:t xml:space="preserve"> </w:t>
      </w:r>
      <w:r w:rsidR="00FC54D8">
        <w:t>the</w:t>
      </w:r>
      <w:r w:rsidR="0072113E">
        <w:t xml:space="preserve"> </w:t>
      </w:r>
      <w:r w:rsidR="00FC54D8">
        <w:t>window</w:t>
      </w:r>
      <w:r w:rsidR="0072113E">
        <w:t xml:space="preserve"> </w:t>
      </w:r>
      <w:r w:rsidR="00FC54D8">
        <w:t>closes.</w:t>
      </w:r>
      <w:r w:rsidR="0072113E">
        <w:t xml:space="preserve"> </w:t>
      </w:r>
      <w:r w:rsidR="00FC54D8">
        <w:t>This</w:t>
      </w:r>
      <w:r w:rsidR="0072113E">
        <w:t xml:space="preserve"> </w:t>
      </w:r>
      <w:r w:rsidR="00FC54D8">
        <w:t>should</w:t>
      </w:r>
      <w:r w:rsidR="0072113E">
        <w:t xml:space="preserve"> </w:t>
      </w:r>
      <w:r w:rsidR="00FC54D8">
        <w:t>only</w:t>
      </w:r>
      <w:r w:rsidR="0072113E">
        <w:t xml:space="preserve"> </w:t>
      </w:r>
      <w:r w:rsidR="00FC54D8">
        <w:t>be</w:t>
      </w:r>
      <w:r w:rsidR="0072113E">
        <w:t xml:space="preserve"> </w:t>
      </w:r>
      <w:r w:rsidR="00091A7D">
        <w:t>an</w:t>
      </w:r>
      <w:r w:rsidR="0072113E">
        <w:t xml:space="preserve"> </w:t>
      </w:r>
      <w:r w:rsidR="00091A7D">
        <w:t>issue</w:t>
      </w:r>
      <w:r w:rsidR="0072113E">
        <w:t xml:space="preserve"> </w:t>
      </w:r>
      <w:r w:rsidR="00FC54D8">
        <w:t>if</w:t>
      </w:r>
      <w:r w:rsidR="0072113E">
        <w:t xml:space="preserve"> </w:t>
      </w:r>
      <w:r w:rsidR="00FC54D8">
        <w:t>you</w:t>
      </w:r>
      <w:r w:rsidR="0072113E">
        <w:t xml:space="preserve"> </w:t>
      </w:r>
      <w:r w:rsidR="00FC54D8">
        <w:t>try</w:t>
      </w:r>
      <w:r w:rsidR="0072113E">
        <w:t xml:space="preserve"> </w:t>
      </w:r>
      <w:r w:rsidR="00FC54D8">
        <w:t>to</w:t>
      </w:r>
      <w:r w:rsidR="0072113E">
        <w:t xml:space="preserve"> </w:t>
      </w:r>
      <w:r w:rsidR="00FC54D8">
        <w:t>restart</w:t>
      </w:r>
      <w:r w:rsidR="0072113E">
        <w:t xml:space="preserve"> </w:t>
      </w:r>
      <w:r w:rsidR="00FC54D8">
        <w:t>Web</w:t>
      </w:r>
      <w:r w:rsidR="0072113E">
        <w:t xml:space="preserve"> </w:t>
      </w:r>
      <w:r w:rsidR="00FC54D8">
        <w:t>Setup</w:t>
      </w:r>
      <w:r w:rsidR="0072113E">
        <w:t xml:space="preserve"> </w:t>
      </w:r>
      <w:r w:rsidR="00FC54D8">
        <w:t>or</w:t>
      </w:r>
      <w:r w:rsidR="0072113E">
        <w:t xml:space="preserve"> </w:t>
      </w:r>
      <w:r w:rsidR="00FC54D8">
        <w:t>delete</w:t>
      </w:r>
      <w:r w:rsidR="0072113E">
        <w:t xml:space="preserve"> </w:t>
      </w:r>
      <w:r w:rsidR="00FC54D8">
        <w:t>the</w:t>
      </w:r>
      <w:r w:rsidR="0072113E">
        <w:t xml:space="preserve"> </w:t>
      </w:r>
      <w:r w:rsidR="00FC54D8">
        <w:t>Web</w:t>
      </w:r>
      <w:r w:rsidR="0072113E">
        <w:t xml:space="preserve"> </w:t>
      </w:r>
      <w:r w:rsidR="00FC54D8">
        <w:t>Setup</w:t>
      </w:r>
      <w:r w:rsidR="0072113E">
        <w:t xml:space="preserve"> </w:t>
      </w:r>
      <w:r w:rsidR="00FC54D8">
        <w:t>folder</w:t>
      </w:r>
      <w:r w:rsidR="0072113E">
        <w:t xml:space="preserve"> </w:t>
      </w:r>
      <w:r w:rsidR="00FC54D8">
        <w:t>soon</w:t>
      </w:r>
      <w:r w:rsidR="0072113E">
        <w:t xml:space="preserve"> </w:t>
      </w:r>
      <w:r w:rsidR="00FC54D8">
        <w:t>after</w:t>
      </w:r>
      <w:r w:rsidR="0072113E">
        <w:t xml:space="preserve"> </w:t>
      </w:r>
      <w:r w:rsidR="00FC54D8">
        <w:t>closing</w:t>
      </w:r>
      <w:r w:rsidR="0072113E">
        <w:t xml:space="preserve"> </w:t>
      </w:r>
      <w:r w:rsidR="00FC54D8">
        <w:t>the</w:t>
      </w:r>
      <w:r w:rsidR="0072113E">
        <w:t xml:space="preserve"> </w:t>
      </w:r>
      <w:r w:rsidR="00FC54D8">
        <w:t>window.</w:t>
      </w:r>
    </w:p>
    <w:p w:rsidR="001811E3" w:rsidRDefault="004962F8" w:rsidP="00A14067">
      <w:pPr>
        <w:pStyle w:val="ListNumber2"/>
        <w:numPr>
          <w:ilvl w:val="1"/>
          <w:numId w:val="9"/>
        </w:numPr>
      </w:pPr>
      <w:r>
        <w:t>Clear</w:t>
      </w:r>
      <w:r w:rsidR="0072113E">
        <w:t xml:space="preserve"> </w:t>
      </w:r>
      <w:r w:rsidR="003B49A5">
        <w:t>the</w:t>
      </w:r>
      <w:r w:rsidR="0072113E">
        <w:t xml:space="preserve"> </w:t>
      </w:r>
      <w:r w:rsidR="003B49A5">
        <w:t>BITS</w:t>
      </w:r>
      <w:r w:rsidR="0072113E">
        <w:t xml:space="preserve"> </w:t>
      </w:r>
      <w:r w:rsidR="003B49A5">
        <w:t>queue</w:t>
      </w:r>
      <w:r w:rsidR="0072113E">
        <w:t xml:space="preserve"> </w:t>
      </w:r>
      <w:r>
        <w:t>to</w:t>
      </w:r>
      <w:r w:rsidR="0072113E">
        <w:t xml:space="preserve"> </w:t>
      </w:r>
      <w:r>
        <w:t>start</w:t>
      </w:r>
      <w:r w:rsidR="0072113E">
        <w:t xml:space="preserve"> </w:t>
      </w:r>
      <w:r>
        <w:t>a</w:t>
      </w:r>
      <w:r w:rsidR="0072113E">
        <w:t xml:space="preserve"> </w:t>
      </w:r>
      <w:r w:rsidR="003B49A5">
        <w:t>fresh</w:t>
      </w:r>
      <w:r w:rsidR="0072113E">
        <w:t xml:space="preserve"> </w:t>
      </w:r>
      <w:r>
        <w:t>download</w:t>
      </w:r>
      <w:r w:rsidR="003B49A5">
        <w:t>.</w:t>
      </w:r>
      <w:r w:rsidR="0072113E">
        <w:t xml:space="preserve"> </w:t>
      </w:r>
      <w:r>
        <w:t>This</w:t>
      </w:r>
      <w:r w:rsidR="0072113E">
        <w:t xml:space="preserve"> </w:t>
      </w:r>
      <w:r>
        <w:t>can</w:t>
      </w:r>
      <w:r w:rsidR="0072113E">
        <w:t xml:space="preserve"> </w:t>
      </w:r>
      <w:r>
        <w:t>be</w:t>
      </w:r>
      <w:r w:rsidR="0072113E">
        <w:t xml:space="preserve"> </w:t>
      </w:r>
      <w:r>
        <w:t>done</w:t>
      </w:r>
      <w:r w:rsidR="0072113E">
        <w:t xml:space="preserve"> </w:t>
      </w:r>
      <w:r>
        <w:t>with</w:t>
      </w:r>
      <w:r w:rsidR="0072113E">
        <w:t xml:space="preserve"> </w:t>
      </w:r>
      <w:r>
        <w:t>either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methods:</w:t>
      </w:r>
    </w:p>
    <w:p w:rsidR="001811E3" w:rsidRDefault="004962F8" w:rsidP="00A14067">
      <w:pPr>
        <w:pStyle w:val="ListNumber3"/>
        <w:numPr>
          <w:ilvl w:val="2"/>
          <w:numId w:val="9"/>
        </w:numPr>
      </w:pPr>
      <w:r>
        <w:t>BITSAdmin</w:t>
      </w:r>
      <w:r w:rsidR="0072113E">
        <w:t xml:space="preserve"> </w:t>
      </w:r>
      <w:r>
        <w:t>command</w:t>
      </w:r>
      <w:r w:rsidR="0072113E">
        <w:t xml:space="preserve"> </w:t>
      </w:r>
      <w:r>
        <w:t>run</w:t>
      </w:r>
      <w:r w:rsidR="0072113E">
        <w:t xml:space="preserve"> </w:t>
      </w:r>
      <w:r>
        <w:t>from</w:t>
      </w:r>
      <w:r w:rsidR="0072113E">
        <w:t xml:space="preserve"> </w:t>
      </w:r>
      <w:r>
        <w:t>an</w:t>
      </w:r>
      <w:r w:rsidR="0072113E">
        <w:t xml:space="preserve"> </w:t>
      </w:r>
      <w:r>
        <w:t>Administrator</w:t>
      </w:r>
      <w:r w:rsidR="0072113E">
        <w:t xml:space="preserve"> </w:t>
      </w:r>
      <w:r>
        <w:t>command</w:t>
      </w:r>
      <w:r w:rsidR="0072113E">
        <w:t xml:space="preserve"> </w:t>
      </w:r>
      <w:r>
        <w:t>prompt:</w:t>
      </w:r>
    </w:p>
    <w:p w:rsidR="001811E3" w:rsidRDefault="004962F8" w:rsidP="002A4BA0">
      <w:pPr>
        <w:pStyle w:val="code"/>
        <w:ind w:left="1800" w:firstLine="360"/>
      </w:pPr>
      <w:r w:rsidRPr="00183D62">
        <w:t>bitsadmin</w:t>
      </w:r>
      <w:r w:rsidR="0072113E">
        <w:t xml:space="preserve"> </w:t>
      </w:r>
      <w:r w:rsidRPr="00183D62">
        <w:t>/reset</w:t>
      </w:r>
      <w:r w:rsidR="0072113E">
        <w:t xml:space="preserve"> </w:t>
      </w:r>
      <w:r w:rsidRPr="00183D62">
        <w:t>/allusers</w:t>
      </w:r>
    </w:p>
    <w:p w:rsidR="001811E3" w:rsidRDefault="004962F8" w:rsidP="00A14067">
      <w:pPr>
        <w:pStyle w:val="ListNumber3"/>
        <w:numPr>
          <w:ilvl w:val="2"/>
          <w:numId w:val="9"/>
        </w:numPr>
      </w:pPr>
      <w:r>
        <w:t>Run</w:t>
      </w:r>
      <w:r w:rsidR="0072113E">
        <w:t xml:space="preserve"> </w:t>
      </w:r>
      <w:r>
        <w:t>the</w:t>
      </w:r>
      <w:r w:rsidR="0072113E">
        <w:t xml:space="preserve"> </w:t>
      </w:r>
      <w:r w:rsidR="003B49A5">
        <w:t>FixIt</w:t>
      </w:r>
      <w:r w:rsidR="0072113E">
        <w:t xml:space="preserve"> </w:t>
      </w:r>
      <w:r w:rsidR="003B49A5">
        <w:t>solution</w:t>
      </w:r>
      <w:r w:rsidR="0072113E">
        <w:t xml:space="preserve"> </w:t>
      </w:r>
      <w:r w:rsidR="003B49A5">
        <w:t>in</w:t>
      </w:r>
      <w:r w:rsidR="0072113E">
        <w:t xml:space="preserve"> </w:t>
      </w:r>
      <w:r w:rsidR="003B49A5">
        <w:t>Knowledge</w:t>
      </w:r>
      <w:r w:rsidR="0072113E">
        <w:t xml:space="preserve"> </w:t>
      </w:r>
      <w:r w:rsidR="003B49A5">
        <w:t>Base</w:t>
      </w:r>
      <w:r w:rsidR="0072113E">
        <w:t xml:space="preserve"> </w:t>
      </w:r>
      <w:r w:rsidR="003B49A5">
        <w:t>article</w:t>
      </w:r>
      <w:r w:rsidR="0072113E">
        <w:t xml:space="preserve"> </w:t>
      </w:r>
      <w:r w:rsidR="003B49A5" w:rsidRPr="00537E17">
        <w:t>971058</w:t>
      </w:r>
      <w:r w:rsidR="003B49A5">
        <w:t>.</w:t>
      </w:r>
      <w:r w:rsidR="0072113E">
        <w:t xml:space="preserve"> </w:t>
      </w:r>
      <w:r w:rsidR="003B49A5">
        <w:t>See</w:t>
      </w:r>
      <w:r w:rsidR="0072113E">
        <w:t xml:space="preserve"> </w:t>
      </w:r>
      <w:r w:rsidR="003B49A5">
        <w:t>the</w:t>
      </w:r>
      <w:r w:rsidR="0072113E">
        <w:t xml:space="preserve"> </w:t>
      </w:r>
      <w:r w:rsidR="003B49A5">
        <w:t>detailed</w:t>
      </w:r>
      <w:r w:rsidR="0072113E">
        <w:t xml:space="preserve"> </w:t>
      </w:r>
      <w:r w:rsidR="003B49A5">
        <w:t>steps</w:t>
      </w:r>
      <w:r w:rsidR="0072113E">
        <w:t xml:space="preserve"> </w:t>
      </w:r>
      <w:r w:rsidR="003B49A5">
        <w:t>in</w:t>
      </w:r>
      <w:r w:rsidR="0072113E">
        <w:t xml:space="preserve"> </w:t>
      </w:r>
      <w:r w:rsidR="003B49A5">
        <w:t>that</w:t>
      </w:r>
      <w:r w:rsidR="0072113E">
        <w:t xml:space="preserve"> </w:t>
      </w:r>
      <w:r w:rsidR="003B49A5">
        <w:t>article</w:t>
      </w:r>
      <w:r w:rsidR="0072113E">
        <w:t xml:space="preserve"> </w:t>
      </w:r>
      <w:r w:rsidR="003B49A5">
        <w:t>for</w:t>
      </w:r>
      <w:r w:rsidR="0072113E">
        <w:t xml:space="preserve"> </w:t>
      </w:r>
      <w:r w:rsidR="003B49A5">
        <w:t>BITS-related</w:t>
      </w:r>
      <w:r w:rsidR="0072113E">
        <w:t xml:space="preserve"> </w:t>
      </w:r>
      <w:r w:rsidR="003B49A5">
        <w:t>commands.</w:t>
      </w:r>
    </w:p>
    <w:p w:rsidR="001811E3" w:rsidRDefault="004962F8" w:rsidP="00A14067">
      <w:pPr>
        <w:pStyle w:val="ListNumber"/>
        <w:numPr>
          <w:ilvl w:val="0"/>
          <w:numId w:val="9"/>
        </w:numPr>
      </w:pP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still</w:t>
      </w:r>
      <w:r w:rsidR="0072113E">
        <w:t xml:space="preserve"> </w:t>
      </w:r>
      <w:r>
        <w:t>a</w:t>
      </w:r>
      <w:r w:rsidR="0072113E">
        <w:t xml:space="preserve"> </w:t>
      </w:r>
      <w:r>
        <w:t>download-related</w:t>
      </w:r>
      <w:r w:rsidR="0072113E">
        <w:t xml:space="preserve"> </w:t>
      </w:r>
      <w:r>
        <w:t>issue,</w:t>
      </w:r>
      <w:r w:rsidR="0072113E">
        <w:t xml:space="preserve"> </w:t>
      </w:r>
      <w:r>
        <w:t>treat</w:t>
      </w:r>
      <w:r w:rsidR="0072113E">
        <w:t xml:space="preserve"> </w:t>
      </w:r>
      <w:r>
        <w:t>it</w:t>
      </w:r>
      <w:r w:rsidR="0072113E">
        <w:t xml:space="preserve"> </w:t>
      </w:r>
      <w:r>
        <w:t>as</w:t>
      </w:r>
      <w:r w:rsidR="0072113E">
        <w:t xml:space="preserve"> </w:t>
      </w:r>
      <w:r>
        <w:t>you</w:t>
      </w:r>
      <w:r w:rsidR="0072113E">
        <w:t xml:space="preserve"> </w:t>
      </w:r>
      <w:r>
        <w:t>would</w:t>
      </w:r>
      <w:r w:rsidR="0072113E">
        <w:t xml:space="preserve"> </w:t>
      </w:r>
      <w:r>
        <w:t>any</w:t>
      </w:r>
      <w:r w:rsidR="0072113E">
        <w:t xml:space="preserve"> </w:t>
      </w:r>
      <w:r>
        <w:t>download</w:t>
      </w:r>
      <w:r w:rsidR="0072113E">
        <w:t xml:space="preserve"> </w:t>
      </w:r>
      <w:r>
        <w:t>failure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Windows</w:t>
      </w:r>
      <w:r w:rsidR="0072113E">
        <w:t xml:space="preserve"> </w:t>
      </w:r>
      <w:r>
        <w:t>Update.</w:t>
      </w:r>
    </w:p>
    <w:p w:rsidR="001811E3" w:rsidRDefault="004962F8" w:rsidP="004962F8">
      <w:pPr>
        <w:pStyle w:val="Important"/>
      </w:pPr>
      <w:r>
        <w:rPr>
          <w:b/>
        </w:rPr>
        <w:t>Important</w:t>
      </w:r>
      <w:r w:rsidRPr="00AF7748">
        <w:rPr>
          <w:b/>
        </w:rPr>
        <w:t>:</w:t>
      </w:r>
      <w:r w:rsidR="0072113E">
        <w:t xml:space="preserve"> </w:t>
      </w:r>
      <w:r>
        <w:t>Do</w:t>
      </w:r>
      <w:r w:rsidR="0072113E">
        <w:t xml:space="preserve"> </w:t>
      </w:r>
      <w:r>
        <w:t>not</w:t>
      </w:r>
      <w:r w:rsidR="0072113E">
        <w:t xml:space="preserve"> </w:t>
      </w:r>
      <w:r>
        <w:t>delete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temporary</w:t>
      </w:r>
      <w:r w:rsidR="0072113E">
        <w:t xml:space="preserve"> </w:t>
      </w:r>
      <w:r>
        <w:t>directory</w:t>
      </w:r>
      <w:r w:rsidR="0072113E">
        <w:t xml:space="preserve"> </w:t>
      </w:r>
      <w:r>
        <w:t>in</w:t>
      </w:r>
      <w:r w:rsidR="0072113E">
        <w:t xml:space="preserve"> </w:t>
      </w:r>
      <w:r>
        <w:t>%LocalAppData%\Microsoft\WebSetup.</w:t>
      </w:r>
      <w:r w:rsidR="0072113E">
        <w:t xml:space="preserve"> </w:t>
      </w:r>
      <w:r>
        <w:t>This</w:t>
      </w:r>
      <w:r w:rsidR="0072113E">
        <w:t xml:space="preserve"> </w:t>
      </w:r>
      <w:r>
        <w:t>folder</w:t>
      </w:r>
      <w:r w:rsidR="0072113E">
        <w:t xml:space="preserve"> </w:t>
      </w:r>
      <w:r>
        <w:t>contains</w:t>
      </w:r>
      <w:r w:rsidR="0072113E">
        <w:t xml:space="preserve"> </w:t>
      </w:r>
      <w:r>
        <w:t>reference</w:t>
      </w:r>
      <w:r w:rsidR="0072113E">
        <w:t xml:space="preserve"> </w:t>
      </w:r>
      <w:r>
        <w:t>information</w:t>
      </w:r>
      <w:r w:rsidR="0072113E">
        <w:t xml:space="preserve"> </w:t>
      </w:r>
      <w:r>
        <w:t>used</w:t>
      </w:r>
      <w:r w:rsidR="0072113E">
        <w:t xml:space="preserve"> </w:t>
      </w:r>
      <w:r>
        <w:t>to</w:t>
      </w:r>
      <w:r w:rsidR="0072113E">
        <w:t xml:space="preserve"> </w:t>
      </w:r>
      <w:r>
        <w:t>resume</w:t>
      </w:r>
      <w:r w:rsidR="0072113E">
        <w:t xml:space="preserve"> </w:t>
      </w:r>
      <w:r>
        <w:t>the</w:t>
      </w:r>
      <w:r w:rsidR="0072113E">
        <w:t xml:space="preserve"> </w:t>
      </w:r>
      <w:r>
        <w:t>download</w:t>
      </w:r>
      <w:r w:rsidR="0072113E">
        <w:t xml:space="preserve"> </w:t>
      </w:r>
      <w:r>
        <w:t>and</w:t>
      </w:r>
      <w:r w:rsidR="0072113E">
        <w:t xml:space="preserve"> </w:t>
      </w:r>
      <w:r>
        <w:t>retain</w:t>
      </w:r>
      <w:r w:rsidR="0072113E">
        <w:t xml:space="preserve"> </w:t>
      </w:r>
      <w:r>
        <w:t>purchase</w:t>
      </w:r>
      <w:r w:rsidR="0072113E">
        <w:t xml:space="preserve"> </w:t>
      </w:r>
      <w:r>
        <w:t>context</w:t>
      </w:r>
      <w:r w:rsidR="0072113E">
        <w:t xml:space="preserve"> </w:t>
      </w:r>
      <w:r>
        <w:t>so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asked</w:t>
      </w:r>
      <w:r w:rsidR="0072113E">
        <w:t xml:space="preserve"> </w:t>
      </w:r>
      <w:r>
        <w:t>for</w:t>
      </w:r>
      <w:r w:rsidR="0072113E">
        <w:t xml:space="preserve"> </w:t>
      </w:r>
      <w:r>
        <w:t>payment</w:t>
      </w:r>
      <w:r w:rsidR="0072113E">
        <w:t xml:space="preserve"> </w:t>
      </w:r>
      <w:r>
        <w:t>information</w:t>
      </w:r>
      <w:r w:rsidR="0072113E">
        <w:t xml:space="preserve"> </w:t>
      </w:r>
      <w:r>
        <w:t>again.</w:t>
      </w:r>
    </w:p>
    <w:p w:rsidR="001811E3" w:rsidRDefault="00E255F9" w:rsidP="00E255F9">
      <w:pPr>
        <w:pStyle w:val="Heading4"/>
      </w:pPr>
      <w:r>
        <w:t>Start</w:t>
      </w:r>
      <w:r w:rsidR="0072113E">
        <w:t xml:space="preserve"> </w:t>
      </w:r>
      <w:r w:rsidR="00C504E6">
        <w:t>S</w:t>
      </w:r>
      <w:r>
        <w:t>etup</w:t>
      </w:r>
      <w:r w:rsidR="0072113E">
        <w:t xml:space="preserve"> </w:t>
      </w:r>
      <w:r>
        <w:t>or</w:t>
      </w:r>
      <w:r w:rsidR="0072113E">
        <w:t xml:space="preserve"> </w:t>
      </w:r>
      <w:r w:rsidR="00C504E6">
        <w:t>C</w:t>
      </w:r>
      <w:r>
        <w:t>reate</w:t>
      </w:r>
      <w:r w:rsidR="0072113E">
        <w:t xml:space="preserve"> </w:t>
      </w:r>
      <w:r w:rsidR="00C504E6">
        <w:t>M</w:t>
      </w:r>
      <w:r>
        <w:t>edia</w:t>
      </w:r>
    </w:p>
    <w:p w:rsidR="001811E3" w:rsidRDefault="00E255F9" w:rsidP="00E255F9">
      <w:pPr>
        <w:pStyle w:val="ParagraphText"/>
      </w:pP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is</w:t>
      </w:r>
      <w:r w:rsidR="0072113E">
        <w:t xml:space="preserve"> </w:t>
      </w:r>
      <w:r>
        <w:t>having</w:t>
      </w:r>
      <w:r w:rsidR="0072113E">
        <w:t xml:space="preserve"> </w:t>
      </w:r>
      <w:r w:rsidR="00091A7D">
        <w:t>an</w:t>
      </w:r>
      <w:r w:rsidR="0072113E">
        <w:t xml:space="preserve"> </w:t>
      </w:r>
      <w:r w:rsidR="00091A7D">
        <w:t>issue</w:t>
      </w:r>
      <w:r w:rsidR="0072113E">
        <w:t xml:space="preserve"> </w:t>
      </w:r>
      <w:r>
        <w:t>at</w:t>
      </w:r>
      <w:r w:rsidR="0072113E">
        <w:t xml:space="preserve"> </w:t>
      </w:r>
      <w:r>
        <w:t>this</w:t>
      </w:r>
      <w:r w:rsidR="0072113E">
        <w:t xml:space="preserve"> </w:t>
      </w:r>
      <w:r>
        <w:t>stage</w:t>
      </w:r>
      <w:r w:rsidR="0072113E">
        <w:t xml:space="preserve"> </w:t>
      </w:r>
      <w:r>
        <w:t>of</w:t>
      </w:r>
      <w:r w:rsidR="0072113E">
        <w:t xml:space="preserve"> </w:t>
      </w:r>
      <w:r>
        <w:t>Web</w:t>
      </w:r>
      <w:r w:rsidR="0072113E">
        <w:t xml:space="preserve"> </w:t>
      </w:r>
      <w:r>
        <w:t>Setup,</w:t>
      </w:r>
      <w:r w:rsidR="0072113E">
        <w:t xml:space="preserve"> </w:t>
      </w:r>
      <w:r>
        <w:t>consider</w:t>
      </w:r>
      <w:r w:rsidR="0072113E">
        <w:t xml:space="preserve"> </w:t>
      </w:r>
      <w:r>
        <w:t>the</w:t>
      </w:r>
      <w:r w:rsidR="0072113E">
        <w:t xml:space="preserve"> </w:t>
      </w:r>
      <w:r>
        <w:t>following:</w:t>
      </w:r>
    </w:p>
    <w:p w:rsidR="001811E3" w:rsidRDefault="002D2902" w:rsidP="002D2902">
      <w:pPr>
        <w:pStyle w:val="ListBullet"/>
      </w:pPr>
      <w:r>
        <w:t>Is</w:t>
      </w:r>
      <w:r w:rsidR="0072113E">
        <w:t xml:space="preserve"> </w:t>
      </w:r>
      <w:r w:rsidR="00C74F02">
        <w:rPr>
          <w:b/>
        </w:rPr>
        <w:t>Install</w:t>
      </w:r>
      <w:r w:rsidR="0072113E">
        <w:rPr>
          <w:b/>
        </w:rPr>
        <w:t xml:space="preserve"> </w:t>
      </w:r>
      <w:r w:rsidR="00C74F02">
        <w:rPr>
          <w:b/>
        </w:rPr>
        <w:t>now</w:t>
      </w:r>
      <w:r w:rsidR="0072113E">
        <w:rPr>
          <w:b/>
        </w:rPr>
        <w:t xml:space="preserve"> </w:t>
      </w:r>
      <w:r>
        <w:t>failing?</w:t>
      </w:r>
    </w:p>
    <w:p w:rsidR="001811E3" w:rsidRDefault="00E255F9" w:rsidP="002D2902">
      <w:pPr>
        <w:pStyle w:val="ListBullet2"/>
      </w:pP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 w:rsidRPr="00106ED2">
        <w:rPr>
          <w:b/>
        </w:rPr>
        <w:t>Install</w:t>
      </w:r>
      <w:r w:rsidR="0072113E">
        <w:rPr>
          <w:b/>
        </w:rPr>
        <w:t xml:space="preserve"> </w:t>
      </w:r>
      <w:r w:rsidRPr="00106ED2">
        <w:rPr>
          <w:b/>
        </w:rPr>
        <w:t>Later</w:t>
      </w:r>
      <w:r w:rsidR="0072113E">
        <w:t xml:space="preserve"> </w:t>
      </w:r>
      <w:r>
        <w:t>option</w:t>
      </w:r>
      <w:r w:rsidR="0072113E">
        <w:t xml:space="preserve"> </w:t>
      </w:r>
      <w:r>
        <w:t>to</w:t>
      </w:r>
      <w:r w:rsidR="0072113E">
        <w:t xml:space="preserve"> </w:t>
      </w:r>
      <w:r>
        <w:t>pause</w:t>
      </w:r>
      <w:r w:rsidR="0072113E">
        <w:t xml:space="preserve"> </w:t>
      </w:r>
      <w:r w:rsidR="002D2902">
        <w:t>Web</w:t>
      </w:r>
      <w:r w:rsidR="0072113E">
        <w:t xml:space="preserve"> </w:t>
      </w:r>
      <w:r w:rsidR="002D2902">
        <w:t>Setup.</w:t>
      </w:r>
      <w:r w:rsidR="0072113E">
        <w:t xml:space="preserve"> </w:t>
      </w:r>
      <w:r w:rsidR="002D2902">
        <w:t>Then</w:t>
      </w:r>
      <w:r w:rsidR="0072113E">
        <w:t xml:space="preserve"> </w:t>
      </w:r>
      <w:r w:rsidR="002D2902">
        <w:t>restart</w:t>
      </w:r>
      <w:r w:rsidR="0072113E">
        <w:t xml:space="preserve"> </w:t>
      </w:r>
      <w:r w:rsidR="002D2902">
        <w:t>the</w:t>
      </w:r>
      <w:r w:rsidR="0072113E">
        <w:t xml:space="preserve"> </w:t>
      </w:r>
      <w:r w:rsidR="002D2902">
        <w:t>PC</w:t>
      </w:r>
      <w:r w:rsidR="0072113E">
        <w:t xml:space="preserve"> </w:t>
      </w:r>
      <w:r w:rsidR="002D2902">
        <w:t>and</w:t>
      </w:r>
      <w:r w:rsidR="0072113E">
        <w:t xml:space="preserve"> </w:t>
      </w:r>
      <w:r w:rsidR="002D2902">
        <w:t>use</w:t>
      </w:r>
      <w:r w:rsidR="0072113E">
        <w:t xml:space="preserve"> </w:t>
      </w:r>
      <w:r w:rsidR="002D2902">
        <w:t>the</w:t>
      </w:r>
      <w:r w:rsidR="0072113E">
        <w:t xml:space="preserve"> </w:t>
      </w:r>
      <w:r w:rsidR="002D2902">
        <w:t>Install</w:t>
      </w:r>
      <w:r w:rsidR="0072113E">
        <w:t xml:space="preserve"> </w:t>
      </w:r>
      <w:r w:rsidR="002D2902">
        <w:t>Windows</w:t>
      </w:r>
      <w:r w:rsidR="0072113E">
        <w:t xml:space="preserve"> </w:t>
      </w:r>
      <w:r w:rsidR="002D2902">
        <w:t>shortcut</w:t>
      </w:r>
      <w:r w:rsidR="0072113E">
        <w:t xml:space="preserve"> </w:t>
      </w:r>
      <w:r w:rsidR="002D2902">
        <w:t>on</w:t>
      </w:r>
      <w:r w:rsidR="0072113E">
        <w:t xml:space="preserve"> </w:t>
      </w:r>
      <w:r w:rsidR="002D2902">
        <w:t>the</w:t>
      </w:r>
      <w:r w:rsidR="0072113E">
        <w:t xml:space="preserve"> </w:t>
      </w:r>
      <w:r w:rsidR="002D2902">
        <w:t>desktop.</w:t>
      </w:r>
    </w:p>
    <w:p w:rsidR="001811E3" w:rsidRDefault="002D2902" w:rsidP="002D2902">
      <w:pPr>
        <w:pStyle w:val="ListBullet2"/>
      </w:pPr>
      <w:r>
        <w:t>If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continues</w:t>
      </w:r>
      <w:r w:rsidR="0072113E">
        <w:t xml:space="preserve"> </w:t>
      </w:r>
      <w:r>
        <w:t>to</w:t>
      </w:r>
      <w:r w:rsidR="0072113E">
        <w:t xml:space="preserve"> </w:t>
      </w:r>
      <w:r>
        <w:t>experience</w:t>
      </w:r>
      <w:r w:rsidR="0072113E">
        <w:t xml:space="preserve"> </w:t>
      </w:r>
      <w:r w:rsidR="000A210F">
        <w:t>issues</w:t>
      </w:r>
      <w:r w:rsidR="00106ED2">
        <w:t>,</w:t>
      </w:r>
      <w:r w:rsidR="0072113E">
        <w:t xml:space="preserve"> </w:t>
      </w:r>
      <w:r>
        <w:t>it</w:t>
      </w:r>
      <w:r w:rsidR="0072113E">
        <w:t xml:space="preserve"> </w:t>
      </w:r>
      <w:r>
        <w:t>may</w:t>
      </w:r>
      <w:r w:rsidR="0072113E">
        <w:t xml:space="preserve"> </w:t>
      </w:r>
      <w:r>
        <w:t>be</w:t>
      </w:r>
      <w:r w:rsidR="0072113E">
        <w:t xml:space="preserve"> </w:t>
      </w:r>
      <w:r>
        <w:t>best</w:t>
      </w:r>
      <w:r w:rsidR="0072113E">
        <w:t xml:space="preserve"> </w:t>
      </w:r>
      <w:r>
        <w:t>to</w:t>
      </w:r>
      <w:r w:rsidR="0072113E">
        <w:t xml:space="preserve"> </w:t>
      </w:r>
      <w:r>
        <w:t>create</w:t>
      </w:r>
      <w:r w:rsidR="0072113E">
        <w:t xml:space="preserve"> </w:t>
      </w:r>
      <w:r>
        <w:t>installation</w:t>
      </w:r>
      <w:r w:rsidR="0072113E">
        <w:t xml:space="preserve"> </w:t>
      </w:r>
      <w:r>
        <w:t>media</w:t>
      </w:r>
      <w:r w:rsidR="0072113E">
        <w:t xml:space="preserve"> </w:t>
      </w:r>
      <w:r>
        <w:t>and</w:t>
      </w:r>
      <w:r w:rsidR="0072113E">
        <w:t xml:space="preserve"> </w:t>
      </w:r>
      <w:r>
        <w:t>perform</w:t>
      </w:r>
      <w:r w:rsidR="0072113E">
        <w:t xml:space="preserve"> </w:t>
      </w:r>
      <w:r>
        <w:t>a</w:t>
      </w:r>
      <w:r w:rsidR="0072113E">
        <w:t xml:space="preserve"> </w:t>
      </w:r>
      <w:r>
        <w:t>clean</w:t>
      </w:r>
      <w:r w:rsidR="0072113E">
        <w:t xml:space="preserve"> </w:t>
      </w:r>
      <w:r>
        <w:t>install.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recommended</w:t>
      </w:r>
      <w:r w:rsidR="0072113E">
        <w:t xml:space="preserve"> </w:t>
      </w:r>
      <w:r>
        <w:t>on</w:t>
      </w:r>
      <w:r w:rsidR="0072113E">
        <w:t xml:space="preserve"> </w:t>
      </w:r>
      <w:r>
        <w:t>a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</w:t>
      </w:r>
      <w:r w:rsidR="0072113E">
        <w:t xml:space="preserve"> </w:t>
      </w:r>
      <w:r>
        <w:t>where</w:t>
      </w:r>
      <w:r w:rsidR="0072113E">
        <w:t xml:space="preserve"> </w:t>
      </w:r>
      <w:r>
        <w:t>there</w:t>
      </w:r>
      <w:r w:rsidR="0072113E">
        <w:t xml:space="preserve"> </w:t>
      </w:r>
      <w:r>
        <w:t>are</w:t>
      </w:r>
      <w:r w:rsidR="0072113E">
        <w:t xml:space="preserve"> </w:t>
      </w:r>
      <w:r>
        <w:t>current</w:t>
      </w:r>
      <w:r w:rsidR="0072113E">
        <w:t xml:space="preserve"> </w:t>
      </w:r>
      <w:r>
        <w:t>issues</w:t>
      </w:r>
      <w:r w:rsidR="0072113E">
        <w:t xml:space="preserve"> </w:t>
      </w:r>
      <w:r>
        <w:t>–</w:t>
      </w:r>
      <w:r w:rsidR="0072113E">
        <w:t xml:space="preserve"> </w:t>
      </w:r>
      <w:r>
        <w:t>it</w:t>
      </w:r>
      <w:r w:rsidR="0072113E">
        <w:t xml:space="preserve"> </w:t>
      </w:r>
      <w:r>
        <w:t>can</w:t>
      </w:r>
      <w:r w:rsidR="0072113E">
        <w:t xml:space="preserve"> </w:t>
      </w:r>
      <w:r>
        <w:t>lead</w:t>
      </w:r>
      <w:r w:rsidR="0072113E">
        <w:t xml:space="preserve"> </w:t>
      </w:r>
      <w:r>
        <w:t>to</w:t>
      </w:r>
      <w:r w:rsidR="0072113E">
        <w:t xml:space="preserve"> </w:t>
      </w:r>
      <w:r>
        <w:t>worse</w:t>
      </w:r>
      <w:r w:rsidR="0072113E">
        <w:t xml:space="preserve"> </w:t>
      </w:r>
      <w:r>
        <w:t>issues</w:t>
      </w:r>
      <w:r w:rsidR="0072113E">
        <w:t xml:space="preserve"> </w:t>
      </w:r>
      <w:r>
        <w:t>during</w:t>
      </w:r>
      <w:r w:rsidR="0072113E">
        <w:t xml:space="preserve"> </w:t>
      </w:r>
      <w:r>
        <w:t>the</w:t>
      </w:r>
      <w:r w:rsidR="0072113E">
        <w:t xml:space="preserve"> </w:t>
      </w:r>
      <w:r>
        <w:t>upgrade.</w:t>
      </w:r>
    </w:p>
    <w:p w:rsidR="001811E3" w:rsidRDefault="000A210F" w:rsidP="002D2902">
      <w:pPr>
        <w:pStyle w:val="ListBullet"/>
      </w:pPr>
      <w:r>
        <w:t>Issues</w:t>
      </w:r>
      <w:r w:rsidR="0072113E">
        <w:t xml:space="preserve"> </w:t>
      </w:r>
      <w:r w:rsidR="002D2902">
        <w:t>burning</w:t>
      </w:r>
      <w:r w:rsidR="0072113E">
        <w:t xml:space="preserve"> </w:t>
      </w:r>
      <w:r w:rsidR="002D2902">
        <w:t>the</w:t>
      </w:r>
      <w:r w:rsidR="0072113E">
        <w:t xml:space="preserve"> </w:t>
      </w:r>
      <w:r w:rsidR="002D2902">
        <w:t>ISO</w:t>
      </w:r>
      <w:r w:rsidR="0072113E">
        <w:t xml:space="preserve"> </w:t>
      </w:r>
      <w:r w:rsidR="002D2902">
        <w:t>to</w:t>
      </w:r>
      <w:r w:rsidR="0072113E">
        <w:t xml:space="preserve"> </w:t>
      </w:r>
      <w:r w:rsidR="002D2902">
        <w:t>a</w:t>
      </w:r>
      <w:r w:rsidR="0072113E">
        <w:t xml:space="preserve"> </w:t>
      </w:r>
      <w:r w:rsidR="002D2902">
        <w:t>DVD?</w:t>
      </w:r>
    </w:p>
    <w:p w:rsidR="001811E3" w:rsidRDefault="002D2902" w:rsidP="002D2902">
      <w:pPr>
        <w:pStyle w:val="ListBullet2"/>
      </w:pPr>
      <w:r>
        <w:t>DVD</w:t>
      </w:r>
      <w:r w:rsidR="0072113E">
        <w:t xml:space="preserve"> </w:t>
      </w:r>
      <w:r>
        <w:t>burning</w:t>
      </w:r>
      <w:r w:rsidR="0072113E">
        <w:t xml:space="preserve"> </w:t>
      </w:r>
      <w:r>
        <w:t>issues</w:t>
      </w:r>
      <w:r w:rsidR="0072113E">
        <w:t xml:space="preserve"> </w:t>
      </w:r>
      <w:r>
        <w:t>should</w:t>
      </w:r>
      <w:r w:rsidR="0072113E">
        <w:t xml:space="preserve"> </w:t>
      </w:r>
      <w:r w:rsidR="00E255F9">
        <w:t>be</w:t>
      </w:r>
      <w:r w:rsidR="0072113E">
        <w:t xml:space="preserve"> </w:t>
      </w:r>
      <w:r w:rsidR="00E255F9">
        <w:t>handled</w:t>
      </w:r>
      <w:r w:rsidR="0072113E">
        <w:t xml:space="preserve"> </w:t>
      </w:r>
      <w:r>
        <w:t>based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 w:rsidR="00E255F9">
        <w:t>customer’s</w:t>
      </w:r>
      <w:r w:rsidR="0072113E">
        <w:t xml:space="preserve"> </w:t>
      </w:r>
      <w:r w:rsidR="00E255F9">
        <w:t>current</w:t>
      </w:r>
      <w:r w:rsidR="0072113E">
        <w:t xml:space="preserve"> </w:t>
      </w:r>
      <w:r w:rsidR="00E255F9">
        <w:t>Windows</w:t>
      </w:r>
      <w:r w:rsidR="0072113E">
        <w:t xml:space="preserve"> </w:t>
      </w:r>
      <w:r w:rsidR="00E255F9">
        <w:t>version</w:t>
      </w:r>
      <w:r w:rsidR="0072113E">
        <w:t xml:space="preserve"> </w:t>
      </w:r>
      <w:r w:rsidR="00E255F9">
        <w:t>or</w:t>
      </w:r>
      <w:r w:rsidR="0072113E">
        <w:t xml:space="preserve"> </w:t>
      </w:r>
      <w:r w:rsidR="00E255F9">
        <w:t>DVD</w:t>
      </w:r>
      <w:r w:rsidR="0072113E">
        <w:t xml:space="preserve"> </w:t>
      </w:r>
      <w:r w:rsidR="00E255F9">
        <w:t>burning</w:t>
      </w:r>
      <w:r w:rsidR="0072113E">
        <w:t xml:space="preserve"> </w:t>
      </w:r>
      <w:r w:rsidR="00E255F9">
        <w:t>software.</w:t>
      </w:r>
      <w:r w:rsidR="0072113E">
        <w:t xml:space="preserve"> </w:t>
      </w:r>
      <w:r w:rsidR="00E255F9">
        <w:t>If</w:t>
      </w:r>
      <w:r w:rsidR="0072113E">
        <w:t xml:space="preserve"> </w:t>
      </w:r>
      <w:r w:rsidR="00E255F9">
        <w:t>a</w:t>
      </w:r>
      <w:r w:rsidR="0072113E">
        <w:t xml:space="preserve"> </w:t>
      </w:r>
      <w:r w:rsidR="00E255F9">
        <w:t>customer</w:t>
      </w:r>
      <w:r w:rsidR="0072113E">
        <w:t xml:space="preserve"> </w:t>
      </w:r>
      <w:r w:rsidR="00E255F9">
        <w:t>is</w:t>
      </w:r>
      <w:r w:rsidR="0072113E">
        <w:t xml:space="preserve"> </w:t>
      </w:r>
      <w:r w:rsidR="00E255F9">
        <w:t>running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E255F9">
        <w:t>,</w:t>
      </w:r>
      <w:r w:rsidR="0072113E">
        <w:t xml:space="preserve"> </w:t>
      </w:r>
      <w:r w:rsidR="00E255F9">
        <w:t>be</w:t>
      </w:r>
      <w:r w:rsidR="0072113E">
        <w:t xml:space="preserve"> </w:t>
      </w:r>
      <w:r w:rsidR="00E255F9">
        <w:t>sure</w:t>
      </w:r>
      <w:r w:rsidR="0072113E">
        <w:t xml:space="preserve"> </w:t>
      </w:r>
      <w:r w:rsidR="00E255F9">
        <w:t>to</w:t>
      </w:r>
      <w:r w:rsidR="0072113E">
        <w:t xml:space="preserve"> </w:t>
      </w:r>
      <w:r w:rsidR="00E255F9">
        <w:t>try</w:t>
      </w:r>
      <w:r w:rsidR="0072113E">
        <w:t xml:space="preserve"> </w:t>
      </w:r>
      <w:r w:rsidR="00E255F9">
        <w:t>using</w:t>
      </w:r>
      <w:r w:rsidR="0072113E">
        <w:t xml:space="preserve"> </w:t>
      </w:r>
      <w:r w:rsidR="00E255F9">
        <w:t>the</w:t>
      </w:r>
      <w:r w:rsidR="0072113E">
        <w:t xml:space="preserve"> </w:t>
      </w:r>
      <w:r w:rsidR="00E255F9">
        <w:t>native</w:t>
      </w:r>
      <w:r w:rsidR="0072113E">
        <w:t xml:space="preserve"> </w:t>
      </w:r>
      <w:r w:rsidR="00E255F9">
        <w:t>ISO</w:t>
      </w:r>
      <w:r w:rsidR="0072113E">
        <w:t xml:space="preserve"> </w:t>
      </w:r>
      <w:r w:rsidR="00E255F9">
        <w:t>burning</w:t>
      </w:r>
      <w:r w:rsidR="0072113E">
        <w:t xml:space="preserve"> </w:t>
      </w:r>
      <w:r w:rsidR="00E255F9">
        <w:t>capability.</w:t>
      </w:r>
      <w:r w:rsidR="0072113E">
        <w:t xml:space="preserve"> </w:t>
      </w: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 w:rsidR="002A4BA0">
        <w:t>a</w:t>
      </w:r>
      <w:r w:rsidR="0072113E">
        <w:t xml:space="preserve"> </w:t>
      </w:r>
      <w:r w:rsidR="002A4BA0">
        <w:t>problem</w:t>
      </w:r>
      <w:r w:rsidR="0072113E">
        <w:t xml:space="preserve"> </w:t>
      </w:r>
      <w:r>
        <w:t>running</w:t>
      </w:r>
      <w:r w:rsidR="0072113E">
        <w:t xml:space="preserve"> </w:t>
      </w:r>
      <w:r>
        <w:t>a</w:t>
      </w:r>
      <w:r w:rsidR="0072113E">
        <w:t xml:space="preserve"> </w:t>
      </w:r>
      <w:r>
        <w:t>third</w:t>
      </w:r>
      <w:r w:rsidR="00106ED2">
        <w:t>-</w:t>
      </w:r>
      <w:r>
        <w:t>party</w:t>
      </w:r>
      <w:r w:rsidR="0072113E">
        <w:t xml:space="preserve"> </w:t>
      </w:r>
      <w:r>
        <w:t>burning</w:t>
      </w:r>
      <w:r w:rsidR="0072113E">
        <w:t xml:space="preserve"> </w:t>
      </w:r>
      <w:r>
        <w:t>product,</w:t>
      </w:r>
      <w:r w:rsidR="0072113E">
        <w:t xml:space="preserve"> </w:t>
      </w:r>
      <w:r>
        <w:t>check</w:t>
      </w:r>
      <w:r w:rsidR="0072113E">
        <w:t xml:space="preserve"> </w:t>
      </w:r>
      <w:r>
        <w:t>for</w:t>
      </w:r>
      <w:r w:rsidR="0072113E">
        <w:t xml:space="preserve"> </w:t>
      </w:r>
      <w:r>
        <w:t>known</w:t>
      </w:r>
      <w:r w:rsidR="0072113E">
        <w:t xml:space="preserve"> </w:t>
      </w:r>
      <w:r>
        <w:t>issues</w:t>
      </w:r>
      <w:r w:rsidR="0072113E">
        <w:t xml:space="preserve"> </w:t>
      </w:r>
      <w:r>
        <w:t>and</w:t>
      </w:r>
      <w:r w:rsidR="0072113E">
        <w:t xml:space="preserve"> </w:t>
      </w:r>
      <w:r>
        <w:t>help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find</w:t>
      </w:r>
      <w:r w:rsidR="0072113E">
        <w:t xml:space="preserve"> </w:t>
      </w:r>
      <w:r>
        <w:t>an</w:t>
      </w:r>
      <w:r w:rsidR="0072113E">
        <w:t xml:space="preserve"> </w:t>
      </w:r>
      <w:r>
        <w:t>alternative</w:t>
      </w:r>
      <w:r w:rsidR="0072113E">
        <w:t xml:space="preserve"> </w:t>
      </w:r>
      <w:r>
        <w:t>or</w:t>
      </w:r>
      <w:r w:rsidR="0072113E">
        <w:t xml:space="preserve"> </w:t>
      </w:r>
      <w:r>
        <w:t>a</w:t>
      </w:r>
      <w:r w:rsidR="0072113E">
        <w:t xml:space="preserve"> </w:t>
      </w:r>
      <w:r>
        <w:t>way</w:t>
      </w:r>
      <w:r w:rsidR="0072113E">
        <w:t xml:space="preserve"> </w:t>
      </w:r>
      <w:r>
        <w:t>to</w:t>
      </w:r>
      <w:r w:rsidR="0072113E">
        <w:t xml:space="preserve"> </w:t>
      </w:r>
      <w:r>
        <w:t>get</w:t>
      </w:r>
      <w:r w:rsidR="0072113E">
        <w:t xml:space="preserve"> </w:t>
      </w:r>
      <w:r>
        <w:t>assistance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burning</w:t>
      </w:r>
      <w:r w:rsidR="0072113E">
        <w:t xml:space="preserve"> </w:t>
      </w:r>
      <w:r>
        <w:t>product.</w:t>
      </w:r>
    </w:p>
    <w:p w:rsidR="001811E3" w:rsidRDefault="000A210F" w:rsidP="002D2902">
      <w:pPr>
        <w:pStyle w:val="ListBullet"/>
      </w:pPr>
      <w:r>
        <w:t>Issues</w:t>
      </w:r>
      <w:r w:rsidR="0072113E">
        <w:t xml:space="preserve"> </w:t>
      </w:r>
      <w:r w:rsidR="002D2902">
        <w:t>creating</w:t>
      </w:r>
      <w:r w:rsidR="0072113E">
        <w:t xml:space="preserve"> </w:t>
      </w:r>
      <w:r w:rsidR="002D2902">
        <w:t>a</w:t>
      </w:r>
      <w:r w:rsidR="0072113E">
        <w:t xml:space="preserve"> </w:t>
      </w:r>
      <w:r w:rsidR="002D2902">
        <w:t>USB</w:t>
      </w:r>
      <w:r w:rsidR="0072113E">
        <w:t xml:space="preserve"> </w:t>
      </w:r>
      <w:r w:rsidR="002D2902">
        <w:t>installation</w:t>
      </w:r>
      <w:r w:rsidR="0072113E">
        <w:t xml:space="preserve"> </w:t>
      </w:r>
      <w:r w:rsidR="002D2902">
        <w:t>source?</w:t>
      </w:r>
    </w:p>
    <w:p w:rsidR="001811E3" w:rsidRDefault="00C528FA" w:rsidP="002D2902">
      <w:pPr>
        <w:pStyle w:val="ListBullet2"/>
      </w:pPr>
      <w:r>
        <w:t>Check</w:t>
      </w:r>
      <w:r w:rsidR="0072113E">
        <w:t xml:space="preserve"> </w:t>
      </w:r>
      <w:r>
        <w:t>the</w:t>
      </w:r>
      <w:r w:rsidR="0072113E">
        <w:t xml:space="preserve"> </w:t>
      </w:r>
      <w:r>
        <w:t>attributes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drive:</w:t>
      </w:r>
    </w:p>
    <w:p w:rsidR="001811E3" w:rsidRDefault="00C528FA" w:rsidP="00C528FA">
      <w:pPr>
        <w:pStyle w:val="ListBullet3"/>
      </w:pPr>
      <w:r>
        <w:t>Minimum</w:t>
      </w:r>
      <w:r w:rsidR="0072113E">
        <w:t xml:space="preserve"> </w:t>
      </w:r>
      <w:r>
        <w:t>3</w:t>
      </w:r>
      <w:r w:rsidR="0072113E">
        <w:t xml:space="preserve"> </w:t>
      </w:r>
      <w:r>
        <w:t>GB</w:t>
      </w:r>
    </w:p>
    <w:p w:rsidR="001811E3" w:rsidRDefault="00C528FA" w:rsidP="00C528FA">
      <w:pPr>
        <w:pStyle w:val="ListBullet3"/>
      </w:pPr>
      <w:r>
        <w:t>Maximum</w:t>
      </w:r>
      <w:r w:rsidR="0072113E">
        <w:t xml:space="preserve"> </w:t>
      </w:r>
      <w:r>
        <w:t>32</w:t>
      </w:r>
      <w:r w:rsidR="0072113E">
        <w:t xml:space="preserve"> </w:t>
      </w:r>
      <w:r>
        <w:t>GB,</w:t>
      </w:r>
      <w:r w:rsidR="0072113E">
        <w:t xml:space="preserve"> </w:t>
      </w:r>
      <w:r>
        <w:t>as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automatically</w:t>
      </w:r>
      <w:r w:rsidR="0072113E">
        <w:t xml:space="preserve"> </w:t>
      </w:r>
      <w:r>
        <w:t>formatted</w:t>
      </w:r>
      <w:r w:rsidR="0072113E">
        <w:t xml:space="preserve"> </w:t>
      </w:r>
      <w:r>
        <w:t>FAT32</w:t>
      </w:r>
      <w:r w:rsidR="0072113E">
        <w:t xml:space="preserve"> </w:t>
      </w:r>
      <w:r>
        <w:t>by</w:t>
      </w:r>
      <w:r w:rsidR="0072113E">
        <w:t xml:space="preserve"> </w:t>
      </w:r>
      <w:r>
        <w:t>the</w:t>
      </w:r>
      <w:r w:rsidR="0072113E">
        <w:t xml:space="preserve"> </w:t>
      </w:r>
      <w:r>
        <w:t>Upgrade</w:t>
      </w:r>
      <w:r w:rsidR="0072113E">
        <w:t xml:space="preserve"> </w:t>
      </w:r>
      <w:r>
        <w:t>Assistant</w:t>
      </w:r>
    </w:p>
    <w:p w:rsidR="001811E3" w:rsidRDefault="002D2902" w:rsidP="002D2902">
      <w:pPr>
        <w:pStyle w:val="ListBullet2"/>
      </w:pPr>
      <w:r>
        <w:t>Try</w:t>
      </w:r>
      <w:r w:rsidR="0072113E">
        <w:t xml:space="preserve"> </w:t>
      </w:r>
      <w:r>
        <w:t>formatting</w:t>
      </w:r>
      <w:r w:rsidR="0072113E">
        <w:t xml:space="preserve"> </w:t>
      </w:r>
      <w:r>
        <w:t>the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72113E">
        <w:t xml:space="preserve"> </w:t>
      </w:r>
      <w:r w:rsidR="00C528FA">
        <w:t>with</w:t>
      </w:r>
      <w:r w:rsidR="0072113E">
        <w:t xml:space="preserve"> </w:t>
      </w:r>
      <w:r w:rsidR="00C528FA">
        <w:t>the</w:t>
      </w:r>
      <w:r w:rsidR="0072113E">
        <w:t xml:space="preserve"> </w:t>
      </w:r>
      <w:r w:rsidR="00C528FA">
        <w:t>FAT32</w:t>
      </w:r>
      <w:r w:rsidR="0072113E">
        <w:t xml:space="preserve"> </w:t>
      </w:r>
      <w:r w:rsidR="00C528FA">
        <w:t>file</w:t>
      </w:r>
      <w:r w:rsidR="0072113E">
        <w:t xml:space="preserve"> </w:t>
      </w:r>
      <w:r w:rsidR="00C528FA">
        <w:t>system</w:t>
      </w:r>
      <w:r w:rsidR="0072113E">
        <w:t xml:space="preserve"> </w:t>
      </w:r>
      <w:r w:rsidR="00C528FA">
        <w:t>in</w:t>
      </w:r>
      <w:r w:rsidR="0072113E">
        <w:t xml:space="preserve"> </w:t>
      </w:r>
      <w:r w:rsidR="00C528FA">
        <w:t>Windows</w:t>
      </w:r>
      <w:r w:rsidR="0072113E">
        <w:t xml:space="preserve"> </w:t>
      </w:r>
      <w:r w:rsidR="00C528FA">
        <w:t>Explorer</w:t>
      </w:r>
      <w:r w:rsidR="0072113E">
        <w:t xml:space="preserve"> </w:t>
      </w:r>
      <w:r>
        <w:t>and</w:t>
      </w:r>
      <w:r w:rsidR="0072113E">
        <w:t xml:space="preserve"> </w:t>
      </w:r>
      <w:r w:rsidR="00C528FA">
        <w:t>then</w:t>
      </w:r>
      <w:r w:rsidR="0072113E">
        <w:t xml:space="preserve"> </w:t>
      </w:r>
      <w:r w:rsidR="00C528FA">
        <w:t>copy</w:t>
      </w:r>
      <w:r w:rsidR="0072113E">
        <w:t xml:space="preserve"> </w:t>
      </w:r>
      <w:r w:rsidR="00C528FA">
        <w:t>a</w:t>
      </w:r>
      <w:r w:rsidR="0072113E">
        <w:t xml:space="preserve"> </w:t>
      </w:r>
      <w:r w:rsidR="00C528FA">
        <w:t>few</w:t>
      </w:r>
      <w:r w:rsidR="0072113E">
        <w:t xml:space="preserve"> </w:t>
      </w:r>
      <w:r w:rsidR="00C528FA">
        <w:t>test</w:t>
      </w:r>
      <w:r w:rsidR="0072113E">
        <w:t xml:space="preserve"> </w:t>
      </w:r>
      <w:r w:rsidR="00C528FA">
        <w:t>files</w:t>
      </w:r>
      <w:r w:rsidR="0072113E">
        <w:t xml:space="preserve"> </w:t>
      </w:r>
      <w:r w:rsidR="00C528FA">
        <w:t>to</w:t>
      </w:r>
      <w:r w:rsidR="0072113E">
        <w:t xml:space="preserve"> </w:t>
      </w:r>
      <w:r w:rsidR="00C528FA">
        <w:t>it.</w:t>
      </w:r>
    </w:p>
    <w:p w:rsidR="001811E3" w:rsidRDefault="00C528FA" w:rsidP="002D2902">
      <w:pPr>
        <w:pStyle w:val="ListBullet2"/>
      </w:pPr>
      <w:r>
        <w:t>Test</w:t>
      </w:r>
      <w:r w:rsidR="0072113E">
        <w:t xml:space="preserve"> </w:t>
      </w:r>
      <w:r>
        <w:t>on</w:t>
      </w:r>
      <w:r w:rsidR="0072113E">
        <w:t xml:space="preserve"> </w:t>
      </w:r>
      <w:r>
        <w:t>a</w:t>
      </w:r>
      <w:r w:rsidR="0072113E">
        <w:t xml:space="preserve"> </w:t>
      </w:r>
      <w:r>
        <w:t>different</w:t>
      </w:r>
      <w:r w:rsidR="0072113E">
        <w:t xml:space="preserve"> </w:t>
      </w:r>
      <w:r>
        <w:t>USB</w:t>
      </w:r>
      <w:r w:rsidR="0072113E">
        <w:t xml:space="preserve"> </w:t>
      </w:r>
      <w:r>
        <w:t>port.</w:t>
      </w:r>
      <w:r w:rsidR="0072113E">
        <w:t xml:space="preserve"> </w:t>
      </w:r>
      <w:r>
        <w:t>If</w:t>
      </w:r>
      <w:r w:rsidR="0072113E">
        <w:t xml:space="preserve"> </w:t>
      </w:r>
      <w:r>
        <w:t>connecting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front</w:t>
      </w:r>
      <w:r w:rsidR="0072113E">
        <w:t xml:space="preserve"> </w:t>
      </w:r>
      <w:r>
        <w:t>of</w:t>
      </w:r>
      <w:r w:rsidR="0072113E">
        <w:t xml:space="preserve"> </w:t>
      </w:r>
      <w:r>
        <w:t>a</w:t>
      </w:r>
      <w:r w:rsidR="0072113E">
        <w:t xml:space="preserve"> </w:t>
      </w:r>
      <w:r>
        <w:t>desktop</w:t>
      </w:r>
      <w:r w:rsidR="0072113E">
        <w:t xml:space="preserve"> </w:t>
      </w:r>
      <w:r>
        <w:t>PC,</w:t>
      </w:r>
      <w:r w:rsidR="0072113E">
        <w:t xml:space="preserve"> </w:t>
      </w:r>
      <w:r>
        <w:t>try</w:t>
      </w:r>
      <w:r w:rsidR="0072113E">
        <w:t xml:space="preserve"> </w:t>
      </w:r>
      <w:r>
        <w:t>using</w:t>
      </w:r>
      <w:r w:rsidR="0072113E">
        <w:t xml:space="preserve"> </w:t>
      </w:r>
      <w:r>
        <w:t>a</w:t>
      </w:r>
      <w:r w:rsidR="0072113E">
        <w:t xml:space="preserve"> </w:t>
      </w:r>
      <w:r>
        <w:t>port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back.</w:t>
      </w:r>
    </w:p>
    <w:p w:rsidR="001811E3" w:rsidRDefault="00C528FA" w:rsidP="002D2902">
      <w:pPr>
        <w:pStyle w:val="ListBullet2"/>
      </w:pPr>
      <w:r>
        <w:t>Test</w:t>
      </w:r>
      <w:r w:rsidR="0072113E">
        <w:t xml:space="preserve"> </w:t>
      </w:r>
      <w:r>
        <w:t>with</w:t>
      </w:r>
      <w:r w:rsidR="0072113E">
        <w:t xml:space="preserve"> </w:t>
      </w:r>
      <w:r>
        <w:t>a</w:t>
      </w:r>
      <w:r w:rsidR="0072113E">
        <w:t xml:space="preserve"> </w:t>
      </w:r>
      <w:r>
        <w:t>different</w:t>
      </w:r>
      <w:r w:rsidR="0072113E">
        <w:t xml:space="preserve"> </w:t>
      </w:r>
      <w:r>
        <w:t>flash</w:t>
      </w:r>
      <w:r w:rsidR="0072113E">
        <w:t xml:space="preserve"> </w:t>
      </w:r>
      <w:r>
        <w:t>drive.</w:t>
      </w:r>
    </w:p>
    <w:p w:rsidR="001811E3" w:rsidRDefault="00933D97" w:rsidP="004C1118">
      <w:pPr>
        <w:pStyle w:val="Heading3"/>
      </w:pPr>
      <w:bookmarkStart w:id="80" w:name="_Toc334546471"/>
      <w:bookmarkStart w:id="81" w:name="_Toc334554944"/>
      <w:bookmarkStart w:id="82" w:name="_Toc334564078"/>
      <w:r>
        <w:t>Troubleshooting</w:t>
      </w:r>
      <w:r w:rsidR="0072113E">
        <w:t xml:space="preserve"> </w:t>
      </w:r>
      <w:r w:rsidR="00C504E6">
        <w:t>O</w:t>
      </w:r>
      <w:r>
        <w:t>ther</w:t>
      </w:r>
      <w:r w:rsidR="0072113E">
        <w:t xml:space="preserve"> </w:t>
      </w:r>
      <w:r w:rsidR="00C504E6">
        <w:t>I</w:t>
      </w:r>
      <w:r>
        <w:t>ssues</w:t>
      </w:r>
      <w:bookmarkEnd w:id="80"/>
      <w:bookmarkEnd w:id="81"/>
      <w:bookmarkEnd w:id="82"/>
    </w:p>
    <w:p w:rsidR="001811E3" w:rsidRDefault="00933D97" w:rsidP="00183D62">
      <w:pPr>
        <w:pStyle w:val="ParagraphText"/>
      </w:pPr>
      <w:r>
        <w:t>The</w:t>
      </w:r>
      <w:r w:rsidR="0072113E">
        <w:t xml:space="preserve"> </w:t>
      </w:r>
      <w:r>
        <w:t>troubleshooting</w:t>
      </w:r>
      <w:r w:rsidR="0072113E">
        <w:t xml:space="preserve"> </w:t>
      </w:r>
      <w:r>
        <w:t>steps</w:t>
      </w:r>
      <w:r w:rsidR="0072113E">
        <w:t xml:space="preserve"> </w:t>
      </w:r>
      <w:r>
        <w:t>you</w:t>
      </w:r>
      <w:r w:rsidR="0072113E">
        <w:t xml:space="preserve"> </w:t>
      </w:r>
      <w:r>
        <w:t>use</w:t>
      </w:r>
      <w:r w:rsidR="0072113E">
        <w:t xml:space="preserve"> </w:t>
      </w:r>
      <w:r>
        <w:t>for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>
        <w:t>installation</w:t>
      </w:r>
      <w:r w:rsidR="0072113E">
        <w:t xml:space="preserve"> </w:t>
      </w:r>
      <w:r>
        <w:t>issues</w:t>
      </w:r>
      <w:r w:rsidR="0072113E">
        <w:t xml:space="preserve"> </w:t>
      </w:r>
      <w:r>
        <w:t>generally</w:t>
      </w:r>
      <w:r w:rsidR="0072113E">
        <w:t xml:space="preserve"> </w:t>
      </w:r>
      <w:r>
        <w:t>apply</w:t>
      </w:r>
      <w:r w:rsidR="0072113E">
        <w:t xml:space="preserve"> </w:t>
      </w:r>
      <w:r>
        <w:t>for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.</w:t>
      </w:r>
      <w:r w:rsidR="0072113E">
        <w:t xml:space="preserve"> </w:t>
      </w:r>
      <w:r>
        <w:t>Given</w:t>
      </w:r>
      <w:r w:rsidR="0072113E">
        <w:t xml:space="preserve"> </w:t>
      </w:r>
      <w:r>
        <w:t>the</w:t>
      </w:r>
      <w:r w:rsidR="0072113E">
        <w:t xml:space="preserve"> </w:t>
      </w:r>
      <w:r>
        <w:t>improvements</w:t>
      </w:r>
      <w:r w:rsidR="0072113E">
        <w:t xml:space="preserve"> </w:t>
      </w:r>
      <w:r>
        <w:t>in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</w:t>
      </w:r>
      <w:r w:rsidR="0072113E">
        <w:t xml:space="preserve"> </w:t>
      </w:r>
      <w:r>
        <w:t>with</w:t>
      </w:r>
      <w:r w:rsidR="0072113E">
        <w:t xml:space="preserve"> </w:t>
      </w:r>
      <w:r>
        <w:t>this</w:t>
      </w:r>
      <w:r w:rsidR="0072113E">
        <w:t xml:space="preserve"> </w:t>
      </w:r>
      <w:r>
        <w:t>release,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expect</w:t>
      </w:r>
      <w:r w:rsidR="0072113E">
        <w:t xml:space="preserve"> </w:t>
      </w:r>
      <w:r>
        <w:t>to</w:t>
      </w:r>
      <w:r w:rsidR="0072113E">
        <w:t xml:space="preserve"> </w:t>
      </w:r>
      <w:r>
        <w:t>find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changes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issues</w:t>
      </w:r>
      <w:r w:rsidR="0072113E">
        <w:t xml:space="preserve"> </w:t>
      </w:r>
      <w:r>
        <w:t>and</w:t>
      </w:r>
      <w:r w:rsidR="0072113E">
        <w:t xml:space="preserve"> </w:t>
      </w:r>
      <w:r>
        <w:t>troubleshooting</w:t>
      </w:r>
      <w:r w:rsidR="0072113E">
        <w:t xml:space="preserve"> </w:t>
      </w:r>
      <w:r>
        <w:t>you</w:t>
      </w:r>
      <w:r w:rsidR="0072113E">
        <w:t xml:space="preserve"> </w:t>
      </w:r>
      <w:r>
        <w:t>encounter</w:t>
      </w:r>
      <w:r w:rsidR="00106ED2">
        <w:t>.</w:t>
      </w:r>
    </w:p>
    <w:p w:rsidR="001811E3" w:rsidRDefault="003D43F0" w:rsidP="003D43F0">
      <w:pPr>
        <w:pStyle w:val="Heading4"/>
      </w:pPr>
      <w:r>
        <w:t>Media</w:t>
      </w:r>
      <w:r w:rsidR="0072113E">
        <w:t xml:space="preserve"> </w:t>
      </w:r>
      <w:r w:rsidR="00C504E6">
        <w:t>I</w:t>
      </w:r>
      <w:r>
        <w:t>ssues</w:t>
      </w:r>
    </w:p>
    <w:p w:rsidR="001811E3" w:rsidRDefault="003D43F0" w:rsidP="003D43F0">
      <w:pPr>
        <w:pStyle w:val="ParagraphText"/>
      </w:pPr>
      <w:r>
        <w:t>The</w:t>
      </w:r>
      <w:r w:rsidR="0072113E">
        <w:t xml:space="preserve"> </w:t>
      </w:r>
      <w:r>
        <w:t>errors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bad</w:t>
      </w:r>
      <w:r w:rsidR="0072113E">
        <w:t xml:space="preserve"> </w:t>
      </w:r>
      <w:r>
        <w:t>media,</w:t>
      </w:r>
      <w:r w:rsidR="0072113E">
        <w:t xml:space="preserve"> </w:t>
      </w:r>
      <w:r>
        <w:t>such</w:t>
      </w:r>
      <w:r w:rsidR="0072113E">
        <w:t xml:space="preserve"> </w:t>
      </w:r>
      <w:r>
        <w:t>as</w:t>
      </w:r>
      <w:r w:rsidR="0072113E">
        <w:t xml:space="preserve"> </w:t>
      </w:r>
      <w:r>
        <w:t>DVD</w:t>
      </w:r>
      <w:r w:rsidR="0072113E">
        <w:t xml:space="preserve"> </w:t>
      </w:r>
      <w:r>
        <w:t>driver</w:t>
      </w:r>
      <w:r w:rsidR="0072113E">
        <w:t xml:space="preserve"> </w:t>
      </w:r>
      <w:r>
        <w:t>errors</w:t>
      </w:r>
      <w:r w:rsidR="0072113E">
        <w:t xml:space="preserve"> </w:t>
      </w:r>
      <w:r>
        <w:t>and</w:t>
      </w:r>
      <w:r w:rsidR="0072113E">
        <w:t xml:space="preserve"> </w:t>
      </w:r>
      <w:r>
        <w:t>0x80070017</w:t>
      </w:r>
      <w:r w:rsidR="0072113E">
        <w:t xml:space="preserve"> </w:t>
      </w:r>
      <w:r>
        <w:t>errors,</w:t>
      </w:r>
      <w:r w:rsidR="0072113E">
        <w:t xml:space="preserve"> </w:t>
      </w:r>
      <w:r w:rsidR="006654D3">
        <w:t>and</w:t>
      </w:r>
      <w:r w:rsidR="0072113E">
        <w:t xml:space="preserve"> </w:t>
      </w:r>
      <w:r w:rsidR="006654D3">
        <w:t>hangs</w:t>
      </w:r>
      <w:r w:rsidR="0072113E">
        <w:t xml:space="preserve"> </w:t>
      </w:r>
      <w:r w:rsidR="006654D3">
        <w:t>during</w:t>
      </w:r>
      <w:r w:rsidR="0072113E">
        <w:t xml:space="preserve"> </w:t>
      </w:r>
      <w:r w:rsidR="006654D3">
        <w:t>setup</w:t>
      </w:r>
      <w:r w:rsidR="0072113E">
        <w:t xml:space="preserve"> </w:t>
      </w:r>
      <w:r>
        <w:t>should</w:t>
      </w:r>
      <w:r w:rsidR="0072113E">
        <w:t xml:space="preserve"> </w:t>
      </w:r>
      <w:r>
        <w:t>be</w:t>
      </w:r>
      <w:r w:rsidR="0072113E">
        <w:t xml:space="preserve"> </w:t>
      </w:r>
      <w:r>
        <w:t>less</w:t>
      </w:r>
      <w:r w:rsidR="0072113E">
        <w:t xml:space="preserve"> </w:t>
      </w:r>
      <w:r>
        <w:t>common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use</w:t>
      </w:r>
      <w:r w:rsidR="0072113E">
        <w:t xml:space="preserve"> </w:t>
      </w:r>
      <w:r>
        <w:t>of</w:t>
      </w:r>
      <w:r w:rsidR="0072113E">
        <w:t xml:space="preserve"> </w:t>
      </w:r>
      <w:r>
        <w:t>Web</w:t>
      </w:r>
      <w:r w:rsidR="0072113E">
        <w:t xml:space="preserve"> </w:t>
      </w:r>
      <w:r>
        <w:t>Setup.</w:t>
      </w:r>
    </w:p>
    <w:p w:rsidR="001811E3" w:rsidRDefault="003D43F0" w:rsidP="003D43F0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see</w:t>
      </w:r>
      <w:r w:rsidR="0072113E">
        <w:t xml:space="preserve"> </w:t>
      </w:r>
      <w:r>
        <w:t>these</w:t>
      </w:r>
      <w:r w:rsidR="0072113E">
        <w:t xml:space="preserve"> </w:t>
      </w:r>
      <w:r>
        <w:t>issues</w:t>
      </w:r>
      <w:r w:rsidR="0072113E">
        <w:t xml:space="preserve"> </w:t>
      </w:r>
      <w:r>
        <w:t>when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has</w:t>
      </w:r>
      <w:r w:rsidR="0072113E">
        <w:t xml:space="preserve"> </w:t>
      </w:r>
      <w:r>
        <w:t>burned</w:t>
      </w:r>
      <w:r w:rsidR="0072113E">
        <w:t xml:space="preserve"> </w:t>
      </w:r>
      <w:r>
        <w:t>a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DVD,</w:t>
      </w:r>
      <w:r w:rsidR="0072113E">
        <w:t xml:space="preserve"> </w:t>
      </w:r>
      <w:r>
        <w:t>it</w:t>
      </w:r>
      <w:r w:rsidR="0072113E">
        <w:t xml:space="preserve"> </w:t>
      </w:r>
      <w:r>
        <w:t>still</w:t>
      </w:r>
      <w:r w:rsidR="0072113E">
        <w:t xml:space="preserve"> </w:t>
      </w:r>
      <w:r>
        <w:t>relates</w:t>
      </w:r>
      <w:r w:rsidR="0072113E">
        <w:t xml:space="preserve"> </w:t>
      </w:r>
      <w:r>
        <w:t>to</w:t>
      </w:r>
      <w:r w:rsidR="0072113E">
        <w:t xml:space="preserve"> </w:t>
      </w:r>
      <w:r>
        <w:t>issues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media.</w:t>
      </w:r>
      <w:r w:rsidR="0072113E">
        <w:t xml:space="preserve"> </w:t>
      </w:r>
      <w:r>
        <w:t>Recommend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process</w:t>
      </w:r>
      <w:r w:rsidR="0072113E">
        <w:t xml:space="preserve"> </w:t>
      </w:r>
      <w:r>
        <w:t>to</w:t>
      </w:r>
      <w:r w:rsidR="0072113E">
        <w:t xml:space="preserve"> </w:t>
      </w:r>
      <w:r>
        <w:t>install,</w:t>
      </w:r>
      <w:r w:rsidR="0072113E">
        <w:t xml:space="preserve"> </w:t>
      </w:r>
      <w:r>
        <w:t>where</w:t>
      </w:r>
      <w:r w:rsidR="0072113E">
        <w:t xml:space="preserve"> </w:t>
      </w:r>
      <w:r>
        <w:t>possible.</w:t>
      </w:r>
      <w:r w:rsidR="0072113E">
        <w:t xml:space="preserve"> </w:t>
      </w:r>
      <w:r>
        <w:t>It</w:t>
      </w:r>
      <w:r w:rsidR="0072113E">
        <w:t xml:space="preserve"> </w:t>
      </w:r>
      <w:r>
        <w:t>provides</w:t>
      </w:r>
      <w:r w:rsidR="0072113E">
        <w:t xml:space="preserve"> </w:t>
      </w:r>
      <w:r>
        <w:t>automatic</w:t>
      </w:r>
      <w:r w:rsidR="0072113E">
        <w:t xml:space="preserve"> </w:t>
      </w:r>
      <w:r>
        <w:t>download</w:t>
      </w:r>
      <w:r w:rsidR="0072113E">
        <w:t xml:space="preserve"> </w:t>
      </w:r>
      <w:r>
        <w:t>verification</w:t>
      </w:r>
      <w:r w:rsidR="0072113E">
        <w:t xml:space="preserve"> </w:t>
      </w:r>
      <w:r>
        <w:t>and</w:t>
      </w:r>
      <w:r w:rsidR="0072113E">
        <w:t xml:space="preserve"> </w:t>
      </w:r>
      <w:r>
        <w:t>repair.</w:t>
      </w:r>
    </w:p>
    <w:p w:rsidR="001811E3" w:rsidRDefault="006654D3" w:rsidP="003D43F0">
      <w:pPr>
        <w:pStyle w:val="ParagraphText"/>
      </w:pPr>
      <w:r>
        <w:t>If</w:t>
      </w:r>
      <w:r w:rsidR="0072113E">
        <w:t xml:space="preserve"> </w:t>
      </w:r>
      <w:r>
        <w:t>Web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an</w:t>
      </w:r>
      <w:r w:rsidR="0072113E">
        <w:t xml:space="preserve"> </w:t>
      </w:r>
      <w:r>
        <w:t>option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customer</w:t>
      </w:r>
      <w:r w:rsidR="0072113E">
        <w:t xml:space="preserve"> </w:t>
      </w:r>
      <w:r>
        <w:t>needs</w:t>
      </w:r>
      <w:r w:rsidR="0072113E">
        <w:t xml:space="preserve"> </w:t>
      </w:r>
      <w:r>
        <w:t>to</w:t>
      </w:r>
      <w:r w:rsidR="0072113E">
        <w:t xml:space="preserve"> </w:t>
      </w:r>
      <w:r>
        <w:t>download</w:t>
      </w:r>
      <w:r w:rsidR="0072113E">
        <w:t xml:space="preserve"> </w:t>
      </w:r>
      <w:r>
        <w:t>an</w:t>
      </w:r>
      <w:r w:rsidR="0072113E">
        <w:t xml:space="preserve"> </w:t>
      </w:r>
      <w:r>
        <w:t>ISO</w:t>
      </w:r>
      <w:r w:rsidR="0072113E">
        <w:t xml:space="preserve"> </w:t>
      </w:r>
      <w:r>
        <w:t>file</w:t>
      </w:r>
      <w:r w:rsidR="0072113E">
        <w:t xml:space="preserve"> </w:t>
      </w:r>
      <w:r>
        <w:t>and</w:t>
      </w:r>
      <w:r w:rsidR="0072113E">
        <w:t xml:space="preserve"> </w:t>
      </w:r>
      <w:r>
        <w:t>burn</w:t>
      </w:r>
      <w:r w:rsidR="0072113E">
        <w:t xml:space="preserve"> </w:t>
      </w:r>
      <w:r>
        <w:t>media,</w:t>
      </w:r>
      <w:r w:rsidR="0072113E">
        <w:t xml:space="preserve"> </w:t>
      </w:r>
      <w:r>
        <w:t>check</w:t>
      </w:r>
      <w:r w:rsidR="0072113E">
        <w:t xml:space="preserve"> </w:t>
      </w:r>
      <w:r>
        <w:t>the</w:t>
      </w:r>
      <w:r w:rsidR="0072113E">
        <w:t xml:space="preserve"> </w:t>
      </w:r>
      <w:r>
        <w:t>integrity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burned</w:t>
      </w:r>
      <w:r w:rsidR="0072113E">
        <w:t xml:space="preserve"> </w:t>
      </w:r>
      <w:r>
        <w:t>media</w:t>
      </w:r>
      <w:r w:rsidR="0072113E">
        <w:t xml:space="preserve"> </w:t>
      </w:r>
      <w:r>
        <w:t>to</w:t>
      </w:r>
      <w:r w:rsidR="0072113E">
        <w:t xml:space="preserve"> </w:t>
      </w:r>
      <w:r>
        <w:t>ensure</w:t>
      </w:r>
      <w:r w:rsidR="0072113E">
        <w:t xml:space="preserve"> </w:t>
      </w:r>
      <w:r>
        <w:t>that</w:t>
      </w:r>
      <w:r w:rsidR="0072113E">
        <w:t xml:space="preserve"> </w:t>
      </w:r>
      <w:r>
        <w:t>there</w:t>
      </w:r>
      <w:r w:rsidR="0072113E">
        <w:t xml:space="preserve"> </w:t>
      </w:r>
      <w:r>
        <w:t>was</w:t>
      </w:r>
      <w:r w:rsidR="0072113E">
        <w:t xml:space="preserve"> </w:t>
      </w:r>
      <w:r>
        <w:t>not</w:t>
      </w:r>
      <w:r w:rsidR="0072113E">
        <w:t xml:space="preserve"> </w:t>
      </w:r>
      <w:r w:rsidR="00091A7D">
        <w:t>an</w:t>
      </w:r>
      <w:r w:rsidR="0072113E">
        <w:t xml:space="preserve"> </w:t>
      </w:r>
      <w:r w:rsidR="00091A7D">
        <w:t>issue</w:t>
      </w:r>
      <w:r w:rsidR="0072113E">
        <w:t xml:space="preserve"> </w:t>
      </w:r>
      <w:r>
        <w:t>in</w:t>
      </w:r>
      <w:r w:rsidR="0072113E">
        <w:t xml:space="preserve"> </w:t>
      </w:r>
      <w:r>
        <w:t>download</w:t>
      </w:r>
      <w:r w:rsidR="0072113E">
        <w:t xml:space="preserve"> </w:t>
      </w:r>
      <w:r>
        <w:t>or</w:t>
      </w:r>
      <w:r w:rsidR="0072113E">
        <w:t xml:space="preserve"> </w:t>
      </w:r>
      <w:r>
        <w:t>burning.</w:t>
      </w:r>
    </w:p>
    <w:p w:rsidR="001811E3" w:rsidRDefault="00DA1176" w:rsidP="00183D62">
      <w:pPr>
        <w:pStyle w:val="Heading4"/>
      </w:pPr>
      <w:r>
        <w:t>Product</w:t>
      </w:r>
      <w:r w:rsidR="0072113E">
        <w:t xml:space="preserve"> </w:t>
      </w:r>
      <w:r w:rsidR="00C504E6">
        <w:t>K</w:t>
      </w:r>
      <w:r w:rsidR="00933D97">
        <w:t>ey</w:t>
      </w:r>
      <w:r w:rsidR="0072113E">
        <w:t xml:space="preserve"> </w:t>
      </w:r>
      <w:r w:rsidR="00C504E6">
        <w:t>I</w:t>
      </w:r>
      <w:r w:rsidR="00933D97">
        <w:t>ssues</w:t>
      </w:r>
    </w:p>
    <w:p w:rsidR="001811E3" w:rsidRDefault="00D414D1" w:rsidP="00183D62">
      <w:pPr>
        <w:pStyle w:val="ParagraphTex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5F69D3">
        <w:t>does</w:t>
      </w:r>
      <w:r w:rsidR="0072113E">
        <w:t xml:space="preserve"> </w:t>
      </w:r>
      <w:r w:rsidR="005F69D3">
        <w:t>not</w:t>
      </w:r>
      <w:r w:rsidR="0072113E">
        <w:t xml:space="preserve"> </w:t>
      </w:r>
      <w:r w:rsidR="005F69D3">
        <w:t>prompt</w:t>
      </w:r>
      <w:r w:rsidR="0072113E">
        <w:t xml:space="preserve"> </w:t>
      </w:r>
      <w:r w:rsidR="005F69D3">
        <w:t>for</w:t>
      </w:r>
      <w:r w:rsidR="0072113E">
        <w:t xml:space="preserve"> </w:t>
      </w:r>
      <w:r w:rsidR="005F69D3">
        <w:t>a</w:t>
      </w:r>
      <w:r w:rsidR="0072113E">
        <w:t xml:space="preserve"> </w:t>
      </w:r>
      <w:r w:rsidR="005F69D3">
        <w:t>product</w:t>
      </w:r>
      <w:r w:rsidR="0072113E">
        <w:t xml:space="preserve"> </w:t>
      </w:r>
      <w:r w:rsidR="005F69D3">
        <w:t>key</w:t>
      </w:r>
      <w:r w:rsidR="0072113E">
        <w:t xml:space="preserve"> </w:t>
      </w:r>
      <w:r w:rsidR="005F69D3">
        <w:t>in</w:t>
      </w:r>
      <w:r w:rsidR="0072113E">
        <w:t xml:space="preserve"> </w:t>
      </w:r>
      <w:r w:rsidR="005F69D3">
        <w:t>several</w:t>
      </w:r>
      <w:r w:rsidR="0072113E">
        <w:t xml:space="preserve"> </w:t>
      </w:r>
      <w:r w:rsidR="005F69D3">
        <w:t>cases</w:t>
      </w:r>
      <w:r w:rsidR="0072113E">
        <w:t xml:space="preserve"> </w:t>
      </w:r>
      <w:r w:rsidR="005F69D3">
        <w:t>where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5F69D3">
        <w:t>did,</w:t>
      </w:r>
      <w:r w:rsidR="0072113E">
        <w:t xml:space="preserve"> </w:t>
      </w:r>
      <w:r w:rsidR="005F69D3">
        <w:t>as</w:t>
      </w:r>
      <w:r w:rsidR="0072113E">
        <w:t xml:space="preserve"> </w:t>
      </w:r>
      <w:r w:rsidR="005F69D3">
        <w:t>it</w:t>
      </w:r>
      <w:r w:rsidR="0072113E">
        <w:t xml:space="preserve"> </w:t>
      </w:r>
      <w:r w:rsidR="005F69D3">
        <w:t>can</w:t>
      </w:r>
      <w:r w:rsidR="0072113E">
        <w:t xml:space="preserve"> </w:t>
      </w:r>
      <w:r w:rsidR="005F69D3">
        <w:t>receive</w:t>
      </w:r>
      <w:r w:rsidR="0072113E">
        <w:t xml:space="preserve"> </w:t>
      </w:r>
      <w:r w:rsidR="005F69D3">
        <w:t>the</w:t>
      </w:r>
      <w:r w:rsidR="0072113E">
        <w:t xml:space="preserve"> </w:t>
      </w:r>
      <w:r w:rsidR="005F69D3">
        <w:t>key</w:t>
      </w:r>
      <w:r w:rsidR="0072113E">
        <w:t xml:space="preserve"> </w:t>
      </w:r>
      <w:r w:rsidR="005F69D3">
        <w:t>automatically</w:t>
      </w:r>
      <w:r w:rsidR="0072113E">
        <w:t xml:space="preserve"> </w:t>
      </w:r>
      <w:r w:rsidR="005F69D3">
        <w:t>from</w:t>
      </w:r>
      <w:r w:rsidR="0072113E">
        <w:t xml:space="preserve"> </w:t>
      </w:r>
      <w:r w:rsidR="005F69D3">
        <w:t>Web</w:t>
      </w:r>
      <w:r w:rsidR="0072113E">
        <w:t xml:space="preserve"> </w:t>
      </w:r>
      <w:r w:rsidR="005F69D3">
        <w:t>Setup,</w:t>
      </w:r>
      <w:r w:rsidR="0072113E">
        <w:t xml:space="preserve"> </w:t>
      </w:r>
      <w:r w:rsidR="005F69D3">
        <w:t>or</w:t>
      </w:r>
      <w:r w:rsidR="0072113E">
        <w:t xml:space="preserve"> </w:t>
      </w:r>
      <w:r w:rsidR="005F69D3">
        <w:t>from</w:t>
      </w:r>
      <w:r w:rsidR="0072113E">
        <w:t xml:space="preserve"> </w:t>
      </w:r>
      <w:r w:rsidR="005F69D3">
        <w:t>the</w:t>
      </w:r>
      <w:r w:rsidR="0072113E">
        <w:t xml:space="preserve"> </w:t>
      </w:r>
      <w:r w:rsidR="005F69D3">
        <w:t>OEM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5F69D3">
        <w:t>PC</w:t>
      </w:r>
      <w:r w:rsidR="0072113E">
        <w:t xml:space="preserve"> </w:t>
      </w:r>
      <w:r w:rsidR="005F69D3">
        <w:t>BIOS</w:t>
      </w:r>
      <w:r w:rsidR="0072113E">
        <w:t xml:space="preserve"> </w:t>
      </w:r>
      <w:r w:rsidR="005F69D3">
        <w:t>during</w:t>
      </w:r>
      <w:r w:rsidR="0072113E">
        <w:t xml:space="preserve"> </w:t>
      </w:r>
      <w:r w:rsidR="005F69D3">
        <w:t>a</w:t>
      </w:r>
      <w:r w:rsidR="0072113E">
        <w:t xml:space="preserve"> </w:t>
      </w:r>
      <w:r w:rsidR="005F69D3">
        <w:t>reinstall.</w:t>
      </w:r>
      <w:r w:rsidR="0072113E">
        <w:t xml:space="preserve"> </w:t>
      </w:r>
      <w:r w:rsidR="005F69D3">
        <w:t>In</w:t>
      </w:r>
      <w:r w:rsidR="0072113E">
        <w:t xml:space="preserve"> </w:t>
      </w:r>
      <w:r w:rsidR="005F69D3">
        <w:t>cases</w:t>
      </w:r>
      <w:r w:rsidR="0072113E">
        <w:t xml:space="preserve"> </w:t>
      </w:r>
      <w:r w:rsidR="005F69D3">
        <w:t>where</w:t>
      </w:r>
      <w:r w:rsidR="0072113E">
        <w:t xml:space="preserve"> </w:t>
      </w:r>
      <w:r w:rsidR="005F69D3">
        <w:t>the</w:t>
      </w:r>
      <w:r w:rsidR="0072113E">
        <w:t xml:space="preserve"> </w:t>
      </w:r>
      <w:r w:rsidR="005F69D3">
        <w:t>key</w:t>
      </w:r>
      <w:r w:rsidR="0072113E">
        <w:t xml:space="preserve"> </w:t>
      </w:r>
      <w:r w:rsidR="005F69D3">
        <w:t>is</w:t>
      </w:r>
      <w:r w:rsidR="0072113E">
        <w:t xml:space="preserve"> </w:t>
      </w:r>
      <w:r w:rsidR="005F69D3">
        <w:t>not</w:t>
      </w:r>
      <w:r w:rsidR="0072113E">
        <w:t xml:space="preserve"> </w:t>
      </w:r>
      <w:r w:rsidR="005F69D3">
        <w:t>provided</w:t>
      </w:r>
      <w:r w:rsidR="0072113E">
        <w:t xml:space="preserve"> </w:t>
      </w:r>
      <w:r w:rsidR="005F69D3">
        <w:t>automatically,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933D97">
        <w:t>requ</w:t>
      </w:r>
      <w:r w:rsidR="00A20416">
        <w:t>i</w:t>
      </w:r>
      <w:r w:rsidR="00933D97">
        <w:t>res</w:t>
      </w:r>
      <w:r w:rsidR="0072113E">
        <w:t xml:space="preserve"> </w:t>
      </w:r>
      <w:r w:rsidR="00933D97">
        <w:t>you</w:t>
      </w:r>
      <w:r w:rsidR="0072113E">
        <w:t xml:space="preserve"> </w:t>
      </w:r>
      <w:r w:rsidR="00933D97">
        <w:t>to</w:t>
      </w:r>
      <w:r w:rsidR="0072113E">
        <w:t xml:space="preserve"> </w:t>
      </w:r>
      <w:r w:rsidR="00933D97">
        <w:t>enter</w:t>
      </w:r>
      <w:r w:rsidR="0072113E">
        <w:t xml:space="preserve"> </w:t>
      </w:r>
      <w:r w:rsidR="00933D97">
        <w:t>a</w:t>
      </w:r>
      <w:r w:rsidR="0072113E">
        <w:t xml:space="preserve"> </w:t>
      </w:r>
      <w:r w:rsidR="00933D97">
        <w:t>key</w:t>
      </w:r>
      <w:r w:rsidR="0072113E">
        <w:t xml:space="preserve"> </w:t>
      </w:r>
      <w:r w:rsidR="00933D97">
        <w:t>during</w:t>
      </w:r>
      <w:r w:rsidR="0072113E">
        <w:t xml:space="preserve"> </w:t>
      </w:r>
      <w:r w:rsidR="00933D97">
        <w:t>Setup.</w:t>
      </w:r>
      <w:r w:rsidR="0072113E">
        <w:t xml:space="preserve"> </w:t>
      </w:r>
      <w:r w:rsidR="00933D97">
        <w:t>Th</w:t>
      </w:r>
      <w:r w:rsidR="005F69D3">
        <w:t>ese</w:t>
      </w:r>
      <w:r w:rsidR="0072113E">
        <w:t xml:space="preserve"> </w:t>
      </w:r>
      <w:r w:rsidR="00933D97">
        <w:t>change</w:t>
      </w:r>
      <w:r w:rsidR="005F69D3">
        <w:t>s</w:t>
      </w:r>
      <w:r w:rsidR="0072113E">
        <w:t xml:space="preserve"> </w:t>
      </w:r>
      <w:r w:rsidR="00933D97">
        <w:t>make</w:t>
      </w:r>
      <w:r w:rsidR="0072113E">
        <w:t xml:space="preserve"> </w:t>
      </w:r>
      <w:r w:rsidR="00933D97">
        <w:t>it</w:t>
      </w:r>
      <w:r w:rsidR="0072113E">
        <w:t xml:space="preserve"> </w:t>
      </w:r>
      <w:r w:rsidR="00933D97">
        <w:t>much</w:t>
      </w:r>
      <w:r w:rsidR="0072113E">
        <w:t xml:space="preserve"> </w:t>
      </w:r>
      <w:r w:rsidR="00933D97">
        <w:t>less</w:t>
      </w:r>
      <w:r w:rsidR="0072113E">
        <w:t xml:space="preserve"> </w:t>
      </w:r>
      <w:r w:rsidR="008A69AE">
        <w:t>likely</w:t>
      </w:r>
      <w:r w:rsidR="0072113E">
        <w:t xml:space="preserve"> </w:t>
      </w:r>
      <w:r w:rsidR="008A69AE">
        <w:t>that</w:t>
      </w:r>
      <w:r w:rsidR="0072113E">
        <w:t xml:space="preserve"> </w:t>
      </w:r>
      <w:r w:rsidR="008A69AE">
        <w:t>you</w:t>
      </w:r>
      <w:r w:rsidR="0072113E">
        <w:t xml:space="preserve"> </w:t>
      </w:r>
      <w:r w:rsidR="008A69AE">
        <w:t>will</w:t>
      </w:r>
      <w:r w:rsidR="0072113E">
        <w:t xml:space="preserve"> </w:t>
      </w:r>
      <w:r w:rsidR="008A69AE">
        <w:t>encounter</w:t>
      </w:r>
      <w:r w:rsidR="0072113E">
        <w:t xml:space="preserve"> </w:t>
      </w:r>
      <w:r w:rsidR="008A69AE">
        <w:t>issues</w:t>
      </w:r>
      <w:r w:rsidR="0072113E">
        <w:t xml:space="preserve"> </w:t>
      </w:r>
      <w:r w:rsidR="008A69AE">
        <w:t>related</w:t>
      </w:r>
      <w:r w:rsidR="0072113E">
        <w:t xml:space="preserve"> </w:t>
      </w:r>
      <w:r w:rsidR="008A69AE">
        <w:t>to</w:t>
      </w:r>
      <w:r w:rsidR="0072113E">
        <w:t xml:space="preserve"> </w:t>
      </w:r>
      <w:r w:rsidR="008A69AE">
        <w:t>a</w:t>
      </w:r>
      <w:r w:rsidR="0072113E">
        <w:t xml:space="preserve"> </w:t>
      </w:r>
      <w:r w:rsidR="008A69AE">
        <w:t>mismatch</w:t>
      </w:r>
      <w:r w:rsidR="0072113E">
        <w:t xml:space="preserve"> </w:t>
      </w:r>
      <w:r w:rsidR="008A69AE">
        <w:t>between</w:t>
      </w:r>
      <w:r w:rsidR="0072113E">
        <w:t xml:space="preserve"> </w:t>
      </w:r>
      <w:r w:rsidR="008A69AE">
        <w:t>the</w:t>
      </w:r>
      <w:r w:rsidR="0072113E">
        <w:t xml:space="preserve"> </w:t>
      </w:r>
      <w:r w:rsidR="008A69AE">
        <w:t>key</w:t>
      </w:r>
      <w:r w:rsidR="0072113E">
        <w:t xml:space="preserve"> </w:t>
      </w:r>
      <w:r w:rsidR="008A69AE">
        <w:t>and</w:t>
      </w:r>
      <w:r w:rsidR="0072113E">
        <w:t xml:space="preserve"> </w:t>
      </w:r>
      <w:r w:rsidR="008A69AE">
        <w:t>the</w:t>
      </w:r>
      <w:r w:rsidR="0072113E">
        <w:t xml:space="preserve"> </w:t>
      </w:r>
      <w:r w:rsidR="008A69AE">
        <w:t>product</w:t>
      </w:r>
      <w:r w:rsidR="0072113E">
        <w:t xml:space="preserve"> </w:t>
      </w:r>
      <w:r w:rsidR="008A69AE">
        <w:t>installed.</w:t>
      </w:r>
    </w:p>
    <w:p w:rsidR="001811E3" w:rsidRDefault="00C1201A" w:rsidP="00183D62">
      <w:pPr>
        <w:pStyle w:val="ParagraphText"/>
      </w:pPr>
      <w:r>
        <w:t>Error</w:t>
      </w:r>
      <w:r w:rsidR="0072113E">
        <w:t xml:space="preserve"> </w:t>
      </w:r>
      <w:r>
        <w:t>code</w:t>
      </w:r>
      <w:r w:rsidR="0072113E">
        <w:t xml:space="preserve"> </w:t>
      </w:r>
      <w:r>
        <w:t>0xC00F061</w:t>
      </w:r>
      <w:r w:rsidR="0072113E">
        <w:t xml:space="preserve"> </w:t>
      </w:r>
      <w:r>
        <w:t>is</w:t>
      </w:r>
      <w:r w:rsidR="0072113E">
        <w:t xml:space="preserve"> </w:t>
      </w:r>
      <w:r>
        <w:t>one</w:t>
      </w:r>
      <w:r w:rsidR="0072113E">
        <w:t xml:space="preserve"> </w:t>
      </w:r>
      <w:r>
        <w:t>example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–</w:t>
      </w:r>
      <w:r w:rsidR="0072113E">
        <w:t xml:space="preserve"> </w:t>
      </w:r>
      <w:r>
        <w:t>Setup</w:t>
      </w:r>
      <w:r w:rsidR="0072113E">
        <w:t xml:space="preserve"> </w:t>
      </w:r>
      <w:r>
        <w:t>on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requires</w:t>
      </w:r>
      <w:r w:rsidR="0072113E">
        <w:t xml:space="preserve"> </w:t>
      </w:r>
      <w:r>
        <w:t>the</w:t>
      </w:r>
      <w:r w:rsidR="0072113E">
        <w:t xml:space="preserve"> </w:t>
      </w:r>
      <w:r>
        <w:t>key,</w:t>
      </w:r>
      <w:r w:rsidR="0072113E">
        <w:t xml:space="preserve"> </w:t>
      </w:r>
      <w:r>
        <w:t>so</w:t>
      </w:r>
      <w:r w:rsidR="0072113E">
        <w:t xml:space="preserve"> </w:t>
      </w:r>
      <w:r>
        <w:t>a</w:t>
      </w:r>
      <w:r w:rsidR="0072113E">
        <w:t xml:space="preserve"> </w:t>
      </w:r>
      <w:r>
        <w:t>mismatch</w:t>
      </w:r>
      <w:r w:rsidR="0072113E">
        <w:t xml:space="preserve"> </w:t>
      </w:r>
      <w:r>
        <w:t>during</w:t>
      </w:r>
      <w:r w:rsidR="0072113E">
        <w:t xml:space="preserve"> </w:t>
      </w:r>
      <w:r>
        <w:t>activation</w:t>
      </w:r>
      <w:r w:rsidR="0072113E">
        <w:t xml:space="preserve"> </w:t>
      </w:r>
      <w:r>
        <w:t>is</w:t>
      </w:r>
      <w:r w:rsidR="0072113E">
        <w:t xml:space="preserve"> </w:t>
      </w:r>
      <w:r>
        <w:t>unlikely.</w:t>
      </w:r>
      <w:r w:rsidR="0072113E">
        <w:t xml:space="preserve"> </w:t>
      </w:r>
      <w:r>
        <w:t>This</w:t>
      </w:r>
      <w:r w:rsidR="0072113E">
        <w:t xml:space="preserve"> </w:t>
      </w:r>
      <w:r>
        <w:t>does</w:t>
      </w:r>
      <w:r w:rsidR="0072113E">
        <w:t xml:space="preserve"> </w:t>
      </w:r>
      <w:r>
        <w:t>not</w:t>
      </w:r>
      <w:r w:rsidR="0072113E">
        <w:t xml:space="preserve"> </w:t>
      </w:r>
      <w:r>
        <w:t>eliminate</w:t>
      </w:r>
      <w:r w:rsidR="0072113E">
        <w:t xml:space="preserve"> </w:t>
      </w:r>
      <w:r>
        <w:t>the</w:t>
      </w:r>
      <w:r w:rsidR="0072113E">
        <w:t xml:space="preserve"> </w:t>
      </w:r>
      <w:r>
        <w:t>underlying</w:t>
      </w:r>
      <w:r w:rsidR="0072113E">
        <w:t xml:space="preserve"> </w:t>
      </w:r>
      <w:r>
        <w:t>issue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 w:rsidR="006654D3">
        <w:t>install,</w:t>
      </w:r>
      <w:r w:rsidR="0072113E">
        <w:t xml:space="preserve"> </w:t>
      </w:r>
      <w:r>
        <w:t>but</w:t>
      </w:r>
      <w:r w:rsidR="0072113E">
        <w:t xml:space="preserve"> </w:t>
      </w:r>
      <w:r>
        <w:t>it</w:t>
      </w:r>
      <w:r w:rsidR="0072113E">
        <w:t xml:space="preserve"> </w:t>
      </w:r>
      <w:r>
        <w:t>ensures</w:t>
      </w:r>
      <w:r w:rsidR="0072113E">
        <w:t xml:space="preserve"> </w:t>
      </w:r>
      <w:r>
        <w:t>the</w:t>
      </w:r>
      <w:r w:rsidR="0072113E">
        <w:t xml:space="preserve"> </w:t>
      </w:r>
      <w:r>
        <w:t>install</w:t>
      </w:r>
      <w:r w:rsidR="0072113E">
        <w:t xml:space="preserve"> </w:t>
      </w:r>
      <w:r>
        <w:t>steps</w:t>
      </w:r>
      <w:r w:rsidR="0072113E">
        <w:t xml:space="preserve"> </w:t>
      </w:r>
      <w:r>
        <w:t>proceed</w:t>
      </w:r>
      <w:r w:rsidR="0072113E">
        <w:t xml:space="preserve"> </w:t>
      </w:r>
      <w:r>
        <w:t>along</w:t>
      </w:r>
      <w:r w:rsidR="0072113E">
        <w:t xml:space="preserve"> </w:t>
      </w:r>
      <w:r>
        <w:t>a</w:t>
      </w:r>
      <w:r w:rsidR="0072113E">
        <w:t xml:space="preserve"> </w:t>
      </w:r>
      <w:r>
        <w:t>supported</w:t>
      </w:r>
      <w:r w:rsidR="0072113E">
        <w:t xml:space="preserve"> </w:t>
      </w:r>
      <w:r>
        <w:t>path.</w:t>
      </w:r>
    </w:p>
    <w:p w:rsidR="001811E3" w:rsidRDefault="00DC52AE" w:rsidP="00183D62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are</w:t>
      </w:r>
      <w:r w:rsidR="0072113E">
        <w:t xml:space="preserve"> </w:t>
      </w:r>
      <w:r>
        <w:t>assisting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with</w:t>
      </w:r>
      <w:r w:rsidR="0072113E">
        <w:t xml:space="preserve"> </w:t>
      </w:r>
      <w:r>
        <w:t>an</w:t>
      </w:r>
      <w:r w:rsidR="0072113E">
        <w:t xml:space="preserve"> </w:t>
      </w:r>
      <w:r>
        <w:t>issue</w:t>
      </w:r>
      <w:r w:rsidR="0072113E">
        <w:t xml:space="preserve"> </w:t>
      </w:r>
      <w:r>
        <w:t>entering</w:t>
      </w:r>
      <w:r w:rsidR="0072113E">
        <w:t xml:space="preserve"> </w:t>
      </w:r>
      <w:r>
        <w:t>the</w:t>
      </w:r>
      <w:r w:rsidR="0072113E">
        <w:t xml:space="preserve"> </w:t>
      </w:r>
      <w:r>
        <w:t>key</w:t>
      </w:r>
      <w:r w:rsidR="0072113E">
        <w:t xml:space="preserve"> </w:t>
      </w:r>
      <w:r>
        <w:t>during</w:t>
      </w:r>
      <w:r w:rsidR="0072113E">
        <w:t xml:space="preserve"> </w:t>
      </w:r>
      <w:r w:rsidR="00391D5C">
        <w:t>S</w:t>
      </w:r>
      <w:r>
        <w:t>etup,</w:t>
      </w:r>
      <w:r w:rsidR="0072113E">
        <w:t xml:space="preserve"> </w:t>
      </w:r>
      <w:r>
        <w:t>proceed</w:t>
      </w:r>
      <w:r w:rsidR="0072113E">
        <w:t xml:space="preserve"> </w:t>
      </w:r>
      <w:r>
        <w:t>by</w:t>
      </w:r>
      <w:r w:rsidR="0072113E">
        <w:t xml:space="preserve"> </w:t>
      </w:r>
      <w:r>
        <w:t>verifying</w:t>
      </w:r>
      <w:r w:rsidR="0072113E">
        <w:t xml:space="preserve"> </w:t>
      </w:r>
      <w:r>
        <w:t>the</w:t>
      </w:r>
      <w:r w:rsidR="0072113E">
        <w:t xml:space="preserve"> </w:t>
      </w:r>
      <w:r>
        <w:t>key,</w:t>
      </w:r>
      <w:r w:rsidR="0072113E">
        <w:t xml:space="preserve"> </w:t>
      </w:r>
      <w:r>
        <w:t>and</w:t>
      </w:r>
      <w:r w:rsidR="0072113E">
        <w:t xml:space="preserve"> </w:t>
      </w:r>
      <w:r>
        <w:t>ensuring</w:t>
      </w:r>
      <w:r w:rsidR="0072113E">
        <w:t xml:space="preserve"> </w:t>
      </w:r>
      <w:r>
        <w:t>that</w:t>
      </w:r>
      <w:r w:rsidR="0072113E">
        <w:t xml:space="preserve"> </w:t>
      </w:r>
      <w:r>
        <w:t>it</w:t>
      </w:r>
      <w:r w:rsidR="0072113E">
        <w:t xml:space="preserve"> </w:t>
      </w:r>
      <w:r>
        <w:t>matches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media.</w:t>
      </w:r>
    </w:p>
    <w:p w:rsidR="001811E3" w:rsidRDefault="006654D3" w:rsidP="00183D62">
      <w:pPr>
        <w:pStyle w:val="Heading4"/>
      </w:pPr>
      <w:r>
        <w:t>Processor</w:t>
      </w:r>
      <w:r w:rsidR="0072113E">
        <w:t xml:space="preserve"> </w:t>
      </w:r>
      <w:r w:rsidR="00C504E6">
        <w:t>C</w:t>
      </w:r>
      <w:r>
        <w:t>ompatibility</w:t>
      </w:r>
      <w:r w:rsidR="0072113E">
        <w:t xml:space="preserve"> </w:t>
      </w:r>
      <w:r w:rsidR="00C504E6">
        <w:t>I</w:t>
      </w:r>
      <w:r>
        <w:t>ssues</w:t>
      </w:r>
    </w:p>
    <w:p w:rsidR="001811E3" w:rsidRDefault="006654D3" w:rsidP="00183D62">
      <w:pPr>
        <w:pStyle w:val="ParagraphText"/>
      </w:pPr>
      <w:r>
        <w:t>The</w:t>
      </w:r>
      <w:r w:rsidR="0072113E">
        <w:t xml:space="preserve"> </w:t>
      </w:r>
      <w:r>
        <w:t>new</w:t>
      </w:r>
      <w:r w:rsidR="0072113E">
        <w:t xml:space="preserve"> </w:t>
      </w:r>
      <w:r>
        <w:t>processor</w:t>
      </w:r>
      <w:r w:rsidR="0072113E">
        <w:t xml:space="preserve"> </w:t>
      </w:r>
      <w:r>
        <w:t>requirements</w:t>
      </w:r>
      <w:r w:rsidR="0072113E">
        <w:t xml:space="preserve"> </w:t>
      </w:r>
      <w:r>
        <w:t>in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could</w:t>
      </w:r>
      <w:r w:rsidR="0072113E">
        <w:t xml:space="preserve"> </w:t>
      </w:r>
      <w:r>
        <w:t>lead</w:t>
      </w:r>
      <w:r w:rsidR="0072113E">
        <w:t xml:space="preserve"> </w:t>
      </w:r>
      <w:r>
        <w:t>to</w:t>
      </w:r>
      <w:r w:rsidR="0072113E">
        <w:t xml:space="preserve"> </w:t>
      </w:r>
      <w:r>
        <w:t>questions</w:t>
      </w:r>
      <w:r w:rsidR="0072113E">
        <w:t xml:space="preserve"> </w:t>
      </w:r>
      <w:r>
        <w:t>from</w:t>
      </w:r>
      <w:r w:rsidR="0072113E">
        <w:t xml:space="preserve"> </w:t>
      </w:r>
      <w:r>
        <w:t>customers.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not</w:t>
      </w:r>
      <w:r w:rsidR="0072113E">
        <w:t xml:space="preserve"> </w:t>
      </w:r>
      <w:r>
        <w:t>a</w:t>
      </w:r>
      <w:r w:rsidR="0072113E">
        <w:t xml:space="preserve"> </w:t>
      </w:r>
      <w:r>
        <w:t>workaround</w:t>
      </w:r>
      <w:r w:rsidR="0072113E">
        <w:t xml:space="preserve"> </w:t>
      </w:r>
      <w:r>
        <w:t>to</w:t>
      </w:r>
      <w:r w:rsidR="0072113E">
        <w:t xml:space="preserve"> </w:t>
      </w:r>
      <w:r>
        <w:t>install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on</w:t>
      </w:r>
      <w:r w:rsidR="0072113E">
        <w:t xml:space="preserve"> </w:t>
      </w:r>
      <w:r>
        <w:t>a</w:t>
      </w:r>
      <w:r w:rsidR="0072113E">
        <w:t xml:space="preserve"> </w:t>
      </w:r>
      <w:r>
        <w:t>PC</w:t>
      </w:r>
      <w:r w:rsidR="0072113E">
        <w:t xml:space="preserve"> </w:t>
      </w:r>
      <w:r>
        <w:t>that</w:t>
      </w:r>
      <w:r w:rsidR="0072113E">
        <w:t xml:space="preserve"> </w:t>
      </w:r>
      <w:r>
        <w:t>does</w:t>
      </w:r>
      <w:r w:rsidR="0072113E">
        <w:t xml:space="preserve"> </w:t>
      </w:r>
      <w:r>
        <w:t>not</w:t>
      </w:r>
      <w:r w:rsidR="0072113E">
        <w:t xml:space="preserve"> </w:t>
      </w:r>
      <w:r>
        <w:t>meet</w:t>
      </w:r>
      <w:r w:rsidR="0072113E">
        <w:t xml:space="preserve"> </w:t>
      </w:r>
      <w:r>
        <w:t>the</w:t>
      </w:r>
      <w:r w:rsidR="0072113E">
        <w:t xml:space="preserve"> </w:t>
      </w:r>
      <w:r>
        <w:t>CPU</w:t>
      </w:r>
      <w:r w:rsidR="0072113E">
        <w:t xml:space="preserve"> </w:t>
      </w:r>
      <w:r>
        <w:t>capability</w:t>
      </w:r>
      <w:r w:rsidR="0072113E">
        <w:t xml:space="preserve"> </w:t>
      </w:r>
      <w:r>
        <w:t>requirements.</w:t>
      </w:r>
    </w:p>
    <w:p w:rsidR="001811E3" w:rsidRDefault="006654D3" w:rsidP="00183D62">
      <w:pPr>
        <w:pStyle w:val="ParagraphText"/>
      </w:pPr>
      <w:r>
        <w:t>If</w:t>
      </w:r>
      <w:r w:rsidR="0072113E">
        <w:t xml:space="preserve"> </w:t>
      </w:r>
      <w:r>
        <w:t>for</w:t>
      </w:r>
      <w:r w:rsidR="0072113E">
        <w:t xml:space="preserve"> </w:t>
      </w:r>
      <w:r>
        <w:t>some</w:t>
      </w:r>
      <w:r w:rsidR="0072113E">
        <w:t xml:space="preserve"> </w:t>
      </w:r>
      <w:r>
        <w:t>reason</w:t>
      </w:r>
      <w:r w:rsidR="0072113E">
        <w:t xml:space="preserve"> </w:t>
      </w:r>
      <w:r w:rsidR="00391D5C">
        <w:t>S</w:t>
      </w:r>
      <w:r>
        <w:t>etup</w:t>
      </w:r>
      <w:r w:rsidR="0072113E">
        <w:t xml:space="preserve"> </w:t>
      </w:r>
      <w:r>
        <w:t>does</w:t>
      </w:r>
      <w:r w:rsidR="0072113E">
        <w:t xml:space="preserve"> </w:t>
      </w:r>
      <w:r>
        <w:t>not</w:t>
      </w:r>
      <w:r w:rsidR="0072113E">
        <w:t xml:space="preserve"> </w:t>
      </w:r>
      <w:r>
        <w:t>block</w:t>
      </w:r>
      <w:r w:rsidR="0072113E">
        <w:t xml:space="preserve"> </w:t>
      </w:r>
      <w:r>
        <w:t>installation</w:t>
      </w:r>
      <w:r w:rsidR="0072113E">
        <w:t xml:space="preserve"> </w:t>
      </w:r>
      <w:r>
        <w:t>on</w:t>
      </w:r>
      <w:r w:rsidR="0072113E">
        <w:t xml:space="preserve"> </w:t>
      </w:r>
      <w:r>
        <w:t>a</w:t>
      </w:r>
      <w:r w:rsidR="0072113E">
        <w:t xml:space="preserve"> </w:t>
      </w:r>
      <w:r>
        <w:t>PC</w:t>
      </w:r>
      <w:r w:rsidR="0072113E">
        <w:t xml:space="preserve"> </w:t>
      </w:r>
      <w:r>
        <w:t>with</w:t>
      </w:r>
      <w:r w:rsidR="0072113E">
        <w:t xml:space="preserve"> </w:t>
      </w:r>
      <w:r>
        <w:t>an</w:t>
      </w:r>
      <w:r w:rsidR="0072113E">
        <w:t xml:space="preserve"> </w:t>
      </w:r>
      <w:r>
        <w:t>incompatible</w:t>
      </w:r>
      <w:r w:rsidR="0072113E">
        <w:t xml:space="preserve"> </w:t>
      </w:r>
      <w:r>
        <w:t>CPU,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expect</w:t>
      </w:r>
      <w:r w:rsidR="0072113E">
        <w:t xml:space="preserve"> </w:t>
      </w:r>
      <w:r>
        <w:t>to</w:t>
      </w:r>
      <w:r w:rsidR="0072113E">
        <w:t xml:space="preserve"> </w:t>
      </w:r>
      <w:r>
        <w:t>see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STOP</w:t>
      </w:r>
      <w:r w:rsidR="0072113E">
        <w:t xml:space="preserve"> </w:t>
      </w:r>
      <w:r>
        <w:t>error:</w:t>
      </w:r>
    </w:p>
    <w:p w:rsidR="001811E3" w:rsidRDefault="006654D3" w:rsidP="00183D62">
      <w:pPr>
        <w:pStyle w:val="code"/>
      </w:pPr>
      <w:r>
        <w:t>STOP</w:t>
      </w:r>
      <w:r w:rsidR="0072113E">
        <w:t xml:space="preserve">  </w:t>
      </w:r>
      <w:r>
        <w:t>0x0000005D</w:t>
      </w:r>
      <w:r w:rsidR="0072113E">
        <w:t xml:space="preserve">  </w:t>
      </w:r>
      <w:r>
        <w:t>UNSUPPORTED_PROCESSOR</w:t>
      </w:r>
    </w:p>
    <w:p w:rsidR="001811E3" w:rsidRDefault="006654D3" w:rsidP="00183D62">
      <w:pPr>
        <w:pStyle w:val="ParagraphText"/>
      </w:pPr>
      <w:r>
        <w:t>If</w:t>
      </w:r>
      <w:r w:rsidR="0072113E">
        <w:t xml:space="preserve"> </w:t>
      </w:r>
      <w:r>
        <w:t>this</w:t>
      </w:r>
      <w:r w:rsidR="0072113E">
        <w:t xml:space="preserve"> </w:t>
      </w:r>
      <w:r>
        <w:t>is</w:t>
      </w:r>
      <w:r w:rsidR="0072113E">
        <w:t xml:space="preserve"> </w:t>
      </w:r>
      <w:r>
        <w:t>encountered</w:t>
      </w:r>
      <w:r w:rsidR="0072113E">
        <w:t xml:space="preserve"> </w:t>
      </w:r>
      <w:r>
        <w:t>during</w:t>
      </w:r>
      <w:r w:rsidR="0072113E">
        <w:t xml:space="preserve"> </w:t>
      </w:r>
      <w:r>
        <w:t>an</w:t>
      </w:r>
      <w:r w:rsidR="0072113E">
        <w:t xml:space="preserve"> </w:t>
      </w:r>
      <w:r>
        <w:t>upgrade,</w:t>
      </w:r>
      <w:r w:rsidR="0072113E">
        <w:t xml:space="preserve"> </w:t>
      </w:r>
      <w:r>
        <w:t>the</w:t>
      </w:r>
      <w:r w:rsidR="0072113E">
        <w:t xml:space="preserve"> </w:t>
      </w:r>
      <w:r>
        <w:t>rollback</w:t>
      </w:r>
      <w:r w:rsidR="0072113E">
        <w:t xml:space="preserve"> </w:t>
      </w:r>
      <w:r>
        <w:t>process</w:t>
      </w:r>
      <w:r w:rsidR="0072113E">
        <w:t xml:space="preserve"> </w:t>
      </w:r>
      <w:r>
        <w:t>should</w:t>
      </w:r>
      <w:r w:rsidR="0072113E">
        <w:t xml:space="preserve"> </w:t>
      </w:r>
      <w:r>
        <w:t>return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to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.</w:t>
      </w:r>
      <w:r w:rsidR="0072113E">
        <w:t xml:space="preserve"> </w:t>
      </w:r>
      <w:r>
        <w:t>If</w:t>
      </w:r>
      <w:r w:rsidR="0072113E">
        <w:t xml:space="preserve"> </w:t>
      </w: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encountered</w:t>
      </w:r>
      <w:r w:rsidR="0072113E">
        <w:t xml:space="preserve"> </w:t>
      </w:r>
      <w:r>
        <w:t>during</w:t>
      </w:r>
      <w:r w:rsidR="0072113E">
        <w:t xml:space="preserve"> </w:t>
      </w:r>
      <w:r>
        <w:t>another</w:t>
      </w:r>
      <w:r w:rsidR="0072113E">
        <w:t xml:space="preserve"> </w:t>
      </w:r>
      <w:r>
        <w:t>type</w:t>
      </w:r>
      <w:r w:rsidR="0072113E">
        <w:t xml:space="preserve"> </w:t>
      </w:r>
      <w:r>
        <w:t>of</w:t>
      </w:r>
      <w:r w:rsidR="0072113E">
        <w:t xml:space="preserve"> </w:t>
      </w:r>
      <w:r>
        <w:t>installation,</w:t>
      </w:r>
      <w:r w:rsidR="0072113E">
        <w:t xml:space="preserve"> </w:t>
      </w:r>
      <w:r>
        <w:t>it</w:t>
      </w:r>
      <w:r w:rsidR="0072113E">
        <w:t xml:space="preserve"> </w:t>
      </w:r>
      <w:r>
        <w:t>would</w:t>
      </w:r>
      <w:r w:rsidR="0072113E">
        <w:t xml:space="preserve"> </w:t>
      </w:r>
      <w:r>
        <w:t>be</w:t>
      </w:r>
      <w:r w:rsidR="0072113E">
        <w:t xml:space="preserve"> </w:t>
      </w:r>
      <w:r>
        <w:t>best</w:t>
      </w:r>
      <w:r w:rsidR="0072113E">
        <w:t xml:space="preserve"> </w:t>
      </w:r>
      <w:r>
        <w:t>to</w:t>
      </w:r>
      <w:r w:rsidR="0072113E">
        <w:t xml:space="preserve"> </w:t>
      </w:r>
      <w:r>
        <w:t>return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to</w:t>
      </w:r>
      <w:r w:rsidR="0072113E">
        <w:t xml:space="preserve"> </w:t>
      </w:r>
      <w:r>
        <w:t>its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version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>
        <w:t>Windows.old</w:t>
      </w:r>
      <w:r w:rsidR="0072113E">
        <w:t xml:space="preserve"> </w:t>
      </w:r>
      <w:r>
        <w:t>folder.</w:t>
      </w:r>
    </w:p>
    <w:p w:rsidR="00C26E8B" w:rsidRDefault="00C26E8B" w:rsidP="00183D62">
      <w:pPr>
        <w:pStyle w:val="ParagraphText"/>
      </w:pP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also</w:t>
      </w:r>
      <w:r w:rsidR="0072113E">
        <w:t xml:space="preserve"> </w:t>
      </w:r>
      <w:r>
        <w:t>recommend</w:t>
      </w:r>
      <w:r w:rsidR="0072113E">
        <w:t xml:space="preserve"> </w:t>
      </w:r>
      <w:r>
        <w:t>that</w:t>
      </w:r>
      <w:r w:rsidR="0072113E">
        <w:t xml:space="preserve"> </w:t>
      </w:r>
      <w:r>
        <w:t>NX</w:t>
      </w:r>
      <w:r w:rsidR="0072113E">
        <w:t xml:space="preserve"> </w:t>
      </w:r>
      <w:r>
        <w:t>be</w:t>
      </w:r>
      <w:r w:rsidR="0072113E">
        <w:t xml:space="preserve"> </w:t>
      </w:r>
      <w:r>
        <w:t>enabled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BIOS</w:t>
      </w:r>
      <w:r w:rsidR="0072113E">
        <w:t xml:space="preserve"> </w:t>
      </w:r>
      <w:r>
        <w:t>configuration,</w:t>
      </w:r>
      <w:r w:rsidR="0072113E">
        <w:t xml:space="preserve"> </w:t>
      </w:r>
      <w:r>
        <w:t>if</w:t>
      </w:r>
      <w:r w:rsidR="0072113E">
        <w:t xml:space="preserve"> </w:t>
      </w:r>
      <w:r>
        <w:t>possible.</w:t>
      </w:r>
      <w:r w:rsidR="0072113E">
        <w:t xml:space="preserve"> </w:t>
      </w:r>
      <w:r>
        <w:t>This</w:t>
      </w:r>
      <w:r w:rsidR="0072113E">
        <w:t xml:space="preserve"> </w:t>
      </w:r>
      <w:r>
        <w:t>should</w:t>
      </w:r>
      <w:r w:rsidR="0072113E">
        <w:t xml:space="preserve"> </w:t>
      </w:r>
      <w:r>
        <w:t>permit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>
        <w:t>to</w:t>
      </w:r>
      <w:r w:rsidR="0072113E">
        <w:t xml:space="preserve"> </w:t>
      </w:r>
      <w:r>
        <w:t>start.</w:t>
      </w:r>
      <w:r w:rsidR="0072113E">
        <w:t xml:space="preserve"> </w:t>
      </w: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needs</w:t>
      </w:r>
      <w:r w:rsidR="0072113E">
        <w:t xml:space="preserve"> </w:t>
      </w:r>
      <w:r>
        <w:t>assistance</w:t>
      </w:r>
      <w:r w:rsidR="0072113E">
        <w:t xml:space="preserve"> </w:t>
      </w:r>
      <w:r>
        <w:t>determining</w:t>
      </w:r>
      <w:r w:rsidR="0072113E">
        <w:t xml:space="preserve"> </w:t>
      </w:r>
      <w:r>
        <w:t>how</w:t>
      </w:r>
      <w:r w:rsidR="0072113E">
        <w:t xml:space="preserve"> </w:t>
      </w:r>
      <w:r>
        <w:t>to</w:t>
      </w:r>
      <w:r w:rsidR="0072113E">
        <w:t xml:space="preserve"> </w:t>
      </w:r>
      <w:r>
        <w:t>enable</w:t>
      </w:r>
      <w:r w:rsidR="0072113E">
        <w:t xml:space="preserve"> </w:t>
      </w:r>
      <w:r>
        <w:t>NX,</w:t>
      </w:r>
      <w:r w:rsidR="0072113E">
        <w:t xml:space="preserve"> </w:t>
      </w:r>
      <w:r>
        <w:t>they</w:t>
      </w:r>
      <w:r w:rsidR="0072113E">
        <w:t xml:space="preserve"> </w:t>
      </w:r>
      <w:r>
        <w:t>should</w:t>
      </w:r>
      <w:r w:rsidR="0072113E">
        <w:t xml:space="preserve"> </w:t>
      </w:r>
      <w:r>
        <w:t>consult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PC</w:t>
      </w:r>
      <w:r w:rsidR="0072113E">
        <w:t xml:space="preserve"> </w:t>
      </w:r>
      <w:r>
        <w:t>manufacturer.</w:t>
      </w:r>
      <w:r w:rsidR="0072113E">
        <w:t xml:space="preserve"> </w:t>
      </w:r>
    </w:p>
    <w:p w:rsidR="001811E3" w:rsidRDefault="00294F82" w:rsidP="00183D62">
      <w:pPr>
        <w:pStyle w:val="Heading4"/>
      </w:pPr>
      <w:r>
        <w:t>Device</w:t>
      </w:r>
      <w:r w:rsidR="0072113E">
        <w:t xml:space="preserve"> </w:t>
      </w:r>
      <w:r>
        <w:t>and</w:t>
      </w:r>
      <w:r w:rsidR="0072113E">
        <w:t xml:space="preserve"> </w:t>
      </w:r>
      <w:r w:rsidR="00C504E6">
        <w:t>D</w:t>
      </w:r>
      <w:r w:rsidR="00DC52AE">
        <w:t>river</w:t>
      </w:r>
      <w:r w:rsidR="0072113E">
        <w:t xml:space="preserve"> </w:t>
      </w:r>
      <w:r w:rsidR="00C504E6">
        <w:t>I</w:t>
      </w:r>
      <w:r w:rsidR="00DC52AE">
        <w:t>ssues</w:t>
      </w:r>
    </w:p>
    <w:p w:rsidR="001811E3" w:rsidRDefault="00856A6E" w:rsidP="00183D62">
      <w:pPr>
        <w:pStyle w:val="ParagraphText"/>
      </w:pPr>
      <w:r>
        <w:t>These</w:t>
      </w:r>
      <w:r w:rsidR="0072113E">
        <w:t xml:space="preserve"> </w:t>
      </w:r>
      <w:r>
        <w:t>were</w:t>
      </w:r>
      <w:r w:rsidR="0072113E">
        <w:t xml:space="preserve"> </w:t>
      </w:r>
      <w:r>
        <w:t>often</w:t>
      </w:r>
      <w:r w:rsidR="0072113E">
        <w:t xml:space="preserve"> </w:t>
      </w:r>
      <w:r>
        <w:t>related</w:t>
      </w:r>
      <w:r w:rsidR="0072113E">
        <w:t xml:space="preserve"> </w:t>
      </w:r>
      <w:r>
        <w:t>to</w:t>
      </w:r>
      <w:r w:rsidR="0072113E">
        <w:t xml:space="preserve"> </w:t>
      </w:r>
      <w:r>
        <w:t>drivers</w:t>
      </w:r>
      <w:r w:rsidR="0072113E">
        <w:t xml:space="preserve"> </w:t>
      </w:r>
      <w:r>
        <w:t>migrated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installation.</w:t>
      </w:r>
      <w:r w:rsidR="0072113E">
        <w:t xml:space="preserve"> </w:t>
      </w:r>
      <w:r w:rsidR="00B94AEC">
        <w:t>This</w:t>
      </w:r>
      <w:r w:rsidR="0072113E">
        <w:t xml:space="preserve"> </w:t>
      </w:r>
      <w:r w:rsidR="00FD5291">
        <w:t>type</w:t>
      </w:r>
      <w:r w:rsidR="0072113E">
        <w:t xml:space="preserve"> </w:t>
      </w:r>
      <w:r w:rsidR="00FD5291">
        <w:t>of</w:t>
      </w:r>
      <w:r w:rsidR="0072113E">
        <w:t xml:space="preserve"> </w:t>
      </w:r>
      <w:r w:rsidR="00FD5291">
        <w:t>issue</w:t>
      </w:r>
      <w:r w:rsidR="0072113E">
        <w:t xml:space="preserve"> </w:t>
      </w:r>
      <w:r w:rsidR="00B94AEC">
        <w:t>could</w:t>
      </w:r>
      <w:r w:rsidR="0072113E">
        <w:t xml:space="preserve"> </w:t>
      </w:r>
      <w:r w:rsidR="00B94AEC">
        <w:t>appear</w:t>
      </w:r>
      <w:r w:rsidR="0072113E">
        <w:t xml:space="preserve"> </w:t>
      </w:r>
      <w:r w:rsidR="00B94AEC">
        <w:t>on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B94AEC">
        <w:t>as</w:t>
      </w:r>
      <w:r w:rsidR="0072113E">
        <w:t xml:space="preserve"> </w:t>
      </w:r>
      <w:r w:rsidR="00FD5291">
        <w:t>one</w:t>
      </w:r>
      <w:r w:rsidR="0072113E">
        <w:t xml:space="preserve"> </w:t>
      </w:r>
      <w:r w:rsidR="00FD5291">
        <w:t>of</w:t>
      </w:r>
      <w:r w:rsidR="0072113E">
        <w:t xml:space="preserve"> </w:t>
      </w:r>
      <w:r w:rsidR="00FD5291">
        <w:t>the</w:t>
      </w:r>
      <w:r w:rsidR="0072113E">
        <w:t xml:space="preserve"> </w:t>
      </w:r>
      <w:r w:rsidR="00FD5291">
        <w:t>following</w:t>
      </w:r>
      <w:r w:rsidR="0072113E">
        <w:t xml:space="preserve"> </w:t>
      </w:r>
      <w:r w:rsidR="00FD5291">
        <w:t>symptoms:</w:t>
      </w:r>
    </w:p>
    <w:p w:rsidR="001811E3" w:rsidRDefault="00FD5291" w:rsidP="00183D62">
      <w:pPr>
        <w:pStyle w:val="ListBullet"/>
      </w:pPr>
      <w:r>
        <w:t>H</w:t>
      </w:r>
      <w:r w:rsidR="00B94AEC">
        <w:t>a</w:t>
      </w:r>
      <w:r w:rsidR="00DC52AE">
        <w:t>ngs</w:t>
      </w:r>
      <w:r w:rsidR="0072113E">
        <w:t xml:space="preserve"> </w:t>
      </w:r>
      <w:r w:rsidR="00DC52AE">
        <w:t>late</w:t>
      </w:r>
      <w:r w:rsidR="0072113E">
        <w:t xml:space="preserve"> </w:t>
      </w:r>
      <w:r w:rsidR="00DC52AE">
        <w:t>in</w:t>
      </w:r>
      <w:r w:rsidR="0072113E">
        <w:t xml:space="preserve"> </w:t>
      </w:r>
      <w:r w:rsidR="00391D5C">
        <w:t>S</w:t>
      </w:r>
      <w:r w:rsidR="00DC52AE">
        <w:t>etup</w:t>
      </w:r>
      <w:r w:rsidR="00B94AEC">
        <w:t>,</w:t>
      </w:r>
      <w:r w:rsidR="0072113E">
        <w:t xml:space="preserve"> </w:t>
      </w:r>
      <w:r w:rsidR="00B94AEC">
        <w:t>particularly</w:t>
      </w:r>
      <w:r w:rsidR="0072113E">
        <w:t xml:space="preserve"> </w:t>
      </w:r>
      <w:r w:rsidR="00B94AEC">
        <w:t>at</w:t>
      </w:r>
      <w:r w:rsidR="0072113E">
        <w:t xml:space="preserve"> </w:t>
      </w:r>
      <w:r w:rsidR="00B94AEC">
        <w:t>62%,</w:t>
      </w:r>
      <w:r w:rsidR="0072113E">
        <w:t xml:space="preserve"> </w:t>
      </w:r>
      <w:r w:rsidR="00DC52AE">
        <w:t>during</w:t>
      </w:r>
      <w:r w:rsidR="0072113E">
        <w:t xml:space="preserve"> </w:t>
      </w:r>
      <w:r w:rsidR="00B94AEC">
        <w:t>an</w:t>
      </w:r>
      <w:r w:rsidR="0072113E">
        <w:t xml:space="preserve"> </w:t>
      </w:r>
      <w:r w:rsidR="00B94AEC">
        <w:t>upgrade</w:t>
      </w:r>
      <w:r w:rsidR="0072113E">
        <w:t xml:space="preserve"> </w:t>
      </w:r>
      <w:r w:rsidR="00B94AEC">
        <w:t>installation.</w:t>
      </w:r>
    </w:p>
    <w:p w:rsidR="001811E3" w:rsidRDefault="00A20416" w:rsidP="00A20416">
      <w:pPr>
        <w:pStyle w:val="ListBullet"/>
      </w:pPr>
      <w:r>
        <w:t>Reboot</w:t>
      </w:r>
      <w:r w:rsidR="0072113E">
        <w:t xml:space="preserve"> </w:t>
      </w:r>
      <w:r>
        <w:t>loop</w:t>
      </w:r>
    </w:p>
    <w:p w:rsidR="001811E3" w:rsidRDefault="00FD5291" w:rsidP="00183D62">
      <w:pPr>
        <w:pStyle w:val="ListBullet"/>
      </w:pPr>
      <w:r>
        <w:t>Hangs</w:t>
      </w:r>
      <w:r w:rsidR="0072113E">
        <w:t xml:space="preserve"> </w:t>
      </w:r>
      <w:r>
        <w:t>at</w:t>
      </w:r>
      <w:r w:rsidR="0072113E">
        <w:t xml:space="preserve"> </w:t>
      </w:r>
      <w:r>
        <w:t>“Completing</w:t>
      </w:r>
      <w:r w:rsidR="0072113E">
        <w:t xml:space="preserve"> </w:t>
      </w:r>
      <w:r>
        <w:t>installation”</w:t>
      </w:r>
    </w:p>
    <w:p w:rsidR="001811E3" w:rsidRDefault="00D414D1" w:rsidP="00183D62">
      <w:pPr>
        <w:pStyle w:val="ParagraphTex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DC52AE">
        <w:t>no</w:t>
      </w:r>
      <w:r w:rsidR="0072113E">
        <w:t xml:space="preserve"> </w:t>
      </w:r>
      <w:r w:rsidR="00DC52AE">
        <w:t>longer</w:t>
      </w:r>
      <w:r w:rsidR="0072113E">
        <w:t xml:space="preserve"> </w:t>
      </w:r>
      <w:r w:rsidR="00DC52AE">
        <w:t>shows</w:t>
      </w:r>
      <w:r w:rsidR="0072113E">
        <w:t xml:space="preserve"> </w:t>
      </w:r>
      <w:r w:rsidR="00DC52AE">
        <w:t>the</w:t>
      </w:r>
      <w:r w:rsidR="0072113E">
        <w:t xml:space="preserve"> </w:t>
      </w:r>
      <w:r w:rsidR="00DC52AE">
        <w:t>same</w:t>
      </w:r>
      <w:r w:rsidR="0072113E">
        <w:t xml:space="preserve"> </w:t>
      </w:r>
      <w:r w:rsidR="00DC52AE">
        <w:t>style</w:t>
      </w:r>
      <w:r w:rsidR="0072113E">
        <w:t xml:space="preserve"> </w:t>
      </w:r>
      <w:r w:rsidR="00DC52AE">
        <w:t>of</w:t>
      </w:r>
      <w:r w:rsidR="0072113E">
        <w:t xml:space="preserve"> </w:t>
      </w:r>
      <w:r w:rsidR="00DC52AE">
        <w:t>progress</w:t>
      </w:r>
      <w:r w:rsidR="0072113E">
        <w:t xml:space="preserve"> </w:t>
      </w:r>
      <w:r w:rsidR="00DC52AE">
        <w:t>tracking,</w:t>
      </w:r>
      <w:r w:rsidR="0072113E">
        <w:t xml:space="preserve"> </w:t>
      </w:r>
      <w:r w:rsidR="00DC52AE">
        <w:t>so</w:t>
      </w:r>
      <w:r w:rsidR="0072113E">
        <w:t xml:space="preserve"> </w:t>
      </w:r>
      <w:r w:rsidR="00DC52AE">
        <w:t>these</w:t>
      </w:r>
      <w:r w:rsidR="0072113E">
        <w:t xml:space="preserve"> </w:t>
      </w:r>
      <w:r w:rsidR="00DC52AE">
        <w:t>issues</w:t>
      </w:r>
      <w:r w:rsidR="0072113E">
        <w:t xml:space="preserve"> </w:t>
      </w:r>
      <w:r w:rsidR="00FD5291">
        <w:t>can</w:t>
      </w:r>
      <w:r w:rsidR="0072113E">
        <w:t xml:space="preserve"> </w:t>
      </w:r>
      <w:r w:rsidR="00FD5291">
        <w:t>show</w:t>
      </w:r>
      <w:r w:rsidR="0072113E">
        <w:t xml:space="preserve"> </w:t>
      </w:r>
      <w:r w:rsidR="00FD5291">
        <w:t>different</w:t>
      </w:r>
      <w:r w:rsidR="0072113E">
        <w:t xml:space="preserve"> </w:t>
      </w:r>
      <w:r w:rsidR="00FD5291">
        <w:t>symptoms</w:t>
      </w:r>
      <w:r w:rsidR="00DC52AE">
        <w:t>.</w:t>
      </w:r>
      <w:r w:rsidR="0072113E">
        <w:t xml:space="preserve"> </w:t>
      </w:r>
      <w:r w:rsidR="00DC52AE">
        <w:t>On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391D5C">
        <w:t>,</w:t>
      </w:r>
      <w:r w:rsidR="0072113E">
        <w:t xml:space="preserve"> </w:t>
      </w:r>
      <w:r w:rsidR="00DC52AE">
        <w:t>such</w:t>
      </w:r>
      <w:r w:rsidR="0072113E">
        <w:t xml:space="preserve"> </w:t>
      </w:r>
      <w:r w:rsidR="00DC52AE">
        <w:t>issues</w:t>
      </w:r>
      <w:r w:rsidR="0072113E">
        <w:t xml:space="preserve"> </w:t>
      </w:r>
      <w:r w:rsidR="00FD5291">
        <w:t>are</w:t>
      </w:r>
      <w:r w:rsidR="0072113E">
        <w:t xml:space="preserve"> </w:t>
      </w:r>
      <w:r w:rsidR="00FD5291">
        <w:t>more</w:t>
      </w:r>
      <w:r w:rsidR="0072113E">
        <w:t xml:space="preserve"> </w:t>
      </w:r>
      <w:r w:rsidR="00FD5291">
        <w:t>likely</w:t>
      </w:r>
      <w:r w:rsidR="0072113E">
        <w:t xml:space="preserve"> </w:t>
      </w:r>
      <w:r w:rsidR="00FD5291">
        <w:t>to</w:t>
      </w:r>
      <w:r w:rsidR="0072113E">
        <w:t xml:space="preserve"> </w:t>
      </w:r>
      <w:r w:rsidR="00FD5291">
        <w:t>show</w:t>
      </w:r>
      <w:r w:rsidR="0072113E">
        <w:t xml:space="preserve"> </w:t>
      </w:r>
      <w:r w:rsidR="00FD5291">
        <w:t>one</w:t>
      </w:r>
      <w:r w:rsidR="0072113E">
        <w:t xml:space="preserve"> </w:t>
      </w:r>
      <w:r w:rsidR="00FD5291">
        <w:t>of</w:t>
      </w:r>
      <w:r w:rsidR="0072113E">
        <w:t xml:space="preserve"> </w:t>
      </w:r>
      <w:r w:rsidR="00FD5291">
        <w:t>these</w:t>
      </w:r>
      <w:r w:rsidR="0072113E">
        <w:t xml:space="preserve"> </w:t>
      </w:r>
      <w:r w:rsidR="00FD5291">
        <w:t>symptoms:</w:t>
      </w:r>
    </w:p>
    <w:p w:rsidR="001811E3" w:rsidRDefault="00FD5291" w:rsidP="00183D62">
      <w:pPr>
        <w:pStyle w:val="ListBullet"/>
      </w:pPr>
      <w:r>
        <w:t>H</w:t>
      </w:r>
      <w:r w:rsidR="00DC52AE">
        <w:t>ang</w:t>
      </w:r>
      <w:r w:rsidR="0072113E">
        <w:t xml:space="preserve"> </w:t>
      </w:r>
      <w:r w:rsidR="00DC52AE">
        <w:t>during</w:t>
      </w:r>
      <w:r w:rsidR="0072113E">
        <w:t xml:space="preserve"> </w:t>
      </w:r>
      <w:r w:rsidR="00DC52AE">
        <w:t>“Getting</w:t>
      </w:r>
      <w:r w:rsidR="0072113E">
        <w:t xml:space="preserve"> </w:t>
      </w:r>
      <w:r w:rsidR="00DC52AE">
        <w:t>devices</w:t>
      </w:r>
      <w:r w:rsidR="0072113E">
        <w:t xml:space="preserve"> </w:t>
      </w:r>
      <w:r w:rsidR="00DC52AE">
        <w:t>ready”</w:t>
      </w:r>
    </w:p>
    <w:p w:rsidR="001811E3" w:rsidRDefault="00FD5291" w:rsidP="00183D62">
      <w:pPr>
        <w:pStyle w:val="ListBullet"/>
      </w:pPr>
      <w:r>
        <w:t>Hangs</w:t>
      </w:r>
      <w:r w:rsidR="0072113E">
        <w:t xml:space="preserve"> </w:t>
      </w:r>
      <w:r>
        <w:t>at</w:t>
      </w:r>
      <w:r w:rsidR="0072113E">
        <w:t xml:space="preserve"> </w:t>
      </w:r>
      <w:r>
        <w:t>“Completing</w:t>
      </w:r>
      <w:r w:rsidR="0072113E">
        <w:t xml:space="preserve"> </w:t>
      </w:r>
      <w:r>
        <w:t>installation”</w:t>
      </w:r>
    </w:p>
    <w:p w:rsidR="001811E3" w:rsidRDefault="00FD5291" w:rsidP="00183D62">
      <w:pPr>
        <w:pStyle w:val="ParagraphText"/>
      </w:pPr>
      <w:r>
        <w:t>Troubleshooting</w:t>
      </w:r>
      <w:r w:rsidR="0072113E">
        <w:t xml:space="preserve"> </w:t>
      </w:r>
      <w:r>
        <w:t>for</w:t>
      </w:r>
      <w:r w:rsidR="0072113E">
        <w:t xml:space="preserve"> </w:t>
      </w:r>
      <w:r>
        <w:t>these</w:t>
      </w:r>
      <w:r w:rsidR="0072113E">
        <w:t xml:space="preserve"> </w:t>
      </w:r>
      <w:r>
        <w:t>issues</w:t>
      </w:r>
      <w:r w:rsidR="0072113E">
        <w:t xml:space="preserve"> </w:t>
      </w:r>
      <w:r>
        <w:t>remains</w:t>
      </w:r>
      <w:r w:rsidR="0072113E">
        <w:t xml:space="preserve"> </w:t>
      </w:r>
      <w:r>
        <w:t>the</w:t>
      </w:r>
      <w:r w:rsidR="0072113E">
        <w:t xml:space="preserve"> </w:t>
      </w:r>
      <w:r>
        <w:t>same</w:t>
      </w:r>
      <w:r w:rsidR="0072113E">
        <w:t xml:space="preserve"> </w:t>
      </w:r>
      <w:r>
        <w:t>on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–</w:t>
      </w:r>
      <w:r w:rsidR="0072113E">
        <w:t xml:space="preserve"> </w:t>
      </w:r>
      <w:r w:rsidR="001F788B">
        <w:t>after</w:t>
      </w:r>
      <w:r w:rsidR="0072113E">
        <w:t xml:space="preserve"> </w:t>
      </w:r>
      <w:r w:rsidR="001F788B">
        <w:t>rollback</w:t>
      </w:r>
      <w:r w:rsidR="00391D5C">
        <w:t>,</w:t>
      </w:r>
      <w:r w:rsidR="0072113E">
        <w:t xml:space="preserve"> </w:t>
      </w:r>
      <w:r>
        <w:t>focus</w:t>
      </w:r>
      <w:r w:rsidR="0072113E">
        <w:t xml:space="preserve"> </w:t>
      </w:r>
      <w:r>
        <w:t>on</w:t>
      </w:r>
      <w:r w:rsidR="0072113E">
        <w:t xml:space="preserve"> </w:t>
      </w:r>
      <w:r>
        <w:t>simplif</w:t>
      </w:r>
      <w:r w:rsidR="001F788B">
        <w:t>ying</w:t>
      </w:r>
      <w:r w:rsidR="0072113E">
        <w:t xml:space="preserve"> </w:t>
      </w:r>
      <w:r w:rsidR="001F788B">
        <w:t>the</w:t>
      </w:r>
      <w:r w:rsidR="0072113E">
        <w:t xml:space="preserve"> </w:t>
      </w:r>
      <w:r w:rsidR="001F788B">
        <w:t>hardware</w:t>
      </w:r>
      <w:r w:rsidR="0072113E">
        <w:t xml:space="preserve"> </w:t>
      </w:r>
      <w:r w:rsidR="001F788B">
        <w:t>configuration</w:t>
      </w:r>
      <w:r w:rsidR="0072113E">
        <w:t xml:space="preserve"> </w:t>
      </w:r>
      <w:r w:rsidR="001F788B">
        <w:t>and</w:t>
      </w:r>
      <w:r w:rsidR="0072113E">
        <w:t xml:space="preserve"> </w:t>
      </w:r>
      <w:r w:rsidR="001F788B">
        <w:t>uninstalling</w:t>
      </w:r>
      <w:r w:rsidR="0072113E">
        <w:t xml:space="preserve"> </w:t>
      </w:r>
      <w:r w:rsidR="001F788B">
        <w:t>unneeded</w:t>
      </w:r>
      <w:r w:rsidR="0072113E">
        <w:t xml:space="preserve"> </w:t>
      </w:r>
      <w:r w:rsidR="001F788B">
        <w:t>drivers</w:t>
      </w:r>
      <w:r w:rsidR="0072113E">
        <w:t xml:space="preserve"> </w:t>
      </w:r>
      <w:r w:rsidR="001F788B">
        <w:t>in</w:t>
      </w:r>
      <w:r w:rsidR="0072113E">
        <w:t xml:space="preserve"> </w:t>
      </w:r>
      <w:r w:rsidR="001F788B">
        <w:t>Device</w:t>
      </w:r>
      <w:r w:rsidR="0072113E">
        <w:t xml:space="preserve"> </w:t>
      </w:r>
      <w:r w:rsidR="001F788B">
        <w:t>Manager.</w:t>
      </w:r>
      <w:r w:rsidR="0072113E">
        <w:t xml:space="preserve"> </w:t>
      </w:r>
      <w:r w:rsidR="001F788B">
        <w:t>If</w:t>
      </w:r>
      <w:r w:rsidR="0072113E">
        <w:t xml:space="preserve"> </w:t>
      </w:r>
      <w:r w:rsidR="001F788B">
        <w:t>upgrade</w:t>
      </w:r>
      <w:r w:rsidR="0072113E">
        <w:t xml:space="preserve"> </w:t>
      </w:r>
      <w:r w:rsidR="001F788B">
        <w:t>continues</w:t>
      </w:r>
      <w:r w:rsidR="0072113E">
        <w:t xml:space="preserve"> </w:t>
      </w:r>
      <w:r w:rsidR="001F788B">
        <w:t>to</w:t>
      </w:r>
      <w:r w:rsidR="0072113E">
        <w:t xml:space="preserve"> </w:t>
      </w:r>
      <w:r w:rsidR="001F788B">
        <w:t>fail,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1F788B">
        <w:t>provides</w:t>
      </w:r>
      <w:r w:rsidR="0072113E">
        <w:t xml:space="preserve"> </w:t>
      </w:r>
      <w:r w:rsidR="001F788B">
        <w:t>migration</w:t>
      </w:r>
      <w:r w:rsidR="0072113E">
        <w:t xml:space="preserve"> </w:t>
      </w:r>
      <w:r w:rsidR="001F788B">
        <w:t>options</w:t>
      </w:r>
      <w:r w:rsidR="0072113E">
        <w:t xml:space="preserve"> </w:t>
      </w:r>
      <w:r w:rsidR="001F788B">
        <w:t>that</w:t>
      </w:r>
      <w:r w:rsidR="0072113E">
        <w:t xml:space="preserve"> </w:t>
      </w:r>
      <w:r w:rsidR="001F788B">
        <w:t>can</w:t>
      </w:r>
      <w:r w:rsidR="0072113E">
        <w:t xml:space="preserve"> </w:t>
      </w:r>
      <w:r w:rsidR="001F788B">
        <w:t>help</w:t>
      </w:r>
      <w:r w:rsidR="0072113E">
        <w:t xml:space="preserve"> </w:t>
      </w:r>
      <w:r w:rsidR="001F788B">
        <w:t>us</w:t>
      </w:r>
      <w:r w:rsidR="0072113E">
        <w:t xml:space="preserve"> </w:t>
      </w:r>
      <w:r w:rsidR="001F788B">
        <w:t>get</w:t>
      </w:r>
      <w:r w:rsidR="0072113E">
        <w:t xml:space="preserve"> </w:t>
      </w:r>
      <w:r w:rsidR="001F788B">
        <w:t>customer’s</w:t>
      </w:r>
      <w:r w:rsidR="0072113E">
        <w:t xml:space="preserve"> </w:t>
      </w:r>
      <w:r w:rsidR="001F788B">
        <w:t>PCs</w:t>
      </w:r>
      <w:r w:rsidR="0072113E">
        <w:t xml:space="preserve"> </w:t>
      </w:r>
      <w:r w:rsidR="001F788B">
        <w:t>installed</w:t>
      </w:r>
      <w:r w:rsidR="0072113E">
        <w:t xml:space="preserve"> </w:t>
      </w:r>
      <w:r w:rsidR="001F788B"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1F788B">
        <w:t>with</w:t>
      </w:r>
      <w:r w:rsidR="0072113E">
        <w:t xml:space="preserve"> </w:t>
      </w:r>
      <w:r w:rsidR="001F788B">
        <w:t>their</w:t>
      </w:r>
      <w:r w:rsidR="0072113E">
        <w:t xml:space="preserve"> </w:t>
      </w:r>
      <w:r w:rsidR="001F788B">
        <w:t>files</w:t>
      </w:r>
      <w:r w:rsidR="0072113E">
        <w:t xml:space="preserve"> </w:t>
      </w:r>
      <w:r w:rsidR="001F788B">
        <w:t>and</w:t>
      </w:r>
      <w:r w:rsidR="0072113E">
        <w:t xml:space="preserve"> </w:t>
      </w:r>
      <w:r w:rsidR="001F788B">
        <w:t>user</w:t>
      </w:r>
      <w:r w:rsidR="0072113E">
        <w:t xml:space="preserve"> </w:t>
      </w:r>
      <w:r w:rsidR="001F788B">
        <w:t>accounts.</w:t>
      </w:r>
    </w:p>
    <w:p w:rsidR="001811E3" w:rsidRDefault="00C528FA" w:rsidP="004C1118">
      <w:pPr>
        <w:pStyle w:val="Heading3"/>
      </w:pPr>
      <w:bookmarkStart w:id="83" w:name="_Toc334546472"/>
      <w:bookmarkStart w:id="84" w:name="_Toc334554945"/>
      <w:bookmarkStart w:id="85" w:name="_Toc334564079"/>
      <w:r>
        <w:t>Upgrade</w:t>
      </w:r>
      <w:r w:rsidR="0072113E">
        <w:t xml:space="preserve"> </w:t>
      </w:r>
      <w:r w:rsidR="00C504E6">
        <w:t>R</w:t>
      </w:r>
      <w:r w:rsidR="001A2BC7">
        <w:t>ollback</w:t>
      </w:r>
      <w:bookmarkEnd w:id="83"/>
      <w:bookmarkEnd w:id="84"/>
      <w:bookmarkEnd w:id="85"/>
    </w:p>
    <w:p w:rsidR="001811E3" w:rsidRDefault="00D414D1" w:rsidP="004C1118">
      <w:pPr>
        <w:pStyle w:val="ParagraphTex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1A2BC7">
        <w:t>upgrade</w:t>
      </w:r>
      <w:r w:rsidR="0072113E">
        <w:t xml:space="preserve"> </w:t>
      </w:r>
      <w:r w:rsidR="001A2BC7">
        <w:t>installation</w:t>
      </w:r>
      <w:r w:rsidR="0072113E">
        <w:t xml:space="preserve"> </w:t>
      </w:r>
      <w:r w:rsidR="001A2BC7">
        <w:t>provides</w:t>
      </w:r>
      <w:r w:rsidR="0072113E">
        <w:t xml:space="preserve"> </w:t>
      </w:r>
      <w:r w:rsidR="001A2BC7">
        <w:t>a</w:t>
      </w:r>
      <w:r w:rsidR="0072113E">
        <w:t xml:space="preserve"> </w:t>
      </w:r>
      <w:r w:rsidR="001A2BC7">
        <w:t>rollback</w:t>
      </w:r>
      <w:r w:rsidR="0072113E">
        <w:t xml:space="preserve"> </w:t>
      </w:r>
      <w:r w:rsidR="001A2BC7">
        <w:t>capability,</w:t>
      </w:r>
      <w:r w:rsidR="0072113E">
        <w:t xml:space="preserve"> </w:t>
      </w:r>
      <w:r w:rsidR="001A2BC7">
        <w:t>just</w:t>
      </w:r>
      <w:r w:rsidR="0072113E">
        <w:t xml:space="preserve"> </w:t>
      </w:r>
      <w:r w:rsidR="001A2BC7">
        <w:t>as</w:t>
      </w:r>
      <w:r w:rsidR="0072113E">
        <w:t xml:space="preserve"> </w:t>
      </w:r>
      <w:r w:rsidR="001A2BC7">
        <w:t>was</w:t>
      </w:r>
      <w:r w:rsidR="0072113E">
        <w:t xml:space="preserve"> </w:t>
      </w:r>
      <w:r w:rsidR="001A2BC7">
        <w:t>present</w:t>
      </w:r>
      <w:r w:rsidR="0072113E">
        <w:t xml:space="preserve"> </w:t>
      </w:r>
      <w:r w:rsidR="001A2BC7">
        <w:t>with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1A2BC7">
        <w:t>and</w:t>
      </w:r>
      <w:r w:rsidR="0072113E">
        <w:t xml:space="preserve"> </w:t>
      </w:r>
      <w:r w:rsidR="001A2BC7">
        <w:t>earlier.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rollback</w:t>
      </w:r>
      <w:r w:rsidR="0072113E">
        <w:t xml:space="preserve"> </w:t>
      </w:r>
      <w:r w:rsidR="001A2BC7">
        <w:t>feature</w:t>
      </w:r>
      <w:r w:rsidR="0072113E">
        <w:t xml:space="preserve"> </w:t>
      </w:r>
      <w:r w:rsidR="001A2BC7">
        <w:t>is</w:t>
      </w:r>
      <w:r w:rsidR="0072113E">
        <w:t xml:space="preserve"> </w:t>
      </w:r>
      <w:r w:rsidR="001A2BC7">
        <w:t>initiated</w:t>
      </w:r>
      <w:r w:rsidR="0072113E">
        <w:t xml:space="preserve"> </w:t>
      </w:r>
      <w:r w:rsidR="001A2BC7">
        <w:t>automatically</w:t>
      </w:r>
      <w:r w:rsidR="0072113E">
        <w:t xml:space="preserve"> </w:t>
      </w:r>
      <w:r w:rsidR="001A2BC7">
        <w:t>in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event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977233">
        <w:t>an</w:t>
      </w:r>
      <w:r w:rsidR="0072113E">
        <w:t xml:space="preserve"> </w:t>
      </w:r>
      <w:r w:rsidR="00977233">
        <w:t>issue</w:t>
      </w:r>
      <w:r w:rsidR="001A2BC7">
        <w:t>,</w:t>
      </w:r>
      <w:r w:rsidR="0072113E">
        <w:t xml:space="preserve"> </w:t>
      </w:r>
      <w:r w:rsidR="001A2BC7">
        <w:t>when</w:t>
      </w:r>
      <w:r w:rsidR="0072113E">
        <w:t xml:space="preserve"> </w:t>
      </w:r>
      <w:r w:rsidR="001A2BC7">
        <w:t>both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following</w:t>
      </w:r>
      <w:r w:rsidR="0072113E">
        <w:t xml:space="preserve"> </w:t>
      </w:r>
      <w:r w:rsidR="001A2BC7">
        <w:t>are</w:t>
      </w:r>
      <w:r w:rsidR="0072113E">
        <w:t xml:space="preserve"> </w:t>
      </w:r>
      <w:r w:rsidR="001A2BC7">
        <w:t>true:</w:t>
      </w:r>
    </w:p>
    <w:p w:rsidR="001811E3" w:rsidRDefault="001A2BC7" w:rsidP="004C1118">
      <w:pPr>
        <w:pStyle w:val="ListBullet"/>
      </w:pPr>
      <w:r>
        <w:t>The</w:t>
      </w:r>
      <w:r w:rsidR="0072113E">
        <w:t xml:space="preserve"> </w:t>
      </w:r>
      <w:r>
        <w:t>user</w:t>
      </w:r>
      <w:r w:rsidR="0072113E">
        <w:t xml:space="preserve"> </w:t>
      </w:r>
      <w:r>
        <w:t>selected</w:t>
      </w:r>
      <w:r w:rsidR="0072113E">
        <w:t xml:space="preserve"> </w:t>
      </w:r>
      <w:r>
        <w:t>the</w:t>
      </w:r>
      <w:r w:rsidR="0072113E">
        <w:t xml:space="preserve"> </w:t>
      </w:r>
      <w:r>
        <w:t>installation</w:t>
      </w:r>
      <w:r w:rsidR="0072113E">
        <w:t xml:space="preserve"> </w:t>
      </w:r>
      <w:r>
        <w:t>option</w:t>
      </w:r>
      <w:r w:rsidR="0072113E">
        <w:t xml:space="preserve"> </w:t>
      </w:r>
      <w:r w:rsidRPr="00286FB3">
        <w:rPr>
          <w:b/>
        </w:rPr>
        <w:t>Windows</w:t>
      </w:r>
      <w:r w:rsidR="0072113E">
        <w:rPr>
          <w:b/>
        </w:rPr>
        <w:t xml:space="preserve"> </w:t>
      </w:r>
      <w:r w:rsidRPr="00286FB3">
        <w:rPr>
          <w:b/>
        </w:rPr>
        <w:t>settings,</w:t>
      </w:r>
      <w:r w:rsidR="0072113E">
        <w:rPr>
          <w:b/>
        </w:rPr>
        <w:t xml:space="preserve"> </w:t>
      </w:r>
      <w:r w:rsidRPr="00286FB3">
        <w:rPr>
          <w:b/>
        </w:rPr>
        <w:t>personal</w:t>
      </w:r>
      <w:r w:rsidR="0072113E">
        <w:rPr>
          <w:b/>
        </w:rPr>
        <w:t xml:space="preserve"> </w:t>
      </w:r>
      <w:r w:rsidRPr="00286FB3">
        <w:rPr>
          <w:b/>
        </w:rPr>
        <w:t>files</w:t>
      </w:r>
      <w:r w:rsidR="0072113E">
        <w:rPr>
          <w:b/>
        </w:rPr>
        <w:t xml:space="preserve"> </w:t>
      </w:r>
      <w:r w:rsidRPr="00286FB3">
        <w:rPr>
          <w:b/>
        </w:rPr>
        <w:t>and</w:t>
      </w:r>
      <w:r w:rsidR="0072113E">
        <w:rPr>
          <w:b/>
        </w:rPr>
        <w:t xml:space="preserve"> </w:t>
      </w:r>
      <w:r w:rsidRPr="00286FB3">
        <w:rPr>
          <w:b/>
        </w:rPr>
        <w:t>apps</w:t>
      </w:r>
      <w:r>
        <w:t>.</w:t>
      </w:r>
    </w:p>
    <w:p w:rsidR="001811E3" w:rsidRDefault="001A2BC7" w:rsidP="004C1118">
      <w:pPr>
        <w:pStyle w:val="ListBullet"/>
      </w:pPr>
      <w:r>
        <w:t>A</w:t>
      </w:r>
      <w:r w:rsidR="0072113E">
        <w:t xml:space="preserve"> </w:t>
      </w:r>
      <w:r>
        <w:t>failure</w:t>
      </w:r>
      <w:r w:rsidR="0072113E">
        <w:t xml:space="preserve"> </w:t>
      </w:r>
      <w:r>
        <w:t>occurs</w:t>
      </w:r>
      <w:r w:rsidR="0072113E">
        <w:t xml:space="preserve"> </w:t>
      </w:r>
      <w:r>
        <w:t>during</w:t>
      </w:r>
      <w:r w:rsidR="0072113E">
        <w:t xml:space="preserve"> </w:t>
      </w:r>
      <w:r>
        <w:t>installation,</w:t>
      </w:r>
      <w:r w:rsidR="0072113E">
        <w:t xml:space="preserve"> </w:t>
      </w:r>
      <w:r>
        <w:t>prior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Windows</w:t>
      </w:r>
      <w:r w:rsidR="0072113E">
        <w:t xml:space="preserve"> </w:t>
      </w:r>
      <w:r>
        <w:t>Welcome</w:t>
      </w:r>
      <w:r w:rsidR="0072113E">
        <w:t xml:space="preserve"> </w:t>
      </w:r>
      <w:r>
        <w:t>phase</w:t>
      </w:r>
      <w:r w:rsidR="0072113E">
        <w:t xml:space="preserve"> </w:t>
      </w:r>
      <w:r>
        <w:t>of</w:t>
      </w:r>
      <w:r w:rsidR="0072113E">
        <w:t xml:space="preserve"> </w:t>
      </w:r>
      <w:r w:rsidR="00391D5C">
        <w:t>S</w:t>
      </w:r>
      <w:r>
        <w:t>etup.</w:t>
      </w:r>
    </w:p>
    <w:p w:rsidR="001811E3" w:rsidRDefault="001A2BC7" w:rsidP="00884BD0">
      <w:pPr>
        <w:pStyle w:val="GraphicWide"/>
      </w:pPr>
      <w:bookmarkStart w:id="86" w:name="_GoBack"/>
      <w:r>
        <w:rPr>
          <w:lang w:eastAsia="zh-CN"/>
        </w:rPr>
        <w:drawing>
          <wp:inline distT="0" distB="0" distL="0" distR="0">
            <wp:extent cx="7315200" cy="4114800"/>
            <wp:effectExtent l="19050" t="19050" r="19050" b="19050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_Rollback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86"/>
    </w:p>
    <w:p w:rsidR="001811E3" w:rsidRDefault="004C1118" w:rsidP="004C1118">
      <w:pPr>
        <w:pStyle w:val="Caption"/>
      </w:pPr>
      <w:r>
        <w:t>Figure</w:t>
      </w:r>
      <w:r w:rsidR="0072113E">
        <w:t xml:space="preserve"> </w:t>
      </w:r>
      <w:fldSimple w:instr=" SEQ Figure \* ARABIC ">
        <w:r w:rsidR="0072113E">
          <w:rPr>
            <w:noProof/>
          </w:rPr>
          <w:t>56</w:t>
        </w:r>
      </w:fldSimple>
      <w:r>
        <w:t>:</w:t>
      </w:r>
      <w:r w:rsidR="0072113E">
        <w:t xml:space="preserve"> </w:t>
      </w:r>
      <w:r w:rsidR="00C528FA">
        <w:t>Upgrade</w:t>
      </w:r>
      <w:r w:rsidR="0072113E">
        <w:t xml:space="preserve"> </w:t>
      </w:r>
      <w:r w:rsidR="00AF7748">
        <w:t>r</w:t>
      </w:r>
      <w:r w:rsidR="00C528FA">
        <w:t>ollback</w:t>
      </w:r>
    </w:p>
    <w:p w:rsidR="001811E3" w:rsidRDefault="001A2BC7" w:rsidP="004C1118">
      <w:pPr>
        <w:pStyle w:val="ParagraphText"/>
      </w:pPr>
      <w:r>
        <w:t>Rollback</w:t>
      </w:r>
      <w:r w:rsidR="0072113E">
        <w:t xml:space="preserve"> </w:t>
      </w:r>
      <w:r>
        <w:t>is</w:t>
      </w:r>
      <w:r w:rsidR="0072113E">
        <w:t xml:space="preserve"> </w:t>
      </w:r>
      <w:r>
        <w:t>most</w:t>
      </w:r>
      <w:r w:rsidR="0072113E">
        <w:t xml:space="preserve"> </w:t>
      </w:r>
      <w:r>
        <w:t>commonly</w:t>
      </w:r>
      <w:r w:rsidR="0072113E">
        <w:t xml:space="preserve"> </w:t>
      </w:r>
      <w:r>
        <w:t>initiated</w:t>
      </w:r>
      <w:r w:rsidR="0072113E">
        <w:t xml:space="preserve"> </w:t>
      </w:r>
      <w:r>
        <w:t>during</w:t>
      </w:r>
      <w:r w:rsidR="0072113E">
        <w:t xml:space="preserve"> </w:t>
      </w:r>
      <w:r>
        <w:t>device</w:t>
      </w:r>
      <w:r w:rsidR="0072113E">
        <w:t xml:space="preserve"> </w:t>
      </w:r>
      <w:r>
        <w:t>installation,</w:t>
      </w:r>
      <w:r w:rsidR="0072113E">
        <w:t xml:space="preserve"> </w:t>
      </w:r>
      <w:r>
        <w:t>due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problem</w:t>
      </w:r>
      <w:r w:rsidR="00ED7FF0">
        <w:t>atic</w:t>
      </w:r>
      <w:r w:rsidR="0072113E">
        <w:t xml:space="preserve"> </w:t>
      </w:r>
      <w:r>
        <w:t>driver</w:t>
      </w:r>
      <w:r w:rsidR="0072113E">
        <w:t xml:space="preserve"> </w:t>
      </w:r>
      <w:r>
        <w:t>or</w:t>
      </w:r>
      <w:r w:rsidR="0072113E">
        <w:t xml:space="preserve"> </w:t>
      </w:r>
      <w:r>
        <w:t>device,</w:t>
      </w:r>
      <w:r w:rsidR="0072113E">
        <w:t xml:space="preserve"> </w:t>
      </w:r>
      <w:r>
        <w:t>or</w:t>
      </w:r>
      <w:r w:rsidR="0072113E">
        <w:t xml:space="preserve"> </w:t>
      </w:r>
      <w:r>
        <w:t>while</w:t>
      </w:r>
      <w:r w:rsidR="0072113E">
        <w:t xml:space="preserve"> </w:t>
      </w:r>
      <w:r w:rsidR="00391D5C">
        <w:t>S</w:t>
      </w:r>
      <w:r>
        <w:t>etup</w:t>
      </w:r>
      <w:r w:rsidR="0072113E">
        <w:t xml:space="preserve"> </w:t>
      </w:r>
      <w:r>
        <w:t>is</w:t>
      </w:r>
      <w:r w:rsidR="0072113E">
        <w:t xml:space="preserve"> </w:t>
      </w:r>
      <w:r>
        <w:t>restoring</w:t>
      </w:r>
      <w:r w:rsidR="0072113E">
        <w:t xml:space="preserve"> </w:t>
      </w:r>
      <w:r>
        <w:t>user</w:t>
      </w:r>
      <w:r w:rsidR="0072113E">
        <w:t xml:space="preserve"> </w:t>
      </w:r>
      <w:r>
        <w:t>files</w:t>
      </w:r>
      <w:r w:rsidR="0072113E">
        <w:t xml:space="preserve"> </w:t>
      </w:r>
      <w:r>
        <w:t>and</w:t>
      </w:r>
      <w:r w:rsidR="0072113E">
        <w:t xml:space="preserve"> </w:t>
      </w:r>
      <w:r>
        <w:t>settings.</w:t>
      </w:r>
    </w:p>
    <w:p w:rsidR="001811E3" w:rsidRDefault="001A2BC7" w:rsidP="004C1118">
      <w:pPr>
        <w:pStyle w:val="Note"/>
      </w:pPr>
      <w:r w:rsidRPr="00963BC3">
        <w:rPr>
          <w:b/>
        </w:rPr>
        <w:t>Note</w:t>
      </w:r>
      <w:r w:rsidRPr="00AF7748">
        <w:rPr>
          <w:b/>
        </w:rPr>
        <w:t>:</w:t>
      </w:r>
      <w:r w:rsidR="0072113E">
        <w:t xml:space="preserve"> </w:t>
      </w:r>
      <w:r>
        <w:t>When</w:t>
      </w:r>
      <w:r w:rsidR="0072113E">
        <w:t xml:space="preserve"> </w:t>
      </w:r>
      <w:r>
        <w:t>you</w:t>
      </w:r>
      <w:r w:rsidR="0072113E">
        <w:t xml:space="preserve"> </w:t>
      </w:r>
      <w:r>
        <w:t>choose</w:t>
      </w:r>
      <w:r w:rsidR="0072113E">
        <w:t xml:space="preserve"> </w:t>
      </w:r>
      <w:r>
        <w:t>this</w:t>
      </w:r>
      <w:r w:rsidR="0072113E">
        <w:t xml:space="preserve"> </w:t>
      </w:r>
      <w:r>
        <w:t>installation</w:t>
      </w:r>
      <w:r w:rsidR="0072113E">
        <w:t xml:space="preserve"> </w:t>
      </w:r>
      <w:r>
        <w:t>option,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no</w:t>
      </w:r>
      <w:r w:rsidR="0072113E">
        <w:t xml:space="preserve"> </w:t>
      </w:r>
      <w:r>
        <w:t>uninstall</w:t>
      </w:r>
      <w:r w:rsidR="0072113E">
        <w:t xml:space="preserve"> </w:t>
      </w:r>
      <w:r>
        <w:t>available</w:t>
      </w:r>
      <w:r w:rsidR="0072113E">
        <w:t xml:space="preserve"> </w:t>
      </w:r>
      <w:r>
        <w:t>once</w:t>
      </w:r>
      <w:r w:rsidR="0072113E">
        <w:t xml:space="preserve"> </w:t>
      </w:r>
      <w:r>
        <w:t>setup</w:t>
      </w:r>
      <w:r w:rsidR="0072113E">
        <w:t xml:space="preserve"> </w:t>
      </w:r>
      <w:r>
        <w:t>is</w:t>
      </w:r>
      <w:r w:rsidR="0072113E">
        <w:t xml:space="preserve"> </w:t>
      </w:r>
      <w:r>
        <w:t>complete.</w:t>
      </w:r>
    </w:p>
    <w:p w:rsidR="001811E3" w:rsidRDefault="001A2BC7" w:rsidP="004C1118">
      <w:pPr>
        <w:pStyle w:val="Heading3"/>
      </w:pPr>
      <w:bookmarkStart w:id="87" w:name="_Toc334546473"/>
      <w:bookmarkStart w:id="88" w:name="_Toc334554946"/>
      <w:bookmarkStart w:id="89" w:name="_Toc334564080"/>
      <w:r>
        <w:t>Choosing</w:t>
      </w:r>
      <w:r w:rsidR="0072113E">
        <w:t xml:space="preserve"> </w:t>
      </w:r>
      <w:r w:rsidR="00391D5C">
        <w:t>M</w:t>
      </w:r>
      <w:r w:rsidR="00C528FA">
        <w:t>igration</w:t>
      </w:r>
      <w:r w:rsidR="0072113E">
        <w:t xml:space="preserve"> </w:t>
      </w:r>
      <w:r w:rsidR="00391D5C">
        <w:t>S</w:t>
      </w:r>
      <w:r w:rsidR="00C528FA">
        <w:t>pecifics</w:t>
      </w:r>
      <w:bookmarkEnd w:id="87"/>
      <w:bookmarkEnd w:id="88"/>
      <w:bookmarkEnd w:id="89"/>
    </w:p>
    <w:p w:rsidR="001811E3" w:rsidRDefault="001A2BC7" w:rsidP="004C1118">
      <w:pPr>
        <w:pStyle w:val="ParagraphText"/>
      </w:pPr>
      <w:r>
        <w:t>Some</w:t>
      </w:r>
      <w:r w:rsidR="0072113E">
        <w:t xml:space="preserve"> </w:t>
      </w:r>
      <w:r>
        <w:t>customers</w:t>
      </w:r>
      <w:r w:rsidR="0072113E">
        <w:t xml:space="preserve"> </w:t>
      </w:r>
      <w:r>
        <w:t>may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choose</w:t>
      </w:r>
      <w:r w:rsidR="0072113E">
        <w:t xml:space="preserve"> </w:t>
      </w:r>
      <w:r>
        <w:t>which</w:t>
      </w:r>
      <w:r w:rsidR="0072113E">
        <w:t xml:space="preserve"> </w:t>
      </w:r>
      <w:r>
        <w:t>elements</w:t>
      </w:r>
      <w:r w:rsidR="0072113E">
        <w:t xml:space="preserve"> </w:t>
      </w:r>
      <w:r>
        <w:t>of</w:t>
      </w:r>
      <w:r w:rsidR="0072113E">
        <w:t xml:space="preserve"> </w:t>
      </w:r>
      <w:r>
        <w:t>their</w:t>
      </w:r>
      <w:r w:rsidR="0072113E">
        <w:t xml:space="preserve"> </w:t>
      </w:r>
      <w:r>
        <w:t>configuration</w:t>
      </w:r>
      <w:r w:rsidR="0072113E">
        <w:t xml:space="preserve"> </w:t>
      </w:r>
      <w:r>
        <w:t>are</w:t>
      </w:r>
      <w:r w:rsidR="0072113E">
        <w:t xml:space="preserve"> </w:t>
      </w:r>
      <w:r>
        <w:t>migrated</w:t>
      </w:r>
      <w:r w:rsidR="0072113E">
        <w:t xml:space="preserve"> </w:t>
      </w:r>
      <w:r>
        <w:t>to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.</w:t>
      </w:r>
      <w:r w:rsidR="0072113E">
        <w:t xml:space="preserve"> </w:t>
      </w:r>
      <w:r>
        <w:t>Using</w:t>
      </w:r>
      <w:r w:rsidR="0072113E">
        <w:t xml:space="preserve"> </w:t>
      </w:r>
      <w:r>
        <w:t>the</w:t>
      </w:r>
      <w:r w:rsidR="0072113E">
        <w:t xml:space="preserve"> </w:t>
      </w:r>
      <w:r w:rsidRPr="00391D5C">
        <w:rPr>
          <w:b/>
        </w:rPr>
        <w:t>What</w:t>
      </w:r>
      <w:r w:rsidR="0072113E">
        <w:rPr>
          <w:b/>
        </w:rPr>
        <w:t xml:space="preserve"> </w:t>
      </w:r>
      <w:r w:rsidRPr="00391D5C">
        <w:rPr>
          <w:b/>
        </w:rPr>
        <w:t>do</w:t>
      </w:r>
      <w:r w:rsidR="0072113E">
        <w:rPr>
          <w:b/>
        </w:rPr>
        <w:t xml:space="preserve"> </w:t>
      </w:r>
      <w:r w:rsidRPr="00391D5C">
        <w:rPr>
          <w:b/>
        </w:rPr>
        <w:t>you</w:t>
      </w:r>
      <w:r w:rsidR="0072113E">
        <w:rPr>
          <w:b/>
        </w:rPr>
        <w:t xml:space="preserve"> </w:t>
      </w:r>
      <w:r w:rsidRPr="00391D5C">
        <w:rPr>
          <w:b/>
        </w:rPr>
        <w:t>want</w:t>
      </w:r>
      <w:r w:rsidR="0072113E">
        <w:rPr>
          <w:b/>
        </w:rPr>
        <w:t xml:space="preserve"> </w:t>
      </w:r>
      <w:r w:rsidRPr="00391D5C">
        <w:rPr>
          <w:b/>
        </w:rPr>
        <w:t>to</w:t>
      </w:r>
      <w:r w:rsidR="0072113E">
        <w:rPr>
          <w:b/>
        </w:rPr>
        <w:t xml:space="preserve"> </w:t>
      </w:r>
      <w:r w:rsidRPr="00391D5C">
        <w:rPr>
          <w:b/>
        </w:rPr>
        <w:t>keep</w:t>
      </w:r>
      <w:r w:rsidR="00391D5C" w:rsidRPr="00391D5C">
        <w:rPr>
          <w:b/>
        </w:rPr>
        <w:t>?</w:t>
      </w:r>
      <w:r w:rsidR="0072113E">
        <w:t xml:space="preserve"> </w:t>
      </w:r>
      <w:r>
        <w:t>options</w:t>
      </w:r>
      <w:r w:rsidR="0072113E">
        <w:t xml:space="preserve"> </w:t>
      </w:r>
      <w:r>
        <w:t>in</w:t>
      </w:r>
      <w:r w:rsidR="0072113E">
        <w:t xml:space="preserve"> </w:t>
      </w:r>
      <w:r w:rsidR="00391D5C">
        <w:t>S</w:t>
      </w:r>
      <w:r>
        <w:t>etup</w:t>
      </w:r>
      <w:r w:rsidR="0072113E">
        <w:t xml:space="preserve"> </w:t>
      </w:r>
      <w:r>
        <w:t>does</w:t>
      </w:r>
      <w:r w:rsidR="0072113E">
        <w:t xml:space="preserve"> </w:t>
      </w:r>
      <w:r>
        <w:t>not</w:t>
      </w:r>
      <w:r w:rsidR="0072113E">
        <w:t xml:space="preserve"> </w:t>
      </w:r>
      <w:r>
        <w:t>give</w:t>
      </w:r>
      <w:r w:rsidR="0072113E">
        <w:t xml:space="preserve"> </w:t>
      </w:r>
      <w:r>
        <w:t>users</w:t>
      </w:r>
      <w:r w:rsidR="0072113E">
        <w:t xml:space="preserve"> </w:t>
      </w:r>
      <w:r>
        <w:t>the</w:t>
      </w:r>
      <w:r w:rsidR="0072113E">
        <w:t xml:space="preserve"> </w:t>
      </w:r>
      <w:r>
        <w:t>chance</w:t>
      </w:r>
      <w:r w:rsidR="0072113E">
        <w:t xml:space="preserve"> </w:t>
      </w:r>
      <w:r>
        <w:t>to</w:t>
      </w:r>
      <w:r w:rsidR="0072113E">
        <w:t xml:space="preserve"> </w:t>
      </w:r>
      <w:r>
        <w:t>select</w:t>
      </w:r>
      <w:r w:rsidR="0072113E">
        <w:t xml:space="preserve"> </w:t>
      </w:r>
      <w:r>
        <w:t>specific</w:t>
      </w:r>
      <w:r w:rsidR="0072113E">
        <w:t xml:space="preserve"> </w:t>
      </w:r>
      <w:r>
        <w:t>user</w:t>
      </w:r>
      <w:r w:rsidR="0072113E">
        <w:t xml:space="preserve"> </w:t>
      </w:r>
      <w:r>
        <w:t>accounts,</w:t>
      </w:r>
      <w:r w:rsidR="0072113E">
        <w:t xml:space="preserve"> </w:t>
      </w:r>
      <w:r>
        <w:t>paths,</w:t>
      </w:r>
      <w:r w:rsidR="0072113E">
        <w:t xml:space="preserve"> </w:t>
      </w:r>
      <w:r>
        <w:t>setting</w:t>
      </w:r>
      <w:r w:rsidR="0072113E">
        <w:t xml:space="preserve"> </w:t>
      </w:r>
      <w:r>
        <w:t>types</w:t>
      </w:r>
      <w:r w:rsidR="00391D5C">
        <w:t>,</w:t>
      </w:r>
      <w:r w:rsidR="0072113E">
        <w:t xml:space="preserve"> </w:t>
      </w:r>
      <w:r>
        <w:t>and</w:t>
      </w:r>
      <w:r w:rsidR="0072113E">
        <w:t xml:space="preserve"> </w:t>
      </w:r>
      <w:r>
        <w:t>other</w:t>
      </w:r>
      <w:r w:rsidR="0072113E">
        <w:t xml:space="preserve"> </w:t>
      </w:r>
      <w:r>
        <w:t>detailed</w:t>
      </w:r>
      <w:r w:rsidR="0072113E">
        <w:t xml:space="preserve"> </w:t>
      </w:r>
      <w:r>
        <w:t>options.</w:t>
      </w:r>
      <w:r w:rsidR="0072113E">
        <w:t xml:space="preserve"> </w:t>
      </w: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user</w:t>
      </w:r>
      <w:r w:rsidR="0072113E">
        <w:t xml:space="preserve"> </w:t>
      </w:r>
      <w:r>
        <w:t>prefers</w:t>
      </w:r>
      <w:r w:rsidR="0072113E">
        <w:t xml:space="preserve"> </w:t>
      </w:r>
      <w:r>
        <w:t>to</w:t>
      </w:r>
      <w:r w:rsidR="0072113E">
        <w:t xml:space="preserve"> </w:t>
      </w:r>
      <w:r>
        <w:t>choose</w:t>
      </w:r>
      <w:r w:rsidR="0072113E">
        <w:t xml:space="preserve"> </w:t>
      </w:r>
      <w:r>
        <w:t>their</w:t>
      </w:r>
      <w:r w:rsidR="0072113E">
        <w:t xml:space="preserve"> </w:t>
      </w:r>
      <w:r>
        <w:t>migrated</w:t>
      </w:r>
      <w:r w:rsidR="0072113E">
        <w:t xml:space="preserve"> </w:t>
      </w:r>
      <w:r>
        <w:t>elements</w:t>
      </w:r>
      <w:r w:rsidR="0072113E">
        <w:t xml:space="preserve"> </w:t>
      </w:r>
      <w:r>
        <w:t>more</w:t>
      </w:r>
      <w:r w:rsidR="0072113E">
        <w:t xml:space="preserve"> </w:t>
      </w:r>
      <w:r>
        <w:t>specifically,</w:t>
      </w:r>
      <w:r w:rsidR="0072113E">
        <w:t xml:space="preserve"> </w:t>
      </w:r>
      <w:r>
        <w:t>they</w:t>
      </w:r>
      <w:r w:rsidR="0072113E">
        <w:t xml:space="preserve"> </w:t>
      </w:r>
      <w:r>
        <w:t>can</w:t>
      </w:r>
      <w:r w:rsidR="0072113E">
        <w:t xml:space="preserve"> </w:t>
      </w:r>
      <w:r>
        <w:t>still</w:t>
      </w:r>
      <w:r w:rsidR="0072113E">
        <w:t xml:space="preserve"> </w:t>
      </w:r>
      <w:r>
        <w:t>use</w:t>
      </w:r>
      <w:r w:rsidR="0072113E">
        <w:t xml:space="preserve"> </w:t>
      </w:r>
      <w:r>
        <w:t>Windows</w:t>
      </w:r>
      <w:r w:rsidR="0072113E">
        <w:t xml:space="preserve"> </w:t>
      </w:r>
      <w:r>
        <w:t>Easy</w:t>
      </w:r>
      <w:r w:rsidR="0072113E">
        <w:t xml:space="preserve"> </w:t>
      </w:r>
      <w:r>
        <w:t>Transfer</w:t>
      </w:r>
      <w:r w:rsidR="0072113E">
        <w:t xml:space="preserve"> </w:t>
      </w:r>
      <w:r>
        <w:t>(WET)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same</w:t>
      </w:r>
      <w:r w:rsidR="0072113E">
        <w:t xml:space="preserve"> </w:t>
      </w:r>
      <w:r>
        <w:t>experience</w:t>
      </w:r>
      <w:r w:rsidR="0072113E">
        <w:t xml:space="preserve"> </w:t>
      </w:r>
      <w:r>
        <w:t>as</w:t>
      </w:r>
      <w:r w:rsidR="0072113E">
        <w:t xml:space="preserve"> </w:t>
      </w:r>
      <w:r>
        <w:t>was</w:t>
      </w:r>
      <w:r w:rsidR="0072113E">
        <w:t xml:space="preserve"> </w:t>
      </w:r>
      <w:r>
        <w:t>provided</w:t>
      </w:r>
      <w:r w:rsidR="0072113E">
        <w:t xml:space="preserve"> </w:t>
      </w:r>
      <w:r>
        <w:t>in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.</w:t>
      </w:r>
    </w:p>
    <w:p w:rsidR="001811E3" w:rsidRDefault="001A2BC7" w:rsidP="004C1118">
      <w:pPr>
        <w:pStyle w:val="ParagraphText"/>
      </w:pPr>
      <w:r>
        <w:t>To</w:t>
      </w:r>
      <w:r w:rsidR="0072113E">
        <w:t xml:space="preserve"> </w:t>
      </w:r>
      <w:r>
        <w:t>do</w:t>
      </w:r>
      <w:r w:rsidR="0072113E">
        <w:t xml:space="preserve"> </w:t>
      </w:r>
      <w:r>
        <w:t>this,</w:t>
      </w:r>
      <w:r w:rsidR="0072113E">
        <w:t xml:space="preserve"> </w:t>
      </w:r>
      <w:r>
        <w:t>run</w:t>
      </w:r>
      <w:r w:rsidR="0072113E">
        <w:t xml:space="preserve"> </w:t>
      </w:r>
      <w:r w:rsidRPr="008C0228">
        <w:rPr>
          <w:rFonts w:ascii="Consolas" w:hAnsi="Consolas"/>
          <w:szCs w:val="18"/>
        </w:rPr>
        <w:t>\support\migwiz\migsetup.exe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source.</w:t>
      </w:r>
      <w:r w:rsidR="0072113E">
        <w:t xml:space="preserve"> </w:t>
      </w:r>
      <w:r>
        <w:t>This</w:t>
      </w:r>
      <w:r w:rsidR="0072113E">
        <w:t xml:space="preserve"> </w:t>
      </w:r>
      <w:r>
        <w:t>will</w:t>
      </w:r>
      <w:r w:rsidR="0072113E">
        <w:t xml:space="preserve"> </w:t>
      </w:r>
      <w:r>
        <w:t>enable</w:t>
      </w:r>
      <w:r w:rsidR="0072113E">
        <w:t xml:space="preserve"> </w:t>
      </w:r>
      <w:r>
        <w:t>the</w:t>
      </w:r>
      <w:r w:rsidR="0072113E">
        <w:t xml:space="preserve"> </w:t>
      </w:r>
      <w:r>
        <w:t>user</w:t>
      </w:r>
      <w:r w:rsidR="0072113E">
        <w:t xml:space="preserve"> </w:t>
      </w:r>
      <w:r>
        <w:t>to</w:t>
      </w:r>
      <w:r w:rsidR="0072113E">
        <w:t xml:space="preserve"> </w:t>
      </w:r>
      <w:r>
        <w:t>gather</w:t>
      </w:r>
      <w:r w:rsidR="0072113E">
        <w:t xml:space="preserve"> </w:t>
      </w:r>
      <w:r>
        <w:t>the</w:t>
      </w:r>
      <w:r w:rsidR="0072113E">
        <w:t xml:space="preserve"> </w:t>
      </w:r>
      <w:r>
        <w:t>specific</w:t>
      </w:r>
      <w:r w:rsidR="0072113E">
        <w:t xml:space="preserve"> </w:t>
      </w:r>
      <w:r>
        <w:t>data</w:t>
      </w:r>
      <w:r w:rsidR="0072113E">
        <w:t xml:space="preserve"> </w:t>
      </w:r>
      <w:r>
        <w:t>and</w:t>
      </w:r>
      <w:r w:rsidR="0072113E">
        <w:t xml:space="preserve"> </w:t>
      </w:r>
      <w:r>
        <w:t>settings</w:t>
      </w:r>
      <w:r w:rsidR="0072113E">
        <w:t xml:space="preserve"> </w:t>
      </w:r>
      <w:r>
        <w:t>needed</w:t>
      </w:r>
      <w:r w:rsidR="0072113E">
        <w:t xml:space="preserve"> </w:t>
      </w:r>
      <w:r>
        <w:t>from</w:t>
      </w:r>
      <w:r w:rsidR="0072113E">
        <w:t xml:space="preserve"> </w:t>
      </w:r>
      <w:r>
        <w:t>the</w:t>
      </w:r>
      <w:r w:rsidR="0072113E">
        <w:t xml:space="preserve"> </w:t>
      </w:r>
      <w:r>
        <w:t>previous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</w:t>
      </w:r>
      <w:r w:rsidR="0072113E">
        <w:t xml:space="preserve"> </w:t>
      </w:r>
      <w:r>
        <w:t>or</w:t>
      </w:r>
      <w:r w:rsidR="0072113E">
        <w:t xml:space="preserve"> </w:t>
      </w:r>
      <w:r>
        <w:t>old</w:t>
      </w:r>
      <w:r w:rsidR="0072113E">
        <w:t xml:space="preserve"> </w:t>
      </w:r>
      <w:r>
        <w:t>PC.</w:t>
      </w:r>
    </w:p>
    <w:p w:rsidR="001811E3" w:rsidRDefault="001A2BC7" w:rsidP="004C1118">
      <w:pPr>
        <w:pStyle w:val="Heading3"/>
      </w:pPr>
      <w:bookmarkStart w:id="90" w:name="_Toc334546474"/>
      <w:bookmarkStart w:id="91" w:name="_Toc334554947"/>
      <w:bookmarkStart w:id="92" w:name="_Toc334564081"/>
      <w:r>
        <w:t>Migration</w:t>
      </w:r>
      <w:r w:rsidR="0072113E">
        <w:t xml:space="preserve"> </w:t>
      </w:r>
      <w:r w:rsidR="00391D5C">
        <w:t>F</w:t>
      </w:r>
      <w:r>
        <w:t>ailures</w:t>
      </w:r>
      <w:bookmarkEnd w:id="90"/>
      <w:bookmarkEnd w:id="91"/>
      <w:bookmarkEnd w:id="92"/>
    </w:p>
    <w:p w:rsidR="001811E3" w:rsidRDefault="001A2BC7" w:rsidP="004C1118">
      <w:pPr>
        <w:pStyle w:val="ParagraphText"/>
      </w:pPr>
      <w:r>
        <w:t>If</w:t>
      </w:r>
      <w:r w:rsidR="0072113E">
        <w:t xml:space="preserve"> </w:t>
      </w:r>
      <w:r>
        <w:t>a</w:t>
      </w:r>
      <w:r w:rsidR="0072113E">
        <w:t xml:space="preserve"> </w:t>
      </w:r>
      <w:r>
        <w:t>customer</w:t>
      </w:r>
      <w:r w:rsidR="0072113E">
        <w:t xml:space="preserve"> </w:t>
      </w:r>
      <w:r>
        <w:t>reports</w:t>
      </w:r>
      <w:r w:rsidR="0072113E">
        <w:t xml:space="preserve"> </w:t>
      </w:r>
      <w:r>
        <w:t>that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391D5C">
        <w:t>S</w:t>
      </w:r>
      <w:r>
        <w:t>etup</w:t>
      </w:r>
      <w:r w:rsidR="0072113E">
        <w:t xml:space="preserve"> </w:t>
      </w:r>
      <w:r>
        <w:t>did</w:t>
      </w:r>
      <w:r w:rsidR="0072113E">
        <w:t xml:space="preserve"> </w:t>
      </w:r>
      <w:r>
        <w:t>not</w:t>
      </w:r>
      <w:r w:rsidR="0072113E">
        <w:t xml:space="preserve"> </w:t>
      </w:r>
      <w:r>
        <w:t>preserve</w:t>
      </w:r>
      <w:r w:rsidR="0072113E">
        <w:t xml:space="preserve"> </w:t>
      </w:r>
      <w:r>
        <w:t>files,</w:t>
      </w:r>
      <w:r w:rsidR="0072113E">
        <w:t xml:space="preserve"> </w:t>
      </w:r>
      <w:r>
        <w:t>settings</w:t>
      </w:r>
      <w:r w:rsidR="00391D5C">
        <w:t>,</w:t>
      </w:r>
      <w:r w:rsidR="0072113E">
        <w:t xml:space="preserve"> </w:t>
      </w:r>
      <w:r>
        <w:t>or</w:t>
      </w:r>
      <w:r w:rsidR="0072113E">
        <w:t xml:space="preserve"> </w:t>
      </w:r>
      <w:r>
        <w:t>apps</w:t>
      </w:r>
      <w:r w:rsidR="0072113E">
        <w:t xml:space="preserve"> </w:t>
      </w:r>
      <w:r>
        <w:t>as</w:t>
      </w:r>
      <w:r w:rsidR="0072113E">
        <w:t xml:space="preserve"> </w:t>
      </w:r>
      <w:r>
        <w:t>they</w:t>
      </w:r>
      <w:r w:rsidR="0072113E">
        <w:t xml:space="preserve"> </w:t>
      </w:r>
      <w:r>
        <w:t>expected</w:t>
      </w:r>
      <w:r w:rsidR="0072113E">
        <w:t xml:space="preserve"> </w:t>
      </w:r>
      <w:r>
        <w:t>it</w:t>
      </w:r>
      <w:r w:rsidR="0072113E">
        <w:t xml:space="preserve"> </w:t>
      </w:r>
      <w:r>
        <w:t>should,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>
        <w:t>Windows.old</w:t>
      </w:r>
      <w:r w:rsidR="0072113E">
        <w:t xml:space="preserve"> </w:t>
      </w:r>
      <w:r>
        <w:t>folder</w:t>
      </w:r>
      <w:r w:rsidR="0072113E">
        <w:t xml:space="preserve"> </w:t>
      </w:r>
      <w:r>
        <w:t>as</w:t>
      </w:r>
      <w:r w:rsidR="0072113E">
        <w:t xml:space="preserve"> </w:t>
      </w:r>
      <w:r>
        <w:t>a</w:t>
      </w:r>
      <w:r w:rsidR="0072113E">
        <w:t xml:space="preserve"> </w:t>
      </w:r>
      <w:r>
        <w:t>source</w:t>
      </w:r>
      <w:r w:rsidR="0072113E">
        <w:t xml:space="preserve"> </w:t>
      </w:r>
      <w:r>
        <w:t>for</w:t>
      </w:r>
      <w:r w:rsidR="0072113E">
        <w:t xml:space="preserve"> </w:t>
      </w:r>
      <w:r>
        <w:t>information</w:t>
      </w:r>
      <w:r w:rsidR="0072113E">
        <w:t xml:space="preserve"> </w:t>
      </w:r>
      <w:r>
        <w:t>or</w:t>
      </w:r>
      <w:r w:rsidR="0072113E">
        <w:t xml:space="preserve"> </w:t>
      </w:r>
      <w:r>
        <w:t>recovery.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do</w:t>
      </w:r>
      <w:r w:rsidR="0072113E">
        <w:t xml:space="preserve"> </w:t>
      </w:r>
      <w:r>
        <w:t>this</w:t>
      </w:r>
      <w:r w:rsidR="0072113E">
        <w:t xml:space="preserve"> </w:t>
      </w:r>
      <w:r>
        <w:t>to</w:t>
      </w:r>
      <w:r w:rsidR="0072113E">
        <w:t xml:space="preserve"> </w:t>
      </w:r>
      <w:r>
        <w:t>a</w:t>
      </w:r>
      <w:r w:rsidR="0072113E">
        <w:t xml:space="preserve"> </w:t>
      </w:r>
      <w:r>
        <w:t>much</w:t>
      </w:r>
      <w:r w:rsidR="0072113E">
        <w:t xml:space="preserve"> </w:t>
      </w:r>
      <w:r>
        <w:t>greater</w:t>
      </w:r>
      <w:r w:rsidR="0072113E">
        <w:t xml:space="preserve"> </w:t>
      </w:r>
      <w:r>
        <w:t>degree</w:t>
      </w:r>
      <w:r w:rsidR="0072113E">
        <w:t xml:space="preserve"> </w:t>
      </w:r>
      <w:r>
        <w:t>than</w:t>
      </w:r>
      <w:r w:rsidR="0072113E">
        <w:t xml:space="preserve"> </w:t>
      </w:r>
      <w:r>
        <w:t>with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391D5C">
        <w:t>S</w:t>
      </w:r>
      <w:r>
        <w:t>etup</w:t>
      </w:r>
      <w:r w:rsidR="0072113E">
        <w:t xml:space="preserve"> </w:t>
      </w:r>
      <w:r>
        <w:t>due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increased</w:t>
      </w:r>
      <w:r w:rsidR="0072113E">
        <w:t xml:space="preserve"> </w:t>
      </w:r>
      <w:r>
        <w:t>usage</w:t>
      </w:r>
      <w:r w:rsidR="0072113E">
        <w:t xml:space="preserve"> </w:t>
      </w:r>
      <w:r>
        <w:t>of</w:t>
      </w:r>
      <w:r w:rsidR="0072113E">
        <w:t xml:space="preserve"> </w:t>
      </w:r>
      <w:r>
        <w:t>Windows.old</w:t>
      </w:r>
      <w:r w:rsidR="0072113E">
        <w:t xml:space="preserve"> </w:t>
      </w:r>
      <w:r>
        <w:t>in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.</w:t>
      </w:r>
    </w:p>
    <w:p w:rsidR="001811E3" w:rsidRDefault="00D414D1" w:rsidP="004C1118">
      <w:pPr>
        <w:pStyle w:val="ParagraphTex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1A2BC7">
        <w:t>preserves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previous</w:t>
      </w:r>
      <w:r w:rsidR="0072113E">
        <w:t xml:space="preserve"> </w:t>
      </w:r>
      <w:r w:rsidR="001A2BC7">
        <w:t>Windows</w:t>
      </w:r>
      <w:r w:rsidR="0072113E">
        <w:t xml:space="preserve"> </w:t>
      </w:r>
      <w:r w:rsidR="001A2BC7">
        <w:t>installation</w:t>
      </w:r>
      <w:r w:rsidR="0072113E">
        <w:t xml:space="preserve"> </w:t>
      </w:r>
      <w:r w:rsidR="001A2BC7">
        <w:t>in</w:t>
      </w:r>
      <w:r w:rsidR="0072113E">
        <w:t xml:space="preserve"> </w:t>
      </w:r>
      <w:r w:rsidR="001A2BC7">
        <w:t>a</w:t>
      </w:r>
      <w:r w:rsidR="0072113E">
        <w:t xml:space="preserve"> </w:t>
      </w:r>
      <w:r w:rsidR="001A2BC7">
        <w:t>Windows.old</w:t>
      </w:r>
      <w:r w:rsidR="0072113E">
        <w:t xml:space="preserve"> </w:t>
      </w:r>
      <w:r w:rsidR="001A2BC7">
        <w:t>folder,</w:t>
      </w:r>
      <w:r w:rsidR="0072113E">
        <w:t xml:space="preserve"> </w:t>
      </w:r>
      <w:r w:rsidR="001A2BC7">
        <w:t>regardless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274E26">
        <w:t>migration</w:t>
      </w:r>
      <w:r w:rsidR="0072113E">
        <w:t xml:space="preserve"> </w:t>
      </w:r>
      <w:r w:rsidR="001A2BC7">
        <w:t>method</w:t>
      </w:r>
      <w:r w:rsidR="0072113E">
        <w:t xml:space="preserve"> </w:t>
      </w:r>
      <w:r w:rsidR="001A2BC7">
        <w:t>selected.</w:t>
      </w:r>
      <w:r w:rsidR="0072113E">
        <w:t xml:space="preserve"> </w:t>
      </w:r>
      <w:r w:rsidR="001A2BC7">
        <w:t>This</w:t>
      </w:r>
      <w:r w:rsidR="0072113E">
        <w:t xml:space="preserve"> </w:t>
      </w:r>
      <w:r w:rsidR="001A2BC7">
        <w:t>means</w:t>
      </w:r>
      <w:r w:rsidR="0072113E">
        <w:t xml:space="preserve"> </w:t>
      </w:r>
      <w:r w:rsidR="001A2BC7">
        <w:t>that</w:t>
      </w:r>
      <w:r w:rsidR="0072113E">
        <w:t xml:space="preserve"> </w:t>
      </w:r>
      <w:r w:rsidR="001A2BC7">
        <w:t>you</w:t>
      </w:r>
      <w:r w:rsidR="0072113E">
        <w:t xml:space="preserve"> </w:t>
      </w:r>
      <w:r w:rsidR="001A2BC7">
        <w:t>can</w:t>
      </w:r>
      <w:r w:rsidR="0072113E">
        <w:t xml:space="preserve"> </w:t>
      </w:r>
      <w:r w:rsidR="001A2BC7">
        <w:t>generally</w:t>
      </w:r>
      <w:r w:rsidR="0072113E">
        <w:t xml:space="preserve"> </w:t>
      </w:r>
      <w:r w:rsidR="001A2BC7">
        <w:t>recover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previous</w:t>
      </w:r>
      <w:r w:rsidR="0072113E">
        <w:t xml:space="preserve"> </w:t>
      </w:r>
      <w:r w:rsidR="001A2BC7">
        <w:t>installation</w:t>
      </w:r>
      <w:r w:rsidR="0072113E">
        <w:t xml:space="preserve"> </w:t>
      </w:r>
      <w:r w:rsidR="001A2BC7">
        <w:t>by</w:t>
      </w:r>
      <w:r w:rsidR="0072113E">
        <w:t xml:space="preserve"> </w:t>
      </w:r>
      <w:r w:rsidR="001A2BC7">
        <w:t>restoring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contents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1A2BC7" w:rsidRPr="00464CE0">
        <w:t>C:\Windows.old</w:t>
      </w:r>
      <w:r w:rsidR="0072113E">
        <w:t xml:space="preserve"> </w:t>
      </w:r>
      <w:r w:rsidR="001A2BC7">
        <w:t>to</w:t>
      </w:r>
      <w:r w:rsidR="0072113E">
        <w:t xml:space="preserve"> </w:t>
      </w:r>
      <w:r w:rsidR="001A2BC7">
        <w:t>the</w:t>
      </w:r>
      <w:r w:rsidR="0072113E">
        <w:t xml:space="preserve"> </w:t>
      </w:r>
      <w:r w:rsidR="001A2BC7">
        <w:t>root</w:t>
      </w:r>
      <w:r w:rsidR="0072113E">
        <w:t xml:space="preserve"> </w:t>
      </w:r>
      <w:r w:rsidR="001A2BC7">
        <w:t>of</w:t>
      </w:r>
      <w:r w:rsidR="0072113E">
        <w:t xml:space="preserve"> </w:t>
      </w:r>
      <w:r w:rsidR="001A2BC7">
        <w:t>that</w:t>
      </w:r>
      <w:r w:rsidR="0072113E">
        <w:t xml:space="preserve"> </w:t>
      </w:r>
      <w:r w:rsidR="001A2BC7">
        <w:t>drive.</w:t>
      </w:r>
    </w:p>
    <w:p w:rsidR="001811E3" w:rsidRDefault="001A2BC7" w:rsidP="004C1118">
      <w:pPr>
        <w:pStyle w:val="ParagraphText"/>
      </w:pPr>
      <w:r>
        <w:t>This</w:t>
      </w:r>
      <w:r w:rsidR="0072113E">
        <w:t xml:space="preserve"> </w:t>
      </w:r>
      <w:r>
        <w:t>also</w:t>
      </w:r>
      <w:r w:rsidR="0072113E">
        <w:t xml:space="preserve"> </w:t>
      </w:r>
      <w:r>
        <w:t>gives</w:t>
      </w:r>
      <w:r w:rsidR="0072113E">
        <w:t xml:space="preserve"> </w:t>
      </w:r>
      <w:r>
        <w:t>support</w:t>
      </w:r>
      <w:r w:rsidR="0072113E">
        <w:t xml:space="preserve"> </w:t>
      </w:r>
      <w:r>
        <w:t>a</w:t>
      </w:r>
      <w:r w:rsidR="0072113E">
        <w:t xml:space="preserve"> </w:t>
      </w:r>
      <w:r>
        <w:t>significantly</w:t>
      </w:r>
      <w:r w:rsidR="0072113E">
        <w:t xml:space="preserve"> </w:t>
      </w:r>
      <w:r>
        <w:t>simplified</w:t>
      </w:r>
      <w:r w:rsidR="0072113E">
        <w:t xml:space="preserve"> </w:t>
      </w:r>
      <w:r>
        <w:t>ability</w:t>
      </w:r>
      <w:r w:rsidR="0072113E">
        <w:t xml:space="preserve"> </w:t>
      </w:r>
      <w:r>
        <w:t>to</w:t>
      </w:r>
      <w:r w:rsidR="0072113E">
        <w:t xml:space="preserve"> </w:t>
      </w:r>
      <w:r>
        <w:t>help</w:t>
      </w:r>
      <w:r w:rsidR="0072113E">
        <w:t xml:space="preserve"> </w:t>
      </w:r>
      <w:r>
        <w:t>recover</w:t>
      </w:r>
      <w:r w:rsidR="0072113E">
        <w:t xml:space="preserve"> </w:t>
      </w:r>
      <w:r>
        <w:t>missing</w:t>
      </w:r>
      <w:r w:rsidR="0072113E">
        <w:t xml:space="preserve"> </w:t>
      </w:r>
      <w:r>
        <w:t>data</w:t>
      </w:r>
      <w:r w:rsidR="0072113E">
        <w:t xml:space="preserve"> </w:t>
      </w:r>
      <w:r>
        <w:t>files</w:t>
      </w:r>
      <w:r w:rsidR="0072113E">
        <w:t xml:space="preserve"> </w:t>
      </w:r>
      <w:r>
        <w:t>after</w:t>
      </w:r>
      <w:r w:rsidR="0072113E">
        <w:t xml:space="preserve"> </w:t>
      </w:r>
      <w:r>
        <w:t>setup</w:t>
      </w:r>
      <w:r w:rsidR="0072113E">
        <w:t xml:space="preserve"> </w:t>
      </w:r>
      <w:r>
        <w:t>was</w:t>
      </w:r>
      <w:r w:rsidR="0072113E">
        <w:t xml:space="preserve"> </w:t>
      </w:r>
      <w:r>
        <w:t>run,</w:t>
      </w:r>
      <w:r w:rsidR="0072113E">
        <w:t xml:space="preserve"> </w:t>
      </w:r>
      <w:r>
        <w:t>particular</w:t>
      </w:r>
      <w:r w:rsidR="0072113E">
        <w:t xml:space="preserve"> </w:t>
      </w:r>
      <w:r>
        <w:t>after</w:t>
      </w:r>
      <w:r w:rsidR="0072113E">
        <w:t xml:space="preserve"> </w:t>
      </w:r>
      <w:r>
        <w:t>an</w:t>
      </w:r>
      <w:r w:rsidR="0072113E">
        <w:t xml:space="preserve"> </w:t>
      </w:r>
      <w:r>
        <w:t>upgrade</w:t>
      </w:r>
      <w:r w:rsidR="0072113E">
        <w:t xml:space="preserve"> </w:t>
      </w:r>
      <w:r>
        <w:t>–</w:t>
      </w:r>
      <w:r w:rsidR="0072113E">
        <w:t xml:space="preserve"> </w:t>
      </w:r>
      <w:r>
        <w:t>a</w:t>
      </w:r>
      <w:r w:rsidR="0072113E">
        <w:t xml:space="preserve"> </w:t>
      </w:r>
      <w:r>
        <w:t>full</w:t>
      </w:r>
      <w:r w:rsidR="0072113E">
        <w:t xml:space="preserve"> </w:t>
      </w:r>
      <w:r>
        <w:t>migration.</w:t>
      </w:r>
    </w:p>
    <w:p w:rsidR="001811E3" w:rsidRDefault="00DC588F" w:rsidP="00183D62">
      <w:pPr>
        <w:pStyle w:val="Heading4"/>
      </w:pPr>
      <w:r>
        <w:t>Windows.old</w:t>
      </w:r>
      <w:r w:rsidR="0072113E">
        <w:t xml:space="preserve"> </w:t>
      </w:r>
      <w:r w:rsidR="00391D5C">
        <w:t>S</w:t>
      </w:r>
      <w:r>
        <w:t>cheduled</w:t>
      </w:r>
      <w:r w:rsidR="0072113E">
        <w:t xml:space="preserve"> </w:t>
      </w:r>
      <w:r w:rsidR="00391D5C">
        <w:t>T</w:t>
      </w:r>
      <w:r>
        <w:t>ask</w:t>
      </w:r>
    </w:p>
    <w:p w:rsidR="001811E3" w:rsidRDefault="00DC588F" w:rsidP="004C1118">
      <w:pPr>
        <w:pStyle w:val="ParagraphText"/>
      </w:pP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one</w:t>
      </w:r>
      <w:r w:rsidR="0072113E">
        <w:t xml:space="preserve"> </w:t>
      </w:r>
      <w:r>
        <w:t>change</w:t>
      </w:r>
      <w:r w:rsidR="0072113E">
        <w:t xml:space="preserve"> </w:t>
      </w:r>
      <w:r>
        <w:t>to</w:t>
      </w:r>
      <w:r w:rsidR="0072113E">
        <w:t xml:space="preserve"> </w:t>
      </w:r>
      <w:r>
        <w:t>the</w:t>
      </w:r>
      <w:r w:rsidR="0072113E">
        <w:t xml:space="preserve"> </w:t>
      </w:r>
      <w:r>
        <w:t>way</w:t>
      </w:r>
      <w:r w:rsidR="0072113E">
        <w:t xml:space="preserve"> </w:t>
      </w:r>
      <w:r>
        <w:t>that</w:t>
      </w:r>
      <w:r w:rsidR="0072113E">
        <w:t xml:space="preserve"> </w:t>
      </w:r>
      <w:r>
        <w:t>the</w:t>
      </w:r>
      <w:r w:rsidR="0072113E">
        <w:t xml:space="preserve"> </w:t>
      </w:r>
      <w:r>
        <w:t>Windows.old</w:t>
      </w:r>
      <w:r w:rsidR="0072113E">
        <w:t xml:space="preserve"> </w:t>
      </w:r>
      <w:r>
        <w:t>folder</w:t>
      </w:r>
      <w:r w:rsidR="0072113E">
        <w:t xml:space="preserve"> </w:t>
      </w:r>
      <w:r>
        <w:t>is</w:t>
      </w:r>
      <w:r w:rsidR="0072113E">
        <w:t xml:space="preserve"> </w:t>
      </w:r>
      <w:r>
        <w:t>managed</w:t>
      </w:r>
      <w:r w:rsidR="0072113E">
        <w:t xml:space="preserve"> </w:t>
      </w:r>
      <w:r>
        <w:t>in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compared</w:t>
      </w:r>
      <w:r w:rsidR="0072113E">
        <w:t xml:space="preserve"> </w:t>
      </w:r>
      <w:r>
        <w:t>with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.</w:t>
      </w:r>
      <w:r w:rsidR="0072113E">
        <w:t xml:space="preserve"> </w:t>
      </w:r>
      <w:r>
        <w:t>On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>
        <w:t>,</w:t>
      </w:r>
      <w:r w:rsidR="0072113E">
        <w:t xml:space="preserve"> </w:t>
      </w:r>
      <w:r>
        <w:t>when</w:t>
      </w:r>
      <w:r w:rsidR="0072113E">
        <w:t xml:space="preserve"> </w:t>
      </w:r>
      <w:r>
        <w:t>Install.exe</w:t>
      </w:r>
      <w:r w:rsidR="0072113E">
        <w:t xml:space="preserve"> </w:t>
      </w:r>
      <w:r>
        <w:t>creates</w:t>
      </w:r>
      <w:r w:rsidR="0072113E">
        <w:t xml:space="preserve"> </w:t>
      </w:r>
      <w:r>
        <w:t>a</w:t>
      </w:r>
      <w:r w:rsidR="0072113E">
        <w:t xml:space="preserve"> </w:t>
      </w:r>
      <w:r>
        <w:t>Windows.old</w:t>
      </w:r>
      <w:r w:rsidR="0072113E">
        <w:t xml:space="preserve"> </w:t>
      </w:r>
      <w:r>
        <w:t>folder,</w:t>
      </w:r>
      <w:r w:rsidR="0072113E">
        <w:t xml:space="preserve"> </w:t>
      </w:r>
      <w:r>
        <w:t>there</w:t>
      </w:r>
      <w:r w:rsidR="0072113E">
        <w:t xml:space="preserve"> </w:t>
      </w:r>
      <w:r>
        <w:t>is</w:t>
      </w:r>
      <w:r w:rsidR="0072113E">
        <w:t xml:space="preserve"> </w:t>
      </w:r>
      <w:r>
        <w:t>a</w:t>
      </w:r>
      <w:r w:rsidR="0072113E">
        <w:t xml:space="preserve"> </w:t>
      </w:r>
      <w:r>
        <w:t>schedule</w:t>
      </w:r>
      <w:r w:rsidR="0072113E">
        <w:t xml:space="preserve"> </w:t>
      </w:r>
      <w:r>
        <w:t>task</w:t>
      </w:r>
      <w:r w:rsidR="0072113E">
        <w:t xml:space="preserve"> </w:t>
      </w:r>
      <w:r>
        <w:t>added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new</w:t>
      </w:r>
      <w:r w:rsidR="0072113E">
        <w:t xml:space="preserve"> </w:t>
      </w:r>
      <w:r>
        <w:t>Windows</w:t>
      </w:r>
      <w:r w:rsidR="0072113E">
        <w:t xml:space="preserve"> </w:t>
      </w:r>
      <w:r>
        <w:t>installation.</w:t>
      </w:r>
      <w:r w:rsidR="0072113E">
        <w:t xml:space="preserve"> </w:t>
      </w:r>
      <w:r>
        <w:t>This</w:t>
      </w:r>
      <w:r w:rsidR="0072113E">
        <w:t xml:space="preserve"> </w:t>
      </w:r>
      <w:r>
        <w:t>schedule</w:t>
      </w:r>
      <w:r w:rsidR="0072113E">
        <w:t xml:space="preserve"> </w:t>
      </w:r>
      <w:r>
        <w:t>task</w:t>
      </w:r>
      <w:r w:rsidR="005E43CF">
        <w:t>,</w:t>
      </w:r>
      <w:r w:rsidR="0072113E">
        <w:t xml:space="preserve"> </w:t>
      </w:r>
      <w:r w:rsidR="00C1201A">
        <w:t>SetupCleanupTask</w:t>
      </w:r>
      <w:r w:rsidR="005E43CF">
        <w:t>,</w:t>
      </w:r>
      <w:r w:rsidR="0072113E">
        <w:t xml:space="preserve"> </w:t>
      </w:r>
      <w:r>
        <w:t>removes</w:t>
      </w:r>
      <w:r w:rsidR="0072113E">
        <w:t xml:space="preserve"> </w:t>
      </w:r>
      <w:r>
        <w:t>the</w:t>
      </w:r>
      <w:r w:rsidR="0072113E">
        <w:t xml:space="preserve"> </w:t>
      </w:r>
      <w:r>
        <w:t>Windows.old</w:t>
      </w:r>
      <w:r w:rsidR="0072113E">
        <w:t xml:space="preserve"> </w:t>
      </w:r>
      <w:r>
        <w:t>folder</w:t>
      </w:r>
      <w:r w:rsidR="0072113E">
        <w:t xml:space="preserve"> </w:t>
      </w:r>
      <w:r>
        <w:t>contents</w:t>
      </w:r>
      <w:r w:rsidR="0072113E">
        <w:t xml:space="preserve"> </w:t>
      </w:r>
      <w:r>
        <w:t>when</w:t>
      </w:r>
      <w:r w:rsidR="0072113E">
        <w:t xml:space="preserve"> </w:t>
      </w:r>
      <w:r>
        <w:t>either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are</w:t>
      </w:r>
      <w:r w:rsidR="0072113E">
        <w:t xml:space="preserve"> </w:t>
      </w:r>
      <w:r>
        <w:t>true:</w:t>
      </w:r>
    </w:p>
    <w:p w:rsidR="001811E3" w:rsidRDefault="00DC588F" w:rsidP="00183D62">
      <w:pPr>
        <w:pStyle w:val="ListBullet"/>
      </w:pPr>
      <w:r>
        <w:t>It</w:t>
      </w:r>
      <w:r w:rsidR="0072113E">
        <w:t xml:space="preserve"> </w:t>
      </w:r>
      <w:r>
        <w:t>is</w:t>
      </w:r>
      <w:r w:rsidR="0072113E">
        <w:t xml:space="preserve"> </w:t>
      </w:r>
      <w:r>
        <w:t>28</w:t>
      </w:r>
      <w:r w:rsidR="0072113E">
        <w:t xml:space="preserve"> </w:t>
      </w:r>
      <w:r>
        <w:t>days</w:t>
      </w:r>
      <w:r w:rsidR="0072113E">
        <w:t xml:space="preserve"> </w:t>
      </w:r>
      <w:r>
        <w:t>since</w:t>
      </w:r>
      <w:r w:rsidR="0072113E">
        <w:t xml:space="preserve"> </w:t>
      </w:r>
      <w:r>
        <w:t>Windows</w:t>
      </w:r>
      <w:r w:rsidR="0072113E">
        <w:t xml:space="preserve"> </w:t>
      </w:r>
      <w:r>
        <w:t>was</w:t>
      </w:r>
      <w:r w:rsidR="0072113E">
        <w:t xml:space="preserve"> </w:t>
      </w:r>
      <w:r>
        <w:t>installed.</w:t>
      </w:r>
    </w:p>
    <w:p w:rsidR="001811E3" w:rsidRDefault="00DC588F" w:rsidP="00183D62">
      <w:pPr>
        <w:pStyle w:val="ListBullet"/>
      </w:pPr>
      <w:r>
        <w:t>The</w:t>
      </w:r>
      <w:r w:rsidR="0072113E">
        <w:t xml:space="preserve"> </w:t>
      </w:r>
      <w:r>
        <w:t>Windows</w:t>
      </w:r>
      <w:r w:rsidR="0072113E">
        <w:t xml:space="preserve"> </w:t>
      </w:r>
      <w:r>
        <w:t>drive</w:t>
      </w:r>
      <w:r w:rsidR="0072113E">
        <w:t xml:space="preserve"> </w:t>
      </w:r>
      <w:r>
        <w:t>has</w:t>
      </w:r>
      <w:r w:rsidR="0072113E">
        <w:t xml:space="preserve"> </w:t>
      </w:r>
      <w:r w:rsidR="005E43CF">
        <w:t>less</w:t>
      </w:r>
      <w:r w:rsidR="0072113E">
        <w:t xml:space="preserve"> </w:t>
      </w:r>
      <w:r w:rsidR="005E43CF">
        <w:t>than</w:t>
      </w:r>
      <w:r w:rsidR="0072113E">
        <w:t xml:space="preserve"> </w:t>
      </w:r>
      <w:r>
        <w:t>10</w:t>
      </w:r>
      <w:r w:rsidR="0072113E">
        <w:t xml:space="preserve"> </w:t>
      </w:r>
      <w:r w:rsidR="005E43CF">
        <w:t>percent</w:t>
      </w:r>
      <w:r w:rsidR="0072113E">
        <w:t xml:space="preserve"> </w:t>
      </w:r>
      <w:r>
        <w:t>free</w:t>
      </w:r>
      <w:r w:rsidR="0072113E">
        <w:t xml:space="preserve"> </w:t>
      </w:r>
      <w:r>
        <w:t>space.</w:t>
      </w:r>
    </w:p>
    <w:p w:rsidR="001811E3" w:rsidRDefault="00DC588F" w:rsidP="00E255F9">
      <w:pPr>
        <w:pStyle w:val="ParagraphText"/>
      </w:pPr>
      <w:r>
        <w:t>When</w:t>
      </w:r>
      <w:r w:rsidR="0072113E">
        <w:t xml:space="preserve"> </w:t>
      </w:r>
      <w:r>
        <w:t>this</w:t>
      </w:r>
      <w:r w:rsidR="0072113E">
        <w:t xml:space="preserve"> </w:t>
      </w:r>
      <w:r>
        <w:t>action</w:t>
      </w:r>
      <w:r w:rsidR="0072113E">
        <w:t xml:space="preserve"> </w:t>
      </w:r>
      <w:r>
        <w:t>is</w:t>
      </w:r>
      <w:r w:rsidR="0072113E">
        <w:t xml:space="preserve"> </w:t>
      </w:r>
      <w:r>
        <w:t>taken,</w:t>
      </w:r>
      <w:r w:rsidR="0072113E">
        <w:t xml:space="preserve"> </w:t>
      </w:r>
      <w:r w:rsidR="00880474">
        <w:t>subfolders</w:t>
      </w:r>
      <w:r w:rsidR="0072113E">
        <w:t xml:space="preserve"> </w:t>
      </w:r>
      <w:r w:rsidR="00880474">
        <w:t>are</w:t>
      </w:r>
      <w:r w:rsidR="0072113E">
        <w:t xml:space="preserve"> </w:t>
      </w:r>
      <w:r w:rsidR="00880474">
        <w:t>removed,</w:t>
      </w:r>
      <w:r w:rsidR="0072113E">
        <w:t xml:space="preserve"> </w:t>
      </w:r>
      <w:r w:rsidR="00880474">
        <w:t>with</w:t>
      </w:r>
      <w:r w:rsidR="0072113E">
        <w:t xml:space="preserve"> </w:t>
      </w:r>
      <w:r w:rsidR="00880474">
        <w:t>the</w:t>
      </w:r>
      <w:r w:rsidR="0072113E">
        <w:t xml:space="preserve"> </w:t>
      </w:r>
      <w:r w:rsidR="00880474">
        <w:t>exception</w:t>
      </w:r>
      <w:r w:rsidR="0072113E">
        <w:t xml:space="preserve"> </w:t>
      </w:r>
      <w:r w:rsidR="00880474">
        <w:t>of</w:t>
      </w:r>
      <w:r w:rsidR="0072113E">
        <w:t xml:space="preserve"> </w:t>
      </w:r>
      <w:r w:rsidR="00880474" w:rsidRPr="00464CE0">
        <w:t>\Windows.old\Users</w:t>
      </w:r>
      <w:r w:rsidR="00880474">
        <w:t>.</w:t>
      </w:r>
      <w:r w:rsidR="0072113E">
        <w:t xml:space="preserve"> </w:t>
      </w:r>
      <w:r w:rsidR="00880474">
        <w:t>This</w:t>
      </w:r>
      <w:r w:rsidR="0072113E">
        <w:t xml:space="preserve"> </w:t>
      </w:r>
      <w:r w:rsidR="00880474">
        <w:t>folder</w:t>
      </w:r>
      <w:r w:rsidR="0072113E">
        <w:t xml:space="preserve"> </w:t>
      </w:r>
      <w:r w:rsidR="00880474">
        <w:t>is</w:t>
      </w:r>
      <w:r w:rsidR="0072113E">
        <w:t xml:space="preserve"> </w:t>
      </w:r>
      <w:r w:rsidR="00880474">
        <w:t>not</w:t>
      </w:r>
      <w:r w:rsidR="0072113E">
        <w:t xml:space="preserve"> </w:t>
      </w:r>
      <w:r w:rsidR="00880474">
        <w:t>deleted</w:t>
      </w:r>
      <w:r w:rsidR="0072113E">
        <w:t xml:space="preserve"> </w:t>
      </w:r>
      <w:r w:rsidR="00880474">
        <w:t>by</w:t>
      </w:r>
      <w:r w:rsidR="0072113E">
        <w:t xml:space="preserve"> </w:t>
      </w:r>
      <w:r w:rsidR="00880474">
        <w:t>the</w:t>
      </w:r>
      <w:r w:rsidR="0072113E">
        <w:t xml:space="preserve"> </w:t>
      </w:r>
      <w:r w:rsidR="00880474">
        <w:t>schedule</w:t>
      </w:r>
      <w:r w:rsidR="0072113E">
        <w:t xml:space="preserve"> </w:t>
      </w:r>
      <w:r w:rsidR="00880474">
        <w:t>task</w:t>
      </w:r>
      <w:r w:rsidR="006B21AD">
        <w:t>,</w:t>
      </w:r>
      <w:r w:rsidR="0072113E">
        <w:t xml:space="preserve"> </w:t>
      </w:r>
      <w:r w:rsidR="006B21AD">
        <w:t>keeping</w:t>
      </w:r>
      <w:r w:rsidR="0072113E">
        <w:t xml:space="preserve"> </w:t>
      </w:r>
      <w:r w:rsidR="006B21AD">
        <w:t>user</w:t>
      </w:r>
      <w:r w:rsidR="0072113E">
        <w:t xml:space="preserve"> </w:t>
      </w:r>
      <w:r w:rsidR="006B21AD">
        <w:t>files</w:t>
      </w:r>
      <w:r w:rsidR="0072113E">
        <w:t xml:space="preserve"> </w:t>
      </w:r>
      <w:r w:rsidR="006B21AD">
        <w:t>intact</w:t>
      </w:r>
      <w:r w:rsidR="00880474">
        <w:t>.</w:t>
      </w:r>
    </w:p>
    <w:p w:rsidR="001811E3" w:rsidRDefault="003E74D3" w:rsidP="00E255F9">
      <w:pPr>
        <w:pStyle w:val="ParagraphText"/>
      </w:pPr>
      <w:r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remove</w:t>
      </w:r>
      <w:r w:rsidR="0072113E">
        <w:t xml:space="preserve"> </w:t>
      </w:r>
      <w:r>
        <w:t>the</w:t>
      </w:r>
      <w:r w:rsidR="0072113E">
        <w:t xml:space="preserve"> </w:t>
      </w:r>
      <w:r>
        <w:t>remaining</w:t>
      </w:r>
      <w:r w:rsidR="0072113E">
        <w:t xml:space="preserve"> </w:t>
      </w:r>
      <w:r>
        <w:t>contents</w:t>
      </w:r>
      <w:r w:rsidR="0072113E">
        <w:t xml:space="preserve"> </w:t>
      </w:r>
      <w:r>
        <w:t>of</w:t>
      </w:r>
      <w:r w:rsidR="0072113E">
        <w:t xml:space="preserve"> </w:t>
      </w:r>
      <w:r>
        <w:t>this</w:t>
      </w:r>
      <w:r w:rsidR="0072113E">
        <w:t xml:space="preserve"> </w:t>
      </w:r>
      <w:r>
        <w:t>folder,</w:t>
      </w:r>
      <w:r w:rsidR="0072113E">
        <w:t xml:space="preserve"> </w:t>
      </w:r>
      <w:r>
        <w:t>or</w:t>
      </w:r>
      <w:r w:rsidR="0072113E">
        <w:t xml:space="preserve"> </w:t>
      </w:r>
      <w:r w:rsidR="002B14C8">
        <w:t>if</w:t>
      </w:r>
      <w:r w:rsidR="0072113E">
        <w:t xml:space="preserve"> </w:t>
      </w:r>
      <w:r>
        <w:t>you</w:t>
      </w:r>
      <w:r w:rsidR="0072113E">
        <w:t xml:space="preserve"> </w:t>
      </w:r>
      <w:r>
        <w:t>want</w:t>
      </w:r>
      <w:r w:rsidR="0072113E">
        <w:t xml:space="preserve"> </w:t>
      </w:r>
      <w:r>
        <w:t>to</w:t>
      </w:r>
      <w:r w:rsidR="0072113E">
        <w:t xml:space="preserve"> </w:t>
      </w:r>
      <w:r>
        <w:t>remove</w:t>
      </w:r>
      <w:r w:rsidR="0072113E">
        <w:t xml:space="preserve"> </w:t>
      </w:r>
      <w:r>
        <w:t>Windows.old</w:t>
      </w:r>
      <w:r w:rsidR="0072113E">
        <w:t xml:space="preserve"> </w:t>
      </w:r>
      <w:r>
        <w:t>prior</w:t>
      </w:r>
      <w:r w:rsidR="0072113E">
        <w:t xml:space="preserve"> </w:t>
      </w:r>
      <w:r>
        <w:t>to</w:t>
      </w:r>
      <w:r w:rsidR="0072113E">
        <w:t xml:space="preserve"> </w:t>
      </w:r>
      <w:r>
        <w:t>this</w:t>
      </w:r>
      <w:r w:rsidR="0072113E">
        <w:t xml:space="preserve"> </w:t>
      </w:r>
      <w:r w:rsidR="002B14C8">
        <w:t>s</w:t>
      </w:r>
      <w:r>
        <w:t>chedule</w:t>
      </w:r>
      <w:r w:rsidR="0072113E">
        <w:t xml:space="preserve"> </w:t>
      </w:r>
      <w:r w:rsidR="002B14C8">
        <w:t>t</w:t>
      </w:r>
      <w:r>
        <w:t>ask</w:t>
      </w:r>
      <w:r w:rsidR="0072113E">
        <w:t xml:space="preserve"> </w:t>
      </w:r>
      <w:r>
        <w:t>executing,</w:t>
      </w:r>
      <w:r w:rsidR="0072113E">
        <w:t xml:space="preserve"> </w:t>
      </w:r>
      <w:r>
        <w:t>you</w:t>
      </w:r>
      <w:r w:rsidR="0072113E">
        <w:t xml:space="preserve"> </w:t>
      </w:r>
      <w:r>
        <w:t>can</w:t>
      </w:r>
      <w:r w:rsidR="0072113E">
        <w:t xml:space="preserve"> </w:t>
      </w:r>
      <w:r>
        <w:t>use</w:t>
      </w:r>
      <w:r w:rsidR="0072113E">
        <w:t xml:space="preserve"> </w:t>
      </w:r>
      <w:r>
        <w:t>the</w:t>
      </w:r>
      <w:r w:rsidR="0072113E">
        <w:t xml:space="preserve"> </w:t>
      </w:r>
      <w:r w:rsidR="00C1201A" w:rsidRPr="002B14C8">
        <w:rPr>
          <w:b/>
        </w:rPr>
        <w:t>Previous</w:t>
      </w:r>
      <w:r w:rsidR="0072113E">
        <w:rPr>
          <w:b/>
        </w:rPr>
        <w:t xml:space="preserve"> </w:t>
      </w:r>
      <w:r w:rsidR="00C1201A" w:rsidRPr="002B14C8">
        <w:rPr>
          <w:b/>
        </w:rPr>
        <w:t>Windows</w:t>
      </w:r>
      <w:r w:rsidR="0072113E">
        <w:rPr>
          <w:b/>
        </w:rPr>
        <w:t xml:space="preserve"> </w:t>
      </w:r>
      <w:r w:rsidR="00C1201A" w:rsidRPr="002B14C8">
        <w:rPr>
          <w:b/>
        </w:rPr>
        <w:t>installation(s)</w:t>
      </w:r>
      <w:r w:rsidR="0072113E">
        <w:t xml:space="preserve"> </w:t>
      </w:r>
      <w:r>
        <w:t>option</w:t>
      </w:r>
      <w:r w:rsidR="0072113E">
        <w:t xml:space="preserve"> </w:t>
      </w:r>
      <w:r>
        <w:t>in</w:t>
      </w:r>
      <w:r w:rsidR="0072113E">
        <w:t xml:space="preserve"> </w:t>
      </w:r>
      <w:r>
        <w:t>Disk</w:t>
      </w:r>
      <w:r w:rsidR="0072113E">
        <w:t xml:space="preserve"> </w:t>
      </w:r>
      <w:r>
        <w:t>Cleanup,</w:t>
      </w:r>
      <w:r w:rsidR="0072113E">
        <w:t xml:space="preserve"> </w:t>
      </w:r>
      <w:r>
        <w:t>as</w:t>
      </w:r>
      <w:r w:rsidR="0072113E">
        <w:t xml:space="preserve"> </w:t>
      </w:r>
      <w:r>
        <w:t>on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>
        <w:t>.</w:t>
      </w:r>
    </w:p>
    <w:p w:rsidR="001811E3" w:rsidRDefault="00E255F9" w:rsidP="00833F9C">
      <w:pPr>
        <w:pStyle w:val="Heading2"/>
      </w:pPr>
      <w:bookmarkStart w:id="93" w:name="_Toc321447400"/>
      <w:bookmarkStart w:id="94" w:name="_Toc334546475"/>
      <w:bookmarkStart w:id="95" w:name="_Toc334554948"/>
      <w:bookmarkStart w:id="96" w:name="_Toc334564082"/>
      <w:r>
        <w:t>Lab:</w:t>
      </w:r>
      <w:r w:rsidR="0072113E">
        <w:t xml:space="preserve"> </w:t>
      </w:r>
      <w:bookmarkEnd w:id="93"/>
      <w:r>
        <w:t>Install</w:t>
      </w:r>
      <w:r w:rsidR="0072113E">
        <w:t xml:space="preserve"> </w:t>
      </w:r>
      <w:r w:rsidR="00A100F1">
        <w:t>Windows</w:t>
      </w:r>
      <w:r w:rsidR="0072113E">
        <w:t xml:space="preserve"> </w:t>
      </w:r>
      <w:r w:rsidR="00D414D1">
        <w:t>8</w:t>
      </w:r>
      <w:bookmarkEnd w:id="94"/>
      <w:bookmarkEnd w:id="95"/>
      <w:bookmarkEnd w:id="96"/>
    </w:p>
    <w:p w:rsidR="001811E3" w:rsidRDefault="00E255F9" w:rsidP="00E255F9">
      <w:pPr>
        <w:pStyle w:val="ParagraphText"/>
      </w:pPr>
      <w:r w:rsidRPr="007C030B">
        <w:t>This</w:t>
      </w:r>
      <w:r w:rsidR="0072113E">
        <w:t xml:space="preserve"> </w:t>
      </w:r>
      <w:r w:rsidRPr="007C030B">
        <w:t>lab</w:t>
      </w:r>
      <w:r w:rsidR="0072113E">
        <w:t xml:space="preserve"> </w:t>
      </w:r>
      <w:r w:rsidR="00C528FA">
        <w:t>explores</w:t>
      </w:r>
      <w:r w:rsidR="0072113E">
        <w:t xml:space="preserve"> </w:t>
      </w:r>
      <w:r w:rsidR="00D414D1">
        <w:t>Windows</w:t>
      </w:r>
      <w:r w:rsidR="0072113E">
        <w:t xml:space="preserve"> </w:t>
      </w:r>
      <w:r w:rsidR="00D414D1">
        <w:t>8</w:t>
      </w:r>
      <w:r w:rsidR="0072113E">
        <w:t xml:space="preserve"> </w:t>
      </w:r>
      <w:r w:rsidR="00C528FA">
        <w:t>installation</w:t>
      </w:r>
      <w:r>
        <w:t>.</w:t>
      </w:r>
      <w:bookmarkStart w:id="97" w:name="_Toc232224922"/>
    </w:p>
    <w:p w:rsidR="001811E3" w:rsidRDefault="00E255F9" w:rsidP="00E255F9">
      <w:pPr>
        <w:pStyle w:val="Heading4"/>
      </w:pPr>
      <w:r w:rsidRPr="007C030B">
        <w:t>Expected</w:t>
      </w:r>
      <w:r w:rsidR="0072113E">
        <w:t xml:space="preserve"> </w:t>
      </w:r>
      <w:r w:rsidR="00C504E6">
        <w:t>T</w:t>
      </w:r>
      <w:r w:rsidRPr="007C030B">
        <w:t>ime</w:t>
      </w:r>
      <w:r w:rsidR="0072113E">
        <w:t xml:space="preserve"> </w:t>
      </w:r>
      <w:r w:rsidRPr="007C030B">
        <w:t>for</w:t>
      </w:r>
      <w:r w:rsidR="0072113E">
        <w:t xml:space="preserve"> </w:t>
      </w:r>
      <w:r w:rsidR="00C504E6">
        <w:t>T</w:t>
      </w:r>
      <w:r w:rsidRPr="007C030B">
        <w:t>his</w:t>
      </w:r>
      <w:r w:rsidR="0072113E">
        <w:t xml:space="preserve"> </w:t>
      </w:r>
      <w:r w:rsidR="00C504E6">
        <w:t>L</w:t>
      </w:r>
      <w:r w:rsidRPr="007C030B">
        <w:t>ab</w:t>
      </w:r>
      <w:bookmarkEnd w:id="97"/>
    </w:p>
    <w:p w:rsidR="001811E3" w:rsidRDefault="00E255F9" w:rsidP="00E255F9">
      <w:pPr>
        <w:pStyle w:val="ParagraphText"/>
      </w:pPr>
      <w:r w:rsidRPr="007C030B">
        <w:t>This</w:t>
      </w:r>
      <w:r w:rsidR="0072113E">
        <w:t xml:space="preserve"> </w:t>
      </w:r>
      <w:r w:rsidRPr="007C030B">
        <w:t>lab</w:t>
      </w:r>
      <w:r w:rsidR="0072113E">
        <w:t xml:space="preserve"> </w:t>
      </w:r>
      <w:r w:rsidRPr="007C030B">
        <w:t>takes</w:t>
      </w:r>
      <w:r w:rsidR="0072113E">
        <w:t xml:space="preserve"> </w:t>
      </w:r>
      <w:r w:rsidRPr="007C030B">
        <w:t>approximately</w:t>
      </w:r>
      <w:r w:rsidR="0072113E">
        <w:t xml:space="preserve"> </w:t>
      </w:r>
      <w:r>
        <w:t>90</w:t>
      </w:r>
      <w:r w:rsidR="0072113E">
        <w:t xml:space="preserve"> </w:t>
      </w:r>
      <w:r w:rsidRPr="007C030B">
        <w:t>minutes</w:t>
      </w:r>
      <w:r w:rsidR="0072113E">
        <w:t xml:space="preserve"> </w:t>
      </w:r>
      <w:r w:rsidRPr="007C030B">
        <w:t>to</w:t>
      </w:r>
      <w:r w:rsidR="0072113E">
        <w:t xml:space="preserve"> </w:t>
      </w:r>
      <w:r w:rsidRPr="007C030B">
        <w:t>complete.</w:t>
      </w:r>
    </w:p>
    <w:p w:rsidR="001811E3" w:rsidRDefault="00E255F9" w:rsidP="00E255F9">
      <w:pPr>
        <w:pStyle w:val="Heading4"/>
      </w:pPr>
      <w:bookmarkStart w:id="98" w:name="_Toc232224923"/>
      <w:r w:rsidRPr="007C030B">
        <w:t>Requirements</w:t>
      </w:r>
      <w:bookmarkEnd w:id="98"/>
    </w:p>
    <w:p w:rsidR="001811E3" w:rsidRDefault="00E255F9" w:rsidP="00E255F9">
      <w:pPr>
        <w:pStyle w:val="ParagraphText"/>
      </w:pPr>
      <w:r w:rsidRPr="007C030B">
        <w:t>To</w:t>
      </w:r>
      <w:r w:rsidR="0072113E">
        <w:t xml:space="preserve"> </w:t>
      </w:r>
      <w:r w:rsidRPr="007C030B">
        <w:t>perform</w:t>
      </w:r>
      <w:r w:rsidR="0072113E">
        <w:t xml:space="preserve"> </w:t>
      </w:r>
      <w:r w:rsidRPr="007C030B">
        <w:t>this</w:t>
      </w:r>
      <w:r w:rsidR="0072113E">
        <w:t xml:space="preserve"> </w:t>
      </w:r>
      <w:r w:rsidRPr="007C030B">
        <w:t>lab</w:t>
      </w:r>
      <w:r w:rsidR="0072113E">
        <w:t xml:space="preserve"> </w:t>
      </w:r>
      <w:r w:rsidRPr="007C030B">
        <w:t>you</w:t>
      </w:r>
      <w:r w:rsidR="0072113E">
        <w:t xml:space="preserve"> </w:t>
      </w:r>
      <w:r w:rsidRPr="007C030B">
        <w:t>will</w:t>
      </w:r>
      <w:r w:rsidR="0072113E">
        <w:t xml:space="preserve"> </w:t>
      </w:r>
      <w:r w:rsidRPr="007C030B">
        <w:t>need</w:t>
      </w:r>
      <w:r w:rsidR="0072113E">
        <w:t xml:space="preserve"> </w:t>
      </w:r>
      <w:r w:rsidRPr="007C030B">
        <w:t>the</w:t>
      </w:r>
      <w:r w:rsidR="0072113E">
        <w:t xml:space="preserve"> </w:t>
      </w:r>
      <w:r w:rsidRPr="007C030B">
        <w:t>following:</w:t>
      </w:r>
    </w:p>
    <w:p w:rsidR="001811E3" w:rsidRDefault="00E255F9" w:rsidP="00E255F9">
      <w:pPr>
        <w:pStyle w:val="ListBullet"/>
      </w:pPr>
      <w:r w:rsidRPr="007C030B">
        <w:t>A</w:t>
      </w:r>
      <w:r w:rsidR="0072113E">
        <w:t xml:space="preserve"> </w:t>
      </w:r>
      <w:r w:rsidRPr="007C030B">
        <w:t>PC</w:t>
      </w:r>
      <w:r w:rsidR="0072113E">
        <w:t xml:space="preserve"> </w:t>
      </w:r>
      <w:r w:rsidRPr="007C030B">
        <w:t>with</w:t>
      </w:r>
      <w:r w:rsidR="0072113E">
        <w:t xml:space="preserve"> </w:t>
      </w:r>
      <w:r w:rsidR="00596761">
        <w:t>Windows</w:t>
      </w:r>
      <w:r w:rsidR="0072113E">
        <w:t xml:space="preserve"> </w:t>
      </w:r>
      <w:r w:rsidR="00596761">
        <w:t>7</w:t>
      </w:r>
      <w:r w:rsidR="0072113E">
        <w:t xml:space="preserve"> </w:t>
      </w:r>
      <w:r w:rsidR="00223208">
        <w:t>Home</w:t>
      </w:r>
      <w:r w:rsidR="0072113E">
        <w:t xml:space="preserve"> </w:t>
      </w:r>
      <w:r w:rsidR="00223208">
        <w:t>Premium,</w:t>
      </w:r>
      <w:r w:rsidR="0072113E">
        <w:t xml:space="preserve"> </w:t>
      </w:r>
      <w:r w:rsidR="00223208">
        <w:t>Professional</w:t>
      </w:r>
      <w:r w:rsidR="0072113E">
        <w:t xml:space="preserve"> </w:t>
      </w:r>
      <w:r w:rsidR="00223208">
        <w:t>or</w:t>
      </w:r>
      <w:r w:rsidR="0072113E">
        <w:t xml:space="preserve"> </w:t>
      </w:r>
      <w:r w:rsidR="00223208">
        <w:t>Ultimate</w:t>
      </w:r>
      <w:r w:rsidR="0072113E">
        <w:t xml:space="preserve"> </w:t>
      </w:r>
      <w:r w:rsidRPr="007C030B">
        <w:t>installed</w:t>
      </w:r>
    </w:p>
    <w:p w:rsidR="001811E3" w:rsidRDefault="00D414D1" w:rsidP="00E255F9">
      <w:pPr>
        <w:pStyle w:val="ListBullet"/>
      </w:pP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 w:rsidR="00223208">
        <w:t>Release</w:t>
      </w:r>
      <w:r w:rsidR="0072113E">
        <w:t xml:space="preserve"> </w:t>
      </w:r>
      <w:r w:rsidR="00223208">
        <w:t>Preview</w:t>
      </w:r>
      <w:r w:rsidR="0072113E">
        <w:t xml:space="preserve"> </w:t>
      </w:r>
      <w:r w:rsidR="00E255F9" w:rsidRPr="007C030B">
        <w:t>installation</w:t>
      </w:r>
      <w:r w:rsidR="0072113E">
        <w:t xml:space="preserve"> </w:t>
      </w:r>
      <w:r w:rsidR="00E255F9" w:rsidRPr="007C030B">
        <w:t>media</w:t>
      </w:r>
    </w:p>
    <w:p w:rsidR="001811E3" w:rsidRDefault="00E255F9" w:rsidP="00E255F9">
      <w:pPr>
        <w:pStyle w:val="ListBullet"/>
      </w:pPr>
      <w:r w:rsidRPr="007C030B">
        <w:t>Internet</w:t>
      </w:r>
      <w:r w:rsidR="0072113E">
        <w:t xml:space="preserve"> </w:t>
      </w:r>
      <w:r w:rsidRPr="007C030B">
        <w:t>Connectivity</w:t>
      </w:r>
    </w:p>
    <w:p w:rsidR="001811E3" w:rsidRDefault="00E255F9" w:rsidP="00AD5B61">
      <w:pPr>
        <w:pStyle w:val="Heading3"/>
      </w:pPr>
      <w:bookmarkStart w:id="99" w:name="_Toc334546476"/>
      <w:bookmarkStart w:id="100" w:name="_Toc334554949"/>
      <w:bookmarkStart w:id="101" w:name="_Toc334564083"/>
      <w:r>
        <w:t>Exercise</w:t>
      </w:r>
      <w:r w:rsidR="008D5F0E">
        <w:t>:</w:t>
      </w:r>
      <w:r w:rsidR="0072113E">
        <w:t xml:space="preserve"> </w:t>
      </w:r>
      <w:r w:rsidR="00C34C1C">
        <w:t>Upgrade</w:t>
      </w:r>
      <w:bookmarkEnd w:id="99"/>
      <w:bookmarkEnd w:id="100"/>
      <w:bookmarkEnd w:id="101"/>
    </w:p>
    <w:p w:rsidR="001811E3" w:rsidRDefault="002D37CA" w:rsidP="00BE2D90">
      <w:pPr>
        <w:pStyle w:val="ListNumber"/>
        <w:numPr>
          <w:ilvl w:val="0"/>
          <w:numId w:val="16"/>
        </w:numPr>
      </w:pPr>
      <w:r>
        <w:t>Create</w:t>
      </w:r>
      <w:r w:rsidR="0072113E">
        <w:t xml:space="preserve"> </w:t>
      </w:r>
      <w:r>
        <w:t>user</w:t>
      </w:r>
      <w:r w:rsidR="0072113E">
        <w:t xml:space="preserve"> </w:t>
      </w:r>
      <w:r>
        <w:t>data</w:t>
      </w:r>
      <w:r w:rsidR="0072113E">
        <w:t xml:space="preserve"> </w:t>
      </w:r>
      <w:r>
        <w:t>and</w:t>
      </w:r>
      <w:r w:rsidR="0072113E">
        <w:t xml:space="preserve"> </w:t>
      </w:r>
      <w:r>
        <w:t>an</w:t>
      </w:r>
      <w:r w:rsidR="0072113E">
        <w:t xml:space="preserve"> </w:t>
      </w:r>
      <w:r>
        <w:t>app</w:t>
      </w:r>
      <w:r w:rsidR="0072113E">
        <w:t xml:space="preserve"> </w:t>
      </w:r>
      <w:r>
        <w:t>to</w:t>
      </w:r>
      <w:r w:rsidR="0072113E">
        <w:t xml:space="preserve"> </w:t>
      </w:r>
      <w:r>
        <w:t>migrate:</w:t>
      </w:r>
    </w:p>
    <w:p w:rsidR="001811E3" w:rsidRDefault="002D37CA" w:rsidP="00A14067">
      <w:pPr>
        <w:pStyle w:val="ListNumber2"/>
        <w:numPr>
          <w:ilvl w:val="1"/>
          <w:numId w:val="9"/>
        </w:numPr>
      </w:pPr>
      <w:r>
        <w:t>Create</w:t>
      </w:r>
      <w:r w:rsidR="0072113E">
        <w:t xml:space="preserve"> </w:t>
      </w:r>
      <w:r>
        <w:t>a</w:t>
      </w:r>
      <w:r w:rsidR="0072113E">
        <w:t xml:space="preserve"> </w:t>
      </w:r>
      <w:r>
        <w:t>data</w:t>
      </w:r>
      <w:r w:rsidR="0072113E">
        <w:t xml:space="preserve"> </w:t>
      </w:r>
      <w:r>
        <w:t>file</w:t>
      </w:r>
      <w:r w:rsidR="0072113E">
        <w:t xml:space="preserve"> </w:t>
      </w:r>
      <w:r w:rsidR="002B14C8">
        <w:t>named</w:t>
      </w:r>
      <w:r w:rsidR="0072113E">
        <w:t xml:space="preserve"> </w:t>
      </w:r>
      <w:r w:rsidR="00223208">
        <w:t>datafile.txt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Documents</w:t>
      </w:r>
      <w:r w:rsidR="0072113E">
        <w:t xml:space="preserve"> </w:t>
      </w:r>
      <w:r>
        <w:t>library</w:t>
      </w:r>
      <w:r w:rsidR="0072113E">
        <w:t xml:space="preserve"> </w:t>
      </w:r>
      <w:r>
        <w:t>or</w:t>
      </w:r>
      <w:r w:rsidR="0072113E">
        <w:t xml:space="preserve"> </w:t>
      </w:r>
      <w:r>
        <w:t>My</w:t>
      </w:r>
      <w:r w:rsidR="0072113E">
        <w:t xml:space="preserve"> </w:t>
      </w:r>
      <w:r>
        <w:t>Documents</w:t>
      </w:r>
      <w:r w:rsidR="0072113E">
        <w:t xml:space="preserve"> </w:t>
      </w:r>
      <w:r>
        <w:t>folder</w:t>
      </w:r>
      <w:r w:rsidR="0072113E">
        <w:t xml:space="preserve"> </w:t>
      </w:r>
      <w:r>
        <w:t>for</w:t>
      </w:r>
      <w:r w:rsidR="0072113E">
        <w:t xml:space="preserve"> </w:t>
      </w:r>
      <w:r>
        <w:t>your</w:t>
      </w:r>
      <w:r w:rsidR="0072113E">
        <w:t xml:space="preserve"> </w:t>
      </w:r>
      <w:r>
        <w:t>user</w:t>
      </w:r>
      <w:r w:rsidR="0072113E">
        <w:t xml:space="preserve"> </w:t>
      </w:r>
      <w:r>
        <w:t>account.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Install</w:t>
      </w:r>
      <w:r w:rsidR="0072113E">
        <w:t xml:space="preserve"> </w:t>
      </w:r>
      <w:r>
        <w:t>Microsoft</w:t>
      </w:r>
      <w:r w:rsidR="0072113E">
        <w:t xml:space="preserve"> </w:t>
      </w:r>
      <w:r>
        <w:t>Security</w:t>
      </w:r>
      <w:r w:rsidR="0072113E">
        <w:t xml:space="preserve"> </w:t>
      </w:r>
      <w:r>
        <w:t>Essentials</w:t>
      </w:r>
      <w:r w:rsidR="002B14C8">
        <w:t>.</w:t>
      </w:r>
    </w:p>
    <w:p w:rsidR="001811E3" w:rsidRDefault="002D37CA" w:rsidP="00A14067">
      <w:pPr>
        <w:pStyle w:val="ListNumber2"/>
        <w:numPr>
          <w:ilvl w:val="1"/>
          <w:numId w:val="9"/>
        </w:numPr>
      </w:pPr>
      <w:r>
        <w:t>Add</w:t>
      </w:r>
      <w:r w:rsidR="0072113E">
        <w:t xml:space="preserve"> </w:t>
      </w:r>
      <w:r>
        <w:t>a</w:t>
      </w:r>
      <w:r w:rsidR="0072113E">
        <w:t xml:space="preserve"> </w:t>
      </w:r>
      <w:r>
        <w:t>favorite</w:t>
      </w:r>
      <w:r w:rsidR="0072113E">
        <w:t xml:space="preserve"> </w:t>
      </w:r>
      <w:r>
        <w:t>in</w:t>
      </w:r>
      <w:r w:rsidR="0072113E">
        <w:t xml:space="preserve"> </w:t>
      </w:r>
      <w:r>
        <w:t>Internet</w:t>
      </w:r>
      <w:r w:rsidR="0072113E">
        <w:t xml:space="preserve"> </w:t>
      </w:r>
      <w:r>
        <w:t>Explorer</w:t>
      </w:r>
      <w:r w:rsidR="006C3DB2">
        <w:t>®</w:t>
      </w:r>
      <w:r>
        <w:t>.</w:t>
      </w:r>
    </w:p>
    <w:p w:rsidR="001811E3" w:rsidRDefault="00B96EE8" w:rsidP="00A14067">
      <w:pPr>
        <w:pStyle w:val="ListNumber2"/>
        <w:numPr>
          <w:ilvl w:val="1"/>
          <w:numId w:val="9"/>
        </w:numPr>
      </w:pPr>
      <w:r>
        <w:t>Install</w:t>
      </w:r>
      <w:r w:rsidR="0072113E">
        <w:t xml:space="preserve"> </w:t>
      </w:r>
      <w:r w:rsidR="00223208">
        <w:t>another</w:t>
      </w:r>
      <w:r w:rsidR="0072113E">
        <w:t xml:space="preserve"> </w:t>
      </w:r>
      <w:r w:rsidR="00223208">
        <w:t>web</w:t>
      </w:r>
      <w:r w:rsidR="0072113E">
        <w:t xml:space="preserve"> </w:t>
      </w:r>
      <w:r w:rsidR="00223208">
        <w:t>browser,</w:t>
      </w:r>
      <w:r w:rsidR="0072113E">
        <w:t xml:space="preserve"> </w:t>
      </w:r>
      <w:r w:rsidR="00223208">
        <w:t>such</w:t>
      </w:r>
      <w:r w:rsidR="0072113E">
        <w:t xml:space="preserve"> </w:t>
      </w:r>
      <w:r w:rsidR="00223208">
        <w:t>as</w:t>
      </w:r>
      <w:r w:rsidR="0072113E">
        <w:t xml:space="preserve"> </w:t>
      </w:r>
      <w:r w:rsidR="00223208">
        <w:t>Chrome,</w:t>
      </w:r>
      <w:r w:rsidR="0072113E">
        <w:t xml:space="preserve"> </w:t>
      </w:r>
      <w:r w:rsidR="008D5F0E">
        <w:t>Firefox</w:t>
      </w:r>
      <w:r w:rsidR="002B14C8">
        <w:t>,</w:t>
      </w:r>
      <w:r w:rsidR="0072113E">
        <w:t xml:space="preserve"> </w:t>
      </w:r>
      <w:r w:rsidR="00223208">
        <w:t>or</w:t>
      </w:r>
      <w:r w:rsidR="0072113E">
        <w:t xml:space="preserve"> </w:t>
      </w:r>
      <w:r w:rsidR="00223208">
        <w:t>Safari.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Add</w:t>
      </w:r>
      <w:r w:rsidR="0072113E">
        <w:t xml:space="preserve"> </w:t>
      </w:r>
      <w:r>
        <w:t>a</w:t>
      </w:r>
      <w:r w:rsidR="0072113E">
        <w:t xml:space="preserve"> </w:t>
      </w:r>
      <w:r>
        <w:t>favorite/bookmark</w:t>
      </w:r>
      <w:r w:rsidR="0072113E">
        <w:t xml:space="preserve"> </w:t>
      </w:r>
      <w:r>
        <w:t>in</w:t>
      </w:r>
      <w:r w:rsidR="0072113E">
        <w:t xml:space="preserve"> </w:t>
      </w:r>
      <w:r>
        <w:t>the</w:t>
      </w:r>
      <w:r w:rsidR="0072113E">
        <w:t xml:space="preserve"> </w:t>
      </w:r>
      <w:r>
        <w:t>other</w:t>
      </w:r>
      <w:r w:rsidR="0072113E">
        <w:t xml:space="preserve"> </w:t>
      </w:r>
      <w:r>
        <w:t>browser.</w:t>
      </w:r>
    </w:p>
    <w:p w:rsidR="00C34C1C" w:rsidRDefault="00C34C1C" w:rsidP="00C34C1C">
      <w:pPr>
        <w:pStyle w:val="ListNumber"/>
        <w:numPr>
          <w:ilvl w:val="0"/>
          <w:numId w:val="9"/>
        </w:numPr>
      </w:pPr>
      <w:r>
        <w:t>Start</w:t>
      </w:r>
      <w:r w:rsidR="0072113E">
        <w:t xml:space="preserve"> </w:t>
      </w:r>
      <w:r>
        <w:t>Windows</w:t>
      </w:r>
      <w:r w:rsidR="0072113E">
        <w:t xml:space="preserve"> </w:t>
      </w:r>
      <w:r>
        <w:t>8</w:t>
      </w:r>
      <w:r w:rsidR="0072113E">
        <w:t xml:space="preserve"> </w:t>
      </w:r>
      <w:r>
        <w:t>Setup</w:t>
      </w:r>
      <w:r w:rsidR="0072113E">
        <w:t xml:space="preserve"> </w:t>
      </w:r>
      <w:r>
        <w:t>within</w:t>
      </w:r>
      <w:r w:rsidR="0072113E">
        <w:t xml:space="preserve"> </w:t>
      </w:r>
      <w:r>
        <w:t>Windows,</w:t>
      </w:r>
      <w:r w:rsidR="0072113E">
        <w:t xml:space="preserve"> </w:t>
      </w:r>
      <w:r>
        <w:t>using</w:t>
      </w:r>
      <w:r w:rsidR="0072113E">
        <w:t xml:space="preserve"> </w:t>
      </w:r>
      <w:r>
        <w:t>installation</w:t>
      </w:r>
      <w:r w:rsidR="0072113E">
        <w:t xml:space="preserve"> </w:t>
      </w:r>
      <w:r>
        <w:t>source</w:t>
      </w:r>
      <w:r w:rsidR="0072113E">
        <w:t xml:space="preserve"> </w:t>
      </w:r>
      <w:r>
        <w:t>files</w:t>
      </w:r>
      <w:r w:rsidR="0072113E">
        <w:t xml:space="preserve"> </w:t>
      </w:r>
      <w:r>
        <w:t>on</w:t>
      </w:r>
      <w:r w:rsidR="0072113E">
        <w:t xml:space="preserve"> </w:t>
      </w:r>
      <w:r>
        <w:t>your</w:t>
      </w:r>
      <w:r w:rsidR="0072113E">
        <w:t xml:space="preserve"> </w:t>
      </w:r>
      <w:r>
        <w:t>PC</w:t>
      </w:r>
      <w:r w:rsidR="0072113E">
        <w:t xml:space="preserve"> </w:t>
      </w:r>
      <w:r>
        <w:t>or</w:t>
      </w:r>
      <w:r w:rsidR="0072113E">
        <w:t xml:space="preserve"> </w:t>
      </w:r>
      <w:r>
        <w:t>a</w:t>
      </w:r>
      <w:r w:rsidR="0072113E">
        <w:t xml:space="preserve"> </w:t>
      </w:r>
      <w:r>
        <w:t>DVD</w:t>
      </w:r>
      <w:r w:rsidR="0072113E">
        <w:t xml:space="preserve"> </w:t>
      </w:r>
      <w:r>
        <w:t>or</w:t>
      </w:r>
      <w:r w:rsidR="0072113E">
        <w:t xml:space="preserve"> </w:t>
      </w:r>
      <w:r>
        <w:t>USB</w:t>
      </w:r>
      <w:r w:rsidR="0072113E">
        <w:t xml:space="preserve"> </w:t>
      </w:r>
      <w:r>
        <w:t>flash</w:t>
      </w:r>
      <w:r w:rsidR="0072113E">
        <w:t xml:space="preserve"> </w:t>
      </w:r>
      <w:r>
        <w:t>drive</w:t>
      </w:r>
      <w:r w:rsidR="0072113E">
        <w:t xml:space="preserve"> </w:t>
      </w:r>
      <w:r>
        <w:t>provided</w:t>
      </w:r>
      <w:r w:rsidR="0072113E">
        <w:t xml:space="preserve"> </w:t>
      </w:r>
      <w:r>
        <w:t>by</w:t>
      </w:r>
      <w:r w:rsidR="0072113E">
        <w:t xml:space="preserve"> </w:t>
      </w:r>
      <w:r>
        <w:t>your</w:t>
      </w:r>
      <w:r w:rsidR="0072113E">
        <w:t xml:space="preserve"> </w:t>
      </w:r>
      <w:r>
        <w:t>instructor.</w:t>
      </w:r>
    </w:p>
    <w:p w:rsidR="00C34C1C" w:rsidRDefault="00C34C1C" w:rsidP="00C34C1C">
      <w:pPr>
        <w:pStyle w:val="ListNumber2"/>
        <w:numPr>
          <w:ilvl w:val="1"/>
          <w:numId w:val="9"/>
        </w:numPr>
      </w:pPr>
      <w:r>
        <w:t>Product</w:t>
      </w:r>
      <w:r w:rsidR="0072113E">
        <w:t xml:space="preserve"> </w:t>
      </w:r>
      <w:r>
        <w:t>key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Release</w:t>
      </w:r>
      <w:r w:rsidR="0072113E">
        <w:t xml:space="preserve"> </w:t>
      </w:r>
      <w:r>
        <w:t>Preview:</w:t>
      </w:r>
      <w:r w:rsidR="0072113E">
        <w:t xml:space="preserve"> </w:t>
      </w:r>
      <w:r w:rsidRPr="000A2376">
        <w:t>TK8TP-9JN6P-7X7WW-RFFTV-B7QPF</w:t>
      </w:r>
    </w:p>
    <w:p w:rsidR="001811E3" w:rsidRDefault="00376375" w:rsidP="00A14067">
      <w:pPr>
        <w:pStyle w:val="ListNumber"/>
        <w:numPr>
          <w:ilvl w:val="0"/>
          <w:numId w:val="9"/>
        </w:numPr>
      </w:pPr>
      <w:r>
        <w:t>Follow</w:t>
      </w:r>
      <w:r w:rsidR="0072113E">
        <w:t xml:space="preserve"> </w:t>
      </w:r>
      <w:r>
        <w:t>the</w:t>
      </w:r>
      <w:r w:rsidR="0072113E">
        <w:t xml:space="preserve"> </w:t>
      </w:r>
      <w:r>
        <w:t>path</w:t>
      </w:r>
      <w:r w:rsidR="0072113E">
        <w:t xml:space="preserve"> </w:t>
      </w:r>
      <w:r>
        <w:t>to</w:t>
      </w:r>
      <w:r w:rsidR="0072113E">
        <w:t xml:space="preserve"> </w:t>
      </w:r>
      <w:r>
        <w:t>perform</w:t>
      </w:r>
      <w:r w:rsidR="0072113E">
        <w:t xml:space="preserve"> </w:t>
      </w:r>
      <w:r>
        <w:t>an</w:t>
      </w:r>
      <w:r w:rsidR="0072113E">
        <w:t xml:space="preserve"> </w:t>
      </w:r>
      <w:r w:rsidR="002D37CA">
        <w:t>upgrade</w:t>
      </w:r>
      <w:r w:rsidR="0072113E">
        <w:t xml:space="preserve"> </w:t>
      </w:r>
      <w:r w:rsidR="002D37CA">
        <w:t>installation</w:t>
      </w:r>
      <w:r w:rsidR="0072113E">
        <w:t xml:space="preserve"> </w:t>
      </w:r>
      <w:r>
        <w:t>and</w:t>
      </w:r>
      <w:r w:rsidR="0072113E">
        <w:t xml:space="preserve"> </w:t>
      </w:r>
      <w:r>
        <w:t>watch</w:t>
      </w:r>
      <w:r w:rsidR="0072113E">
        <w:t xml:space="preserve"> </w:t>
      </w:r>
      <w:r>
        <w:t>for</w:t>
      </w:r>
      <w:r w:rsidR="0072113E">
        <w:t xml:space="preserve"> </w:t>
      </w:r>
      <w:r>
        <w:t>any</w:t>
      </w:r>
      <w:r w:rsidR="0072113E">
        <w:t xml:space="preserve"> </w:t>
      </w:r>
      <w:r>
        <w:t>potential</w:t>
      </w:r>
      <w:r w:rsidR="0072113E">
        <w:t xml:space="preserve"> </w:t>
      </w:r>
      <w:r>
        <w:t>issues</w:t>
      </w:r>
      <w:r w:rsidR="0072113E">
        <w:t xml:space="preserve"> </w:t>
      </w:r>
      <w:r>
        <w:t>or</w:t>
      </w:r>
      <w:r w:rsidR="0072113E">
        <w:t xml:space="preserve"> </w:t>
      </w:r>
      <w:r>
        <w:t>points</w:t>
      </w:r>
      <w:r w:rsidR="0072113E">
        <w:t xml:space="preserve"> </w:t>
      </w:r>
      <w:r>
        <w:t>where</w:t>
      </w:r>
      <w:r w:rsidR="0072113E">
        <w:t xml:space="preserve"> </w:t>
      </w:r>
      <w:r>
        <w:t>customers</w:t>
      </w:r>
      <w:r w:rsidR="0072113E">
        <w:t xml:space="preserve"> </w:t>
      </w:r>
      <w:r>
        <w:t>may</w:t>
      </w:r>
      <w:r w:rsidR="0072113E">
        <w:t xml:space="preserve"> </w:t>
      </w:r>
      <w:r>
        <w:t>have</w:t>
      </w:r>
      <w:r w:rsidR="0072113E">
        <w:t xml:space="preserve"> </w:t>
      </w:r>
      <w:r>
        <w:t>questions.</w:t>
      </w:r>
    </w:p>
    <w:p w:rsidR="001811E3" w:rsidRDefault="002D37CA" w:rsidP="00A14067">
      <w:pPr>
        <w:pStyle w:val="ListNumber2"/>
        <w:numPr>
          <w:ilvl w:val="1"/>
          <w:numId w:val="9"/>
        </w:numPr>
      </w:pPr>
      <w:r>
        <w:t>Watch</w:t>
      </w:r>
      <w:r w:rsidR="0072113E">
        <w:t xml:space="preserve"> </w:t>
      </w:r>
      <w:r>
        <w:t>for</w:t>
      </w:r>
      <w:r w:rsidR="0072113E">
        <w:t xml:space="preserve"> </w:t>
      </w:r>
      <w:r>
        <w:t>and</w:t>
      </w:r>
      <w:r w:rsidR="0072113E">
        <w:t xml:space="preserve"> </w:t>
      </w:r>
      <w:r>
        <w:t>note</w:t>
      </w:r>
      <w:r w:rsidR="0072113E">
        <w:t xml:space="preserve"> </w:t>
      </w:r>
      <w:r>
        <w:t>any</w:t>
      </w:r>
      <w:r w:rsidR="0072113E">
        <w:t xml:space="preserve"> </w:t>
      </w:r>
      <w:r>
        <w:t>compatibility</w:t>
      </w:r>
      <w:r w:rsidR="0072113E">
        <w:t xml:space="preserve"> </w:t>
      </w:r>
      <w:r>
        <w:t>warnings.</w:t>
      </w:r>
    </w:p>
    <w:p w:rsidR="001811E3" w:rsidRDefault="002D37CA" w:rsidP="00BE2D90">
      <w:pPr>
        <w:pStyle w:val="ListNumber"/>
        <w:numPr>
          <w:ilvl w:val="0"/>
          <w:numId w:val="4"/>
        </w:numPr>
      </w:pPr>
      <w:r>
        <w:t>When</w:t>
      </w:r>
      <w:r w:rsidR="0072113E">
        <w:t xml:space="preserve"> </w:t>
      </w:r>
      <w:r>
        <w:t>the</w:t>
      </w:r>
      <w:r w:rsidR="0072113E">
        <w:t xml:space="preserve"> </w:t>
      </w:r>
      <w:r>
        <w:t>upgrade</w:t>
      </w:r>
      <w:r w:rsidR="0072113E">
        <w:t xml:space="preserve"> </w:t>
      </w:r>
      <w:r>
        <w:t>is</w:t>
      </w:r>
      <w:r w:rsidR="0072113E">
        <w:t xml:space="preserve"> </w:t>
      </w:r>
      <w:r>
        <w:t>complete,</w:t>
      </w:r>
      <w:r w:rsidR="0072113E">
        <w:t xml:space="preserve"> </w:t>
      </w:r>
      <w:r>
        <w:t>check</w:t>
      </w:r>
      <w:r w:rsidR="0072113E">
        <w:t xml:space="preserve"> </w:t>
      </w:r>
      <w:r>
        <w:t>the</w:t>
      </w:r>
      <w:r w:rsidR="0072113E">
        <w:t xml:space="preserve"> </w:t>
      </w:r>
      <w:r>
        <w:t>following: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Check</w:t>
      </w:r>
      <w:r w:rsidR="0072113E">
        <w:t xml:space="preserve"> </w:t>
      </w:r>
      <w:r>
        <w:t>for</w:t>
      </w:r>
      <w:r w:rsidR="0072113E">
        <w:t xml:space="preserve"> </w:t>
      </w:r>
      <w:r>
        <w:t>your</w:t>
      </w:r>
      <w:r w:rsidR="0072113E">
        <w:t xml:space="preserve"> </w:t>
      </w:r>
      <w:r>
        <w:t>data</w:t>
      </w:r>
      <w:r w:rsidR="0072113E">
        <w:t xml:space="preserve"> </w:t>
      </w:r>
      <w:r>
        <w:t>file.</w:t>
      </w:r>
      <w:r w:rsidR="0072113E">
        <w:t xml:space="preserve"> </w:t>
      </w:r>
      <w:r>
        <w:t>Is</w:t>
      </w:r>
      <w:r w:rsidR="0072113E">
        <w:t xml:space="preserve"> </w:t>
      </w:r>
      <w:r>
        <w:t>it</w:t>
      </w:r>
      <w:r w:rsidR="0072113E">
        <w:t xml:space="preserve"> </w:t>
      </w:r>
      <w:r>
        <w:t>still</w:t>
      </w:r>
      <w:r w:rsidR="0072113E">
        <w:t xml:space="preserve"> </w:t>
      </w:r>
      <w:r>
        <w:t>present</w:t>
      </w:r>
      <w:r w:rsidR="0072113E">
        <w:t xml:space="preserve"> </w:t>
      </w:r>
      <w:r>
        <w:t>where</w:t>
      </w:r>
      <w:r w:rsidR="0072113E">
        <w:t xml:space="preserve"> </w:t>
      </w:r>
      <w:r>
        <w:t>you</w:t>
      </w:r>
      <w:r w:rsidR="0072113E">
        <w:t xml:space="preserve"> </w:t>
      </w:r>
      <w:r>
        <w:t>expected</w:t>
      </w:r>
      <w:r w:rsidR="0072113E">
        <w:t xml:space="preserve"> </w:t>
      </w:r>
      <w:r>
        <w:t>to</w:t>
      </w:r>
      <w:r w:rsidR="0072113E">
        <w:t xml:space="preserve"> </w:t>
      </w:r>
      <w:r>
        <w:t>find</w:t>
      </w:r>
      <w:r w:rsidR="0072113E">
        <w:t xml:space="preserve"> </w:t>
      </w:r>
      <w:r>
        <w:t>it?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Open</w:t>
      </w:r>
      <w:r w:rsidR="0072113E">
        <w:t xml:space="preserve"> </w:t>
      </w:r>
      <w:r>
        <w:t>an</w:t>
      </w:r>
      <w:r w:rsidR="0072113E">
        <w:t xml:space="preserve"> </w:t>
      </w:r>
      <w:r>
        <w:t>Administrator</w:t>
      </w:r>
      <w:r w:rsidR="0072113E">
        <w:t xml:space="preserve"> </w:t>
      </w:r>
      <w:r>
        <w:t>CMD</w:t>
      </w:r>
      <w:r w:rsidR="0072113E">
        <w:t xml:space="preserve"> </w:t>
      </w:r>
      <w:r>
        <w:t>window</w:t>
      </w:r>
      <w:r w:rsidR="0072113E">
        <w:t xml:space="preserve"> </w:t>
      </w:r>
      <w:r>
        <w:t>and</w:t>
      </w:r>
      <w:r w:rsidR="0072113E">
        <w:t xml:space="preserve"> </w:t>
      </w:r>
      <w:r>
        <w:t>run</w:t>
      </w:r>
      <w:r w:rsidR="0072113E">
        <w:t xml:space="preserve"> </w:t>
      </w:r>
      <w:r>
        <w:t>the</w:t>
      </w:r>
      <w:r w:rsidR="0072113E">
        <w:t xml:space="preserve"> </w:t>
      </w:r>
      <w:r>
        <w:t>following</w:t>
      </w:r>
      <w:r w:rsidR="0072113E">
        <w:t xml:space="preserve"> </w:t>
      </w:r>
      <w:r>
        <w:t>commands</w:t>
      </w:r>
      <w:r w:rsidR="0072113E">
        <w:t xml:space="preserve"> </w:t>
      </w:r>
      <w:r>
        <w:t>to</w:t>
      </w:r>
      <w:r w:rsidR="0072113E">
        <w:t xml:space="preserve"> </w:t>
      </w:r>
      <w:r>
        <w:t>search</w:t>
      </w:r>
      <w:r w:rsidR="0072113E">
        <w:t xml:space="preserve"> </w:t>
      </w:r>
      <w:r>
        <w:t>for</w:t>
      </w:r>
      <w:r w:rsidR="0072113E">
        <w:t xml:space="preserve"> </w:t>
      </w:r>
      <w:r>
        <w:t>any</w:t>
      </w:r>
      <w:r w:rsidR="0072113E">
        <w:t xml:space="preserve"> </w:t>
      </w:r>
      <w:r>
        <w:t>other</w:t>
      </w:r>
      <w:r w:rsidR="0072113E">
        <w:t xml:space="preserve"> </w:t>
      </w:r>
      <w:r>
        <w:t>copies</w:t>
      </w:r>
      <w:r w:rsidR="0072113E">
        <w:t xml:space="preserve"> </w:t>
      </w:r>
      <w:r>
        <w:t>of</w:t>
      </w:r>
      <w:r w:rsidR="0072113E">
        <w:t xml:space="preserve"> </w:t>
      </w:r>
      <w:r>
        <w:t>that</w:t>
      </w:r>
      <w:r w:rsidR="0072113E">
        <w:t xml:space="preserve"> </w:t>
      </w:r>
      <w:r>
        <w:t>data</w:t>
      </w:r>
      <w:r w:rsidR="0072113E">
        <w:t xml:space="preserve"> </w:t>
      </w:r>
      <w:r>
        <w:t>file</w:t>
      </w:r>
      <w:r w:rsidR="0072113E">
        <w:t xml:space="preserve"> </w:t>
      </w:r>
      <w:r>
        <w:t>on</w:t>
      </w:r>
      <w:r w:rsidR="0072113E">
        <w:t xml:space="preserve"> </w:t>
      </w:r>
      <w:r>
        <w:t>the</w:t>
      </w:r>
      <w:r w:rsidR="0072113E">
        <w:t xml:space="preserve"> </w:t>
      </w:r>
      <w:r>
        <w:t>drive:</w:t>
      </w:r>
    </w:p>
    <w:p w:rsidR="001811E3" w:rsidRDefault="00223208" w:rsidP="006C3DB2">
      <w:pPr>
        <w:pStyle w:val="code"/>
        <w:ind w:left="1440"/>
      </w:pPr>
      <w:r w:rsidRPr="00223208">
        <w:t>cd\</w:t>
      </w:r>
    </w:p>
    <w:p w:rsidR="001811E3" w:rsidRDefault="00223208" w:rsidP="006C3DB2">
      <w:pPr>
        <w:pStyle w:val="code"/>
        <w:ind w:left="1440"/>
      </w:pPr>
      <w:r w:rsidRPr="00223208">
        <w:t>dir</w:t>
      </w:r>
      <w:r w:rsidR="0072113E">
        <w:t xml:space="preserve"> </w:t>
      </w:r>
      <w:r w:rsidRPr="00223208">
        <w:t>datafile.txt</w:t>
      </w:r>
      <w:r w:rsidR="0072113E">
        <w:t xml:space="preserve"> </w:t>
      </w:r>
      <w:r w:rsidRPr="00223208">
        <w:t>/a</w:t>
      </w:r>
      <w:r w:rsidR="0072113E">
        <w:t xml:space="preserve"> </w:t>
      </w:r>
      <w:r w:rsidRPr="00223208">
        <w:t>/s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Were</w:t>
      </w:r>
      <w:r w:rsidR="0072113E">
        <w:t xml:space="preserve"> </w:t>
      </w:r>
      <w:r>
        <w:t>other</w:t>
      </w:r>
      <w:r w:rsidR="0072113E">
        <w:t xml:space="preserve"> </w:t>
      </w:r>
      <w:r>
        <w:t>copies</w:t>
      </w:r>
      <w:r w:rsidR="0072113E">
        <w:t xml:space="preserve"> </w:t>
      </w:r>
      <w:r>
        <w:t>found?</w:t>
      </w:r>
      <w:r w:rsidR="0072113E">
        <w:t xml:space="preserve"> </w:t>
      </w:r>
      <w:r>
        <w:t>Where</w:t>
      </w:r>
      <w:r w:rsidR="0072113E">
        <w:t xml:space="preserve"> </w:t>
      </w:r>
      <w:r>
        <w:t>and</w:t>
      </w:r>
      <w:r w:rsidR="0072113E">
        <w:t xml:space="preserve"> </w:t>
      </w:r>
      <w:r>
        <w:t>why?</w:t>
      </w:r>
    </w:p>
    <w:p w:rsidR="001811E3" w:rsidRDefault="002D37CA" w:rsidP="00A14067">
      <w:pPr>
        <w:pStyle w:val="ListNumber2"/>
        <w:numPr>
          <w:ilvl w:val="1"/>
          <w:numId w:val="9"/>
        </w:numPr>
      </w:pPr>
      <w:r>
        <w:t>Is</w:t>
      </w:r>
      <w:r w:rsidR="0072113E">
        <w:t xml:space="preserve"> </w:t>
      </w:r>
      <w:r w:rsidR="00223208">
        <w:t>Microsoft</w:t>
      </w:r>
      <w:r w:rsidR="0072113E">
        <w:t xml:space="preserve"> </w:t>
      </w:r>
      <w:r w:rsidR="00223208">
        <w:t>Security</w:t>
      </w:r>
      <w:r w:rsidR="0072113E">
        <w:t xml:space="preserve"> </w:t>
      </w:r>
      <w:r w:rsidR="00223208">
        <w:t>Essentials</w:t>
      </w:r>
      <w:r w:rsidR="0072113E">
        <w:t xml:space="preserve"> </w:t>
      </w:r>
      <w:r w:rsidR="00223208">
        <w:t>still</w:t>
      </w:r>
      <w:r w:rsidR="0072113E">
        <w:t xml:space="preserve"> </w:t>
      </w:r>
      <w:r w:rsidR="00223208">
        <w:t>installed?</w:t>
      </w:r>
      <w:r w:rsidR="0072113E">
        <w:t xml:space="preserve"> </w:t>
      </w:r>
      <w:r w:rsidR="00223208">
        <w:t>Why</w:t>
      </w:r>
      <w:r w:rsidR="0072113E">
        <w:t xml:space="preserve"> </w:t>
      </w:r>
      <w:r w:rsidR="00223208">
        <w:t>or</w:t>
      </w:r>
      <w:r w:rsidR="0072113E">
        <w:t xml:space="preserve"> </w:t>
      </w:r>
      <w:r w:rsidR="00223208">
        <w:t>why</w:t>
      </w:r>
      <w:r w:rsidR="0072113E">
        <w:t xml:space="preserve"> </w:t>
      </w:r>
      <w:r w:rsidR="00223208">
        <w:t>not?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Check</w:t>
      </w:r>
      <w:r w:rsidR="0072113E">
        <w:t xml:space="preserve"> </w:t>
      </w:r>
      <w:r>
        <w:t>Internet</w:t>
      </w:r>
      <w:r w:rsidR="0072113E">
        <w:t xml:space="preserve"> </w:t>
      </w:r>
      <w:r>
        <w:t>Explorer</w:t>
      </w:r>
      <w:r w:rsidR="0072113E">
        <w:t xml:space="preserve"> </w:t>
      </w:r>
      <w:r>
        <w:t>for</w:t>
      </w:r>
      <w:r w:rsidR="0072113E">
        <w:t xml:space="preserve"> </w:t>
      </w:r>
      <w:r>
        <w:t>that</w:t>
      </w:r>
      <w:r w:rsidR="0072113E">
        <w:t xml:space="preserve"> </w:t>
      </w:r>
      <w:r>
        <w:t>favorite</w:t>
      </w:r>
      <w:r w:rsidR="0072113E">
        <w:t xml:space="preserve"> </w:t>
      </w:r>
      <w:r>
        <w:t>entry</w:t>
      </w:r>
      <w:r w:rsidR="0072113E">
        <w:t xml:space="preserve"> </w:t>
      </w:r>
      <w:r>
        <w:t>you</w:t>
      </w:r>
      <w:r w:rsidR="0072113E">
        <w:t xml:space="preserve"> </w:t>
      </w:r>
      <w:r>
        <w:t>created.</w:t>
      </w:r>
      <w:r w:rsidR="0072113E">
        <w:t xml:space="preserve"> </w:t>
      </w:r>
      <w:r>
        <w:t>Is</w:t>
      </w:r>
      <w:r w:rsidR="0072113E">
        <w:t xml:space="preserve"> </w:t>
      </w:r>
      <w:r>
        <w:t>it</w:t>
      </w:r>
      <w:r w:rsidR="0072113E">
        <w:t xml:space="preserve"> </w:t>
      </w:r>
      <w:r>
        <w:t>still</w:t>
      </w:r>
      <w:r w:rsidR="0072113E">
        <w:t xml:space="preserve"> </w:t>
      </w:r>
      <w:r>
        <w:t>present?</w:t>
      </w:r>
    </w:p>
    <w:p w:rsidR="001811E3" w:rsidRDefault="00223208" w:rsidP="00A14067">
      <w:pPr>
        <w:pStyle w:val="ListNumber2"/>
        <w:numPr>
          <w:ilvl w:val="1"/>
          <w:numId w:val="9"/>
        </w:numPr>
      </w:pPr>
      <w:r>
        <w:t>Check</w:t>
      </w:r>
      <w:r w:rsidR="0072113E">
        <w:t xml:space="preserve"> </w:t>
      </w:r>
      <w:r>
        <w:t>for</w:t>
      </w:r>
      <w:r w:rsidR="0072113E">
        <w:t xml:space="preserve"> </w:t>
      </w:r>
      <w:r>
        <w:t>the</w:t>
      </w:r>
      <w:r w:rsidR="0072113E">
        <w:t xml:space="preserve"> </w:t>
      </w:r>
      <w:r>
        <w:t>other</w:t>
      </w:r>
      <w:r w:rsidR="0072113E">
        <w:t xml:space="preserve"> </w:t>
      </w:r>
      <w:r>
        <w:t>browser</w:t>
      </w:r>
      <w:r w:rsidR="0072113E">
        <w:t xml:space="preserve"> </w:t>
      </w:r>
      <w:r>
        <w:t>and</w:t>
      </w:r>
      <w:r w:rsidR="0072113E">
        <w:t xml:space="preserve"> </w:t>
      </w:r>
      <w:r>
        <w:t>the</w:t>
      </w:r>
      <w:r w:rsidR="0072113E">
        <w:t xml:space="preserve"> </w:t>
      </w:r>
      <w:r>
        <w:t>favorite/bookmark</w:t>
      </w:r>
      <w:r w:rsidR="0072113E">
        <w:t xml:space="preserve"> </w:t>
      </w:r>
      <w:r>
        <w:t>you</w:t>
      </w:r>
      <w:r w:rsidR="0072113E">
        <w:t xml:space="preserve"> </w:t>
      </w:r>
      <w:r>
        <w:t>created.</w:t>
      </w:r>
      <w:r w:rsidR="0072113E">
        <w:t xml:space="preserve"> </w:t>
      </w:r>
      <w:r>
        <w:t>Are</w:t>
      </w:r>
      <w:r w:rsidR="0072113E">
        <w:t xml:space="preserve"> </w:t>
      </w:r>
      <w:r>
        <w:t>they</w:t>
      </w:r>
      <w:r w:rsidR="0072113E">
        <w:t xml:space="preserve"> </w:t>
      </w:r>
      <w:r>
        <w:t>still</w:t>
      </w:r>
      <w:r w:rsidR="0072113E">
        <w:t xml:space="preserve"> </w:t>
      </w:r>
      <w:r>
        <w:t>present?</w:t>
      </w:r>
    </w:p>
    <w:p w:rsidR="001811E3" w:rsidRDefault="00223208" w:rsidP="00A14067">
      <w:pPr>
        <w:pStyle w:val="ListNumber"/>
        <w:numPr>
          <w:ilvl w:val="0"/>
          <w:numId w:val="9"/>
        </w:numPr>
      </w:pPr>
      <w:r>
        <w:t>If</w:t>
      </w:r>
      <w:r w:rsidR="0072113E">
        <w:t xml:space="preserve"> </w:t>
      </w:r>
      <w:r>
        <w:t>any</w:t>
      </w:r>
      <w:r w:rsidR="0072113E">
        <w:t xml:space="preserve"> </w:t>
      </w:r>
      <w:r>
        <w:t>elements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configuration</w:t>
      </w:r>
      <w:r w:rsidR="0072113E">
        <w:t xml:space="preserve"> </w:t>
      </w:r>
      <w:r>
        <w:t>are</w:t>
      </w:r>
      <w:r w:rsidR="0072113E">
        <w:t xml:space="preserve"> </w:t>
      </w:r>
      <w:r>
        <w:t>missing,</w:t>
      </w:r>
      <w:r w:rsidR="0072113E">
        <w:t xml:space="preserve"> </w:t>
      </w:r>
      <w:r>
        <w:t>form</w:t>
      </w:r>
      <w:r w:rsidR="0072113E">
        <w:t xml:space="preserve"> </w:t>
      </w:r>
      <w:r>
        <w:t>an</w:t>
      </w:r>
      <w:r w:rsidR="0072113E">
        <w:t xml:space="preserve"> </w:t>
      </w:r>
      <w:r>
        <w:t>action</w:t>
      </w:r>
      <w:r w:rsidR="0072113E">
        <w:t xml:space="preserve"> </w:t>
      </w:r>
      <w:r>
        <w:t>plan</w:t>
      </w:r>
      <w:r w:rsidR="0072113E">
        <w:t xml:space="preserve"> </w:t>
      </w:r>
      <w:r>
        <w:t>for</w:t>
      </w:r>
      <w:r w:rsidR="0072113E">
        <w:t xml:space="preserve"> </w:t>
      </w:r>
      <w:r>
        <w:t>restoring</w:t>
      </w:r>
      <w:r w:rsidR="0072113E">
        <w:t xml:space="preserve"> </w:t>
      </w:r>
      <w:r>
        <w:t>them.</w:t>
      </w:r>
    </w:p>
    <w:p w:rsidR="001811E3" w:rsidRDefault="00223208" w:rsidP="00A14067">
      <w:pPr>
        <w:pStyle w:val="ListNumber"/>
        <w:numPr>
          <w:ilvl w:val="0"/>
          <w:numId w:val="9"/>
        </w:numPr>
      </w:pPr>
      <w:r>
        <w:t>Discuss</w:t>
      </w:r>
      <w:r w:rsidR="0072113E">
        <w:t xml:space="preserve"> </w:t>
      </w:r>
      <w:r>
        <w:t>your</w:t>
      </w:r>
      <w:r w:rsidR="0072113E">
        <w:t xml:space="preserve"> </w:t>
      </w:r>
      <w:r>
        <w:t>results</w:t>
      </w:r>
      <w:r w:rsidR="0072113E">
        <w:t xml:space="preserve"> </w:t>
      </w:r>
      <w:r>
        <w:t>and</w:t>
      </w:r>
      <w:r w:rsidR="0072113E">
        <w:t xml:space="preserve"> </w:t>
      </w:r>
      <w:r>
        <w:t>action</w:t>
      </w:r>
      <w:r w:rsidR="0072113E">
        <w:t xml:space="preserve"> </w:t>
      </w:r>
      <w:r>
        <w:t>plan</w:t>
      </w:r>
      <w:r w:rsidR="0072113E">
        <w:t xml:space="preserve"> </w:t>
      </w:r>
      <w:r>
        <w:t>with</w:t>
      </w:r>
      <w:r w:rsidR="0072113E">
        <w:t xml:space="preserve"> </w:t>
      </w:r>
      <w:r>
        <w:t>other</w:t>
      </w:r>
      <w:r w:rsidR="0072113E">
        <w:t xml:space="preserve"> </w:t>
      </w:r>
      <w:r>
        <w:t>members</w:t>
      </w:r>
      <w:r w:rsidR="0072113E">
        <w:t xml:space="preserve"> </w:t>
      </w:r>
      <w:r>
        <w:t>of</w:t>
      </w:r>
      <w:r w:rsidR="0072113E">
        <w:t xml:space="preserve"> </w:t>
      </w:r>
      <w:r>
        <w:t>the</w:t>
      </w:r>
      <w:r w:rsidR="0072113E">
        <w:t xml:space="preserve"> </w:t>
      </w:r>
      <w:r>
        <w:t>class.</w:t>
      </w:r>
    </w:p>
    <w:p w:rsidR="001811E3" w:rsidRDefault="00223208" w:rsidP="00A14067">
      <w:pPr>
        <w:pStyle w:val="ListNumber"/>
        <w:numPr>
          <w:ilvl w:val="0"/>
          <w:numId w:val="9"/>
        </w:numPr>
      </w:pPr>
      <w:r>
        <w:t>If</w:t>
      </w:r>
      <w:r w:rsidR="0072113E">
        <w:t xml:space="preserve"> </w:t>
      </w:r>
      <w:r>
        <w:t>there</w:t>
      </w:r>
      <w:r w:rsidR="0072113E">
        <w:t xml:space="preserve"> </w:t>
      </w:r>
      <w:r>
        <w:t>are</w:t>
      </w:r>
      <w:r w:rsidR="0072113E">
        <w:t xml:space="preserve"> </w:t>
      </w:r>
      <w:r>
        <w:t>a</w:t>
      </w:r>
      <w:r w:rsidR="0072113E">
        <w:t xml:space="preserve"> </w:t>
      </w:r>
      <w:r>
        <w:t>variety</w:t>
      </w:r>
      <w:r w:rsidR="0072113E">
        <w:t xml:space="preserve"> </w:t>
      </w:r>
      <w:r>
        <w:t>of</w:t>
      </w:r>
      <w:r w:rsidR="0072113E">
        <w:t xml:space="preserve"> </w:t>
      </w:r>
      <w:r>
        <w:t>potential</w:t>
      </w:r>
      <w:r w:rsidR="0072113E">
        <w:t xml:space="preserve"> </w:t>
      </w:r>
      <w:r>
        <w:t>solutions,</w:t>
      </w:r>
      <w:r w:rsidR="0072113E">
        <w:t xml:space="preserve"> </w:t>
      </w:r>
      <w:r>
        <w:t>try</w:t>
      </w:r>
      <w:r w:rsidR="0072113E">
        <w:t xml:space="preserve"> </w:t>
      </w:r>
      <w:r>
        <w:t>one</w:t>
      </w:r>
      <w:r w:rsidR="0072113E">
        <w:t xml:space="preserve"> </w:t>
      </w:r>
      <w:r>
        <w:t>and</w:t>
      </w:r>
      <w:r w:rsidR="0072113E">
        <w:t xml:space="preserve"> </w:t>
      </w:r>
      <w:r>
        <w:t>discuss</w:t>
      </w:r>
      <w:r w:rsidR="0072113E">
        <w:t xml:space="preserve"> </w:t>
      </w:r>
      <w:r>
        <w:t>your</w:t>
      </w:r>
      <w:r w:rsidR="0072113E">
        <w:t xml:space="preserve"> </w:t>
      </w:r>
      <w:r>
        <w:t>results</w:t>
      </w:r>
      <w:r w:rsidR="0072113E">
        <w:t xml:space="preserve"> </w:t>
      </w:r>
      <w:r>
        <w:t>with</w:t>
      </w:r>
      <w:r w:rsidR="0072113E">
        <w:t xml:space="preserve"> </w:t>
      </w:r>
      <w:r>
        <w:t>the</w:t>
      </w:r>
      <w:r w:rsidR="0072113E">
        <w:t xml:space="preserve"> </w:t>
      </w:r>
      <w:r>
        <w:t>class.</w:t>
      </w:r>
    </w:p>
    <w:sectPr w:rsidR="001811E3" w:rsidSect="00884BD0"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2788728" w15:done="0"/>
  <w15:commentEx w15:paraId="0E1B9662" w15:done="0"/>
  <w15:commentEx w15:paraId="1D5B9B46" w15:done="0"/>
  <w15:commentEx w15:paraId="51F2E721" w15:done="0"/>
  <w15:commentEx w15:paraId="7553D246" w15:done="0"/>
  <w15:commentEx w15:paraId="63E40FC9" w15:paraIdParent="7553D246" w15:done="0"/>
  <w15:commentEx w15:paraId="0CA5F1FF" w15:done="0"/>
  <w15:commentEx w15:paraId="7880F37F" w15:done="0"/>
  <w15:commentEx w15:paraId="3893D1D0" w15:done="0"/>
  <w15:commentEx w15:paraId="501D1CEB" w15:done="0"/>
  <w15:commentEx w15:paraId="338441F6" w15:paraIdParent="501D1CEB" w15:done="0"/>
  <w15:commentEx w15:paraId="26EE2DA6" w15:done="0"/>
  <w15:commentEx w15:paraId="3570FA70" w15:done="0"/>
  <w15:commentEx w15:paraId="6C67C72B" w15:done="0"/>
  <w15:commentEx w15:paraId="6F126F08" w15:done="0"/>
  <w15:commentEx w15:paraId="68049A97" w15:done="0"/>
  <w15:commentEx w15:paraId="514D33C2" w15:done="0"/>
  <w15:commentEx w15:paraId="54C8278F" w15:done="0"/>
  <w15:commentEx w15:paraId="7C980423" w15:done="0"/>
  <w15:commentEx w15:paraId="77319F27" w15:done="0"/>
  <w15:commentEx w15:paraId="105FDCC6" w15:done="0"/>
  <w15:commentEx w15:paraId="6AF2A6E4" w15:paraIdParent="105FDCC6" w15:done="0"/>
  <w15:commentEx w15:paraId="142ABB75" w15:done="0"/>
  <w15:commentEx w15:paraId="6512FEE8" w15:done="0"/>
  <w15:commentEx w15:paraId="358ED49A" w15:done="0"/>
  <w15:commentEx w15:paraId="6148292A" w15:done="0"/>
  <w15:commentEx w15:paraId="724C578D" w15:done="0"/>
  <w15:commentEx w15:paraId="0A6B05F3" w15:done="0"/>
  <w15:commentEx w15:paraId="23BA02DA" w15:done="0"/>
  <w15:commentEx w15:paraId="5E4440C4" w15:done="0"/>
  <w15:commentEx w15:paraId="102905B9" w15:done="0"/>
  <w15:commentEx w15:paraId="7A23A6D6" w15:done="0"/>
  <w15:commentEx w15:paraId="1BADDD96" w15:paraIdParent="7A23A6D6" w15:done="0"/>
  <w15:commentEx w15:paraId="41DAC17C" w15:done="0"/>
  <w15:commentEx w15:paraId="41DF5E61" w15:done="0"/>
  <w15:commentEx w15:paraId="7C2711F1" w15:done="0"/>
  <w15:commentEx w15:paraId="146A3EA3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17EE" w:rsidRDefault="00D117EE" w:rsidP="00BC576D">
      <w:r>
        <w:separator/>
      </w:r>
    </w:p>
  </w:endnote>
  <w:endnote w:type="continuationSeparator" w:id="1">
    <w:p w:rsidR="00D117EE" w:rsidRDefault="00D117EE" w:rsidP="00BC57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Segoe UI Light"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17EE" w:rsidRDefault="00D117EE" w:rsidP="00BC576D">
      <w:r>
        <w:separator/>
      </w:r>
    </w:p>
  </w:footnote>
  <w:footnote w:type="continuationSeparator" w:id="1">
    <w:p w:rsidR="00D117EE" w:rsidRDefault="00D117EE" w:rsidP="00BC57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05865A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0D015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80"/>
    <w:multiLevelType w:val="singleLevel"/>
    <w:tmpl w:val="A4F00E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24844F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FFFFFF89"/>
    <w:multiLevelType w:val="singleLevel"/>
    <w:tmpl w:val="A522BA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32C258C"/>
    <w:multiLevelType w:val="multilevel"/>
    <w:tmpl w:val="98683500"/>
    <w:numStyleLink w:val="PrimaryNumberList"/>
  </w:abstractNum>
  <w:abstractNum w:abstractNumId="6">
    <w:nsid w:val="1BBF20B2"/>
    <w:multiLevelType w:val="hybridMultilevel"/>
    <w:tmpl w:val="F6245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F831E75"/>
    <w:multiLevelType w:val="multilevel"/>
    <w:tmpl w:val="66682A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B1070C"/>
    <w:multiLevelType w:val="multilevel"/>
    <w:tmpl w:val="A9F819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64E38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87546ED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8D40AE0"/>
    <w:multiLevelType w:val="multilevel"/>
    <w:tmpl w:val="63841CC2"/>
    <w:numStyleLink w:val="PrimaryBulletList"/>
  </w:abstractNum>
  <w:abstractNum w:abstractNumId="12">
    <w:nsid w:val="2A570F56"/>
    <w:multiLevelType w:val="multilevel"/>
    <w:tmpl w:val="98683500"/>
    <w:styleLink w:val="PrimaryNumberList"/>
    <w:lvl w:ilvl="0">
      <w:start w:val="1"/>
      <w:numFmt w:val="decimal"/>
      <w:pStyle w:val="ListNumb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pStyle w:val="ListNumber4"/>
      <w:lvlText w:val="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pStyle w:val="ListNumber5"/>
      <w:lvlText w:val="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>
    <w:nsid w:val="3A411B82"/>
    <w:multiLevelType w:val="multilevel"/>
    <w:tmpl w:val="98683500"/>
    <w:numStyleLink w:val="PrimaryNumberList"/>
  </w:abstractNum>
  <w:abstractNum w:abstractNumId="14">
    <w:nsid w:val="3DB63EF9"/>
    <w:multiLevelType w:val="multilevel"/>
    <w:tmpl w:val="63841CC2"/>
    <w:styleLink w:val="PrimaryBulletList"/>
    <w:lvl w:ilvl="0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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5">
    <w:nsid w:val="3EBB3B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1E93DAB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3832FAB"/>
    <w:multiLevelType w:val="multilevel"/>
    <w:tmpl w:val="9F1A4F7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6D93D1C"/>
    <w:multiLevelType w:val="hybridMultilevel"/>
    <w:tmpl w:val="234C6F6C"/>
    <w:lvl w:ilvl="0" w:tplc="234CA356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>
    <w:nsid w:val="486A4336"/>
    <w:multiLevelType w:val="hybridMultilevel"/>
    <w:tmpl w:val="742087EC"/>
    <w:lvl w:ilvl="0" w:tplc="EF38D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542A">
      <w:start w:val="10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7C1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702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23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0E1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6A5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05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4A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BAA4437"/>
    <w:multiLevelType w:val="multilevel"/>
    <w:tmpl w:val="4EDA791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4919FF"/>
    <w:multiLevelType w:val="hybridMultilevel"/>
    <w:tmpl w:val="99F4AEFC"/>
    <w:lvl w:ilvl="0" w:tplc="EA6CD876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61012FD7"/>
    <w:multiLevelType w:val="hybridMultilevel"/>
    <w:tmpl w:val="CB7837A6"/>
    <w:lvl w:ilvl="0" w:tplc="44C251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5C87002"/>
    <w:multiLevelType w:val="hybridMultilevel"/>
    <w:tmpl w:val="B1E88C3A"/>
    <w:lvl w:ilvl="0" w:tplc="030C2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8CC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EB7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324758">
      <w:start w:val="599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223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D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24F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6C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E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9EE6DAE"/>
    <w:multiLevelType w:val="multilevel"/>
    <w:tmpl w:val="98683500"/>
    <w:numStyleLink w:val="PrimaryNumberList"/>
  </w:abstractNum>
  <w:abstractNum w:abstractNumId="25">
    <w:nsid w:val="7CE65751"/>
    <w:multiLevelType w:val="multilevel"/>
    <w:tmpl w:val="4EDA7910"/>
    <w:styleLink w:val="MainBulletList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5"/>
  </w:num>
  <w:num w:numId="3">
    <w:abstractNumId w:val="12"/>
  </w:num>
  <w:num w:numId="4">
    <w:abstractNumId w:val="13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int="default"/>
        </w:rPr>
      </w:lvl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22"/>
  </w:num>
  <w:num w:numId="19">
    <w:abstractNumId w:val="5"/>
  </w:num>
  <w:num w:numId="20">
    <w:abstractNumId w:val="16"/>
  </w:num>
  <w:num w:numId="21">
    <w:abstractNumId w:val="18"/>
  </w:num>
  <w:num w:numId="22">
    <w:abstractNumId w:val="18"/>
    <w:lvlOverride w:ilvl="0">
      <w:startOverride w:val="1"/>
    </w:lvlOverride>
  </w:num>
  <w:num w:numId="23">
    <w:abstractNumId w:val="18"/>
    <w:lvlOverride w:ilvl="0">
      <w:startOverride w:val="1"/>
    </w:lvlOverride>
  </w:num>
  <w:num w:numId="24">
    <w:abstractNumId w:val="19"/>
  </w:num>
  <w:num w:numId="25">
    <w:abstractNumId w:val="23"/>
  </w:num>
  <w:num w:numId="26">
    <w:abstractNumId w:val="8"/>
  </w:num>
  <w:num w:numId="27">
    <w:abstractNumId w:val="10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20"/>
  </w:num>
  <w:num w:numId="34">
    <w:abstractNumId w:val="7"/>
  </w:num>
  <w:num w:numId="35">
    <w:abstractNumId w:val="21"/>
  </w:num>
  <w:num w:numId="36">
    <w:abstractNumId w:val="9"/>
  </w:num>
  <w:num w:numId="37">
    <w:abstractNumId w:val="1"/>
  </w:num>
  <w:num w:numId="38">
    <w:abstractNumId w:val="0"/>
  </w:num>
  <w:num w:numId="39">
    <w:abstractNumId w:val="6"/>
  </w:num>
  <w:num w:numId="40">
    <w:abstractNumId w:val="17"/>
  </w:num>
  <w:num w:numId="41">
    <w:abstractNumId w:val="15"/>
  </w:num>
  <w:num w:numId="42">
    <w:abstractNumId w:val="24"/>
  </w:num>
  <w:num w:numId="43">
    <w:abstractNumId w:val="2"/>
  </w:num>
  <w:num w:numId="44">
    <w:abstractNumId w:val="11"/>
  </w:num>
  <w:num w:numId="45">
    <w:abstractNumId w:val="4"/>
  </w:num>
  <w:num w:numId="46">
    <w:abstractNumId w:val="3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removePersonalInformation/>
  <w:removeDateAndTime/>
  <w:hideSpellingErrors/>
  <w:hideGrammaticalErrors/>
  <w:attachedTemplate r:id="rId1"/>
  <w:linkStyles/>
  <w:defaultTabStop w:val="720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6A46C1"/>
    <w:rsid w:val="00001CA9"/>
    <w:rsid w:val="0000716D"/>
    <w:rsid w:val="000108FD"/>
    <w:rsid w:val="00012984"/>
    <w:rsid w:val="00014241"/>
    <w:rsid w:val="00015619"/>
    <w:rsid w:val="0001630B"/>
    <w:rsid w:val="000206CA"/>
    <w:rsid w:val="00020F2A"/>
    <w:rsid w:val="0002145A"/>
    <w:rsid w:val="000216C7"/>
    <w:rsid w:val="00023579"/>
    <w:rsid w:val="00024681"/>
    <w:rsid w:val="000271C7"/>
    <w:rsid w:val="00032109"/>
    <w:rsid w:val="00033873"/>
    <w:rsid w:val="00035070"/>
    <w:rsid w:val="000354AB"/>
    <w:rsid w:val="000357BA"/>
    <w:rsid w:val="00037D8E"/>
    <w:rsid w:val="0004008F"/>
    <w:rsid w:val="00043E8F"/>
    <w:rsid w:val="000446DA"/>
    <w:rsid w:val="000449DB"/>
    <w:rsid w:val="000529CB"/>
    <w:rsid w:val="00053069"/>
    <w:rsid w:val="000531CB"/>
    <w:rsid w:val="000540B9"/>
    <w:rsid w:val="00054293"/>
    <w:rsid w:val="000548B7"/>
    <w:rsid w:val="00055246"/>
    <w:rsid w:val="00055562"/>
    <w:rsid w:val="00057391"/>
    <w:rsid w:val="0005770B"/>
    <w:rsid w:val="000614E9"/>
    <w:rsid w:val="000616C2"/>
    <w:rsid w:val="00065507"/>
    <w:rsid w:val="000656D0"/>
    <w:rsid w:val="00065AE1"/>
    <w:rsid w:val="0007173A"/>
    <w:rsid w:val="000764D9"/>
    <w:rsid w:val="00076608"/>
    <w:rsid w:val="00076B89"/>
    <w:rsid w:val="000777FC"/>
    <w:rsid w:val="00082BF7"/>
    <w:rsid w:val="00082E63"/>
    <w:rsid w:val="00083D54"/>
    <w:rsid w:val="00091A7D"/>
    <w:rsid w:val="00092336"/>
    <w:rsid w:val="000927DE"/>
    <w:rsid w:val="000947C5"/>
    <w:rsid w:val="000959A4"/>
    <w:rsid w:val="000963F5"/>
    <w:rsid w:val="00096F70"/>
    <w:rsid w:val="000A210F"/>
    <w:rsid w:val="000A2376"/>
    <w:rsid w:val="000A51EA"/>
    <w:rsid w:val="000A5C16"/>
    <w:rsid w:val="000A7A44"/>
    <w:rsid w:val="000B0A06"/>
    <w:rsid w:val="000B0A72"/>
    <w:rsid w:val="000B11A1"/>
    <w:rsid w:val="000B1EF6"/>
    <w:rsid w:val="000B38E8"/>
    <w:rsid w:val="000B3AEB"/>
    <w:rsid w:val="000B3B40"/>
    <w:rsid w:val="000B66C1"/>
    <w:rsid w:val="000B79B7"/>
    <w:rsid w:val="000B7EB8"/>
    <w:rsid w:val="000C6C9F"/>
    <w:rsid w:val="000D1FC7"/>
    <w:rsid w:val="000D28DB"/>
    <w:rsid w:val="000D2CEC"/>
    <w:rsid w:val="000D67E9"/>
    <w:rsid w:val="000E12FC"/>
    <w:rsid w:val="000E268A"/>
    <w:rsid w:val="000E3398"/>
    <w:rsid w:val="000E3D1D"/>
    <w:rsid w:val="000E581A"/>
    <w:rsid w:val="000E61E7"/>
    <w:rsid w:val="000E6632"/>
    <w:rsid w:val="000E6F43"/>
    <w:rsid w:val="000F0934"/>
    <w:rsid w:val="000F1A26"/>
    <w:rsid w:val="000F3877"/>
    <w:rsid w:val="000F530D"/>
    <w:rsid w:val="000F5885"/>
    <w:rsid w:val="000F5E84"/>
    <w:rsid w:val="000F79D6"/>
    <w:rsid w:val="00100DAA"/>
    <w:rsid w:val="001022D3"/>
    <w:rsid w:val="00106ED2"/>
    <w:rsid w:val="00107F52"/>
    <w:rsid w:val="001104A7"/>
    <w:rsid w:val="001105BF"/>
    <w:rsid w:val="00110DAE"/>
    <w:rsid w:val="001114BC"/>
    <w:rsid w:val="00111D6A"/>
    <w:rsid w:val="001128E3"/>
    <w:rsid w:val="001134FF"/>
    <w:rsid w:val="00114554"/>
    <w:rsid w:val="00114DF3"/>
    <w:rsid w:val="001158DA"/>
    <w:rsid w:val="00120C28"/>
    <w:rsid w:val="0012289E"/>
    <w:rsid w:val="00122FC7"/>
    <w:rsid w:val="00124FB5"/>
    <w:rsid w:val="00126272"/>
    <w:rsid w:val="00126B1D"/>
    <w:rsid w:val="001272CE"/>
    <w:rsid w:val="00127BCE"/>
    <w:rsid w:val="00127CDB"/>
    <w:rsid w:val="00130141"/>
    <w:rsid w:val="00130766"/>
    <w:rsid w:val="00130C83"/>
    <w:rsid w:val="00132C4F"/>
    <w:rsid w:val="00146A6C"/>
    <w:rsid w:val="00146F93"/>
    <w:rsid w:val="00152265"/>
    <w:rsid w:val="0015272E"/>
    <w:rsid w:val="00152780"/>
    <w:rsid w:val="00154283"/>
    <w:rsid w:val="0015561F"/>
    <w:rsid w:val="001558F3"/>
    <w:rsid w:val="00156B6C"/>
    <w:rsid w:val="00156E00"/>
    <w:rsid w:val="00161F2E"/>
    <w:rsid w:val="00164661"/>
    <w:rsid w:val="001707D5"/>
    <w:rsid w:val="00170FEE"/>
    <w:rsid w:val="00171003"/>
    <w:rsid w:val="001724BC"/>
    <w:rsid w:val="001739B8"/>
    <w:rsid w:val="0017545F"/>
    <w:rsid w:val="00177AA2"/>
    <w:rsid w:val="00177AA8"/>
    <w:rsid w:val="001811E3"/>
    <w:rsid w:val="00183D62"/>
    <w:rsid w:val="00185B15"/>
    <w:rsid w:val="001904B1"/>
    <w:rsid w:val="00190CE0"/>
    <w:rsid w:val="001914F6"/>
    <w:rsid w:val="00195AD7"/>
    <w:rsid w:val="001977CF"/>
    <w:rsid w:val="001A06B4"/>
    <w:rsid w:val="001A0C25"/>
    <w:rsid w:val="001A0CEC"/>
    <w:rsid w:val="001A12C7"/>
    <w:rsid w:val="001A1477"/>
    <w:rsid w:val="001A2B47"/>
    <w:rsid w:val="001A2BC7"/>
    <w:rsid w:val="001A70B0"/>
    <w:rsid w:val="001B2B11"/>
    <w:rsid w:val="001B441D"/>
    <w:rsid w:val="001B5AC9"/>
    <w:rsid w:val="001B7F1D"/>
    <w:rsid w:val="001C1177"/>
    <w:rsid w:val="001C12A1"/>
    <w:rsid w:val="001C454C"/>
    <w:rsid w:val="001C471A"/>
    <w:rsid w:val="001C52E3"/>
    <w:rsid w:val="001D401F"/>
    <w:rsid w:val="001D50AD"/>
    <w:rsid w:val="001D5DA1"/>
    <w:rsid w:val="001E1D30"/>
    <w:rsid w:val="001E53F0"/>
    <w:rsid w:val="001E568E"/>
    <w:rsid w:val="001E591C"/>
    <w:rsid w:val="001E70F5"/>
    <w:rsid w:val="001E7923"/>
    <w:rsid w:val="001F1F94"/>
    <w:rsid w:val="001F3B56"/>
    <w:rsid w:val="001F4115"/>
    <w:rsid w:val="001F5328"/>
    <w:rsid w:val="001F788B"/>
    <w:rsid w:val="002002C0"/>
    <w:rsid w:val="00203E6F"/>
    <w:rsid w:val="002051C6"/>
    <w:rsid w:val="0020608B"/>
    <w:rsid w:val="00210021"/>
    <w:rsid w:val="00210532"/>
    <w:rsid w:val="00212030"/>
    <w:rsid w:val="0021494B"/>
    <w:rsid w:val="00215AD1"/>
    <w:rsid w:val="0021623F"/>
    <w:rsid w:val="00220976"/>
    <w:rsid w:val="00223208"/>
    <w:rsid w:val="0022756A"/>
    <w:rsid w:val="002307D7"/>
    <w:rsid w:val="002336E8"/>
    <w:rsid w:val="00234D5F"/>
    <w:rsid w:val="0023677D"/>
    <w:rsid w:val="00237FD4"/>
    <w:rsid w:val="002401C2"/>
    <w:rsid w:val="00244371"/>
    <w:rsid w:val="002462E2"/>
    <w:rsid w:val="00247535"/>
    <w:rsid w:val="002518B4"/>
    <w:rsid w:val="00251C3B"/>
    <w:rsid w:val="00251FC1"/>
    <w:rsid w:val="002524BB"/>
    <w:rsid w:val="00257EA0"/>
    <w:rsid w:val="00262709"/>
    <w:rsid w:val="002642CF"/>
    <w:rsid w:val="002669EF"/>
    <w:rsid w:val="0026763E"/>
    <w:rsid w:val="002679F7"/>
    <w:rsid w:val="00270954"/>
    <w:rsid w:val="00271628"/>
    <w:rsid w:val="00271BC5"/>
    <w:rsid w:val="00271DAB"/>
    <w:rsid w:val="00272768"/>
    <w:rsid w:val="0027287B"/>
    <w:rsid w:val="0027401A"/>
    <w:rsid w:val="00274E26"/>
    <w:rsid w:val="002755B6"/>
    <w:rsid w:val="00275C3B"/>
    <w:rsid w:val="00277939"/>
    <w:rsid w:val="00277B36"/>
    <w:rsid w:val="00282DAB"/>
    <w:rsid w:val="002833FF"/>
    <w:rsid w:val="00287898"/>
    <w:rsid w:val="00287BED"/>
    <w:rsid w:val="00291030"/>
    <w:rsid w:val="00291C40"/>
    <w:rsid w:val="00292B41"/>
    <w:rsid w:val="002945F8"/>
    <w:rsid w:val="00294661"/>
    <w:rsid w:val="002947A6"/>
    <w:rsid w:val="00294F82"/>
    <w:rsid w:val="00295D52"/>
    <w:rsid w:val="002972AB"/>
    <w:rsid w:val="00297EE8"/>
    <w:rsid w:val="002A211F"/>
    <w:rsid w:val="002A2A1A"/>
    <w:rsid w:val="002A4126"/>
    <w:rsid w:val="002A4BA0"/>
    <w:rsid w:val="002A50F8"/>
    <w:rsid w:val="002A59D0"/>
    <w:rsid w:val="002A5EBA"/>
    <w:rsid w:val="002A7172"/>
    <w:rsid w:val="002B052D"/>
    <w:rsid w:val="002B14C8"/>
    <w:rsid w:val="002B4D2C"/>
    <w:rsid w:val="002B52F2"/>
    <w:rsid w:val="002B553A"/>
    <w:rsid w:val="002B55F2"/>
    <w:rsid w:val="002B669E"/>
    <w:rsid w:val="002C03EF"/>
    <w:rsid w:val="002C27D4"/>
    <w:rsid w:val="002C2C3E"/>
    <w:rsid w:val="002C2F3F"/>
    <w:rsid w:val="002C4310"/>
    <w:rsid w:val="002C488E"/>
    <w:rsid w:val="002C53B2"/>
    <w:rsid w:val="002C687F"/>
    <w:rsid w:val="002C7B3F"/>
    <w:rsid w:val="002D11CE"/>
    <w:rsid w:val="002D1DEE"/>
    <w:rsid w:val="002D2902"/>
    <w:rsid w:val="002D37CA"/>
    <w:rsid w:val="002D41E2"/>
    <w:rsid w:val="002D5020"/>
    <w:rsid w:val="002D6364"/>
    <w:rsid w:val="002D74A3"/>
    <w:rsid w:val="002D7D10"/>
    <w:rsid w:val="002E0E4B"/>
    <w:rsid w:val="002E1E6D"/>
    <w:rsid w:val="002E1F97"/>
    <w:rsid w:val="002E37E9"/>
    <w:rsid w:val="002F05E5"/>
    <w:rsid w:val="002F21FF"/>
    <w:rsid w:val="002F5E06"/>
    <w:rsid w:val="0030004C"/>
    <w:rsid w:val="003042F9"/>
    <w:rsid w:val="00304666"/>
    <w:rsid w:val="003048D6"/>
    <w:rsid w:val="00304A5B"/>
    <w:rsid w:val="00306534"/>
    <w:rsid w:val="0030654D"/>
    <w:rsid w:val="0030686B"/>
    <w:rsid w:val="00307F04"/>
    <w:rsid w:val="00310F93"/>
    <w:rsid w:val="00312BA7"/>
    <w:rsid w:val="003130F0"/>
    <w:rsid w:val="00313C30"/>
    <w:rsid w:val="00316222"/>
    <w:rsid w:val="00316252"/>
    <w:rsid w:val="003169CE"/>
    <w:rsid w:val="00316C97"/>
    <w:rsid w:val="00324546"/>
    <w:rsid w:val="00326470"/>
    <w:rsid w:val="00330A47"/>
    <w:rsid w:val="003321BE"/>
    <w:rsid w:val="003322DF"/>
    <w:rsid w:val="003329CA"/>
    <w:rsid w:val="00332FAE"/>
    <w:rsid w:val="0033387D"/>
    <w:rsid w:val="00333936"/>
    <w:rsid w:val="00335097"/>
    <w:rsid w:val="003400F7"/>
    <w:rsid w:val="003425D1"/>
    <w:rsid w:val="0034444E"/>
    <w:rsid w:val="00344B34"/>
    <w:rsid w:val="00345AC8"/>
    <w:rsid w:val="00346A4C"/>
    <w:rsid w:val="0034790A"/>
    <w:rsid w:val="00347BFF"/>
    <w:rsid w:val="003507D6"/>
    <w:rsid w:val="00350F80"/>
    <w:rsid w:val="00355682"/>
    <w:rsid w:val="00357709"/>
    <w:rsid w:val="003610BE"/>
    <w:rsid w:val="00362336"/>
    <w:rsid w:val="00363326"/>
    <w:rsid w:val="00366876"/>
    <w:rsid w:val="00367027"/>
    <w:rsid w:val="00367B48"/>
    <w:rsid w:val="00370E3E"/>
    <w:rsid w:val="003716FA"/>
    <w:rsid w:val="0037189B"/>
    <w:rsid w:val="00371CBF"/>
    <w:rsid w:val="00372436"/>
    <w:rsid w:val="003739C0"/>
    <w:rsid w:val="00374AFB"/>
    <w:rsid w:val="00375319"/>
    <w:rsid w:val="00376375"/>
    <w:rsid w:val="00376771"/>
    <w:rsid w:val="003776EF"/>
    <w:rsid w:val="003803D0"/>
    <w:rsid w:val="00381DB7"/>
    <w:rsid w:val="003832AD"/>
    <w:rsid w:val="003841D0"/>
    <w:rsid w:val="0038424C"/>
    <w:rsid w:val="00384A60"/>
    <w:rsid w:val="00391237"/>
    <w:rsid w:val="00391D5C"/>
    <w:rsid w:val="003931EC"/>
    <w:rsid w:val="00393893"/>
    <w:rsid w:val="0039744F"/>
    <w:rsid w:val="003A13D0"/>
    <w:rsid w:val="003A159C"/>
    <w:rsid w:val="003A1D1A"/>
    <w:rsid w:val="003A5588"/>
    <w:rsid w:val="003A7F56"/>
    <w:rsid w:val="003B0714"/>
    <w:rsid w:val="003B21F5"/>
    <w:rsid w:val="003B49A5"/>
    <w:rsid w:val="003B4BF9"/>
    <w:rsid w:val="003C2D85"/>
    <w:rsid w:val="003C5F93"/>
    <w:rsid w:val="003D0A05"/>
    <w:rsid w:val="003D1707"/>
    <w:rsid w:val="003D2DE0"/>
    <w:rsid w:val="003D364A"/>
    <w:rsid w:val="003D43A0"/>
    <w:rsid w:val="003D43F0"/>
    <w:rsid w:val="003E19EA"/>
    <w:rsid w:val="003E2E3C"/>
    <w:rsid w:val="003E7225"/>
    <w:rsid w:val="003E74D3"/>
    <w:rsid w:val="003F1490"/>
    <w:rsid w:val="003F1976"/>
    <w:rsid w:val="003F3E5D"/>
    <w:rsid w:val="003F4BE8"/>
    <w:rsid w:val="003F6F14"/>
    <w:rsid w:val="00401A62"/>
    <w:rsid w:val="00404DD8"/>
    <w:rsid w:val="00404FC5"/>
    <w:rsid w:val="00407D28"/>
    <w:rsid w:val="00410FF6"/>
    <w:rsid w:val="00411041"/>
    <w:rsid w:val="0041350E"/>
    <w:rsid w:val="00413D4A"/>
    <w:rsid w:val="004146FC"/>
    <w:rsid w:val="00416B2C"/>
    <w:rsid w:val="00420479"/>
    <w:rsid w:val="00420BAF"/>
    <w:rsid w:val="00423A8A"/>
    <w:rsid w:val="00423D54"/>
    <w:rsid w:val="00424A4D"/>
    <w:rsid w:val="00427A6D"/>
    <w:rsid w:val="00431E4F"/>
    <w:rsid w:val="00433F5F"/>
    <w:rsid w:val="004346FB"/>
    <w:rsid w:val="004351D2"/>
    <w:rsid w:val="00435E0E"/>
    <w:rsid w:val="00436929"/>
    <w:rsid w:val="00436EBE"/>
    <w:rsid w:val="00437568"/>
    <w:rsid w:val="004421C9"/>
    <w:rsid w:val="0044462E"/>
    <w:rsid w:val="004446FD"/>
    <w:rsid w:val="00445DAA"/>
    <w:rsid w:val="004460C0"/>
    <w:rsid w:val="00447A44"/>
    <w:rsid w:val="0045047A"/>
    <w:rsid w:val="00450D45"/>
    <w:rsid w:val="00450F9C"/>
    <w:rsid w:val="00451958"/>
    <w:rsid w:val="00452594"/>
    <w:rsid w:val="0045385C"/>
    <w:rsid w:val="004538A2"/>
    <w:rsid w:val="0045391F"/>
    <w:rsid w:val="00456758"/>
    <w:rsid w:val="00456D1B"/>
    <w:rsid w:val="004572F6"/>
    <w:rsid w:val="00457DBE"/>
    <w:rsid w:val="00462491"/>
    <w:rsid w:val="00462E6F"/>
    <w:rsid w:val="0046326B"/>
    <w:rsid w:val="004647B0"/>
    <w:rsid w:val="00464CE0"/>
    <w:rsid w:val="00466CEE"/>
    <w:rsid w:val="004674A2"/>
    <w:rsid w:val="0046756A"/>
    <w:rsid w:val="00467CBA"/>
    <w:rsid w:val="00471B57"/>
    <w:rsid w:val="00472893"/>
    <w:rsid w:val="0047374E"/>
    <w:rsid w:val="00474FA8"/>
    <w:rsid w:val="004753B9"/>
    <w:rsid w:val="00477942"/>
    <w:rsid w:val="004800EB"/>
    <w:rsid w:val="00484DE6"/>
    <w:rsid w:val="00486F2E"/>
    <w:rsid w:val="00490219"/>
    <w:rsid w:val="00490FD9"/>
    <w:rsid w:val="0049169A"/>
    <w:rsid w:val="00492787"/>
    <w:rsid w:val="00493272"/>
    <w:rsid w:val="0049348A"/>
    <w:rsid w:val="004938D7"/>
    <w:rsid w:val="004945D8"/>
    <w:rsid w:val="004962F8"/>
    <w:rsid w:val="004A01A0"/>
    <w:rsid w:val="004A0725"/>
    <w:rsid w:val="004A1FA6"/>
    <w:rsid w:val="004A3ED7"/>
    <w:rsid w:val="004A4485"/>
    <w:rsid w:val="004A4495"/>
    <w:rsid w:val="004A4AB3"/>
    <w:rsid w:val="004A5D80"/>
    <w:rsid w:val="004B1834"/>
    <w:rsid w:val="004B1F1B"/>
    <w:rsid w:val="004B38FD"/>
    <w:rsid w:val="004B3D4D"/>
    <w:rsid w:val="004B62E2"/>
    <w:rsid w:val="004B6A92"/>
    <w:rsid w:val="004B725E"/>
    <w:rsid w:val="004C0447"/>
    <w:rsid w:val="004C1118"/>
    <w:rsid w:val="004C1B70"/>
    <w:rsid w:val="004C2AB0"/>
    <w:rsid w:val="004C2BB0"/>
    <w:rsid w:val="004C2D25"/>
    <w:rsid w:val="004C38C0"/>
    <w:rsid w:val="004C3C7F"/>
    <w:rsid w:val="004C3ED0"/>
    <w:rsid w:val="004C51BA"/>
    <w:rsid w:val="004D2ACD"/>
    <w:rsid w:val="004D3C55"/>
    <w:rsid w:val="004D3F5F"/>
    <w:rsid w:val="004D50AD"/>
    <w:rsid w:val="004D7BAE"/>
    <w:rsid w:val="004E2294"/>
    <w:rsid w:val="004E2FA2"/>
    <w:rsid w:val="004E5C33"/>
    <w:rsid w:val="004E5FFC"/>
    <w:rsid w:val="004E6949"/>
    <w:rsid w:val="004F105D"/>
    <w:rsid w:val="004F5A09"/>
    <w:rsid w:val="00502D47"/>
    <w:rsid w:val="00504513"/>
    <w:rsid w:val="00505DD8"/>
    <w:rsid w:val="00505EA3"/>
    <w:rsid w:val="0050727E"/>
    <w:rsid w:val="005078DC"/>
    <w:rsid w:val="005078E1"/>
    <w:rsid w:val="005079BC"/>
    <w:rsid w:val="00510D28"/>
    <w:rsid w:val="005157C9"/>
    <w:rsid w:val="0051680B"/>
    <w:rsid w:val="005172A9"/>
    <w:rsid w:val="005172DB"/>
    <w:rsid w:val="0051792E"/>
    <w:rsid w:val="00526817"/>
    <w:rsid w:val="005317D1"/>
    <w:rsid w:val="00531D7A"/>
    <w:rsid w:val="005336D3"/>
    <w:rsid w:val="00534ABC"/>
    <w:rsid w:val="00535612"/>
    <w:rsid w:val="00535B89"/>
    <w:rsid w:val="00535D47"/>
    <w:rsid w:val="00537E17"/>
    <w:rsid w:val="00540886"/>
    <w:rsid w:val="00540E51"/>
    <w:rsid w:val="005431C9"/>
    <w:rsid w:val="00543261"/>
    <w:rsid w:val="00543FFC"/>
    <w:rsid w:val="00544503"/>
    <w:rsid w:val="00544986"/>
    <w:rsid w:val="0054649F"/>
    <w:rsid w:val="00550774"/>
    <w:rsid w:val="005516B8"/>
    <w:rsid w:val="005518DA"/>
    <w:rsid w:val="005536C6"/>
    <w:rsid w:val="0055399A"/>
    <w:rsid w:val="00553E81"/>
    <w:rsid w:val="005540E7"/>
    <w:rsid w:val="00554450"/>
    <w:rsid w:val="00554B03"/>
    <w:rsid w:val="00554FEB"/>
    <w:rsid w:val="005554D0"/>
    <w:rsid w:val="005554D2"/>
    <w:rsid w:val="005556F3"/>
    <w:rsid w:val="00555AC9"/>
    <w:rsid w:val="00556EF0"/>
    <w:rsid w:val="0055760D"/>
    <w:rsid w:val="00557CBB"/>
    <w:rsid w:val="00560D8B"/>
    <w:rsid w:val="0056238F"/>
    <w:rsid w:val="00563AA8"/>
    <w:rsid w:val="00564C14"/>
    <w:rsid w:val="00564F40"/>
    <w:rsid w:val="0056579C"/>
    <w:rsid w:val="005657DE"/>
    <w:rsid w:val="00566F39"/>
    <w:rsid w:val="005720CD"/>
    <w:rsid w:val="00573ADE"/>
    <w:rsid w:val="00575870"/>
    <w:rsid w:val="00576D37"/>
    <w:rsid w:val="005776A0"/>
    <w:rsid w:val="00580AA3"/>
    <w:rsid w:val="005822ED"/>
    <w:rsid w:val="005837EE"/>
    <w:rsid w:val="00583B85"/>
    <w:rsid w:val="00583CE8"/>
    <w:rsid w:val="00584AF2"/>
    <w:rsid w:val="005861AD"/>
    <w:rsid w:val="00590E59"/>
    <w:rsid w:val="005950D5"/>
    <w:rsid w:val="00596761"/>
    <w:rsid w:val="00597BD7"/>
    <w:rsid w:val="005A01D8"/>
    <w:rsid w:val="005A5EBB"/>
    <w:rsid w:val="005A6734"/>
    <w:rsid w:val="005A7087"/>
    <w:rsid w:val="005A750F"/>
    <w:rsid w:val="005B040A"/>
    <w:rsid w:val="005B07C9"/>
    <w:rsid w:val="005B0FA0"/>
    <w:rsid w:val="005B246D"/>
    <w:rsid w:val="005B5371"/>
    <w:rsid w:val="005B634C"/>
    <w:rsid w:val="005B6A99"/>
    <w:rsid w:val="005B708B"/>
    <w:rsid w:val="005C1ABB"/>
    <w:rsid w:val="005C2A18"/>
    <w:rsid w:val="005C3038"/>
    <w:rsid w:val="005C5468"/>
    <w:rsid w:val="005C7A10"/>
    <w:rsid w:val="005D0F33"/>
    <w:rsid w:val="005D1466"/>
    <w:rsid w:val="005D15B8"/>
    <w:rsid w:val="005D1C08"/>
    <w:rsid w:val="005D2D56"/>
    <w:rsid w:val="005D34F7"/>
    <w:rsid w:val="005D47CD"/>
    <w:rsid w:val="005D7621"/>
    <w:rsid w:val="005D765E"/>
    <w:rsid w:val="005D7660"/>
    <w:rsid w:val="005D7CE1"/>
    <w:rsid w:val="005E0009"/>
    <w:rsid w:val="005E0F29"/>
    <w:rsid w:val="005E0F2C"/>
    <w:rsid w:val="005E0FA0"/>
    <w:rsid w:val="005E29F0"/>
    <w:rsid w:val="005E2E8F"/>
    <w:rsid w:val="005E4003"/>
    <w:rsid w:val="005E43CF"/>
    <w:rsid w:val="005E4617"/>
    <w:rsid w:val="005E4707"/>
    <w:rsid w:val="005E5373"/>
    <w:rsid w:val="005E53A1"/>
    <w:rsid w:val="005E5439"/>
    <w:rsid w:val="005E618C"/>
    <w:rsid w:val="005E61ED"/>
    <w:rsid w:val="005F1942"/>
    <w:rsid w:val="005F3F20"/>
    <w:rsid w:val="005F4C4F"/>
    <w:rsid w:val="005F69D3"/>
    <w:rsid w:val="005F7297"/>
    <w:rsid w:val="0060042E"/>
    <w:rsid w:val="00601E2F"/>
    <w:rsid w:val="006025A9"/>
    <w:rsid w:val="00603223"/>
    <w:rsid w:val="006076EC"/>
    <w:rsid w:val="00607CDF"/>
    <w:rsid w:val="0061100C"/>
    <w:rsid w:val="0061187D"/>
    <w:rsid w:val="00611AB1"/>
    <w:rsid w:val="00613A95"/>
    <w:rsid w:val="00614B1C"/>
    <w:rsid w:val="00615E34"/>
    <w:rsid w:val="00620ED2"/>
    <w:rsid w:val="00625F51"/>
    <w:rsid w:val="00626397"/>
    <w:rsid w:val="00627681"/>
    <w:rsid w:val="00633537"/>
    <w:rsid w:val="00633F77"/>
    <w:rsid w:val="006341ED"/>
    <w:rsid w:val="006356D5"/>
    <w:rsid w:val="006368C8"/>
    <w:rsid w:val="00636ECB"/>
    <w:rsid w:val="00641460"/>
    <w:rsid w:val="006417BC"/>
    <w:rsid w:val="0064253F"/>
    <w:rsid w:val="00643385"/>
    <w:rsid w:val="0064397D"/>
    <w:rsid w:val="00643A51"/>
    <w:rsid w:val="00643CF9"/>
    <w:rsid w:val="0064635B"/>
    <w:rsid w:val="00646A8D"/>
    <w:rsid w:val="00647133"/>
    <w:rsid w:val="00647212"/>
    <w:rsid w:val="0064728C"/>
    <w:rsid w:val="00647297"/>
    <w:rsid w:val="00647ECA"/>
    <w:rsid w:val="00650588"/>
    <w:rsid w:val="0065102E"/>
    <w:rsid w:val="006515EC"/>
    <w:rsid w:val="00655572"/>
    <w:rsid w:val="0066120D"/>
    <w:rsid w:val="00661FBD"/>
    <w:rsid w:val="00662163"/>
    <w:rsid w:val="00662F72"/>
    <w:rsid w:val="006640B6"/>
    <w:rsid w:val="006654D3"/>
    <w:rsid w:val="00665FF0"/>
    <w:rsid w:val="00666A83"/>
    <w:rsid w:val="00666DBF"/>
    <w:rsid w:val="00666F7D"/>
    <w:rsid w:val="00666FB0"/>
    <w:rsid w:val="006671B5"/>
    <w:rsid w:val="00670E82"/>
    <w:rsid w:val="00672145"/>
    <w:rsid w:val="00672591"/>
    <w:rsid w:val="006727E5"/>
    <w:rsid w:val="006735DF"/>
    <w:rsid w:val="00675B15"/>
    <w:rsid w:val="00676C88"/>
    <w:rsid w:val="00677244"/>
    <w:rsid w:val="0068073C"/>
    <w:rsid w:val="00680C81"/>
    <w:rsid w:val="0068196C"/>
    <w:rsid w:val="00683726"/>
    <w:rsid w:val="00683925"/>
    <w:rsid w:val="0068605B"/>
    <w:rsid w:val="006862B0"/>
    <w:rsid w:val="00687A1F"/>
    <w:rsid w:val="0069075B"/>
    <w:rsid w:val="0069104C"/>
    <w:rsid w:val="00692917"/>
    <w:rsid w:val="00692E5F"/>
    <w:rsid w:val="006939F4"/>
    <w:rsid w:val="00697FCD"/>
    <w:rsid w:val="006A1722"/>
    <w:rsid w:val="006A226E"/>
    <w:rsid w:val="006A25D5"/>
    <w:rsid w:val="006A2CF6"/>
    <w:rsid w:val="006A371E"/>
    <w:rsid w:val="006A387E"/>
    <w:rsid w:val="006A3F43"/>
    <w:rsid w:val="006A46C1"/>
    <w:rsid w:val="006A4987"/>
    <w:rsid w:val="006A7504"/>
    <w:rsid w:val="006B1724"/>
    <w:rsid w:val="006B1726"/>
    <w:rsid w:val="006B21AD"/>
    <w:rsid w:val="006B53C2"/>
    <w:rsid w:val="006B64F6"/>
    <w:rsid w:val="006B66D0"/>
    <w:rsid w:val="006B7277"/>
    <w:rsid w:val="006B72CE"/>
    <w:rsid w:val="006B73C2"/>
    <w:rsid w:val="006C22CB"/>
    <w:rsid w:val="006C2BF7"/>
    <w:rsid w:val="006C3DB2"/>
    <w:rsid w:val="006C44DF"/>
    <w:rsid w:val="006C536D"/>
    <w:rsid w:val="006C616B"/>
    <w:rsid w:val="006D0CA0"/>
    <w:rsid w:val="006D1ACE"/>
    <w:rsid w:val="006D2D1A"/>
    <w:rsid w:val="006D2DCC"/>
    <w:rsid w:val="006D3E73"/>
    <w:rsid w:val="006D403C"/>
    <w:rsid w:val="006D6884"/>
    <w:rsid w:val="006D6B3A"/>
    <w:rsid w:val="006D7ED6"/>
    <w:rsid w:val="006E0337"/>
    <w:rsid w:val="006E3ADA"/>
    <w:rsid w:val="006E3FFA"/>
    <w:rsid w:val="006F1C5B"/>
    <w:rsid w:val="006F3345"/>
    <w:rsid w:val="006F4F37"/>
    <w:rsid w:val="006F6165"/>
    <w:rsid w:val="00700DD0"/>
    <w:rsid w:val="0070169F"/>
    <w:rsid w:val="00705883"/>
    <w:rsid w:val="00707729"/>
    <w:rsid w:val="0071047B"/>
    <w:rsid w:val="00716C4E"/>
    <w:rsid w:val="0072113E"/>
    <w:rsid w:val="007220AD"/>
    <w:rsid w:val="00725B53"/>
    <w:rsid w:val="00726B91"/>
    <w:rsid w:val="00730724"/>
    <w:rsid w:val="0073088A"/>
    <w:rsid w:val="007329C8"/>
    <w:rsid w:val="00733494"/>
    <w:rsid w:val="007335F2"/>
    <w:rsid w:val="00733F26"/>
    <w:rsid w:val="0073754D"/>
    <w:rsid w:val="007378C1"/>
    <w:rsid w:val="007417F3"/>
    <w:rsid w:val="00741D68"/>
    <w:rsid w:val="00742EA7"/>
    <w:rsid w:val="00743C90"/>
    <w:rsid w:val="007448DE"/>
    <w:rsid w:val="007454C3"/>
    <w:rsid w:val="00747621"/>
    <w:rsid w:val="0075178E"/>
    <w:rsid w:val="00752903"/>
    <w:rsid w:val="00754130"/>
    <w:rsid w:val="00756905"/>
    <w:rsid w:val="00757D87"/>
    <w:rsid w:val="007630A3"/>
    <w:rsid w:val="0076366C"/>
    <w:rsid w:val="007645D7"/>
    <w:rsid w:val="00764669"/>
    <w:rsid w:val="00764FBF"/>
    <w:rsid w:val="0076500D"/>
    <w:rsid w:val="00765DEC"/>
    <w:rsid w:val="007663A3"/>
    <w:rsid w:val="00766C21"/>
    <w:rsid w:val="007671B7"/>
    <w:rsid w:val="00770535"/>
    <w:rsid w:val="00771698"/>
    <w:rsid w:val="007724D0"/>
    <w:rsid w:val="00773620"/>
    <w:rsid w:val="00774603"/>
    <w:rsid w:val="007755CC"/>
    <w:rsid w:val="007767CD"/>
    <w:rsid w:val="007771B7"/>
    <w:rsid w:val="00777DC2"/>
    <w:rsid w:val="00782C65"/>
    <w:rsid w:val="00785893"/>
    <w:rsid w:val="00786B66"/>
    <w:rsid w:val="00793CE5"/>
    <w:rsid w:val="007967F5"/>
    <w:rsid w:val="00797A50"/>
    <w:rsid w:val="007A0726"/>
    <w:rsid w:val="007A1940"/>
    <w:rsid w:val="007A419F"/>
    <w:rsid w:val="007A4B77"/>
    <w:rsid w:val="007A533D"/>
    <w:rsid w:val="007A602D"/>
    <w:rsid w:val="007A6BA4"/>
    <w:rsid w:val="007B028C"/>
    <w:rsid w:val="007B0D58"/>
    <w:rsid w:val="007B1F20"/>
    <w:rsid w:val="007B301D"/>
    <w:rsid w:val="007B3398"/>
    <w:rsid w:val="007B35CF"/>
    <w:rsid w:val="007B647D"/>
    <w:rsid w:val="007B6D4C"/>
    <w:rsid w:val="007B7EBB"/>
    <w:rsid w:val="007C3193"/>
    <w:rsid w:val="007C3E48"/>
    <w:rsid w:val="007C424B"/>
    <w:rsid w:val="007C58C2"/>
    <w:rsid w:val="007C659E"/>
    <w:rsid w:val="007D12C9"/>
    <w:rsid w:val="007D2444"/>
    <w:rsid w:val="007D391F"/>
    <w:rsid w:val="007D6236"/>
    <w:rsid w:val="007D709C"/>
    <w:rsid w:val="007D7AC6"/>
    <w:rsid w:val="007D7CEC"/>
    <w:rsid w:val="007E06FB"/>
    <w:rsid w:val="007E09CD"/>
    <w:rsid w:val="007E1413"/>
    <w:rsid w:val="007E2410"/>
    <w:rsid w:val="007E3F25"/>
    <w:rsid w:val="007E448B"/>
    <w:rsid w:val="007F092B"/>
    <w:rsid w:val="007F11B3"/>
    <w:rsid w:val="007F14AF"/>
    <w:rsid w:val="007F18E8"/>
    <w:rsid w:val="007F2145"/>
    <w:rsid w:val="007F77DD"/>
    <w:rsid w:val="00802957"/>
    <w:rsid w:val="00802C14"/>
    <w:rsid w:val="00804A6E"/>
    <w:rsid w:val="008069AE"/>
    <w:rsid w:val="00806B75"/>
    <w:rsid w:val="00807915"/>
    <w:rsid w:val="00813216"/>
    <w:rsid w:val="00815504"/>
    <w:rsid w:val="00816E77"/>
    <w:rsid w:val="00817035"/>
    <w:rsid w:val="008172D2"/>
    <w:rsid w:val="0082150A"/>
    <w:rsid w:val="00824C76"/>
    <w:rsid w:val="0082531A"/>
    <w:rsid w:val="00831DE8"/>
    <w:rsid w:val="0083384A"/>
    <w:rsid w:val="00833F9C"/>
    <w:rsid w:val="0083419D"/>
    <w:rsid w:val="00836DF2"/>
    <w:rsid w:val="00837B6B"/>
    <w:rsid w:val="008407D7"/>
    <w:rsid w:val="00841266"/>
    <w:rsid w:val="00841372"/>
    <w:rsid w:val="00841697"/>
    <w:rsid w:val="008422F9"/>
    <w:rsid w:val="00843840"/>
    <w:rsid w:val="00843A01"/>
    <w:rsid w:val="00843CCE"/>
    <w:rsid w:val="00843E7D"/>
    <w:rsid w:val="00844437"/>
    <w:rsid w:val="0084447C"/>
    <w:rsid w:val="00844A13"/>
    <w:rsid w:val="00845E00"/>
    <w:rsid w:val="00847C1E"/>
    <w:rsid w:val="00850575"/>
    <w:rsid w:val="00850AAC"/>
    <w:rsid w:val="00853FF9"/>
    <w:rsid w:val="00854C37"/>
    <w:rsid w:val="00855EFF"/>
    <w:rsid w:val="008566FC"/>
    <w:rsid w:val="00856A6E"/>
    <w:rsid w:val="0086319D"/>
    <w:rsid w:val="008657E0"/>
    <w:rsid w:val="00865FD9"/>
    <w:rsid w:val="00866032"/>
    <w:rsid w:val="0086635A"/>
    <w:rsid w:val="00866E90"/>
    <w:rsid w:val="00867894"/>
    <w:rsid w:val="00871124"/>
    <w:rsid w:val="00871404"/>
    <w:rsid w:val="00872237"/>
    <w:rsid w:val="00872705"/>
    <w:rsid w:val="00874174"/>
    <w:rsid w:val="008741A8"/>
    <w:rsid w:val="00874523"/>
    <w:rsid w:val="00874B42"/>
    <w:rsid w:val="00875A48"/>
    <w:rsid w:val="00875AEC"/>
    <w:rsid w:val="00876272"/>
    <w:rsid w:val="00876624"/>
    <w:rsid w:val="00877BE4"/>
    <w:rsid w:val="00880474"/>
    <w:rsid w:val="00880806"/>
    <w:rsid w:val="00880B85"/>
    <w:rsid w:val="00881B80"/>
    <w:rsid w:val="0088262D"/>
    <w:rsid w:val="0088337B"/>
    <w:rsid w:val="00884BD0"/>
    <w:rsid w:val="00887BC3"/>
    <w:rsid w:val="00892768"/>
    <w:rsid w:val="00895D5C"/>
    <w:rsid w:val="00896CC4"/>
    <w:rsid w:val="00896DD7"/>
    <w:rsid w:val="008A2971"/>
    <w:rsid w:val="008A3EF8"/>
    <w:rsid w:val="008A4184"/>
    <w:rsid w:val="008A44E8"/>
    <w:rsid w:val="008A5D14"/>
    <w:rsid w:val="008A63AC"/>
    <w:rsid w:val="008A680D"/>
    <w:rsid w:val="008A69AE"/>
    <w:rsid w:val="008B26D7"/>
    <w:rsid w:val="008B3816"/>
    <w:rsid w:val="008B39B0"/>
    <w:rsid w:val="008B41E8"/>
    <w:rsid w:val="008B4315"/>
    <w:rsid w:val="008B520C"/>
    <w:rsid w:val="008B6713"/>
    <w:rsid w:val="008B7873"/>
    <w:rsid w:val="008C0228"/>
    <w:rsid w:val="008C11EF"/>
    <w:rsid w:val="008C13EE"/>
    <w:rsid w:val="008C2B66"/>
    <w:rsid w:val="008C40E7"/>
    <w:rsid w:val="008C5FEA"/>
    <w:rsid w:val="008C6BCD"/>
    <w:rsid w:val="008C6CE9"/>
    <w:rsid w:val="008C76A2"/>
    <w:rsid w:val="008D1909"/>
    <w:rsid w:val="008D1D26"/>
    <w:rsid w:val="008D5F0E"/>
    <w:rsid w:val="008D7637"/>
    <w:rsid w:val="008E001A"/>
    <w:rsid w:val="008E04DE"/>
    <w:rsid w:val="008E155F"/>
    <w:rsid w:val="008E2AA6"/>
    <w:rsid w:val="008E33B3"/>
    <w:rsid w:val="008E73CE"/>
    <w:rsid w:val="008F1335"/>
    <w:rsid w:val="008F2A82"/>
    <w:rsid w:val="008F3A28"/>
    <w:rsid w:val="009009E3"/>
    <w:rsid w:val="00901175"/>
    <w:rsid w:val="0090178E"/>
    <w:rsid w:val="00901D37"/>
    <w:rsid w:val="00902789"/>
    <w:rsid w:val="0090318E"/>
    <w:rsid w:val="00906853"/>
    <w:rsid w:val="009074FA"/>
    <w:rsid w:val="00907E3B"/>
    <w:rsid w:val="009107B5"/>
    <w:rsid w:val="00911460"/>
    <w:rsid w:val="00913C66"/>
    <w:rsid w:val="00913EA2"/>
    <w:rsid w:val="00914B9B"/>
    <w:rsid w:val="00920876"/>
    <w:rsid w:val="00924EC5"/>
    <w:rsid w:val="00924F4F"/>
    <w:rsid w:val="00926C7F"/>
    <w:rsid w:val="00927A58"/>
    <w:rsid w:val="00930B69"/>
    <w:rsid w:val="00931C02"/>
    <w:rsid w:val="009320A4"/>
    <w:rsid w:val="009337BF"/>
    <w:rsid w:val="00933D97"/>
    <w:rsid w:val="0093543C"/>
    <w:rsid w:val="0093566A"/>
    <w:rsid w:val="00935CB2"/>
    <w:rsid w:val="00935DD4"/>
    <w:rsid w:val="00935F7D"/>
    <w:rsid w:val="0093650F"/>
    <w:rsid w:val="00937521"/>
    <w:rsid w:val="0093757B"/>
    <w:rsid w:val="009424E4"/>
    <w:rsid w:val="00943308"/>
    <w:rsid w:val="0094451E"/>
    <w:rsid w:val="00945A2D"/>
    <w:rsid w:val="009463F7"/>
    <w:rsid w:val="00946866"/>
    <w:rsid w:val="00947431"/>
    <w:rsid w:val="00950311"/>
    <w:rsid w:val="00952258"/>
    <w:rsid w:val="009531B9"/>
    <w:rsid w:val="0095389E"/>
    <w:rsid w:val="00955C75"/>
    <w:rsid w:val="009571C0"/>
    <w:rsid w:val="00957658"/>
    <w:rsid w:val="00957C59"/>
    <w:rsid w:val="00957E87"/>
    <w:rsid w:val="0096099F"/>
    <w:rsid w:val="0096125D"/>
    <w:rsid w:val="00961D66"/>
    <w:rsid w:val="00963164"/>
    <w:rsid w:val="0096493B"/>
    <w:rsid w:val="0096648D"/>
    <w:rsid w:val="00967D81"/>
    <w:rsid w:val="009713B8"/>
    <w:rsid w:val="009757CA"/>
    <w:rsid w:val="00975EEE"/>
    <w:rsid w:val="00976B01"/>
    <w:rsid w:val="00976D34"/>
    <w:rsid w:val="00977233"/>
    <w:rsid w:val="009828C2"/>
    <w:rsid w:val="009833A6"/>
    <w:rsid w:val="00983D77"/>
    <w:rsid w:val="00983E10"/>
    <w:rsid w:val="009841A2"/>
    <w:rsid w:val="009841BD"/>
    <w:rsid w:val="00985F9D"/>
    <w:rsid w:val="00990A8B"/>
    <w:rsid w:val="009917F9"/>
    <w:rsid w:val="00993EA0"/>
    <w:rsid w:val="00996A11"/>
    <w:rsid w:val="00997468"/>
    <w:rsid w:val="009A1B91"/>
    <w:rsid w:val="009A2E39"/>
    <w:rsid w:val="009A34E9"/>
    <w:rsid w:val="009A4E88"/>
    <w:rsid w:val="009A5A50"/>
    <w:rsid w:val="009A6364"/>
    <w:rsid w:val="009B0D4D"/>
    <w:rsid w:val="009B1E49"/>
    <w:rsid w:val="009B412F"/>
    <w:rsid w:val="009B4431"/>
    <w:rsid w:val="009B4CB8"/>
    <w:rsid w:val="009B5D51"/>
    <w:rsid w:val="009B6733"/>
    <w:rsid w:val="009C01A3"/>
    <w:rsid w:val="009C3CA9"/>
    <w:rsid w:val="009C655A"/>
    <w:rsid w:val="009D1F39"/>
    <w:rsid w:val="009D2BB8"/>
    <w:rsid w:val="009D4F56"/>
    <w:rsid w:val="009E1077"/>
    <w:rsid w:val="009E4DD4"/>
    <w:rsid w:val="009E6167"/>
    <w:rsid w:val="009F028A"/>
    <w:rsid w:val="009F39E8"/>
    <w:rsid w:val="009F427C"/>
    <w:rsid w:val="009F45B4"/>
    <w:rsid w:val="009F4B80"/>
    <w:rsid w:val="009F4DC6"/>
    <w:rsid w:val="009F4E34"/>
    <w:rsid w:val="009F577A"/>
    <w:rsid w:val="009F58F4"/>
    <w:rsid w:val="009F5922"/>
    <w:rsid w:val="009F5B85"/>
    <w:rsid w:val="009F68F8"/>
    <w:rsid w:val="00A00206"/>
    <w:rsid w:val="00A01743"/>
    <w:rsid w:val="00A01B48"/>
    <w:rsid w:val="00A02EA7"/>
    <w:rsid w:val="00A02F99"/>
    <w:rsid w:val="00A07204"/>
    <w:rsid w:val="00A07F15"/>
    <w:rsid w:val="00A100F1"/>
    <w:rsid w:val="00A10763"/>
    <w:rsid w:val="00A12142"/>
    <w:rsid w:val="00A12B95"/>
    <w:rsid w:val="00A14067"/>
    <w:rsid w:val="00A16F4F"/>
    <w:rsid w:val="00A20416"/>
    <w:rsid w:val="00A20DED"/>
    <w:rsid w:val="00A215EF"/>
    <w:rsid w:val="00A227A0"/>
    <w:rsid w:val="00A22A5D"/>
    <w:rsid w:val="00A230D7"/>
    <w:rsid w:val="00A255EC"/>
    <w:rsid w:val="00A269C8"/>
    <w:rsid w:val="00A26C49"/>
    <w:rsid w:val="00A3189D"/>
    <w:rsid w:val="00A33C57"/>
    <w:rsid w:val="00A34839"/>
    <w:rsid w:val="00A37F69"/>
    <w:rsid w:val="00A400B3"/>
    <w:rsid w:val="00A415ED"/>
    <w:rsid w:val="00A4181C"/>
    <w:rsid w:val="00A42E16"/>
    <w:rsid w:val="00A431EF"/>
    <w:rsid w:val="00A43944"/>
    <w:rsid w:val="00A44420"/>
    <w:rsid w:val="00A45EB9"/>
    <w:rsid w:val="00A4772E"/>
    <w:rsid w:val="00A50A5C"/>
    <w:rsid w:val="00A50AE6"/>
    <w:rsid w:val="00A52BBB"/>
    <w:rsid w:val="00A55D69"/>
    <w:rsid w:val="00A5718C"/>
    <w:rsid w:val="00A57E68"/>
    <w:rsid w:val="00A60743"/>
    <w:rsid w:val="00A61895"/>
    <w:rsid w:val="00A61B24"/>
    <w:rsid w:val="00A63454"/>
    <w:rsid w:val="00A63CB4"/>
    <w:rsid w:val="00A63E84"/>
    <w:rsid w:val="00A64227"/>
    <w:rsid w:val="00A647BB"/>
    <w:rsid w:val="00A658E5"/>
    <w:rsid w:val="00A664E3"/>
    <w:rsid w:val="00A67AC3"/>
    <w:rsid w:val="00A719A2"/>
    <w:rsid w:val="00A720F8"/>
    <w:rsid w:val="00A73F9F"/>
    <w:rsid w:val="00A742AD"/>
    <w:rsid w:val="00A74411"/>
    <w:rsid w:val="00A7614E"/>
    <w:rsid w:val="00A77934"/>
    <w:rsid w:val="00A77BA9"/>
    <w:rsid w:val="00A801D7"/>
    <w:rsid w:val="00A81C4F"/>
    <w:rsid w:val="00A81FB5"/>
    <w:rsid w:val="00A82710"/>
    <w:rsid w:val="00A84AFD"/>
    <w:rsid w:val="00A86F1E"/>
    <w:rsid w:val="00A9007C"/>
    <w:rsid w:val="00A9290E"/>
    <w:rsid w:val="00A92CB0"/>
    <w:rsid w:val="00A93404"/>
    <w:rsid w:val="00A93650"/>
    <w:rsid w:val="00A959BE"/>
    <w:rsid w:val="00A97286"/>
    <w:rsid w:val="00A97374"/>
    <w:rsid w:val="00AA180E"/>
    <w:rsid w:val="00AA32A4"/>
    <w:rsid w:val="00AA366B"/>
    <w:rsid w:val="00AA3CFD"/>
    <w:rsid w:val="00AA403E"/>
    <w:rsid w:val="00AA46CF"/>
    <w:rsid w:val="00AA5A90"/>
    <w:rsid w:val="00AA6E20"/>
    <w:rsid w:val="00AA7157"/>
    <w:rsid w:val="00AA7BF7"/>
    <w:rsid w:val="00AB0900"/>
    <w:rsid w:val="00AB0DF0"/>
    <w:rsid w:val="00AB166A"/>
    <w:rsid w:val="00AB3D93"/>
    <w:rsid w:val="00AC3190"/>
    <w:rsid w:val="00AC3FCA"/>
    <w:rsid w:val="00AC54F8"/>
    <w:rsid w:val="00AC6122"/>
    <w:rsid w:val="00AC6A52"/>
    <w:rsid w:val="00AD1084"/>
    <w:rsid w:val="00AD3BE3"/>
    <w:rsid w:val="00AD538C"/>
    <w:rsid w:val="00AD5B61"/>
    <w:rsid w:val="00AD6956"/>
    <w:rsid w:val="00AE0836"/>
    <w:rsid w:val="00AE1834"/>
    <w:rsid w:val="00AE1D44"/>
    <w:rsid w:val="00AE4A6D"/>
    <w:rsid w:val="00AE567C"/>
    <w:rsid w:val="00AE56B7"/>
    <w:rsid w:val="00AE6CA9"/>
    <w:rsid w:val="00AF0889"/>
    <w:rsid w:val="00AF1515"/>
    <w:rsid w:val="00AF1CAD"/>
    <w:rsid w:val="00AF32BA"/>
    <w:rsid w:val="00AF3B9D"/>
    <w:rsid w:val="00AF3CD0"/>
    <w:rsid w:val="00AF49CD"/>
    <w:rsid w:val="00AF51F7"/>
    <w:rsid w:val="00AF596C"/>
    <w:rsid w:val="00AF7748"/>
    <w:rsid w:val="00B00AD8"/>
    <w:rsid w:val="00B010A4"/>
    <w:rsid w:val="00B01FBC"/>
    <w:rsid w:val="00B020EC"/>
    <w:rsid w:val="00B024E7"/>
    <w:rsid w:val="00B0352C"/>
    <w:rsid w:val="00B0765A"/>
    <w:rsid w:val="00B0771C"/>
    <w:rsid w:val="00B10185"/>
    <w:rsid w:val="00B11B21"/>
    <w:rsid w:val="00B14426"/>
    <w:rsid w:val="00B15F79"/>
    <w:rsid w:val="00B211CE"/>
    <w:rsid w:val="00B26286"/>
    <w:rsid w:val="00B26640"/>
    <w:rsid w:val="00B271B6"/>
    <w:rsid w:val="00B274C3"/>
    <w:rsid w:val="00B33306"/>
    <w:rsid w:val="00B33DB6"/>
    <w:rsid w:val="00B349B8"/>
    <w:rsid w:val="00B34A4A"/>
    <w:rsid w:val="00B3794F"/>
    <w:rsid w:val="00B446EE"/>
    <w:rsid w:val="00B45318"/>
    <w:rsid w:val="00B46EB2"/>
    <w:rsid w:val="00B510D1"/>
    <w:rsid w:val="00B516F9"/>
    <w:rsid w:val="00B532EA"/>
    <w:rsid w:val="00B53760"/>
    <w:rsid w:val="00B53DEC"/>
    <w:rsid w:val="00B53F80"/>
    <w:rsid w:val="00B55452"/>
    <w:rsid w:val="00B55EF0"/>
    <w:rsid w:val="00B56709"/>
    <w:rsid w:val="00B60477"/>
    <w:rsid w:val="00B628F8"/>
    <w:rsid w:val="00B62917"/>
    <w:rsid w:val="00B641CB"/>
    <w:rsid w:val="00B6449D"/>
    <w:rsid w:val="00B650B4"/>
    <w:rsid w:val="00B66D0F"/>
    <w:rsid w:val="00B67B35"/>
    <w:rsid w:val="00B67E75"/>
    <w:rsid w:val="00B70CD5"/>
    <w:rsid w:val="00B72F62"/>
    <w:rsid w:val="00B738FA"/>
    <w:rsid w:val="00B80084"/>
    <w:rsid w:val="00B805B6"/>
    <w:rsid w:val="00B817B5"/>
    <w:rsid w:val="00B84D75"/>
    <w:rsid w:val="00B85284"/>
    <w:rsid w:val="00B86241"/>
    <w:rsid w:val="00B87E81"/>
    <w:rsid w:val="00B9306D"/>
    <w:rsid w:val="00B9337F"/>
    <w:rsid w:val="00B93778"/>
    <w:rsid w:val="00B93EE4"/>
    <w:rsid w:val="00B94AEC"/>
    <w:rsid w:val="00B94B27"/>
    <w:rsid w:val="00B950DD"/>
    <w:rsid w:val="00B95305"/>
    <w:rsid w:val="00B96EE8"/>
    <w:rsid w:val="00BA07BB"/>
    <w:rsid w:val="00BA0984"/>
    <w:rsid w:val="00BA2936"/>
    <w:rsid w:val="00BA35C4"/>
    <w:rsid w:val="00BA3EAD"/>
    <w:rsid w:val="00BA3FBA"/>
    <w:rsid w:val="00BA42F2"/>
    <w:rsid w:val="00BA466C"/>
    <w:rsid w:val="00BA55EB"/>
    <w:rsid w:val="00BA6154"/>
    <w:rsid w:val="00BA7D5D"/>
    <w:rsid w:val="00BB192A"/>
    <w:rsid w:val="00BB24FD"/>
    <w:rsid w:val="00BB26F6"/>
    <w:rsid w:val="00BB2D8C"/>
    <w:rsid w:val="00BB5631"/>
    <w:rsid w:val="00BB6241"/>
    <w:rsid w:val="00BB6B8D"/>
    <w:rsid w:val="00BB781E"/>
    <w:rsid w:val="00BC152B"/>
    <w:rsid w:val="00BC29F4"/>
    <w:rsid w:val="00BC2CA9"/>
    <w:rsid w:val="00BC3670"/>
    <w:rsid w:val="00BC3979"/>
    <w:rsid w:val="00BC576D"/>
    <w:rsid w:val="00BC6E2D"/>
    <w:rsid w:val="00BC7498"/>
    <w:rsid w:val="00BD13D6"/>
    <w:rsid w:val="00BD3783"/>
    <w:rsid w:val="00BD3919"/>
    <w:rsid w:val="00BD46B5"/>
    <w:rsid w:val="00BD5B86"/>
    <w:rsid w:val="00BD73C7"/>
    <w:rsid w:val="00BD7BA4"/>
    <w:rsid w:val="00BE0521"/>
    <w:rsid w:val="00BE057E"/>
    <w:rsid w:val="00BE0E2E"/>
    <w:rsid w:val="00BE2D90"/>
    <w:rsid w:val="00BE64EF"/>
    <w:rsid w:val="00BF0241"/>
    <w:rsid w:val="00BF200D"/>
    <w:rsid w:val="00BF474E"/>
    <w:rsid w:val="00BF788B"/>
    <w:rsid w:val="00C010CC"/>
    <w:rsid w:val="00C012B2"/>
    <w:rsid w:val="00C01E88"/>
    <w:rsid w:val="00C03C7E"/>
    <w:rsid w:val="00C06AD5"/>
    <w:rsid w:val="00C06F72"/>
    <w:rsid w:val="00C101A9"/>
    <w:rsid w:val="00C10676"/>
    <w:rsid w:val="00C1157F"/>
    <w:rsid w:val="00C11F32"/>
    <w:rsid w:val="00C1201A"/>
    <w:rsid w:val="00C13E71"/>
    <w:rsid w:val="00C13ED6"/>
    <w:rsid w:val="00C148CE"/>
    <w:rsid w:val="00C163F1"/>
    <w:rsid w:val="00C1746A"/>
    <w:rsid w:val="00C205DC"/>
    <w:rsid w:val="00C20E0D"/>
    <w:rsid w:val="00C21392"/>
    <w:rsid w:val="00C221BB"/>
    <w:rsid w:val="00C22DA7"/>
    <w:rsid w:val="00C23695"/>
    <w:rsid w:val="00C23B7F"/>
    <w:rsid w:val="00C26932"/>
    <w:rsid w:val="00C26D38"/>
    <w:rsid w:val="00C26E8B"/>
    <w:rsid w:val="00C31066"/>
    <w:rsid w:val="00C33487"/>
    <w:rsid w:val="00C34C1C"/>
    <w:rsid w:val="00C3675D"/>
    <w:rsid w:val="00C40227"/>
    <w:rsid w:val="00C4180B"/>
    <w:rsid w:val="00C42410"/>
    <w:rsid w:val="00C42828"/>
    <w:rsid w:val="00C45772"/>
    <w:rsid w:val="00C4657F"/>
    <w:rsid w:val="00C504E6"/>
    <w:rsid w:val="00C51BBD"/>
    <w:rsid w:val="00C51CC7"/>
    <w:rsid w:val="00C528FA"/>
    <w:rsid w:val="00C5667D"/>
    <w:rsid w:val="00C56A1D"/>
    <w:rsid w:val="00C56F8B"/>
    <w:rsid w:val="00C634BC"/>
    <w:rsid w:val="00C63BE8"/>
    <w:rsid w:val="00C644F1"/>
    <w:rsid w:val="00C64E19"/>
    <w:rsid w:val="00C65E36"/>
    <w:rsid w:val="00C66215"/>
    <w:rsid w:val="00C676B6"/>
    <w:rsid w:val="00C70FC2"/>
    <w:rsid w:val="00C725DB"/>
    <w:rsid w:val="00C7367E"/>
    <w:rsid w:val="00C73B92"/>
    <w:rsid w:val="00C74F02"/>
    <w:rsid w:val="00C761B9"/>
    <w:rsid w:val="00C77866"/>
    <w:rsid w:val="00C80DF6"/>
    <w:rsid w:val="00C80FEF"/>
    <w:rsid w:val="00C8185C"/>
    <w:rsid w:val="00C81E91"/>
    <w:rsid w:val="00C82F6E"/>
    <w:rsid w:val="00C83261"/>
    <w:rsid w:val="00C8362A"/>
    <w:rsid w:val="00C87F20"/>
    <w:rsid w:val="00C92519"/>
    <w:rsid w:val="00C964BD"/>
    <w:rsid w:val="00CA07AF"/>
    <w:rsid w:val="00CA14AD"/>
    <w:rsid w:val="00CA1663"/>
    <w:rsid w:val="00CA2AAD"/>
    <w:rsid w:val="00CA339A"/>
    <w:rsid w:val="00CA62E6"/>
    <w:rsid w:val="00CB1ECD"/>
    <w:rsid w:val="00CB4237"/>
    <w:rsid w:val="00CB5267"/>
    <w:rsid w:val="00CB7160"/>
    <w:rsid w:val="00CC14E6"/>
    <w:rsid w:val="00CC229D"/>
    <w:rsid w:val="00CC2E60"/>
    <w:rsid w:val="00CC2E68"/>
    <w:rsid w:val="00CC4702"/>
    <w:rsid w:val="00CC4DC7"/>
    <w:rsid w:val="00CC52A1"/>
    <w:rsid w:val="00CC62BA"/>
    <w:rsid w:val="00CD0A3D"/>
    <w:rsid w:val="00CD293A"/>
    <w:rsid w:val="00CD4DEA"/>
    <w:rsid w:val="00CD57E0"/>
    <w:rsid w:val="00CD65C2"/>
    <w:rsid w:val="00CD681A"/>
    <w:rsid w:val="00CE27B4"/>
    <w:rsid w:val="00CE4096"/>
    <w:rsid w:val="00CE41FD"/>
    <w:rsid w:val="00CE4762"/>
    <w:rsid w:val="00CE5C28"/>
    <w:rsid w:val="00CE6186"/>
    <w:rsid w:val="00CF05B0"/>
    <w:rsid w:val="00CF0D06"/>
    <w:rsid w:val="00CF1880"/>
    <w:rsid w:val="00CF2EC2"/>
    <w:rsid w:val="00CF3458"/>
    <w:rsid w:val="00CF3C94"/>
    <w:rsid w:val="00CF4E43"/>
    <w:rsid w:val="00CF542D"/>
    <w:rsid w:val="00CF6B20"/>
    <w:rsid w:val="00D01285"/>
    <w:rsid w:val="00D03172"/>
    <w:rsid w:val="00D03704"/>
    <w:rsid w:val="00D10F0A"/>
    <w:rsid w:val="00D117EE"/>
    <w:rsid w:val="00D12572"/>
    <w:rsid w:val="00D1325A"/>
    <w:rsid w:val="00D15622"/>
    <w:rsid w:val="00D15A65"/>
    <w:rsid w:val="00D16BF6"/>
    <w:rsid w:val="00D175B7"/>
    <w:rsid w:val="00D17994"/>
    <w:rsid w:val="00D17B5D"/>
    <w:rsid w:val="00D225B3"/>
    <w:rsid w:val="00D227E3"/>
    <w:rsid w:val="00D22AB2"/>
    <w:rsid w:val="00D2431D"/>
    <w:rsid w:val="00D25795"/>
    <w:rsid w:val="00D26463"/>
    <w:rsid w:val="00D26D1E"/>
    <w:rsid w:val="00D26F19"/>
    <w:rsid w:val="00D2768D"/>
    <w:rsid w:val="00D310C4"/>
    <w:rsid w:val="00D3191C"/>
    <w:rsid w:val="00D33AF6"/>
    <w:rsid w:val="00D35C19"/>
    <w:rsid w:val="00D414D1"/>
    <w:rsid w:val="00D42BD2"/>
    <w:rsid w:val="00D4346A"/>
    <w:rsid w:val="00D45C7B"/>
    <w:rsid w:val="00D471DF"/>
    <w:rsid w:val="00D5045A"/>
    <w:rsid w:val="00D50AA2"/>
    <w:rsid w:val="00D50DF8"/>
    <w:rsid w:val="00D51833"/>
    <w:rsid w:val="00D554E3"/>
    <w:rsid w:val="00D62134"/>
    <w:rsid w:val="00D64367"/>
    <w:rsid w:val="00D65AB3"/>
    <w:rsid w:val="00D66CB5"/>
    <w:rsid w:val="00D66F60"/>
    <w:rsid w:val="00D67D09"/>
    <w:rsid w:val="00D719C6"/>
    <w:rsid w:val="00D71D62"/>
    <w:rsid w:val="00D737E8"/>
    <w:rsid w:val="00D7380B"/>
    <w:rsid w:val="00D74347"/>
    <w:rsid w:val="00D744F0"/>
    <w:rsid w:val="00D76334"/>
    <w:rsid w:val="00D7782F"/>
    <w:rsid w:val="00D8033E"/>
    <w:rsid w:val="00D806CA"/>
    <w:rsid w:val="00D8229E"/>
    <w:rsid w:val="00D90B3F"/>
    <w:rsid w:val="00D91713"/>
    <w:rsid w:val="00D92196"/>
    <w:rsid w:val="00D92D6C"/>
    <w:rsid w:val="00D9318A"/>
    <w:rsid w:val="00D953E2"/>
    <w:rsid w:val="00D9570D"/>
    <w:rsid w:val="00D95882"/>
    <w:rsid w:val="00D95FFE"/>
    <w:rsid w:val="00D96550"/>
    <w:rsid w:val="00DA038E"/>
    <w:rsid w:val="00DA08FC"/>
    <w:rsid w:val="00DA1176"/>
    <w:rsid w:val="00DA1BAC"/>
    <w:rsid w:val="00DA2854"/>
    <w:rsid w:val="00DA34FE"/>
    <w:rsid w:val="00DA4542"/>
    <w:rsid w:val="00DA5DBD"/>
    <w:rsid w:val="00DA6869"/>
    <w:rsid w:val="00DA6EA0"/>
    <w:rsid w:val="00DB04F2"/>
    <w:rsid w:val="00DB0ADD"/>
    <w:rsid w:val="00DB1248"/>
    <w:rsid w:val="00DB158D"/>
    <w:rsid w:val="00DB1C67"/>
    <w:rsid w:val="00DB4C25"/>
    <w:rsid w:val="00DB5C8E"/>
    <w:rsid w:val="00DB793D"/>
    <w:rsid w:val="00DC0DF0"/>
    <w:rsid w:val="00DC115E"/>
    <w:rsid w:val="00DC45D8"/>
    <w:rsid w:val="00DC4F08"/>
    <w:rsid w:val="00DC5008"/>
    <w:rsid w:val="00DC52AE"/>
    <w:rsid w:val="00DC588F"/>
    <w:rsid w:val="00DC7980"/>
    <w:rsid w:val="00DD06A2"/>
    <w:rsid w:val="00DD12AA"/>
    <w:rsid w:val="00DD29CB"/>
    <w:rsid w:val="00DD31A6"/>
    <w:rsid w:val="00DD5AD4"/>
    <w:rsid w:val="00DD79C7"/>
    <w:rsid w:val="00DE02DF"/>
    <w:rsid w:val="00DE114A"/>
    <w:rsid w:val="00DE1456"/>
    <w:rsid w:val="00DE1B0E"/>
    <w:rsid w:val="00DE28A0"/>
    <w:rsid w:val="00DE29AE"/>
    <w:rsid w:val="00DE2AE4"/>
    <w:rsid w:val="00DE2DE1"/>
    <w:rsid w:val="00DE3FC7"/>
    <w:rsid w:val="00DE4D0E"/>
    <w:rsid w:val="00DE5F8A"/>
    <w:rsid w:val="00DE6240"/>
    <w:rsid w:val="00DE7A96"/>
    <w:rsid w:val="00DF16E3"/>
    <w:rsid w:val="00DF291F"/>
    <w:rsid w:val="00DF570C"/>
    <w:rsid w:val="00DF6DB7"/>
    <w:rsid w:val="00DF77EC"/>
    <w:rsid w:val="00E0000D"/>
    <w:rsid w:val="00E02A3C"/>
    <w:rsid w:val="00E055A1"/>
    <w:rsid w:val="00E063DF"/>
    <w:rsid w:val="00E06FDD"/>
    <w:rsid w:val="00E07789"/>
    <w:rsid w:val="00E10AC9"/>
    <w:rsid w:val="00E15137"/>
    <w:rsid w:val="00E174EA"/>
    <w:rsid w:val="00E1779F"/>
    <w:rsid w:val="00E17D34"/>
    <w:rsid w:val="00E20F1B"/>
    <w:rsid w:val="00E21F5B"/>
    <w:rsid w:val="00E233D6"/>
    <w:rsid w:val="00E238A5"/>
    <w:rsid w:val="00E2425E"/>
    <w:rsid w:val="00E2495D"/>
    <w:rsid w:val="00E24C2D"/>
    <w:rsid w:val="00E255F9"/>
    <w:rsid w:val="00E26D26"/>
    <w:rsid w:val="00E272CD"/>
    <w:rsid w:val="00E27E75"/>
    <w:rsid w:val="00E303B8"/>
    <w:rsid w:val="00E312C5"/>
    <w:rsid w:val="00E32B0D"/>
    <w:rsid w:val="00E32CBB"/>
    <w:rsid w:val="00E3437D"/>
    <w:rsid w:val="00E375B5"/>
    <w:rsid w:val="00E400F0"/>
    <w:rsid w:val="00E403F4"/>
    <w:rsid w:val="00E411E8"/>
    <w:rsid w:val="00E43672"/>
    <w:rsid w:val="00E43704"/>
    <w:rsid w:val="00E47A65"/>
    <w:rsid w:val="00E50009"/>
    <w:rsid w:val="00E5129B"/>
    <w:rsid w:val="00E53CD1"/>
    <w:rsid w:val="00E54B2A"/>
    <w:rsid w:val="00E55DFC"/>
    <w:rsid w:val="00E5619C"/>
    <w:rsid w:val="00E57348"/>
    <w:rsid w:val="00E57831"/>
    <w:rsid w:val="00E6007F"/>
    <w:rsid w:val="00E60D84"/>
    <w:rsid w:val="00E62686"/>
    <w:rsid w:val="00E62D07"/>
    <w:rsid w:val="00E65904"/>
    <w:rsid w:val="00E65B41"/>
    <w:rsid w:val="00E663E7"/>
    <w:rsid w:val="00E67EDD"/>
    <w:rsid w:val="00E74EE0"/>
    <w:rsid w:val="00E77D27"/>
    <w:rsid w:val="00E800FF"/>
    <w:rsid w:val="00E82351"/>
    <w:rsid w:val="00E84B4F"/>
    <w:rsid w:val="00E90F52"/>
    <w:rsid w:val="00E91341"/>
    <w:rsid w:val="00E91F94"/>
    <w:rsid w:val="00E91FC4"/>
    <w:rsid w:val="00E925CF"/>
    <w:rsid w:val="00E92DC2"/>
    <w:rsid w:val="00E933BE"/>
    <w:rsid w:val="00E96ED4"/>
    <w:rsid w:val="00E973D2"/>
    <w:rsid w:val="00EA012C"/>
    <w:rsid w:val="00EA32FB"/>
    <w:rsid w:val="00EA3C6A"/>
    <w:rsid w:val="00EA5FAB"/>
    <w:rsid w:val="00EA668F"/>
    <w:rsid w:val="00EA6B1E"/>
    <w:rsid w:val="00EB014E"/>
    <w:rsid w:val="00EB24FD"/>
    <w:rsid w:val="00EB6451"/>
    <w:rsid w:val="00EC1BCB"/>
    <w:rsid w:val="00EC5729"/>
    <w:rsid w:val="00EC585F"/>
    <w:rsid w:val="00EC6EC2"/>
    <w:rsid w:val="00EC7B0D"/>
    <w:rsid w:val="00ED0410"/>
    <w:rsid w:val="00ED0DC2"/>
    <w:rsid w:val="00ED3214"/>
    <w:rsid w:val="00ED6C12"/>
    <w:rsid w:val="00ED77AB"/>
    <w:rsid w:val="00ED7FF0"/>
    <w:rsid w:val="00EE353E"/>
    <w:rsid w:val="00EE395A"/>
    <w:rsid w:val="00EE4757"/>
    <w:rsid w:val="00EE6141"/>
    <w:rsid w:val="00EE6A02"/>
    <w:rsid w:val="00EE7EA3"/>
    <w:rsid w:val="00EF0AF1"/>
    <w:rsid w:val="00EF2B69"/>
    <w:rsid w:val="00EF2F2B"/>
    <w:rsid w:val="00EF4556"/>
    <w:rsid w:val="00EF4632"/>
    <w:rsid w:val="00EF4639"/>
    <w:rsid w:val="00EF648C"/>
    <w:rsid w:val="00EF7726"/>
    <w:rsid w:val="00EF7828"/>
    <w:rsid w:val="00EF7F8C"/>
    <w:rsid w:val="00F0002D"/>
    <w:rsid w:val="00F01527"/>
    <w:rsid w:val="00F01C7C"/>
    <w:rsid w:val="00F02B2A"/>
    <w:rsid w:val="00F032C3"/>
    <w:rsid w:val="00F034D9"/>
    <w:rsid w:val="00F0637F"/>
    <w:rsid w:val="00F063E6"/>
    <w:rsid w:val="00F0715B"/>
    <w:rsid w:val="00F0766F"/>
    <w:rsid w:val="00F07723"/>
    <w:rsid w:val="00F11F85"/>
    <w:rsid w:val="00F1330F"/>
    <w:rsid w:val="00F1400E"/>
    <w:rsid w:val="00F1456C"/>
    <w:rsid w:val="00F173BD"/>
    <w:rsid w:val="00F17E9B"/>
    <w:rsid w:val="00F17ECB"/>
    <w:rsid w:val="00F204B0"/>
    <w:rsid w:val="00F20720"/>
    <w:rsid w:val="00F20F95"/>
    <w:rsid w:val="00F22610"/>
    <w:rsid w:val="00F24823"/>
    <w:rsid w:val="00F24CC4"/>
    <w:rsid w:val="00F2501F"/>
    <w:rsid w:val="00F267B6"/>
    <w:rsid w:val="00F26C95"/>
    <w:rsid w:val="00F27343"/>
    <w:rsid w:val="00F30108"/>
    <w:rsid w:val="00F30B25"/>
    <w:rsid w:val="00F337C5"/>
    <w:rsid w:val="00F36438"/>
    <w:rsid w:val="00F37025"/>
    <w:rsid w:val="00F41718"/>
    <w:rsid w:val="00F45949"/>
    <w:rsid w:val="00F45CC1"/>
    <w:rsid w:val="00F471F8"/>
    <w:rsid w:val="00F50082"/>
    <w:rsid w:val="00F51108"/>
    <w:rsid w:val="00F5178B"/>
    <w:rsid w:val="00F55B8B"/>
    <w:rsid w:val="00F5637F"/>
    <w:rsid w:val="00F57600"/>
    <w:rsid w:val="00F57A4C"/>
    <w:rsid w:val="00F602B9"/>
    <w:rsid w:val="00F62CDB"/>
    <w:rsid w:val="00F636B0"/>
    <w:rsid w:val="00F6730A"/>
    <w:rsid w:val="00F7366F"/>
    <w:rsid w:val="00F75332"/>
    <w:rsid w:val="00F77361"/>
    <w:rsid w:val="00F77863"/>
    <w:rsid w:val="00F77C09"/>
    <w:rsid w:val="00F8033A"/>
    <w:rsid w:val="00F8116B"/>
    <w:rsid w:val="00F816D6"/>
    <w:rsid w:val="00F8335C"/>
    <w:rsid w:val="00F840D1"/>
    <w:rsid w:val="00F865C4"/>
    <w:rsid w:val="00F8719E"/>
    <w:rsid w:val="00F87345"/>
    <w:rsid w:val="00F90BDD"/>
    <w:rsid w:val="00F93DF5"/>
    <w:rsid w:val="00F96883"/>
    <w:rsid w:val="00F969E6"/>
    <w:rsid w:val="00FA00E3"/>
    <w:rsid w:val="00FA0579"/>
    <w:rsid w:val="00FA1B11"/>
    <w:rsid w:val="00FA669E"/>
    <w:rsid w:val="00FA6B7F"/>
    <w:rsid w:val="00FB0F60"/>
    <w:rsid w:val="00FB2632"/>
    <w:rsid w:val="00FC088D"/>
    <w:rsid w:val="00FC1E60"/>
    <w:rsid w:val="00FC54D8"/>
    <w:rsid w:val="00FC6007"/>
    <w:rsid w:val="00FC695A"/>
    <w:rsid w:val="00FD2629"/>
    <w:rsid w:val="00FD265E"/>
    <w:rsid w:val="00FD2D80"/>
    <w:rsid w:val="00FD2F98"/>
    <w:rsid w:val="00FD5291"/>
    <w:rsid w:val="00FD5484"/>
    <w:rsid w:val="00FD7683"/>
    <w:rsid w:val="00FE07C0"/>
    <w:rsid w:val="00FE1CCE"/>
    <w:rsid w:val="00FE272D"/>
    <w:rsid w:val="00FE50AD"/>
    <w:rsid w:val="00FE5869"/>
    <w:rsid w:val="00FE5979"/>
    <w:rsid w:val="00FE7474"/>
    <w:rsid w:val="00FE761E"/>
    <w:rsid w:val="00FF11D3"/>
    <w:rsid w:val="00FF1FFC"/>
    <w:rsid w:val="00FF2417"/>
    <w:rsid w:val="00FF29F0"/>
    <w:rsid w:val="00FF301D"/>
    <w:rsid w:val="00FF3CB9"/>
    <w:rsid w:val="00FF4E48"/>
    <w:rsid w:val="00FF568F"/>
    <w:rsid w:val="00FF5C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884BD0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884BD0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884BD0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884BD0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884BD0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884BD0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884BD0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84BD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84BD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BD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ParagraphText"/>
    <w:next w:val="ParagraphText"/>
    <w:link w:val="TitleChar"/>
    <w:uiPriority w:val="10"/>
    <w:qFormat/>
    <w:rsid w:val="00884BD0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4BD0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884BD0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884BD0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84BD0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884BD0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84BD0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84BD0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84BD0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884BD0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884BD0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4BD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4BD0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84BD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84BD0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84BD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84BD0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84BD0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884BD0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884BD0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884BD0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884BD0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884BD0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884BD0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884BD0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884BD0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884BD0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884BD0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884BD0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884BD0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884BD0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884BD0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84BD0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884B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84B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84B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84BD0"/>
  </w:style>
  <w:style w:type="character" w:customStyle="1" w:styleId="CommentTextChar">
    <w:name w:val="Comment Text Char"/>
    <w:basedOn w:val="DefaultParagraphFont"/>
    <w:link w:val="CommentText"/>
    <w:uiPriority w:val="99"/>
    <w:rsid w:val="00884BD0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B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BD0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884BD0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884BD0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884BD0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884BD0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884BD0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884BD0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884BD0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84BD0"/>
    <w:rPr>
      <w:b/>
      <w:bCs/>
    </w:rPr>
  </w:style>
  <w:style w:type="paragraph" w:styleId="ListNumber">
    <w:name w:val="List Number"/>
    <w:basedOn w:val="Normal"/>
    <w:uiPriority w:val="99"/>
    <w:unhideWhenUsed/>
    <w:rsid w:val="00884BD0"/>
    <w:pPr>
      <w:numPr>
        <w:numId w:val="28"/>
      </w:numPr>
    </w:pPr>
  </w:style>
  <w:style w:type="paragraph" w:styleId="ListNumber2">
    <w:name w:val="List Number 2"/>
    <w:basedOn w:val="Normal"/>
    <w:uiPriority w:val="99"/>
    <w:unhideWhenUsed/>
    <w:rsid w:val="00884BD0"/>
    <w:pPr>
      <w:numPr>
        <w:ilvl w:val="1"/>
        <w:numId w:val="28"/>
      </w:numPr>
    </w:pPr>
  </w:style>
  <w:style w:type="paragraph" w:styleId="ListNumber3">
    <w:name w:val="List Number 3"/>
    <w:basedOn w:val="Normal"/>
    <w:uiPriority w:val="99"/>
    <w:unhideWhenUsed/>
    <w:rsid w:val="00884BD0"/>
    <w:pPr>
      <w:numPr>
        <w:ilvl w:val="2"/>
        <w:numId w:val="28"/>
      </w:numPr>
    </w:pPr>
  </w:style>
  <w:style w:type="paragraph" w:styleId="ListNumber4">
    <w:name w:val="List Number 4"/>
    <w:basedOn w:val="Normal"/>
    <w:uiPriority w:val="99"/>
    <w:unhideWhenUsed/>
    <w:rsid w:val="00884BD0"/>
    <w:pPr>
      <w:numPr>
        <w:ilvl w:val="3"/>
        <w:numId w:val="28"/>
      </w:numPr>
    </w:pPr>
  </w:style>
  <w:style w:type="paragraph" w:styleId="ListNumber5">
    <w:name w:val="List Number 5"/>
    <w:basedOn w:val="Normal"/>
    <w:uiPriority w:val="99"/>
    <w:semiHidden/>
    <w:unhideWhenUsed/>
    <w:rsid w:val="00884BD0"/>
    <w:pPr>
      <w:numPr>
        <w:ilvl w:val="4"/>
        <w:numId w:val="28"/>
      </w:numPr>
      <w:contextualSpacing/>
    </w:pPr>
  </w:style>
  <w:style w:type="paragraph" w:styleId="ListBullet">
    <w:name w:val="List Bullet"/>
    <w:basedOn w:val="ParagraphText"/>
    <w:uiPriority w:val="99"/>
    <w:unhideWhenUsed/>
    <w:rsid w:val="00884BD0"/>
    <w:pPr>
      <w:numPr>
        <w:numId w:val="5"/>
      </w:numPr>
    </w:pPr>
  </w:style>
  <w:style w:type="paragraph" w:styleId="ListBullet2">
    <w:name w:val="List Bullet 2"/>
    <w:basedOn w:val="ParagraphText"/>
    <w:uiPriority w:val="99"/>
    <w:unhideWhenUsed/>
    <w:rsid w:val="00884BD0"/>
    <w:pPr>
      <w:numPr>
        <w:ilvl w:val="1"/>
        <w:numId w:val="5"/>
      </w:numPr>
    </w:pPr>
  </w:style>
  <w:style w:type="paragraph" w:styleId="ListBullet3">
    <w:name w:val="List Bullet 3"/>
    <w:basedOn w:val="ParagraphText"/>
    <w:uiPriority w:val="99"/>
    <w:unhideWhenUsed/>
    <w:rsid w:val="00884BD0"/>
    <w:pPr>
      <w:numPr>
        <w:ilvl w:val="2"/>
        <w:numId w:val="5"/>
      </w:numPr>
    </w:pPr>
  </w:style>
  <w:style w:type="paragraph" w:styleId="ListBullet4">
    <w:name w:val="List Bullet 4"/>
    <w:basedOn w:val="Normal"/>
    <w:uiPriority w:val="99"/>
    <w:unhideWhenUsed/>
    <w:rsid w:val="00884BD0"/>
    <w:pPr>
      <w:numPr>
        <w:ilvl w:val="3"/>
        <w:numId w:val="5"/>
      </w:numPr>
    </w:pPr>
  </w:style>
  <w:style w:type="paragraph" w:styleId="ListBullet5">
    <w:name w:val="List Bullet 5"/>
    <w:basedOn w:val="Normal"/>
    <w:uiPriority w:val="99"/>
    <w:unhideWhenUsed/>
    <w:rsid w:val="00884BD0"/>
    <w:pPr>
      <w:numPr>
        <w:ilvl w:val="4"/>
        <w:numId w:val="5"/>
      </w:numPr>
    </w:pPr>
  </w:style>
  <w:style w:type="numbering" w:customStyle="1" w:styleId="PrimaryBulletList">
    <w:name w:val="Primary Bullet List"/>
    <w:uiPriority w:val="99"/>
    <w:rsid w:val="00884BD0"/>
    <w:pPr>
      <w:numPr>
        <w:numId w:val="1"/>
      </w:numPr>
    </w:pPr>
  </w:style>
  <w:style w:type="numbering" w:customStyle="1" w:styleId="MainBulletList">
    <w:name w:val="MainBulletList"/>
    <w:uiPriority w:val="99"/>
    <w:rsid w:val="00FA00E3"/>
    <w:pPr>
      <w:numPr>
        <w:numId w:val="2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B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884BD0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884BD0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884BD0"/>
    <w:pPr>
      <w:contextualSpacing/>
    </w:pPr>
  </w:style>
  <w:style w:type="character" w:customStyle="1" w:styleId="WarningChar">
    <w:name w:val="Warning Char"/>
    <w:basedOn w:val="DefaultParagraphFont"/>
    <w:link w:val="Warning"/>
    <w:rsid w:val="00884BD0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884BD0"/>
  </w:style>
  <w:style w:type="character" w:customStyle="1" w:styleId="TipChar">
    <w:name w:val="Tip Char"/>
    <w:basedOn w:val="DefaultParagraphFont"/>
    <w:link w:val="Tip"/>
    <w:rsid w:val="00884BD0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884BD0"/>
    <w:pPr>
      <w:numPr>
        <w:numId w:val="3"/>
      </w:numPr>
    </w:pPr>
  </w:style>
  <w:style w:type="table" w:customStyle="1" w:styleId="LessonTable">
    <w:name w:val="Lesson Table"/>
    <w:basedOn w:val="TableNormal"/>
    <w:uiPriority w:val="99"/>
    <w:qFormat/>
    <w:locked/>
    <w:rsid w:val="00884BD0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884BD0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884BD0"/>
    <w:pPr>
      <w:ind w:left="2880" w:hanging="360"/>
    </w:pPr>
    <w:rPr>
      <w:rFonts w:ascii="Calibri" w:hAnsi="Calibri"/>
    </w:rPr>
  </w:style>
  <w:style w:type="paragraph" w:styleId="Revision">
    <w:name w:val="Revision"/>
    <w:hidden/>
    <w:uiPriority w:val="99"/>
    <w:semiHidden/>
    <w:rsid w:val="00C010CC"/>
    <w:pPr>
      <w:spacing w:after="0"/>
      <w:jc w:val="left"/>
    </w:pPr>
    <w:rPr>
      <w:rFonts w:ascii="Calibri" w:hAnsi="Calibri"/>
      <w:sz w:val="20"/>
      <w:szCs w:val="20"/>
    </w:rPr>
  </w:style>
  <w:style w:type="paragraph" w:customStyle="1" w:styleId="TableNumber">
    <w:name w:val="Table Number"/>
    <w:basedOn w:val="ParagraphText"/>
    <w:link w:val="TableNumberChar"/>
    <w:qFormat/>
    <w:rsid w:val="00884BD0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884BD0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884BD0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884BD0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884BD0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884BD0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884BD0"/>
    <w:rPr>
      <w:noProof/>
    </w:rPr>
  </w:style>
  <w:style w:type="character" w:customStyle="1" w:styleId="GraphicWideChar">
    <w:name w:val="Graphic.Wide Char"/>
    <w:basedOn w:val="GraphicChar"/>
    <w:link w:val="GraphicWide"/>
    <w:rsid w:val="00884BD0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884BD0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884BD0"/>
    <w:rPr>
      <w:rFonts w:ascii="Segoe UI" w:hAnsi="Segoe UI"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884BD0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884BD0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884BD0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884BD0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884BD0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884BD0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884BD0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84BD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84BD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BD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884BD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84BD0"/>
  </w:style>
  <w:style w:type="paragraph" w:styleId="Title">
    <w:name w:val="Title"/>
    <w:basedOn w:val="ParagraphText"/>
    <w:next w:val="ParagraphText"/>
    <w:link w:val="TitleChar"/>
    <w:uiPriority w:val="10"/>
    <w:qFormat/>
    <w:rsid w:val="00884BD0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4BD0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884BD0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884BD0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84BD0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884BD0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84BD0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84BD0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84BD0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884BD0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884BD0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4BD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4BD0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84BD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84BD0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84BD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84BD0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84BD0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884BD0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884BD0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884BD0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884BD0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884BD0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884BD0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884BD0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884BD0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884BD0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884BD0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884BD0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884BD0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884BD0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884BD0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84BD0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884B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84B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84B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84BD0"/>
  </w:style>
  <w:style w:type="character" w:customStyle="1" w:styleId="CommentTextChar">
    <w:name w:val="Comment Text Char"/>
    <w:basedOn w:val="DefaultParagraphFont"/>
    <w:link w:val="CommentText"/>
    <w:uiPriority w:val="99"/>
    <w:rsid w:val="00884BD0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B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BD0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884BD0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884BD0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884BD0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884BD0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884BD0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884BD0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884BD0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84BD0"/>
    <w:rPr>
      <w:b/>
      <w:bCs/>
    </w:rPr>
  </w:style>
  <w:style w:type="paragraph" w:styleId="ListNumber">
    <w:name w:val="List Number"/>
    <w:basedOn w:val="Normal"/>
    <w:uiPriority w:val="99"/>
    <w:unhideWhenUsed/>
    <w:rsid w:val="00884BD0"/>
    <w:pPr>
      <w:numPr>
        <w:numId w:val="28"/>
      </w:numPr>
    </w:pPr>
  </w:style>
  <w:style w:type="paragraph" w:styleId="ListNumber2">
    <w:name w:val="List Number 2"/>
    <w:basedOn w:val="Normal"/>
    <w:uiPriority w:val="99"/>
    <w:unhideWhenUsed/>
    <w:rsid w:val="00884BD0"/>
    <w:pPr>
      <w:numPr>
        <w:ilvl w:val="1"/>
        <w:numId w:val="28"/>
      </w:numPr>
    </w:pPr>
  </w:style>
  <w:style w:type="paragraph" w:styleId="ListNumber3">
    <w:name w:val="List Number 3"/>
    <w:basedOn w:val="Normal"/>
    <w:uiPriority w:val="99"/>
    <w:unhideWhenUsed/>
    <w:rsid w:val="00884BD0"/>
    <w:pPr>
      <w:numPr>
        <w:ilvl w:val="2"/>
        <w:numId w:val="28"/>
      </w:numPr>
    </w:pPr>
  </w:style>
  <w:style w:type="paragraph" w:styleId="ListNumber4">
    <w:name w:val="List Number 4"/>
    <w:basedOn w:val="Normal"/>
    <w:uiPriority w:val="99"/>
    <w:unhideWhenUsed/>
    <w:rsid w:val="00884BD0"/>
    <w:pPr>
      <w:numPr>
        <w:ilvl w:val="3"/>
        <w:numId w:val="28"/>
      </w:numPr>
    </w:pPr>
  </w:style>
  <w:style w:type="paragraph" w:styleId="ListNumber5">
    <w:name w:val="List Number 5"/>
    <w:basedOn w:val="Normal"/>
    <w:uiPriority w:val="99"/>
    <w:semiHidden/>
    <w:unhideWhenUsed/>
    <w:rsid w:val="00884BD0"/>
    <w:pPr>
      <w:numPr>
        <w:ilvl w:val="4"/>
        <w:numId w:val="28"/>
      </w:numPr>
      <w:contextualSpacing/>
    </w:pPr>
  </w:style>
  <w:style w:type="paragraph" w:styleId="ListBullet">
    <w:name w:val="List Bullet"/>
    <w:basedOn w:val="ParagraphText"/>
    <w:uiPriority w:val="99"/>
    <w:unhideWhenUsed/>
    <w:rsid w:val="00884BD0"/>
    <w:pPr>
      <w:numPr>
        <w:numId w:val="5"/>
      </w:numPr>
    </w:pPr>
  </w:style>
  <w:style w:type="paragraph" w:styleId="ListBullet2">
    <w:name w:val="List Bullet 2"/>
    <w:basedOn w:val="ParagraphText"/>
    <w:uiPriority w:val="99"/>
    <w:unhideWhenUsed/>
    <w:rsid w:val="00884BD0"/>
    <w:pPr>
      <w:numPr>
        <w:ilvl w:val="1"/>
        <w:numId w:val="5"/>
      </w:numPr>
    </w:pPr>
  </w:style>
  <w:style w:type="paragraph" w:styleId="ListBullet3">
    <w:name w:val="List Bullet 3"/>
    <w:basedOn w:val="ParagraphText"/>
    <w:uiPriority w:val="99"/>
    <w:unhideWhenUsed/>
    <w:rsid w:val="00884BD0"/>
    <w:pPr>
      <w:numPr>
        <w:ilvl w:val="2"/>
        <w:numId w:val="5"/>
      </w:numPr>
    </w:pPr>
  </w:style>
  <w:style w:type="paragraph" w:styleId="ListBullet4">
    <w:name w:val="List Bullet 4"/>
    <w:basedOn w:val="Normal"/>
    <w:uiPriority w:val="99"/>
    <w:unhideWhenUsed/>
    <w:rsid w:val="00884BD0"/>
    <w:pPr>
      <w:numPr>
        <w:ilvl w:val="3"/>
        <w:numId w:val="5"/>
      </w:numPr>
    </w:pPr>
  </w:style>
  <w:style w:type="paragraph" w:styleId="ListBullet5">
    <w:name w:val="List Bullet 5"/>
    <w:basedOn w:val="Normal"/>
    <w:uiPriority w:val="99"/>
    <w:unhideWhenUsed/>
    <w:rsid w:val="00884BD0"/>
    <w:pPr>
      <w:numPr>
        <w:ilvl w:val="4"/>
        <w:numId w:val="5"/>
      </w:numPr>
    </w:pPr>
  </w:style>
  <w:style w:type="numbering" w:customStyle="1" w:styleId="PrimaryBulletList">
    <w:name w:val="Primary Bullet List"/>
    <w:uiPriority w:val="99"/>
    <w:rsid w:val="00884BD0"/>
    <w:pPr>
      <w:numPr>
        <w:numId w:val="5"/>
      </w:numPr>
    </w:pPr>
  </w:style>
  <w:style w:type="numbering" w:customStyle="1" w:styleId="MainBulletList">
    <w:name w:val="MainBulletList"/>
    <w:uiPriority w:val="99"/>
    <w:rsid w:val="00FA00E3"/>
    <w:pPr>
      <w:numPr>
        <w:numId w:val="2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B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884BD0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884BD0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884BD0"/>
    <w:pPr>
      <w:contextualSpacing/>
    </w:pPr>
  </w:style>
  <w:style w:type="character" w:customStyle="1" w:styleId="WarningChar">
    <w:name w:val="Warning Char"/>
    <w:basedOn w:val="DefaultParagraphFont"/>
    <w:link w:val="Warning"/>
    <w:rsid w:val="00884BD0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884BD0"/>
  </w:style>
  <w:style w:type="character" w:customStyle="1" w:styleId="TipChar">
    <w:name w:val="Tip Char"/>
    <w:basedOn w:val="DefaultParagraphFont"/>
    <w:link w:val="Tip"/>
    <w:rsid w:val="00884BD0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884BD0"/>
    <w:pPr>
      <w:numPr>
        <w:numId w:val="3"/>
      </w:numPr>
    </w:pPr>
  </w:style>
  <w:style w:type="table" w:customStyle="1" w:styleId="LessonTable">
    <w:name w:val="Lesson Table"/>
    <w:basedOn w:val="TableNormal"/>
    <w:uiPriority w:val="99"/>
    <w:qFormat/>
    <w:locked/>
    <w:rsid w:val="00884BD0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884BD0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884BD0"/>
    <w:pPr>
      <w:ind w:left="2880" w:hanging="360"/>
    </w:pPr>
    <w:rPr>
      <w:rFonts w:ascii="Calibri" w:hAnsi="Calibri"/>
    </w:rPr>
  </w:style>
  <w:style w:type="paragraph" w:styleId="Revision">
    <w:name w:val="Revision"/>
    <w:hidden/>
    <w:uiPriority w:val="99"/>
    <w:semiHidden/>
    <w:rsid w:val="00C010CC"/>
    <w:pPr>
      <w:spacing w:after="0"/>
      <w:jc w:val="left"/>
    </w:pPr>
    <w:rPr>
      <w:rFonts w:ascii="Calibri" w:hAnsi="Calibri"/>
      <w:sz w:val="20"/>
      <w:szCs w:val="20"/>
    </w:rPr>
  </w:style>
  <w:style w:type="paragraph" w:customStyle="1" w:styleId="TableNumber">
    <w:name w:val="Table Number"/>
    <w:basedOn w:val="ParagraphText"/>
    <w:link w:val="TableNumberChar"/>
    <w:qFormat/>
    <w:rsid w:val="00884BD0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884BD0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884BD0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884BD0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884BD0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884BD0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884BD0"/>
    <w:rPr>
      <w:noProof/>
    </w:rPr>
  </w:style>
  <w:style w:type="character" w:customStyle="1" w:styleId="GraphicWideChar">
    <w:name w:val="Graphic.Wide Char"/>
    <w:basedOn w:val="GraphicChar"/>
    <w:link w:val="GraphicWide"/>
    <w:rsid w:val="00884BD0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884BD0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884BD0"/>
    <w:rPr>
      <w:rFonts w:ascii="Segoe UI" w:hAnsi="Segoe UI"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4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1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7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5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504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002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3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379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0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214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87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5941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85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05814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86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3645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95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68096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78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562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69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83451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2439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568429">
                                          <w:marLeft w:val="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3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562868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32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1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558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8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5090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0558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099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68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75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8433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064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74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6421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3706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73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2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88797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36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47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07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9114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07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84054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9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2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1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04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0908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6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1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08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51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66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8603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49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852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72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90139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741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111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21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299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33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90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6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8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746771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99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4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0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9835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452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86821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026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401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3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3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52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64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456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2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0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013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4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50576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8212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223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4048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502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0800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53250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1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455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2092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6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88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448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4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53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227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465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4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8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97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7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11830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39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14530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4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55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054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09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430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5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2134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86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12603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86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61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0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3335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56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48902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60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83733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68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420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864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0999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15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3527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24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16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13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53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825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0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19801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5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3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589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26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683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9822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8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450511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42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12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69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3430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704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13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0042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32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9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33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4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77988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2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474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741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9019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08457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7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592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0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3030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2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1232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402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86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151184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48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781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2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71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04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242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7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echnet.microsoft.com/en-us/sysinternals/cc835722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blogs.msdn.com/b/b8/archive/2012/03/28/touch-hardware-and-windows-8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www.google.com/recaptcha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microsoft.com/office/2011/relationships/commentsExtended" Target="commentsExtended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y\AppData\Roaming\Microsoft\Templates\Word%20to%20Flare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150da908-abd3-4c58-b420-56d8646f3d1b">Jeremy Black</Owner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E8D5505E3DEF4AB0EE043689FF5E9B" ma:contentTypeVersion="2" ma:contentTypeDescription="Create a new document." ma:contentTypeScope="" ma:versionID="9f6e9861263ac6800060af518a7064e2">
  <xsd:schema xmlns:xsd="http://www.w3.org/2001/XMLSchema" xmlns:xs="http://www.w3.org/2001/XMLSchema" xmlns:p="http://schemas.microsoft.com/office/2006/metadata/properties" xmlns:ns2="150da908-abd3-4c58-b420-56d8646f3d1b" targetNamespace="http://schemas.microsoft.com/office/2006/metadata/properties" ma:root="true" ma:fieldsID="5de730bbdbec46f2b31d7110a9d66d6d" ns2:_="">
    <xsd:import namespace="150da908-abd3-4c58-b420-56d8646f3d1b"/>
    <xsd:element name="properties">
      <xsd:complexType>
        <xsd:sequence>
          <xsd:element name="documentManagement">
            <xsd:complexType>
              <xsd:all>
                <xsd:element ref="ns2:Own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da908-abd3-4c58-b420-56d8646f3d1b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default="Jeremy Black" ma:format="Dropdown" ma:internalName="Owner">
      <xsd:simpleType>
        <xsd:restriction base="dms:Choice">
          <xsd:enumeration value="Jeremy Black"/>
          <xsd:enumeration value="Jeff Nemecek"/>
          <xsd:enumeration value="Angela Harris"/>
          <xsd:enumeration value="Bill W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45408A-C9BB-40C9-B661-38B6CCE26D08}">
  <ds:schemaRefs>
    <ds:schemaRef ds:uri="http://schemas.microsoft.com/office/2006/metadata/properties"/>
    <ds:schemaRef ds:uri="http://schemas.microsoft.com/office/infopath/2007/PartnerControls"/>
    <ds:schemaRef ds:uri="150da908-abd3-4c58-b420-56d8646f3d1b"/>
  </ds:schemaRefs>
</ds:datastoreItem>
</file>

<file path=customXml/itemProps2.xml><?xml version="1.0" encoding="utf-8"?>
<ds:datastoreItem xmlns:ds="http://schemas.openxmlformats.org/officeDocument/2006/customXml" ds:itemID="{75CB726F-BD74-412A-AADE-3F0B9CCA85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F827DB-EA08-4DD8-A7B3-746BCD50FC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0da908-abd3-4c58-b420-56d8646f3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DDA2DE-5CA0-49DE-B3AF-2F92613143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to Flare Template.dotm</Template>
  <TotalTime>0</TotalTime>
  <Pages>39</Pages>
  <Words>10130</Words>
  <Characters>57742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8 Training</vt:lpstr>
    </vt:vector>
  </TitlesOfParts>
  <LinksUpToDate>false</LinksUpToDate>
  <CharactersWithSpaces>67737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8 Training</dc:title>
  <dc:creator/>
  <cp:lastModifiedBy/>
  <cp:revision>1</cp:revision>
  <dcterms:created xsi:type="dcterms:W3CDTF">2012-08-27T16:14:00Z</dcterms:created>
  <dcterms:modified xsi:type="dcterms:W3CDTF">2012-09-10T18:08:00Z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0x010100F4E8D5505E3DEF4AB0EE043689FF5E9B</vt:lpwstr>
  </property>
  <property fmtid="{D5CDD505-2E9C-101B-9397-08002B2CF9AE}" pid="3" name="Order">
    <vt:r8>5800</vt:r8>
  </property>
  <property fmtid="{D5CDD505-2E9C-101B-9397-08002B2CF9AE}" pid="4" name="Training Owner">
    <vt:lpwstr>Jeff Nemecek</vt:lpwstr>
  </property>
</Properties>
</file>